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C99DD" w14:textId="77777777" w:rsidR="00D00F85" w:rsidRDefault="00D00F85" w:rsidP="000828F4">
      <w:pPr>
        <w:pStyle w:val="Title"/>
        <w:jc w:val="center"/>
      </w:pPr>
      <w:bookmarkStart w:id="0" w:name="_GoBack"/>
      <w:bookmarkEnd w:id="0"/>
      <w:r w:rsidRPr="00D00F85">
        <w:t>ULTIMA 2.0</w:t>
      </w:r>
    </w:p>
    <w:p w14:paraId="3503472F" w14:textId="77777777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CS-435 Operating System</w:t>
      </w:r>
    </w:p>
    <w:p w14:paraId="5FB8AAFC" w14:textId="471FF2F2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</w:t>
      </w:r>
      <w:r w:rsidR="00AF39C9">
        <w:rPr>
          <w:rFonts w:ascii="Times New Roman" w:hAnsi="Times New Roman" w:cs="Times New Roman"/>
        </w:rPr>
        <w:t>3—Memory Management</w:t>
      </w:r>
    </w:p>
    <w:p w14:paraId="1666F392" w14:textId="77777777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</w:p>
    <w:p w14:paraId="26B8FA21" w14:textId="77777777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By:</w:t>
      </w:r>
    </w:p>
    <w:p w14:paraId="128DDFF3" w14:textId="77777777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</w:p>
    <w:p w14:paraId="3E4CBB6A" w14:textId="3A4F5346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Drake Wood </w:t>
      </w:r>
    </w:p>
    <w:p w14:paraId="103A6A1E" w14:textId="10E76C5D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 w:rsidRPr="00D00F85">
        <w:rPr>
          <w:rFonts w:ascii="Times New Roman" w:hAnsi="Times New Roman" w:cs="Times New Roman"/>
        </w:rPr>
        <w:t>drawood@iu.edu</w:t>
      </w:r>
    </w:p>
    <w:p w14:paraId="571BFCF2" w14:textId="77777777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</w:p>
    <w:p w14:paraId="79828913" w14:textId="1FD1859B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James Giegerich</w:t>
      </w:r>
    </w:p>
    <w:p w14:paraId="1BDBE539" w14:textId="73A98C14" w:rsidR="00D00F85" w:rsidRPr="004F6984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  <w:r w:rsidRPr="004F6984">
        <w:rPr>
          <w:rStyle w:val="Hyperlink"/>
          <w:rFonts w:ascii="Times New Roman" w:hAnsi="Times New Roman" w:cs="Times New Roman"/>
          <w:color w:val="auto"/>
          <w:u w:val="none"/>
        </w:rPr>
        <w:t>jgiegeri@iu.edu</w:t>
      </w:r>
    </w:p>
    <w:p w14:paraId="34575CD4" w14:textId="2F353291" w:rsidR="00D00F85" w:rsidRDefault="00D00F85" w:rsidP="00D00F85">
      <w:pPr>
        <w:spacing w:line="240" w:lineRule="auto"/>
        <w:jc w:val="center"/>
        <w:rPr>
          <w:rFonts w:ascii="Times New Roman" w:hAnsi="Times New Roman" w:cs="Times New Roman"/>
        </w:rPr>
      </w:pPr>
    </w:p>
    <w:p w14:paraId="26E1B47A" w14:textId="0DE59B05" w:rsidR="00D00F85" w:rsidRDefault="00AF39C9" w:rsidP="00D00F85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4/</w:t>
      </w:r>
      <w:r w:rsidR="00A85D92">
        <w:rPr>
          <w:rFonts w:ascii="Times New Roman" w:hAnsi="Times New Roman" w:cs="Times New Roman"/>
        </w:rPr>
        <w:t>8</w:t>
      </w:r>
      <w:r w:rsidR="00D00F85">
        <w:rPr>
          <w:rFonts w:ascii="Times New Roman" w:hAnsi="Times New Roman" w:cs="Times New Roman"/>
        </w:rPr>
        <w:t>/19</w:t>
      </w:r>
    </w:p>
    <w:p w14:paraId="32399812" w14:textId="77777777" w:rsidR="00D00F85" w:rsidRDefault="00D00F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0701576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D1FDF9" w14:textId="3537EE03" w:rsidR="000828F4" w:rsidRDefault="000828F4">
          <w:pPr>
            <w:pStyle w:val="TOCHeading"/>
          </w:pPr>
          <w:r>
            <w:t>Table of Contents</w:t>
          </w:r>
        </w:p>
        <w:p w14:paraId="2CC7FA70" w14:textId="30AD4975" w:rsidR="00BC7E33" w:rsidRDefault="000828F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658242" w:history="1">
            <w:r w:rsidR="00BC7E33" w:rsidRPr="0006051F">
              <w:rPr>
                <w:rStyle w:val="Hyperlink"/>
                <w:noProof/>
              </w:rPr>
              <w:t>Phase Abstract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_Toc5658242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2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0EDF52AA" w14:textId="77213BA4" w:rsidR="00BC7E33" w:rsidRDefault="003440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43" w:history="1">
            <w:r w:rsidR="00BC7E33" w:rsidRPr="0006051F">
              <w:rPr>
                <w:rStyle w:val="Hyperlink"/>
                <w:noProof/>
              </w:rPr>
              <w:t>Phase Description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_Toc5658243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3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2872EB2C" w14:textId="1E5B71AB" w:rsidR="00BC7E33" w:rsidRDefault="003440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44" w:history="1">
            <w:r w:rsidR="00BC7E33" w:rsidRPr="0006051F">
              <w:rPr>
                <w:rStyle w:val="Hyperlink"/>
                <w:noProof/>
              </w:rPr>
              <w:t>Design Diagram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_Toc5658244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4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5BB4BF4A" w14:textId="54044C6E" w:rsidR="00BC7E33" w:rsidRDefault="003440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45" w:history="1">
            <w:r w:rsidR="00BC7E33" w:rsidRPr="0006051F">
              <w:rPr>
                <w:rStyle w:val="Hyperlink"/>
                <w:noProof/>
              </w:rPr>
              <w:t>Source Code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_Toc5658245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5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401B5E96" w14:textId="259CC647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46" w:history="1">
            <w:r w:rsidR="00BC7E33" w:rsidRPr="0006051F">
              <w:rPr>
                <w:rStyle w:val="Hyperlink"/>
                <w:noProof/>
              </w:rPr>
              <w:t>Main.cpp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_Toc5658246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5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75087F20" w14:textId="6CF474E1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47" w:history="1">
            <w:r w:rsidR="00BC7E33" w:rsidRPr="0006051F">
              <w:rPr>
                <w:rStyle w:val="Hyperlink"/>
                <w:noProof/>
              </w:rPr>
              <w:t>Semaphore.h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_Toc5658247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9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6201D846" w14:textId="784BC7E2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48" w:history="1">
            <w:r w:rsidR="00BC7E33" w:rsidRPr="0006051F">
              <w:rPr>
                <w:rStyle w:val="Hyperlink"/>
                <w:noProof/>
              </w:rPr>
              <w:t>Semaphore.cpp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_Toc5658248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11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7BD2D3C3" w14:textId="4D8BF1F2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49" w:history="1">
            <w:r w:rsidR="00BC7E33" w:rsidRPr="0006051F">
              <w:rPr>
                <w:rStyle w:val="Hyperlink"/>
                <w:noProof/>
              </w:rPr>
              <w:t>Window.h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_Toc5658249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13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6212D3FA" w14:textId="4A3912FB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50" w:history="1">
            <w:r w:rsidR="00BC7E33" w:rsidRPr="0006051F">
              <w:rPr>
                <w:rStyle w:val="Hyperlink"/>
                <w:noProof/>
              </w:rPr>
              <w:t>Window.cpp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_Toc5658250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14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075B0CA5" w14:textId="532E5D71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51" w:history="1">
            <w:r w:rsidR="00BC7E33" w:rsidRPr="0006051F">
              <w:rPr>
                <w:rStyle w:val="Hyperlink"/>
                <w:noProof/>
              </w:rPr>
              <w:t>Queue.h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_Toc5658251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21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4B00BBDB" w14:textId="50E2A56B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52" w:history="1">
            <w:r w:rsidR="00BC7E33" w:rsidRPr="0006051F">
              <w:rPr>
                <w:rStyle w:val="Hyperlink"/>
                <w:noProof/>
              </w:rPr>
              <w:t>Queue.cpp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_Toc5658252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24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763396F3" w14:textId="2F109DA0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53" w:history="1">
            <w:r w:rsidR="00BC7E33" w:rsidRPr="0006051F">
              <w:rPr>
                <w:rStyle w:val="Hyperlink"/>
                <w:noProof/>
              </w:rPr>
              <w:t>Scheduler.h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_Toc5658253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26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3432D2AD" w14:textId="49F85FFB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54" w:history="1">
            <w:r w:rsidR="00BC7E33" w:rsidRPr="0006051F">
              <w:rPr>
                <w:rStyle w:val="Hyperlink"/>
                <w:noProof/>
              </w:rPr>
              <w:t>Scheduler.cpp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_Toc5658254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28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1CC90DFE" w14:textId="4C15F6A8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55" w:history="1">
            <w:r w:rsidR="00BC7E33" w:rsidRPr="0006051F">
              <w:rPr>
                <w:rStyle w:val="Hyperlink"/>
                <w:noProof/>
              </w:rPr>
              <w:t>ipc.h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_Toc5658255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33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682A8643" w14:textId="1893C9A5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56" w:history="1">
            <w:r w:rsidR="00BC7E33" w:rsidRPr="0006051F">
              <w:rPr>
                <w:rStyle w:val="Hyperlink"/>
                <w:noProof/>
              </w:rPr>
              <w:t>ipc.cpp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_Toc5658256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35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426DB2FF" w14:textId="68760052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57" w:history="1">
            <w:r w:rsidR="00BC7E33" w:rsidRPr="0006051F">
              <w:rPr>
                <w:rStyle w:val="Hyperlink"/>
                <w:noProof/>
              </w:rPr>
              <w:t>Memory.h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_Toc5658257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41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0578C7BE" w14:textId="55577888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58" w:history="1">
            <w:r w:rsidR="00BC7E33" w:rsidRPr="0006051F">
              <w:rPr>
                <w:rStyle w:val="Hyperlink"/>
                <w:noProof/>
              </w:rPr>
              <w:t>Memory.cpp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_Toc5658258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43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0593751B" w14:textId="059F81FD" w:rsidR="00BC7E33" w:rsidRDefault="0034402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59" w:history="1">
            <w:r w:rsidR="00BC7E33" w:rsidRPr="0006051F">
              <w:rPr>
                <w:rStyle w:val="Hyperlink"/>
                <w:noProof/>
              </w:rPr>
              <w:t>Makefile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_Toc5658259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51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05003F50" w14:textId="6BF271E0" w:rsidR="00BC7E33" w:rsidRDefault="0034402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658260" w:history="1">
            <w:r w:rsidR="00BC7E33" w:rsidRPr="0006051F">
              <w:rPr>
                <w:rStyle w:val="Hyperlink"/>
                <w:noProof/>
              </w:rPr>
              <w:t>Output</w:t>
            </w:r>
            <w:r w:rsidR="00BC7E33">
              <w:rPr>
                <w:noProof/>
                <w:webHidden/>
              </w:rPr>
              <w:tab/>
            </w:r>
            <w:r w:rsidR="00BC7E33">
              <w:rPr>
                <w:noProof/>
                <w:webHidden/>
              </w:rPr>
              <w:fldChar w:fldCharType="begin"/>
            </w:r>
            <w:r w:rsidR="00BC7E33">
              <w:rPr>
                <w:noProof/>
                <w:webHidden/>
              </w:rPr>
              <w:instrText xml:space="preserve"> PAGEREF _Toc5658260 \h </w:instrText>
            </w:r>
            <w:r w:rsidR="00BC7E33">
              <w:rPr>
                <w:noProof/>
                <w:webHidden/>
              </w:rPr>
            </w:r>
            <w:r w:rsidR="00BC7E33">
              <w:rPr>
                <w:noProof/>
                <w:webHidden/>
              </w:rPr>
              <w:fldChar w:fldCharType="separate"/>
            </w:r>
            <w:r w:rsidR="00616587">
              <w:rPr>
                <w:noProof/>
                <w:webHidden/>
              </w:rPr>
              <w:t>53</w:t>
            </w:r>
            <w:r w:rsidR="00BC7E33">
              <w:rPr>
                <w:noProof/>
                <w:webHidden/>
              </w:rPr>
              <w:fldChar w:fldCharType="end"/>
            </w:r>
          </w:hyperlink>
        </w:p>
        <w:p w14:paraId="21092522" w14:textId="2781773C" w:rsidR="000828F4" w:rsidRDefault="000828F4">
          <w:r>
            <w:rPr>
              <w:b/>
              <w:bCs/>
              <w:noProof/>
            </w:rPr>
            <w:fldChar w:fldCharType="end"/>
          </w:r>
        </w:p>
      </w:sdtContent>
    </w:sdt>
    <w:p w14:paraId="2E7D31D4" w14:textId="77777777" w:rsidR="003F217F" w:rsidRPr="00990638" w:rsidRDefault="003F217F" w:rsidP="00990638">
      <w:pPr>
        <w:spacing w:line="240" w:lineRule="auto"/>
        <w:rPr>
          <w:rFonts w:ascii="Times New Roman" w:hAnsi="Times New Roman" w:cs="Times New Roman"/>
        </w:rPr>
      </w:pPr>
    </w:p>
    <w:p w14:paraId="3E1538F2" w14:textId="2E541FAE" w:rsidR="003E5CDA" w:rsidRDefault="003E5CDA" w:rsidP="00D00F85">
      <w:pPr>
        <w:spacing w:line="240" w:lineRule="auto"/>
        <w:rPr>
          <w:rFonts w:ascii="Times New Roman" w:hAnsi="Times New Roman" w:cs="Times New Roman"/>
        </w:rPr>
      </w:pPr>
    </w:p>
    <w:p w14:paraId="07D9AC36" w14:textId="77777777" w:rsidR="002F11C3" w:rsidRDefault="002F11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B68ACA" w14:textId="0F9CA7AF" w:rsidR="00D00F85" w:rsidRDefault="00D00F85" w:rsidP="000828F4">
      <w:pPr>
        <w:pStyle w:val="Heading2"/>
      </w:pPr>
      <w:bookmarkStart w:id="1" w:name="_Toc5658242"/>
      <w:r>
        <w:lastRenderedPageBreak/>
        <w:t>Phase Abstract</w:t>
      </w:r>
      <w:bookmarkEnd w:id="1"/>
    </w:p>
    <w:p w14:paraId="7C85958D" w14:textId="1F5C99F2" w:rsidR="00D00F85" w:rsidRDefault="000B39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report details the design and development of</w:t>
      </w:r>
      <w:r w:rsidR="00E33FC8">
        <w:rPr>
          <w:rFonts w:ascii="Times New Roman" w:hAnsi="Times New Roman" w:cs="Times New Roman"/>
        </w:rPr>
        <w:t xml:space="preserve"> the </w:t>
      </w:r>
      <w:r w:rsidR="00AF39C9">
        <w:rPr>
          <w:rFonts w:ascii="Times New Roman" w:hAnsi="Times New Roman" w:cs="Times New Roman"/>
        </w:rPr>
        <w:t>third</w:t>
      </w:r>
      <w:r w:rsidR="00EB4FF6">
        <w:rPr>
          <w:rFonts w:ascii="Times New Roman" w:hAnsi="Times New Roman" w:cs="Times New Roman"/>
        </w:rPr>
        <w:t xml:space="preserve"> phase of the Ultima 2.0 project for C435</w:t>
      </w:r>
      <w:r w:rsidR="001200DC">
        <w:rPr>
          <w:rFonts w:ascii="Times New Roman" w:hAnsi="Times New Roman" w:cs="Times New Roman"/>
        </w:rPr>
        <w:t xml:space="preserve">. This program is written in C++ and is designed to run on a Unix operating system. </w:t>
      </w:r>
      <w:r w:rsidR="00335EDA">
        <w:rPr>
          <w:rFonts w:ascii="Times New Roman" w:hAnsi="Times New Roman" w:cs="Times New Roman"/>
        </w:rPr>
        <w:t>Th</w:t>
      </w:r>
      <w:r w:rsidR="00741F9B">
        <w:rPr>
          <w:rFonts w:ascii="Times New Roman" w:hAnsi="Times New Roman" w:cs="Times New Roman"/>
        </w:rPr>
        <w:t>is program and design are meant to be added to and upgraded in future iterations</w:t>
      </w:r>
      <w:r w:rsidR="000D34C4">
        <w:rPr>
          <w:rFonts w:ascii="Times New Roman" w:hAnsi="Times New Roman" w:cs="Times New Roman"/>
        </w:rPr>
        <w:t xml:space="preserve"> to add more features. This report includes the </w:t>
      </w:r>
      <w:r w:rsidR="00D3640F">
        <w:rPr>
          <w:rFonts w:ascii="Times New Roman" w:hAnsi="Times New Roman" w:cs="Times New Roman"/>
        </w:rPr>
        <w:t xml:space="preserve">full source code as well as design diagrams. </w:t>
      </w:r>
      <w:r w:rsidR="00D00F85">
        <w:rPr>
          <w:rFonts w:ascii="Times New Roman" w:hAnsi="Times New Roman" w:cs="Times New Roman"/>
        </w:rPr>
        <w:br w:type="page"/>
      </w:r>
    </w:p>
    <w:p w14:paraId="48BF907A" w14:textId="77777777" w:rsidR="00DE6052" w:rsidRDefault="00DE6052" w:rsidP="00DE6052">
      <w:pPr>
        <w:pStyle w:val="Heading2"/>
      </w:pPr>
      <w:bookmarkStart w:id="2" w:name="_Toc5658243"/>
      <w:r>
        <w:lastRenderedPageBreak/>
        <w:t>Phase Description</w:t>
      </w:r>
      <w:bookmarkEnd w:id="2"/>
    </w:p>
    <w:p w14:paraId="11512DC1" w14:textId="77777777" w:rsidR="00DE6052" w:rsidRDefault="00DE6052">
      <w:pPr>
        <w:rPr>
          <w:rFonts w:ascii="Times New Roman" w:hAnsi="Times New Roman" w:cs="Times New Roman"/>
        </w:rPr>
      </w:pPr>
    </w:p>
    <w:p w14:paraId="18486EA3" w14:textId="5B8FB0D3" w:rsidR="0099312E" w:rsidRDefault="00E272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phase </w:t>
      </w:r>
      <w:r w:rsidR="008E6547">
        <w:rPr>
          <w:rFonts w:ascii="Times New Roman" w:hAnsi="Times New Roman" w:cs="Times New Roman"/>
        </w:rPr>
        <w:t>is to</w:t>
      </w:r>
      <w:r w:rsidR="00E33FC8">
        <w:rPr>
          <w:rFonts w:ascii="Times New Roman" w:hAnsi="Times New Roman" w:cs="Times New Roman"/>
        </w:rPr>
        <w:t xml:space="preserve"> develop and</w:t>
      </w:r>
      <w:r w:rsidR="008E6547">
        <w:rPr>
          <w:rFonts w:ascii="Times New Roman" w:hAnsi="Times New Roman" w:cs="Times New Roman"/>
        </w:rPr>
        <w:t xml:space="preserve"> implement </w:t>
      </w:r>
      <w:r w:rsidR="00E33FC8">
        <w:rPr>
          <w:rFonts w:ascii="Times New Roman" w:hAnsi="Times New Roman" w:cs="Times New Roman"/>
        </w:rPr>
        <w:t xml:space="preserve">a simulated </w:t>
      </w:r>
      <w:r w:rsidR="00AF39C9">
        <w:rPr>
          <w:rFonts w:ascii="Times New Roman" w:hAnsi="Times New Roman" w:cs="Times New Roman"/>
        </w:rPr>
        <w:t xml:space="preserve">a memory management system </w:t>
      </w:r>
      <w:r w:rsidR="00982B6B">
        <w:rPr>
          <w:rFonts w:ascii="Times New Roman" w:hAnsi="Times New Roman" w:cs="Times New Roman"/>
        </w:rPr>
        <w:t>for</w:t>
      </w:r>
      <w:r w:rsidR="00E33FC8">
        <w:rPr>
          <w:rFonts w:ascii="Times New Roman" w:hAnsi="Times New Roman" w:cs="Times New Roman"/>
        </w:rPr>
        <w:t xml:space="preserve"> the threads in</w:t>
      </w:r>
      <w:r w:rsidR="00982B6B">
        <w:rPr>
          <w:rFonts w:ascii="Times New Roman" w:hAnsi="Times New Roman" w:cs="Times New Roman"/>
        </w:rPr>
        <w:t xml:space="preserve"> our simulated operating system. </w:t>
      </w:r>
      <w:r w:rsidR="00E33FC8">
        <w:rPr>
          <w:rFonts w:ascii="Times New Roman" w:hAnsi="Times New Roman" w:cs="Times New Roman"/>
        </w:rPr>
        <w:t xml:space="preserve">One task must be able to </w:t>
      </w:r>
      <w:r w:rsidR="00AF39C9">
        <w:rPr>
          <w:rFonts w:ascii="Times New Roman" w:hAnsi="Times New Roman" w:cs="Times New Roman"/>
        </w:rPr>
        <w:t>write and read to memory according to a first-fit algorithm</w:t>
      </w:r>
      <w:r w:rsidR="00575E4B">
        <w:rPr>
          <w:rFonts w:ascii="Times New Roman" w:hAnsi="Times New Roman" w:cs="Times New Roman"/>
        </w:rPr>
        <w:t>.</w:t>
      </w:r>
      <w:r w:rsidR="00E33FC8">
        <w:rPr>
          <w:rFonts w:ascii="Times New Roman" w:hAnsi="Times New Roman" w:cs="Times New Roman"/>
        </w:rPr>
        <w:t xml:space="preserve"> </w:t>
      </w:r>
      <w:r w:rsidR="00AF39C9">
        <w:rPr>
          <w:rFonts w:ascii="Times New Roman" w:hAnsi="Times New Roman" w:cs="Times New Roman"/>
        </w:rPr>
        <w:t>Memory is a linked list of eight MemNode structs of 128 “bits” that add up to a total memory cap of 1024 “bits”</w:t>
      </w:r>
      <w:r w:rsidR="00E33FC8">
        <w:rPr>
          <w:rFonts w:ascii="Times New Roman" w:hAnsi="Times New Roman" w:cs="Times New Roman"/>
        </w:rPr>
        <w:t xml:space="preserve">. </w:t>
      </w:r>
      <w:r w:rsidR="00AF39C9">
        <w:rPr>
          <w:rFonts w:ascii="Times New Roman" w:hAnsi="Times New Roman" w:cs="Times New Roman"/>
        </w:rPr>
        <w:t xml:space="preserve">The mem_mgr class contains the MemNode struct, which includes type int data members base, limit, handle, linked and current_location, as well as </w:t>
      </w:r>
      <w:r w:rsidR="00A60969">
        <w:rPr>
          <w:rFonts w:ascii="Times New Roman" w:hAnsi="Times New Roman" w:cs="Times New Roman"/>
        </w:rPr>
        <w:t>a string type owner, two bool type status and start, and then a MemNode pointer next. Class mem_mgr methods include a constructor, a create_node(), MemAlloc(), Mem_Free(), Mem_Read() (including an overloaded version), Mem_Write() (including an overloaded version), First_Fit(), Mem_Left(), Mem_Smallest(), Mem_Coalesce(), Mem_Dump(), Core_Dump(), Mem_Usage().</w:t>
      </w:r>
      <w:r w:rsidR="00D44445">
        <w:rPr>
          <w:rFonts w:ascii="Times New Roman" w:hAnsi="Times New Roman" w:cs="Times New Roman"/>
        </w:rPr>
        <w:t xml:space="preserve"> Lastly, an array of char called Mem_Core[] is included to contain the actual contents of the memory space, whether written to, empty, or freed.</w:t>
      </w:r>
      <w:r w:rsidR="00A60969">
        <w:rPr>
          <w:rFonts w:ascii="Times New Roman" w:hAnsi="Times New Roman" w:cs="Times New Roman"/>
        </w:rPr>
        <w:t xml:space="preserve">  </w:t>
      </w:r>
    </w:p>
    <w:p w14:paraId="1EF38EA0" w14:textId="73AFDFF4" w:rsidR="0090404C" w:rsidRPr="0090404C" w:rsidRDefault="00A60969" w:rsidP="009040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time a thread is set to RUN, it writes a single random character to the first available memory block i</w:t>
      </w:r>
      <w:r w:rsidR="003C5B36">
        <w:rPr>
          <w:rFonts w:ascii="Times New Roman" w:hAnsi="Times New Roman" w:cs="Times New Roman"/>
        </w:rPr>
        <w:t>t finds, and that section of memory is “owned” by that thread so that other threads cannot write to it.</w:t>
      </w:r>
      <w:r>
        <w:rPr>
          <w:rFonts w:ascii="Times New Roman" w:hAnsi="Times New Roman" w:cs="Times New Roman"/>
        </w:rPr>
        <w:t xml:space="preserve"> </w:t>
      </w:r>
    </w:p>
    <w:p w14:paraId="7896F838" w14:textId="35150C1B" w:rsidR="0090404C" w:rsidRPr="0090404C" w:rsidRDefault="00A60969" w:rsidP="009040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Before the scheduler tells a thread to yield, it then reads the first character in the memory </w:t>
      </w:r>
      <w:r w:rsidR="003C5B36">
        <w:rPr>
          <w:rFonts w:ascii="Times New Roman" w:hAnsi="Times New Roman" w:cs="Times New Roman"/>
        </w:rPr>
        <w:t>block that it owns.</w:t>
      </w:r>
    </w:p>
    <w:p w14:paraId="468E901E" w14:textId="707DE5D3" w:rsidR="0090404C" w:rsidRPr="0090404C" w:rsidRDefault="003C5B36" w:rsidP="009040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the character is read, it can be overwritten by the next Mem_write() call as long as that call is performed by the owning thread.</w:t>
      </w:r>
    </w:p>
    <w:p w14:paraId="3567D59A" w14:textId="4CD9F2D2" w:rsidR="003C5B36" w:rsidRPr="00D44445" w:rsidRDefault="003C5B36" w:rsidP="00D444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a thread is killed, its memory is “freed” by replacing any chara</w:t>
      </w:r>
      <w:r w:rsidR="00D44445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ters within the block with # signs.</w:t>
      </w:r>
    </w:p>
    <w:p w14:paraId="0832734F" w14:textId="6CBD18BD" w:rsidR="0090404C" w:rsidRPr="0090404C" w:rsidRDefault="00D44445" w:rsidP="009040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methods are included to find the size of the smallest and largest blocks of free memory, as well as how much total memory is free in the whole system.</w:t>
      </w:r>
    </w:p>
    <w:p w14:paraId="63856659" w14:textId="44B18329" w:rsidR="00E33FC8" w:rsidRPr="0090404C" w:rsidRDefault="00E33FC8" w:rsidP="00D44445">
      <w:pPr>
        <w:pStyle w:val="ListParagraph"/>
        <w:rPr>
          <w:rFonts w:ascii="Times New Roman" w:hAnsi="Times New Roman" w:cs="Times New Roman"/>
        </w:rPr>
      </w:pPr>
    </w:p>
    <w:p w14:paraId="7D401C2F" w14:textId="6AC7B850" w:rsidR="00D00F85" w:rsidRDefault="00687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D528B">
        <w:rPr>
          <w:rFonts w:ascii="Times New Roman" w:hAnsi="Times New Roman" w:cs="Times New Roman"/>
        </w:rPr>
        <w:t xml:space="preserve">The text book </w:t>
      </w:r>
      <w:r w:rsidR="001A339F">
        <w:rPr>
          <w:rFonts w:ascii="Times New Roman" w:hAnsi="Times New Roman" w:cs="Times New Roman"/>
        </w:rPr>
        <w:t xml:space="preserve">Modern </w:t>
      </w:r>
      <w:r w:rsidR="00774933">
        <w:rPr>
          <w:rFonts w:ascii="Times New Roman" w:hAnsi="Times New Roman" w:cs="Times New Roman"/>
        </w:rPr>
        <w:t xml:space="preserve">Operating Systems by Tanenbaum, </w:t>
      </w:r>
      <w:r w:rsidR="007E1C55">
        <w:rPr>
          <w:rFonts w:ascii="Times New Roman" w:hAnsi="Times New Roman" w:cs="Times New Roman"/>
        </w:rPr>
        <w:t xml:space="preserve">C435 class notes, Unix manual, and some online </w:t>
      </w:r>
      <w:r w:rsidR="00246608">
        <w:rPr>
          <w:rFonts w:ascii="Times New Roman" w:hAnsi="Times New Roman" w:cs="Times New Roman"/>
        </w:rPr>
        <w:t xml:space="preserve">research </w:t>
      </w:r>
      <w:r w:rsidR="00E847F4">
        <w:rPr>
          <w:rFonts w:ascii="Times New Roman" w:hAnsi="Times New Roman" w:cs="Times New Roman"/>
        </w:rPr>
        <w:t>was</w:t>
      </w:r>
      <w:r w:rsidR="00246608">
        <w:rPr>
          <w:rFonts w:ascii="Times New Roman" w:hAnsi="Times New Roman" w:cs="Times New Roman"/>
        </w:rPr>
        <w:t xml:space="preserve"> used </w:t>
      </w:r>
      <w:r w:rsidR="00E847F4">
        <w:rPr>
          <w:rFonts w:ascii="Times New Roman" w:hAnsi="Times New Roman" w:cs="Times New Roman"/>
        </w:rPr>
        <w:t>for external information.</w:t>
      </w:r>
      <w:r w:rsidR="006D5BAC">
        <w:rPr>
          <w:rFonts w:ascii="Times New Roman" w:hAnsi="Times New Roman" w:cs="Times New Roman"/>
        </w:rPr>
        <w:t xml:space="preserve"> </w:t>
      </w:r>
      <w:r w:rsidR="00D00F85">
        <w:rPr>
          <w:rFonts w:ascii="Times New Roman" w:hAnsi="Times New Roman" w:cs="Times New Roman"/>
        </w:rPr>
        <w:br w:type="page"/>
      </w:r>
    </w:p>
    <w:p w14:paraId="474C86E7" w14:textId="24859171" w:rsidR="00D00F85" w:rsidRDefault="00D00F85" w:rsidP="000828F4">
      <w:pPr>
        <w:pStyle w:val="Heading2"/>
      </w:pPr>
      <w:bookmarkStart w:id="3" w:name="_Toc5658244"/>
      <w:r>
        <w:lastRenderedPageBreak/>
        <w:t>Design Diagram</w:t>
      </w:r>
      <w:bookmarkEnd w:id="3"/>
    </w:p>
    <w:p w14:paraId="33296ACD" w14:textId="01ADC64C" w:rsidR="00D00F85" w:rsidRDefault="004A7B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9D0337" wp14:editId="5218B8ED">
            <wp:extent cx="5943600" cy="472083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aredScreenshot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F85">
        <w:rPr>
          <w:rFonts w:ascii="Times New Roman" w:hAnsi="Times New Roman" w:cs="Times New Roman"/>
        </w:rPr>
        <w:br w:type="page"/>
      </w:r>
    </w:p>
    <w:p w14:paraId="6B35981E" w14:textId="0B1AB84D" w:rsidR="006542F0" w:rsidRPr="000C4E58" w:rsidRDefault="00D00F85" w:rsidP="000C4E58">
      <w:pPr>
        <w:pStyle w:val="Heading2"/>
      </w:pPr>
      <w:bookmarkStart w:id="4" w:name="_Toc5658245"/>
      <w:r w:rsidRPr="000C4E58">
        <w:lastRenderedPageBreak/>
        <w:t>Source Code</w:t>
      </w:r>
      <w:bookmarkEnd w:id="4"/>
    </w:p>
    <w:p w14:paraId="1B1D1168" w14:textId="55209E98" w:rsidR="006542F0" w:rsidRDefault="006542F0" w:rsidP="000C4E58">
      <w:pPr>
        <w:pStyle w:val="Heading3"/>
      </w:pPr>
      <w:bookmarkStart w:id="5" w:name="_Toc5658246"/>
      <w:r>
        <w:t>Main.cpp</w:t>
      </w:r>
      <w:bookmarkEnd w:id="5"/>
    </w:p>
    <w:p w14:paraId="4803FC42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/*==================================================================================|</w:t>
      </w:r>
    </w:p>
    <w:p w14:paraId="5BF158E0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|    Assignment:</w:t>
      </w:r>
      <w:r w:rsidRPr="00F30EB8">
        <w:rPr>
          <w:rFonts w:cstheme="minorHAnsi"/>
          <w:sz w:val="20"/>
          <w:szCs w:val="20"/>
        </w:rPr>
        <w:tab/>
        <w:t>Ultima 2.0 Phase 3</w:t>
      </w:r>
    </w:p>
    <w:p w14:paraId="54EB6E9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|     File Name:</w:t>
      </w:r>
      <w:r w:rsidRPr="00F30EB8">
        <w:rPr>
          <w:rFonts w:cstheme="minorHAnsi"/>
          <w:sz w:val="20"/>
          <w:szCs w:val="20"/>
        </w:rPr>
        <w:tab/>
        <w:t>main.cpp</w:t>
      </w:r>
    </w:p>
    <w:p w14:paraId="66FEF2F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|  Dependencies: </w:t>
      </w:r>
      <w:r w:rsidRPr="00F30EB8">
        <w:rPr>
          <w:rFonts w:cstheme="minorHAnsi"/>
          <w:sz w:val="20"/>
          <w:szCs w:val="20"/>
        </w:rPr>
        <w:tab/>
        <w:t>scheduler.h semaphore.h window.h queue.h</w:t>
      </w:r>
    </w:p>
    <w:p w14:paraId="5DBCED70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|       Authors: </w:t>
      </w:r>
      <w:r w:rsidRPr="00F30EB8">
        <w:rPr>
          <w:rFonts w:cstheme="minorHAnsi"/>
          <w:sz w:val="20"/>
          <w:szCs w:val="20"/>
        </w:rPr>
        <w:tab/>
        <w:t>Drake Wood, James Giegerich</w:t>
      </w:r>
    </w:p>
    <w:p w14:paraId="33EDC27F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|      Language: </w:t>
      </w:r>
      <w:r w:rsidRPr="00F30EB8">
        <w:rPr>
          <w:rFonts w:cstheme="minorHAnsi"/>
          <w:sz w:val="20"/>
          <w:szCs w:val="20"/>
        </w:rPr>
        <w:tab/>
        <w:t>C++</w:t>
      </w:r>
    </w:p>
    <w:p w14:paraId="434B4FB0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|      Compiler: </w:t>
      </w:r>
      <w:r w:rsidRPr="00F30EB8">
        <w:rPr>
          <w:rFonts w:cstheme="minorHAnsi"/>
          <w:sz w:val="20"/>
          <w:szCs w:val="20"/>
        </w:rPr>
        <w:tab/>
        <w:t>G++</w:t>
      </w:r>
    </w:p>
    <w:p w14:paraId="3B3CECB4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|         Class: </w:t>
      </w:r>
      <w:r w:rsidRPr="00F30EB8">
        <w:rPr>
          <w:rFonts w:cstheme="minorHAnsi"/>
          <w:sz w:val="20"/>
          <w:szCs w:val="20"/>
        </w:rPr>
        <w:tab/>
        <w:t>C435 - Operating Systems</w:t>
      </w:r>
    </w:p>
    <w:p w14:paraId="2B51801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|    Instructor: </w:t>
      </w:r>
      <w:r w:rsidRPr="00F30EB8">
        <w:rPr>
          <w:rFonts w:cstheme="minorHAnsi"/>
          <w:sz w:val="20"/>
          <w:szCs w:val="20"/>
        </w:rPr>
        <w:tab/>
        <w:t>Dr. Hakimzadeh</w:t>
      </w:r>
    </w:p>
    <w:p w14:paraId="70ABF63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|  Date Created: </w:t>
      </w:r>
      <w:r w:rsidRPr="00F30EB8">
        <w:rPr>
          <w:rFonts w:cstheme="minorHAnsi"/>
          <w:sz w:val="20"/>
          <w:szCs w:val="20"/>
        </w:rPr>
        <w:tab/>
        <w:t>2/16/2019</w:t>
      </w:r>
    </w:p>
    <w:p w14:paraId="1012034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|  Last Updated:</w:t>
      </w:r>
      <w:r w:rsidRPr="00F30EB8">
        <w:rPr>
          <w:rFonts w:cstheme="minorHAnsi"/>
          <w:sz w:val="20"/>
          <w:szCs w:val="20"/>
        </w:rPr>
        <w:tab/>
        <w:t>4/08/2019</w:t>
      </w:r>
    </w:p>
    <w:p w14:paraId="1E14D6DF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|      Due Date: </w:t>
      </w:r>
      <w:r w:rsidRPr="00F30EB8">
        <w:rPr>
          <w:rFonts w:cstheme="minorHAnsi"/>
          <w:sz w:val="20"/>
          <w:szCs w:val="20"/>
        </w:rPr>
        <w:tab/>
        <w:t>4/08/2019</w:t>
      </w:r>
    </w:p>
    <w:p w14:paraId="2083EA34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|==================================================================================|</w:t>
      </w:r>
    </w:p>
    <w:p w14:paraId="7FBC816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|  Description: Contains the main function that interacts with the scheduler, semaphore, queue, and window classes.</w:t>
      </w:r>
    </w:p>
    <w:p w14:paraId="7DBDA602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|               Multiple curses windows and 3 pthreads are created which are then passed to other functions to handle. </w:t>
      </w:r>
    </w:p>
    <w:p w14:paraId="6F968725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|</w:t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  <w:t>The rest of main contains an input loop for the user to control what happens while the program is running.</w:t>
      </w:r>
    </w:p>
    <w:p w14:paraId="7CCB905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|               Details of the way functions are used and their parameters as well as </w:t>
      </w:r>
    </w:p>
    <w:p w14:paraId="286D948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|               computation details are given in the class descriptions.                         </w:t>
      </w:r>
    </w:p>
    <w:p w14:paraId="0EE8C68F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*==================================================================================*/</w:t>
      </w:r>
    </w:p>
    <w:p w14:paraId="13160D8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5012BD81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#include &lt;iostream&gt;</w:t>
      </w:r>
    </w:p>
    <w:p w14:paraId="79FCCB30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#include &lt;pthread.h&gt; </w:t>
      </w:r>
      <w:r w:rsidRPr="00F30EB8">
        <w:rPr>
          <w:rFonts w:cstheme="minorHAnsi"/>
          <w:sz w:val="20"/>
          <w:szCs w:val="20"/>
        </w:rPr>
        <w:tab/>
        <w:t>// Needed for using the pthread library</w:t>
      </w:r>
    </w:p>
    <w:p w14:paraId="720BDBA8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#include &lt;assert.h&gt;</w:t>
      </w:r>
    </w:p>
    <w:p w14:paraId="4BF6B98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#include &lt;time.h&gt;</w:t>
      </w:r>
    </w:p>
    <w:p w14:paraId="5338A033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#include &lt;unistd.h&gt; </w:t>
      </w:r>
      <w:r w:rsidRPr="00F30EB8">
        <w:rPr>
          <w:rFonts w:cstheme="minorHAnsi"/>
          <w:sz w:val="20"/>
          <w:szCs w:val="20"/>
        </w:rPr>
        <w:tab/>
        <w:t>// Needed for sleep()</w:t>
      </w:r>
    </w:p>
    <w:p w14:paraId="3E669FC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#include &lt;ncurses.h&gt; </w:t>
      </w:r>
      <w:r w:rsidRPr="00F30EB8">
        <w:rPr>
          <w:rFonts w:cstheme="minorHAnsi"/>
          <w:sz w:val="20"/>
          <w:szCs w:val="20"/>
        </w:rPr>
        <w:tab/>
        <w:t>// Needed for Curses windowing</w:t>
      </w:r>
    </w:p>
    <w:p w14:paraId="020CEB5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#include &lt;stdarg.h&gt; </w:t>
      </w:r>
      <w:r w:rsidRPr="00F30EB8">
        <w:rPr>
          <w:rFonts w:cstheme="minorHAnsi"/>
          <w:sz w:val="20"/>
          <w:szCs w:val="20"/>
        </w:rPr>
        <w:tab/>
        <w:t>// Needed for formatted output to window</w:t>
      </w:r>
    </w:p>
    <w:p w14:paraId="44AE269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#include &lt;termios.h&gt;</w:t>
      </w:r>
    </w:p>
    <w:p w14:paraId="680BB74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#include &lt;fcntl.h&gt;</w:t>
      </w:r>
    </w:p>
    <w:p w14:paraId="24837E75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#include &lt;cstdlib&gt;</w:t>
      </w:r>
    </w:p>
    <w:p w14:paraId="6397098C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#include "queue.h"</w:t>
      </w:r>
    </w:p>
    <w:p w14:paraId="34561ECB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#include "scheduler.h"</w:t>
      </w:r>
    </w:p>
    <w:p w14:paraId="66E830E7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#include "semaphore.h"</w:t>
      </w:r>
    </w:p>
    <w:p w14:paraId="74A901FB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#include "window.h"</w:t>
      </w:r>
    </w:p>
    <w:p w14:paraId="12BDE1E3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#include "memory.h"</w:t>
      </w:r>
    </w:p>
    <w:p w14:paraId="198F83E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31C4F95C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using namespace std;</w:t>
      </w:r>
    </w:p>
    <w:p w14:paraId="6C9F053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semaphore sema_screen(1, (char *)"Screen Print");</w:t>
      </w:r>
      <w:r w:rsidRPr="00F30EB8">
        <w:rPr>
          <w:rFonts w:cstheme="minorHAnsi"/>
          <w:sz w:val="20"/>
          <w:szCs w:val="20"/>
        </w:rPr>
        <w:tab/>
        <w:t>// creates semaphores</w:t>
      </w:r>
    </w:p>
    <w:p w14:paraId="2B9874DD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semaphore sema_t1mail(1, (char *)"t1mail");</w:t>
      </w:r>
      <w:r w:rsidRPr="00F30EB8">
        <w:rPr>
          <w:rFonts w:cstheme="minorHAnsi"/>
          <w:sz w:val="20"/>
          <w:szCs w:val="20"/>
        </w:rPr>
        <w:tab/>
      </w:r>
    </w:p>
    <w:p w14:paraId="12C80041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semaphore sema_t2mail(1, (char *)"t2mail");</w:t>
      </w:r>
      <w:r w:rsidRPr="00F30EB8">
        <w:rPr>
          <w:rFonts w:cstheme="minorHAnsi"/>
          <w:sz w:val="20"/>
          <w:szCs w:val="20"/>
        </w:rPr>
        <w:tab/>
      </w:r>
    </w:p>
    <w:p w14:paraId="1DBE796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semaphore sema_t3mail(1, (char *)"t3mail");</w:t>
      </w:r>
      <w:r w:rsidRPr="00F30EB8">
        <w:rPr>
          <w:rFonts w:cstheme="minorHAnsi"/>
          <w:sz w:val="20"/>
          <w:szCs w:val="20"/>
        </w:rPr>
        <w:tab/>
      </w:r>
    </w:p>
    <w:p w14:paraId="2F4462AC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semaphore sema_t4mail(1, (char *)"t4mail");</w:t>
      </w:r>
      <w:r w:rsidRPr="00F30EB8">
        <w:rPr>
          <w:rFonts w:cstheme="minorHAnsi"/>
          <w:sz w:val="20"/>
          <w:szCs w:val="20"/>
        </w:rPr>
        <w:tab/>
      </w:r>
    </w:p>
    <w:p w14:paraId="6D8A3CCB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semaphore sema_ptable(1, (char *)"ptable");</w:t>
      </w:r>
      <w:r w:rsidRPr="00F30EB8">
        <w:rPr>
          <w:rFonts w:cstheme="minorHAnsi"/>
          <w:sz w:val="20"/>
          <w:szCs w:val="20"/>
        </w:rPr>
        <w:tab/>
      </w:r>
    </w:p>
    <w:p w14:paraId="6B4B2F8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semaphore sema_memory(1, (char *)"memory");</w:t>
      </w:r>
    </w:p>
    <w:p w14:paraId="3E6C4582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scheduler sched; //creates scheduler</w:t>
      </w:r>
    </w:p>
    <w:p w14:paraId="5AB36DDB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ipc IPC; // creates ipc</w:t>
      </w:r>
    </w:p>
    <w:p w14:paraId="308A5E66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mem_mgr Mem_Mgr(1,1); // creates mem manager - size, initial value - dont do anything right now</w:t>
      </w:r>
    </w:p>
    <w:p w14:paraId="475441D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066F1706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lastRenderedPageBreak/>
        <w:t>//------------------------------------------------------------------------------</w:t>
      </w:r>
    </w:p>
    <w:p w14:paraId="6ED2F7F3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//------------------------------MAIN--------------------------------------------</w:t>
      </w:r>
    </w:p>
    <w:p w14:paraId="2E7F1D04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5D88E01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670ACB8B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int main() {</w:t>
      </w:r>
    </w:p>
    <w:p w14:paraId="242F7BE0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 xml:space="preserve">initscr(); </w:t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  <w:t>// Start nCurses</w:t>
      </w:r>
    </w:p>
    <w:p w14:paraId="4CAFF4D3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refresh();</w:t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  <w:t>// Refresh screen</w:t>
      </w:r>
    </w:p>
    <w:p w14:paraId="15502230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3E3C559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2BAD617F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//Creating heading window, printing content</w:t>
      </w:r>
    </w:p>
    <w:p w14:paraId="3582097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58B2339C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 </w:t>
      </w:r>
    </w:p>
    <w:p w14:paraId="4772BA8B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WINDOW * Heading_Win = newwin(5, 80, 0, 2);</w:t>
      </w:r>
    </w:p>
    <w:p w14:paraId="176B3C4B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box(Heading_Win, 0,0);</w:t>
      </w:r>
    </w:p>
    <w:p w14:paraId="07F4BBE7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mvwprintw(Heading_Win, 1, 26, "ULTIMA 2.0 Phase 3 (Spring 2019)");</w:t>
      </w:r>
    </w:p>
    <w:p w14:paraId="52D9384D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 xml:space="preserve">mvwprintw(Heading_Win, 3, 28, "Drake Wood </w:t>
      </w:r>
      <w:r w:rsidRPr="00F30EB8">
        <w:rPr>
          <w:rFonts w:cstheme="minorHAnsi"/>
          <w:sz w:val="20"/>
          <w:szCs w:val="20"/>
        </w:rPr>
        <w:tab/>
        <w:t>James Giegerich");</w:t>
      </w:r>
    </w:p>
    <w:p w14:paraId="7251C254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wrefresh(Heading_Win);</w:t>
      </w:r>
    </w:p>
    <w:p w14:paraId="459900FC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19C78FC0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17E2882D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//Creating log window</w:t>
      </w:r>
    </w:p>
    <w:p w14:paraId="688EEE80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4E60A1A1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6C25845D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WINDOW * Log_Win = create_window(15, 60, 20, 2);</w:t>
      </w:r>
    </w:p>
    <w:p w14:paraId="7653CCAF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write_window(Log_Win, 1, 18, "...........Log...........\n");</w:t>
      </w:r>
    </w:p>
    <w:p w14:paraId="07E03AC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 </w:t>
      </w:r>
    </w:p>
    <w:p w14:paraId="403CB39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73C2C85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//Creating console window</w:t>
      </w:r>
    </w:p>
    <w:p w14:paraId="128D0162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467ADA9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72212327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WINDOW * Console_Win = create_window(15, 20, 20, 62);</w:t>
      </w:r>
    </w:p>
    <w:p w14:paraId="7C4E8DD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write_window(Console_Win, 1, 1, " ....Console....\n");</w:t>
      </w:r>
    </w:p>
    <w:p w14:paraId="6CA583D8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write_window(Console_Win, 2, 1, "Ultima # ");</w:t>
      </w:r>
    </w:p>
    <w:p w14:paraId="24BFDB9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write_window(Log_Win, " Main program started\n" );</w:t>
      </w:r>
    </w:p>
    <w:p w14:paraId="6F58463C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288B5AD8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0528CB71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//Creating 3 windows for tasks</w:t>
      </w:r>
    </w:p>
    <w:p w14:paraId="09115FA8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7A8F6CF2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6B53739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WINDOW * W1 = create_window(15, 25, 5, 2);</w:t>
      </w:r>
    </w:p>
    <w:p w14:paraId="7B86C62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WINDOW * W2 = create_window(15, 25, 5, 30);</w:t>
      </w:r>
    </w:p>
    <w:p w14:paraId="7C6D36C2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WINDOW * W3 = create_window(15, 25, 5, 57);</w:t>
      </w:r>
    </w:p>
    <w:p w14:paraId="04DABA46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5628C467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75038D5D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//Creating a process table dump window</w:t>
      </w:r>
    </w:p>
    <w:p w14:paraId="245322D8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246C8E43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739A795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WINDOW * Process_Table = create_window(9, 80, 0, 83);</w:t>
      </w:r>
    </w:p>
    <w:p w14:paraId="082E69CF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write_window(Process_Table, 1, 5, "      PROCESS TABLE DUMP \n -------------------------------------\n");</w:t>
      </w:r>
    </w:p>
    <w:p w14:paraId="779DE444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7F4AFC23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7AB7B93B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//Creating tasks with create_task passing each a name and task window </w:t>
      </w:r>
    </w:p>
    <w:p w14:paraId="754A09A3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3460A023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79EC242C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lastRenderedPageBreak/>
        <w:tab/>
        <w:t>sched.create_task((char*)" Task 1", W1,Process_Table);</w:t>
      </w:r>
    </w:p>
    <w:p w14:paraId="7334946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sched.create_task((char*)" Task 2", W2,Process_Table);</w:t>
      </w:r>
    </w:p>
    <w:p w14:paraId="432F4841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sched.create_task((char*)" Task 3", W3,Process_Table);</w:t>
      </w:r>
    </w:p>
    <w:p w14:paraId="07F3CF0B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2F5A7BE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//-------------------------------------------------------------------------------</w:t>
      </w:r>
    </w:p>
    <w:p w14:paraId="3D508C36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//Creating a semaphore dump window</w:t>
      </w:r>
    </w:p>
    <w:p w14:paraId="561FC30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//-------------------------------------------------------------------------------</w:t>
      </w:r>
    </w:p>
    <w:p w14:paraId="1B8A4528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228BBFF0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WINDOW * Sema_Dump = create_window(16, 80, 9, 83);</w:t>
      </w:r>
    </w:p>
    <w:p w14:paraId="664F1AB3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write_window(Sema_Dump, 1, 5, "        SEMAPHORE DUMP \n -------------------------------------\n");</w:t>
      </w:r>
    </w:p>
    <w:p w14:paraId="03C02DE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7EAEC253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//-------------------------------------------------------------------------------</w:t>
      </w:r>
    </w:p>
    <w:p w14:paraId="1161D334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//Creating a memory dump window</w:t>
      </w:r>
    </w:p>
    <w:p w14:paraId="70F03ED7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//-------------------------------------------------------------------------------</w:t>
      </w:r>
    </w:p>
    <w:p w14:paraId="4BA7ACD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7A9EECA7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WINDOW * Mem_Dump = create_window(22, 80, 35, 2);</w:t>
      </w:r>
    </w:p>
    <w:p w14:paraId="3DE9AB1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write_window(Mem_Dump, 1, 5, "                   MEMORY DUMP \n --------------------------------------------------------\n");</w:t>
      </w:r>
    </w:p>
    <w:p w14:paraId="48567FD4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3972D15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04D6C577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//Create a Messaging dump window</w:t>
      </w:r>
    </w:p>
    <w:p w14:paraId="3E621031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5313F6D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3FF1D4E0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WINDOW * Message_Dump = create_window(17, 80, 25, 83);</w:t>
      </w:r>
    </w:p>
    <w:p w14:paraId="3B805A62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write_window(Message_Dump, 1, 5, "</w:t>
      </w:r>
      <w:r w:rsidRPr="00F30EB8">
        <w:rPr>
          <w:rFonts w:cstheme="minorHAnsi"/>
          <w:sz w:val="20"/>
          <w:szCs w:val="20"/>
        </w:rPr>
        <w:tab/>
        <w:t xml:space="preserve">     MESSAGING DUMP \n -------------------------------------\n");</w:t>
      </w:r>
    </w:p>
    <w:p w14:paraId="4618469B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2C597C74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0008474F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//Setup for user console input</w:t>
      </w:r>
    </w:p>
    <w:p w14:paraId="58A45B05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3444A6EF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</w:p>
    <w:p w14:paraId="48C4F750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 xml:space="preserve">cbreak(); </w:t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  <w:t>// Set up keyboard I/O processing</w:t>
      </w:r>
    </w:p>
    <w:p w14:paraId="4750A5C2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 xml:space="preserve">noecho(); </w:t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  <w:t>// disable line buffering</w:t>
      </w:r>
    </w:p>
    <w:p w14:paraId="7BF3DA51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nodelay(Console_Win, true);</w:t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  <w:t>// disable automatic echo of characters read by getch(), wgetch()</w:t>
      </w:r>
    </w:p>
    <w:p w14:paraId="550B4345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 xml:space="preserve">  </w:t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  <w:t>// nodelay causes getch to be a non-blocking call.</w:t>
      </w:r>
    </w:p>
    <w:p w14:paraId="2C2092FF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  <w:t>// If no input is ready, getch returns ERR</w:t>
      </w:r>
    </w:p>
    <w:p w14:paraId="78B40DCF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2E82C1DA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69538137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//Start threads and run till end of program </w:t>
      </w:r>
    </w:p>
    <w:p w14:paraId="4390FD96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//------------------------------------------------------------------------------</w:t>
      </w:r>
    </w:p>
    <w:p w14:paraId="2C5D3ED5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104034F8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 xml:space="preserve"> </w:t>
      </w:r>
      <w:r w:rsidRPr="00F30EB8">
        <w:rPr>
          <w:rFonts w:cstheme="minorHAnsi"/>
          <w:sz w:val="20"/>
          <w:szCs w:val="20"/>
        </w:rPr>
        <w:tab/>
        <w:t>sched.run(); //start running all the tasks</w:t>
      </w:r>
    </w:p>
    <w:p w14:paraId="0A3CBB6E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56EF1A51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sched.create_ui_task(Process_Table, Sema_Dump, Console_Win, Log_Win, Message_Dump, Mem_Dump);</w:t>
      </w:r>
    </w:p>
    <w:p w14:paraId="2DD16779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</w:p>
    <w:p w14:paraId="557B62D3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while(sched.process_table.qSize() != 0){ // loop while threads run</w:t>
      </w:r>
    </w:p>
    <w:p w14:paraId="798B18A2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</w:r>
      <w:r w:rsidRPr="00F30EB8">
        <w:rPr>
          <w:rFonts w:cstheme="minorHAnsi"/>
          <w:sz w:val="20"/>
          <w:szCs w:val="20"/>
        </w:rPr>
        <w:tab/>
        <w:t>sleep(1);</w:t>
      </w:r>
    </w:p>
    <w:p w14:paraId="683CF2D7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ab/>
        <w:t>}</w:t>
      </w:r>
    </w:p>
    <w:p w14:paraId="053D02D8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</w:p>
    <w:p w14:paraId="10A2B8B1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endwin();</w:t>
      </w:r>
    </w:p>
    <w:p w14:paraId="4D9415D2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lastRenderedPageBreak/>
        <w:t>return 0;</w:t>
      </w:r>
    </w:p>
    <w:p w14:paraId="451609FB" w14:textId="77777777" w:rsidR="00863260" w:rsidRPr="00F30EB8" w:rsidRDefault="00863260" w:rsidP="00863260">
      <w:pPr>
        <w:spacing w:after="0" w:line="240" w:lineRule="auto"/>
        <w:rPr>
          <w:rFonts w:cstheme="minorHAnsi"/>
          <w:sz w:val="20"/>
          <w:szCs w:val="20"/>
        </w:rPr>
      </w:pPr>
      <w:r w:rsidRPr="00F30EB8">
        <w:rPr>
          <w:rFonts w:cstheme="minorHAnsi"/>
          <w:sz w:val="20"/>
          <w:szCs w:val="20"/>
        </w:rPr>
        <w:t>} // end of main</w:t>
      </w:r>
    </w:p>
    <w:p w14:paraId="7989C336" w14:textId="77777777" w:rsidR="00863260" w:rsidRDefault="00863260" w:rsidP="00863260"/>
    <w:p w14:paraId="5F710D93" w14:textId="3512F770" w:rsidR="00582D16" w:rsidRPr="00582D16" w:rsidRDefault="00863260" w:rsidP="00863260">
      <w:r>
        <w:cr/>
      </w:r>
    </w:p>
    <w:p w14:paraId="3EAD96F9" w14:textId="77777777" w:rsidR="00A24AD0" w:rsidRDefault="00A24AD0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2C3DDCEC" w14:textId="0BFE87D4" w:rsidR="00CD391B" w:rsidRDefault="006542F0" w:rsidP="000C4E58">
      <w:pPr>
        <w:pStyle w:val="Heading3"/>
      </w:pPr>
      <w:bookmarkStart w:id="6" w:name="_Toc5658247"/>
      <w:r>
        <w:lastRenderedPageBreak/>
        <w:t>Semaphore.h</w:t>
      </w:r>
      <w:bookmarkEnd w:id="6"/>
    </w:p>
    <w:p w14:paraId="37EC9295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/*==================================================================================|</w:t>
      </w:r>
    </w:p>
    <w:p w14:paraId="09C026D0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|    Assignment:</w:t>
      </w:r>
      <w:r w:rsidRPr="00ED28CE">
        <w:rPr>
          <w:sz w:val="20"/>
          <w:szCs w:val="20"/>
        </w:rPr>
        <w:tab/>
        <w:t>Ultima 2.0 Phase 3</w:t>
      </w:r>
    </w:p>
    <w:p w14:paraId="2B9DB462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|     File Name:</w:t>
      </w:r>
      <w:r w:rsidRPr="00ED28CE">
        <w:rPr>
          <w:sz w:val="20"/>
          <w:szCs w:val="20"/>
        </w:rPr>
        <w:tab/>
        <w:t>semaphore.h</w:t>
      </w:r>
    </w:p>
    <w:p w14:paraId="5C1DDDA1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|  Dependencies: </w:t>
      </w:r>
      <w:r w:rsidRPr="00ED28CE">
        <w:rPr>
          <w:sz w:val="20"/>
          <w:szCs w:val="20"/>
        </w:rPr>
        <w:tab/>
        <w:t>scheduler.h</w:t>
      </w:r>
    </w:p>
    <w:p w14:paraId="00CC5504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|       Authors: </w:t>
      </w:r>
      <w:r w:rsidRPr="00ED28CE">
        <w:rPr>
          <w:sz w:val="20"/>
          <w:szCs w:val="20"/>
        </w:rPr>
        <w:tab/>
        <w:t>Drake Wood, James Giegerich</w:t>
      </w:r>
    </w:p>
    <w:p w14:paraId="39E620AB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|      Language: </w:t>
      </w:r>
      <w:r w:rsidRPr="00ED28CE">
        <w:rPr>
          <w:sz w:val="20"/>
          <w:szCs w:val="20"/>
        </w:rPr>
        <w:tab/>
        <w:t>C++</w:t>
      </w:r>
    </w:p>
    <w:p w14:paraId="4C800C06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|      Compiler: </w:t>
      </w:r>
      <w:r w:rsidRPr="00ED28CE">
        <w:rPr>
          <w:sz w:val="20"/>
          <w:szCs w:val="20"/>
        </w:rPr>
        <w:tab/>
        <w:t>G++</w:t>
      </w:r>
    </w:p>
    <w:p w14:paraId="675A278E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|         Class: </w:t>
      </w:r>
      <w:r w:rsidRPr="00ED28CE">
        <w:rPr>
          <w:sz w:val="20"/>
          <w:szCs w:val="20"/>
        </w:rPr>
        <w:tab/>
        <w:t>C435 - Operating Systems</w:t>
      </w:r>
    </w:p>
    <w:p w14:paraId="08AC6993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|    Instructor: </w:t>
      </w:r>
      <w:r w:rsidRPr="00ED28CE">
        <w:rPr>
          <w:sz w:val="20"/>
          <w:szCs w:val="20"/>
        </w:rPr>
        <w:tab/>
        <w:t>Dr. Hakimzadeh</w:t>
      </w:r>
    </w:p>
    <w:p w14:paraId="595AF0F6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|  Date Created: </w:t>
      </w:r>
      <w:r w:rsidRPr="00ED28CE">
        <w:rPr>
          <w:sz w:val="20"/>
          <w:szCs w:val="20"/>
        </w:rPr>
        <w:tab/>
        <w:t>2/16/2019</w:t>
      </w:r>
    </w:p>
    <w:p w14:paraId="10DAEEED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|  Last Updated:</w:t>
      </w:r>
      <w:r w:rsidRPr="00ED28CE">
        <w:rPr>
          <w:sz w:val="20"/>
          <w:szCs w:val="20"/>
        </w:rPr>
        <w:tab/>
        <w:t>3/18/2019</w:t>
      </w:r>
    </w:p>
    <w:p w14:paraId="3A0CC09B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|      Due Date: </w:t>
      </w:r>
      <w:r w:rsidRPr="00ED28CE">
        <w:rPr>
          <w:sz w:val="20"/>
          <w:szCs w:val="20"/>
        </w:rPr>
        <w:tab/>
        <w:t>4/08/2019</w:t>
      </w:r>
    </w:p>
    <w:p w14:paraId="1645D13A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|==================================================================================|</w:t>
      </w:r>
    </w:p>
    <w:p w14:paraId="0F786C86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|  Description: This is the header file which defines the class semaphore. There are 3 functions along with a</w:t>
      </w:r>
    </w:p>
    <w:p w14:paraId="19E80AFA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|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>constructor and deconstructor.</w:t>
      </w:r>
    </w:p>
    <w:p w14:paraId="75F9D86E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|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>-dump displays information related to this class in a window for debugging.</w:t>
      </w:r>
    </w:p>
    <w:p w14:paraId="0CF0FC55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|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>-up creates a mutex and queues it, effectively locking a critical section.</w:t>
      </w:r>
    </w:p>
    <w:p w14:paraId="140D12D6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|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 xml:space="preserve">-down dequeues a mutex, unlocking it. </w:t>
      </w:r>
    </w:p>
    <w:p w14:paraId="549859EF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*==================================================================================*/</w:t>
      </w:r>
    </w:p>
    <w:p w14:paraId="73BEF685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</w:p>
    <w:p w14:paraId="00043E36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#ifndef SEMAPHORE_H</w:t>
      </w:r>
    </w:p>
    <w:p w14:paraId="3DD354B1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#define SEMAPHORE_H</w:t>
      </w:r>
    </w:p>
    <w:p w14:paraId="6F64D12F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</w:p>
    <w:p w14:paraId="09B9D956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#include &lt;iostream&gt;</w:t>
      </w:r>
    </w:p>
    <w:p w14:paraId="39D36307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#include &lt;pthread.h&gt; </w:t>
      </w:r>
      <w:r w:rsidRPr="00ED28CE">
        <w:rPr>
          <w:sz w:val="20"/>
          <w:szCs w:val="20"/>
        </w:rPr>
        <w:tab/>
        <w:t>// Needed for using the pthread library</w:t>
      </w:r>
    </w:p>
    <w:p w14:paraId="7D8AD284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#include &lt;assert.h&gt;</w:t>
      </w:r>
    </w:p>
    <w:p w14:paraId="51BAFD06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#include &lt;time.h&gt;</w:t>
      </w:r>
    </w:p>
    <w:p w14:paraId="0D89BEC0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#include &lt;unistd.h&gt; 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>// Needed for sleep()</w:t>
      </w:r>
    </w:p>
    <w:p w14:paraId="786790FB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#include &lt;ncurses.h&gt; </w:t>
      </w:r>
      <w:r w:rsidRPr="00ED28CE">
        <w:rPr>
          <w:sz w:val="20"/>
          <w:szCs w:val="20"/>
        </w:rPr>
        <w:tab/>
        <w:t>// Needed for Curses windowing</w:t>
      </w:r>
    </w:p>
    <w:p w14:paraId="3831E718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#include &lt;stdarg.h&gt; 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>// Needed for formatted output to window</w:t>
      </w:r>
    </w:p>
    <w:p w14:paraId="6D7B4B93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#include &lt;termios.h&gt;</w:t>
      </w:r>
    </w:p>
    <w:p w14:paraId="2E0F27A9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#include &lt;fcntl.h&gt;</w:t>
      </w:r>
    </w:p>
    <w:p w14:paraId="16714F8B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#include &lt;cstdlib&gt;</w:t>
      </w:r>
    </w:p>
    <w:p w14:paraId="14055679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#include "queue.h"</w:t>
      </w:r>
    </w:p>
    <w:p w14:paraId="2BD324AB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#include "scheduler.h"</w:t>
      </w:r>
    </w:p>
    <w:p w14:paraId="5E327D40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>#include &lt;string&gt;</w:t>
      </w:r>
    </w:p>
    <w:p w14:paraId="51FBE4E1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</w:p>
    <w:p w14:paraId="47886367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class semaphore { </w:t>
      </w:r>
    </w:p>
    <w:p w14:paraId="565A5430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  <w:t>int sema_value;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>// 0 or 1 in the case of a binary semaphore</w:t>
      </w:r>
    </w:p>
    <w:p w14:paraId="625C933F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</w:r>
    </w:p>
    <w:p w14:paraId="1489C19D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  <w:t>Queue &lt;scheduler::TCB*&gt;sema_data;</w:t>
      </w:r>
    </w:p>
    <w:p w14:paraId="03D562D4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  <w:t>std::string resource_name; // The name of the resource being managed</w:t>
      </w:r>
    </w:p>
    <w:p w14:paraId="2C3D1ABC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  <w:t>int count;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</w:p>
    <w:p w14:paraId="3F376F38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</w:r>
    </w:p>
    <w:p w14:paraId="4CB297C7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  <w:t>public:</w:t>
      </w:r>
    </w:p>
    <w:p w14:paraId="7A757E5D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  <w:t>semaphore(int sema_value, char* sema_name);</w:t>
      </w:r>
    </w:p>
    <w:p w14:paraId="087DA429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  <w:t>~semaphore();</w:t>
      </w:r>
    </w:p>
    <w:p w14:paraId="570F5B6F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</w:p>
    <w:p w14:paraId="0333A76A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  <w:t>void down();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>// Get the resource or get queued!</w:t>
      </w:r>
    </w:p>
    <w:p w14:paraId="6FAA4B2C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  <w:t>void up();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>// Release the resource</w:t>
      </w:r>
    </w:p>
    <w:p w14:paraId="7312C3A1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  <w:t>void dump(int level, WINDOW * win);</w:t>
      </w:r>
      <w:r w:rsidRPr="00ED28CE">
        <w:rPr>
          <w:sz w:val="20"/>
          <w:szCs w:val="20"/>
        </w:rPr>
        <w:tab/>
        <w:t>// Include some</w:t>
      </w:r>
    </w:p>
    <w:p w14:paraId="31E7F6F1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lastRenderedPageBreak/>
        <w:tab/>
        <w:t>};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 xml:space="preserve">// Functions which will allow you to dump the </w:t>
      </w:r>
    </w:p>
    <w:p w14:paraId="2AF95458" w14:textId="77777777" w:rsidR="00ED28CE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 xml:space="preserve">#endif </w:t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 xml:space="preserve">// Contents of the semaphore in a readable format.  See the expected </w:t>
      </w:r>
    </w:p>
    <w:p w14:paraId="37FAED3B" w14:textId="3A2570D0" w:rsidR="000E7E26" w:rsidRPr="00ED28CE" w:rsidRDefault="00ED28CE" w:rsidP="00ED28CE">
      <w:pPr>
        <w:spacing w:after="0" w:line="240" w:lineRule="auto"/>
        <w:rPr>
          <w:sz w:val="20"/>
          <w:szCs w:val="20"/>
        </w:rPr>
      </w:pP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</w:r>
      <w:r w:rsidRPr="00ED28CE">
        <w:rPr>
          <w:sz w:val="20"/>
          <w:szCs w:val="20"/>
        </w:rPr>
        <w:tab/>
        <w:t xml:space="preserve">// Output section (below) for suggestions.  </w:t>
      </w:r>
      <w:r w:rsidRPr="00ED28CE">
        <w:rPr>
          <w:sz w:val="20"/>
          <w:szCs w:val="20"/>
        </w:rPr>
        <w:cr/>
      </w:r>
    </w:p>
    <w:p w14:paraId="086E56A4" w14:textId="77777777" w:rsidR="00A24AD0" w:rsidRDefault="00A24AD0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2AEA2764" w14:textId="383FF387" w:rsidR="006542F0" w:rsidRDefault="006542F0" w:rsidP="000C4E58">
      <w:pPr>
        <w:pStyle w:val="Heading3"/>
      </w:pPr>
      <w:bookmarkStart w:id="7" w:name="_Toc5658248"/>
      <w:r>
        <w:lastRenderedPageBreak/>
        <w:t>Semaphore.cpp</w:t>
      </w:r>
      <w:bookmarkEnd w:id="7"/>
    </w:p>
    <w:p w14:paraId="1506B456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/*==================================================================================|</w:t>
      </w:r>
    </w:p>
    <w:p w14:paraId="3D40F1A7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|    Assignment:</w:t>
      </w:r>
      <w:r w:rsidRPr="004D3425">
        <w:rPr>
          <w:sz w:val="20"/>
          <w:szCs w:val="20"/>
        </w:rPr>
        <w:tab/>
        <w:t>Ultima 2.0 Phase 3</w:t>
      </w:r>
    </w:p>
    <w:p w14:paraId="7F836629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|     File Name:</w:t>
      </w:r>
      <w:r w:rsidRPr="004D3425">
        <w:rPr>
          <w:sz w:val="20"/>
          <w:szCs w:val="20"/>
        </w:rPr>
        <w:tab/>
        <w:t>semaphore.cpp</w:t>
      </w:r>
    </w:p>
    <w:p w14:paraId="6EF33292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 xml:space="preserve">|  Dependencies: </w:t>
      </w:r>
      <w:r w:rsidRPr="004D3425">
        <w:rPr>
          <w:sz w:val="20"/>
          <w:szCs w:val="20"/>
        </w:rPr>
        <w:tab/>
        <w:t>semaphore.h window.h</w:t>
      </w:r>
    </w:p>
    <w:p w14:paraId="02E7F8AA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 xml:space="preserve">|       Authors: </w:t>
      </w:r>
      <w:r w:rsidRPr="004D3425">
        <w:rPr>
          <w:sz w:val="20"/>
          <w:szCs w:val="20"/>
        </w:rPr>
        <w:tab/>
        <w:t>Drake Wood, James Giegerich</w:t>
      </w:r>
    </w:p>
    <w:p w14:paraId="183B3B59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 xml:space="preserve">|      Language: </w:t>
      </w:r>
      <w:r w:rsidRPr="004D3425">
        <w:rPr>
          <w:sz w:val="20"/>
          <w:szCs w:val="20"/>
        </w:rPr>
        <w:tab/>
        <w:t>C++</w:t>
      </w:r>
    </w:p>
    <w:p w14:paraId="3360718B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 xml:space="preserve">|      Compiler: </w:t>
      </w:r>
      <w:r w:rsidRPr="004D3425">
        <w:rPr>
          <w:sz w:val="20"/>
          <w:szCs w:val="20"/>
        </w:rPr>
        <w:tab/>
        <w:t>G++</w:t>
      </w:r>
    </w:p>
    <w:p w14:paraId="15F0B26C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 xml:space="preserve">|         Class: </w:t>
      </w:r>
      <w:r w:rsidRPr="004D3425">
        <w:rPr>
          <w:sz w:val="20"/>
          <w:szCs w:val="20"/>
        </w:rPr>
        <w:tab/>
        <w:t>C435 - Operating Systems</w:t>
      </w:r>
    </w:p>
    <w:p w14:paraId="4DF9934E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 xml:space="preserve">|    Instructor: </w:t>
      </w:r>
      <w:r w:rsidRPr="004D3425">
        <w:rPr>
          <w:sz w:val="20"/>
          <w:szCs w:val="20"/>
        </w:rPr>
        <w:tab/>
        <w:t>Dr. Hakimzadeh</w:t>
      </w:r>
    </w:p>
    <w:p w14:paraId="7A94E868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 xml:space="preserve">|  Date Created: </w:t>
      </w:r>
      <w:r w:rsidRPr="004D3425">
        <w:rPr>
          <w:sz w:val="20"/>
          <w:szCs w:val="20"/>
        </w:rPr>
        <w:tab/>
        <w:t>2/16/2019</w:t>
      </w:r>
    </w:p>
    <w:p w14:paraId="3DA4CC27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|  Last Updated:</w:t>
      </w:r>
      <w:r w:rsidRPr="004D3425">
        <w:rPr>
          <w:sz w:val="20"/>
          <w:szCs w:val="20"/>
        </w:rPr>
        <w:tab/>
        <w:t>4/08/2019</w:t>
      </w:r>
    </w:p>
    <w:p w14:paraId="7638BD12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 xml:space="preserve">|      Due Date: </w:t>
      </w:r>
      <w:r w:rsidRPr="004D3425">
        <w:rPr>
          <w:sz w:val="20"/>
          <w:szCs w:val="20"/>
        </w:rPr>
        <w:tab/>
        <w:t>4/08/2019</w:t>
      </w:r>
    </w:p>
    <w:p w14:paraId="79BA519F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|==================================================================================|</w:t>
      </w:r>
    </w:p>
    <w:p w14:paraId="7BDA4B27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 xml:space="preserve">|  Description: Contains the definitions for the functions outlined in semaphore.h                     </w:t>
      </w:r>
    </w:p>
    <w:p w14:paraId="008203E5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*==================================================================================*/</w:t>
      </w:r>
    </w:p>
    <w:p w14:paraId="16DC0AE3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</w:p>
    <w:p w14:paraId="129A5DC4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#include "window.h"</w:t>
      </w:r>
    </w:p>
    <w:p w14:paraId="470BE921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#include "semaphore.h"</w:t>
      </w:r>
    </w:p>
    <w:p w14:paraId="2EFB6CAC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#include "scheduler.h"</w:t>
      </w:r>
    </w:p>
    <w:p w14:paraId="7E84BDD3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</w:p>
    <w:p w14:paraId="45734276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extern semaphore sema_screen;</w:t>
      </w:r>
    </w:p>
    <w:p w14:paraId="71C9779D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extern scheduler sched;</w:t>
      </w:r>
    </w:p>
    <w:p w14:paraId="58FEBE91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extern scheduler TCB;</w:t>
      </w:r>
    </w:p>
    <w:p w14:paraId="3FE19652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</w:p>
    <w:p w14:paraId="4C5092DE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 xml:space="preserve">void semaphore::down(){ </w:t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// Lock resource</w:t>
      </w:r>
    </w:p>
    <w:p w14:paraId="4A1F28A3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</w:p>
    <w:p w14:paraId="2866D4D3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scheduler::TCB * tcb; // new tcb object</w:t>
      </w:r>
    </w:p>
    <w:p w14:paraId="0BFF73CE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</w:p>
    <w:p w14:paraId="620A4E72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if (sema_value &gt; 0){ // if no 1 else has access</w:t>
      </w:r>
    </w:p>
    <w:p w14:paraId="4070567D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sema_value--;</w:t>
      </w:r>
      <w:r w:rsidRPr="004D3425">
        <w:rPr>
          <w:sz w:val="20"/>
          <w:szCs w:val="20"/>
        </w:rPr>
        <w:tab/>
        <w:t>// get access here</w:t>
      </w:r>
    </w:p>
    <w:p w14:paraId="30B2C28B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} else{ // if someone else has access then we need to queue and block ourselves</w:t>
      </w:r>
    </w:p>
    <w:p w14:paraId="54DE0CC3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 xml:space="preserve">tcb = sched.process_table.Dequeue(); </w:t>
      </w:r>
    </w:p>
    <w:p w14:paraId="659C6C81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tcb-&gt;state = 0; // blocked</w:t>
      </w:r>
    </w:p>
    <w:p w14:paraId="3CFB7EA2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sched.process_table.Enqueue(tcb);  //add back to process table</w:t>
      </w:r>
    </w:p>
    <w:p w14:paraId="1735EAAA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sema_data.Enqueue(tcb); // stick in sema queue waitlist</w:t>
      </w:r>
    </w:p>
    <w:p w14:paraId="0A783F1F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</w:p>
    <w:p w14:paraId="421A470D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for (int i = 0; i &lt; sched.process_table.qSize() -1 ; i++)</w:t>
      </w:r>
    </w:p>
    <w:p w14:paraId="05249FCF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{</w:t>
      </w:r>
    </w:p>
    <w:p w14:paraId="691372C2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tcb = sched.process_table.Dequeue();</w:t>
      </w:r>
    </w:p>
    <w:p w14:paraId="2A265CE9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sched.process_table.Enqueue(tcb); //shuffle queue</w:t>
      </w:r>
    </w:p>
    <w:p w14:paraId="1CC727B8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}</w:t>
      </w:r>
    </w:p>
    <w:p w14:paraId="1F4B85DA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}</w:t>
      </w:r>
    </w:p>
    <w:p w14:paraId="2F5AC507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</w:p>
    <w:p w14:paraId="4845664C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} // end of down</w:t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</w:p>
    <w:p w14:paraId="297259C3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</w:p>
    <w:p w14:paraId="22EA53C0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void semaphore::up(){</w:t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 xml:space="preserve"> </w:t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// Release the resource</w:t>
      </w:r>
    </w:p>
    <w:p w14:paraId="129BB249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</w:p>
    <w:p w14:paraId="7A136392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if (sema_data.isEmpty()){ // if no one is in line then set value back to 1</w:t>
      </w:r>
    </w:p>
    <w:p w14:paraId="54DFDC10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sema_value++;</w:t>
      </w:r>
    </w:p>
    <w:p w14:paraId="2B0A2DC0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} else {</w:t>
      </w:r>
    </w:p>
    <w:p w14:paraId="4089F3B8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lastRenderedPageBreak/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scheduler::TCB * tcb = sema_data.Dequeue(); // get first in semaphore queue</w:t>
      </w:r>
    </w:p>
    <w:p w14:paraId="0757B2F0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scheduler::TCB * tcb2; // new tcb for comparison</w:t>
      </w:r>
    </w:p>
    <w:p w14:paraId="4A78538A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for (int i = 0; i &lt; sched.process_table.qSize() ; i++)</w:t>
      </w:r>
    </w:p>
    <w:p w14:paraId="0529B160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{</w:t>
      </w:r>
    </w:p>
    <w:p w14:paraId="2B8653FE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tcb2 = sched.process_table.Dequeue(); //get scheduler task</w:t>
      </w:r>
    </w:p>
    <w:p w14:paraId="5B50FFE1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if (tcb-&gt;thread_no == tcb2-&gt;thread_no){ // if task id in scheduler matches the one in semaphore</w:t>
      </w:r>
    </w:p>
    <w:p w14:paraId="4D7534F4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tcb2-&gt;state = 1;  //ready // change it to ready from blocked</w:t>
      </w:r>
    </w:p>
    <w:p w14:paraId="247D42CB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}</w:t>
      </w:r>
    </w:p>
    <w:p w14:paraId="74782A87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sched.process_table.Enqueue(tcb2); //shuffle queue</w:t>
      </w:r>
    </w:p>
    <w:p w14:paraId="41047381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}</w:t>
      </w:r>
    </w:p>
    <w:p w14:paraId="62CFFC72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}</w:t>
      </w:r>
    </w:p>
    <w:p w14:paraId="6014806C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} // end of up</w:t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</w:p>
    <w:p w14:paraId="0D8F955D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</w:p>
    <w:p w14:paraId="5861DA5D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void semaphore::dump(int level, WINDOW * win){</w:t>
      </w:r>
    </w:p>
    <w:p w14:paraId="3D0309DC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// giving semaphore a resource name</w:t>
      </w:r>
    </w:p>
    <w:p w14:paraId="389E223A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</w:p>
    <w:p w14:paraId="2593D4BA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  <w:t>char buff[256];</w:t>
      </w:r>
    </w:p>
    <w:p w14:paraId="3354AC40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</w:p>
    <w:p w14:paraId="5260F46E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</w:p>
    <w:p w14:paraId="6C8E105A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  <w:t>sprintf(buff, " Resource: %s Sema Value: \t%d \n", resource_name.c_str(), sema_value); // Print the resource name of the current semaphore</w:t>
      </w:r>
    </w:p>
    <w:p w14:paraId="21163838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  <w:t>write_window(win, buff);</w:t>
      </w:r>
    </w:p>
    <w:p w14:paraId="6C7788FE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</w:p>
    <w:p w14:paraId="40CF7182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  <w:t>std::string name;</w:t>
      </w:r>
    </w:p>
    <w:p w14:paraId="71425E2B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  <w:t>if (sema_data.qSize() &gt; 0){</w:t>
      </w:r>
    </w:p>
    <w:p w14:paraId="1A237E93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scheduler::TCB * tcb;</w:t>
      </w:r>
    </w:p>
    <w:p w14:paraId="5EBB970E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</w:p>
    <w:p w14:paraId="5D9EE321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for (int i = 0 ; sema_data.qSize(); i++){</w:t>
      </w:r>
    </w:p>
    <w:p w14:paraId="337C4A2C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tcb = sema_data.Dequeue();</w:t>
      </w:r>
    </w:p>
    <w:p w14:paraId="42364404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name = tcb-&gt;name;</w:t>
      </w:r>
    </w:p>
    <w:p w14:paraId="36DC129D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sema_data.Enqueue(tcb);</w:t>
      </w:r>
    </w:p>
    <w:p w14:paraId="33C2DD9D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sprintf(buff, "%s -&gt; ", name.c_str());</w:t>
      </w:r>
    </w:p>
    <w:p w14:paraId="55BC9BF0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write_window(win, buff);</w:t>
      </w:r>
    </w:p>
    <w:p w14:paraId="3FB7201A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}</w:t>
      </w:r>
    </w:p>
    <w:p w14:paraId="6F575E15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  <w:t>} else{</w:t>
      </w:r>
    </w:p>
    <w:p w14:paraId="05C14744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</w:r>
      <w:r w:rsidRPr="004D3425">
        <w:rPr>
          <w:sz w:val="20"/>
          <w:szCs w:val="20"/>
        </w:rPr>
        <w:tab/>
        <w:t>write_window(win, " \tSema Queue empty\n");</w:t>
      </w:r>
    </w:p>
    <w:p w14:paraId="62D7A416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  <w:t>}</w:t>
      </w:r>
    </w:p>
    <w:p w14:paraId="05BEDC87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} // end of dump</w:t>
      </w:r>
    </w:p>
    <w:p w14:paraId="061ED62D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</w:p>
    <w:p w14:paraId="680B397D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semaphore::semaphore(int sema_value, char* sema_name){</w:t>
      </w:r>
    </w:p>
    <w:p w14:paraId="11A952A5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  <w:t>count = 0;</w:t>
      </w:r>
    </w:p>
    <w:p w14:paraId="27D43C70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  <w:t>this-&gt;sema_value = sema_value;</w:t>
      </w:r>
      <w:r w:rsidRPr="004D3425">
        <w:rPr>
          <w:sz w:val="20"/>
          <w:szCs w:val="20"/>
        </w:rPr>
        <w:tab/>
      </w:r>
    </w:p>
    <w:p w14:paraId="141F6CE2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ab/>
        <w:t>this-&gt;resource_name = sema_name;</w:t>
      </w:r>
    </w:p>
    <w:p w14:paraId="14A0C590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}</w:t>
      </w:r>
    </w:p>
    <w:p w14:paraId="76C7E646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</w:p>
    <w:p w14:paraId="6DD9F7C6" w14:textId="77777777" w:rsidR="004D3425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semaphore::~semaphore(){</w:t>
      </w:r>
    </w:p>
    <w:p w14:paraId="33893EA3" w14:textId="5E0359F1" w:rsidR="00ED28CE" w:rsidRPr="004D3425" w:rsidRDefault="004D3425" w:rsidP="004D3425">
      <w:pPr>
        <w:spacing w:after="0" w:line="240" w:lineRule="auto"/>
        <w:rPr>
          <w:sz w:val="20"/>
          <w:szCs w:val="20"/>
        </w:rPr>
      </w:pPr>
      <w:r w:rsidRPr="004D3425">
        <w:rPr>
          <w:sz w:val="20"/>
          <w:szCs w:val="20"/>
        </w:rPr>
        <w:t>}</w:t>
      </w:r>
      <w:r w:rsidRPr="004D3425">
        <w:rPr>
          <w:sz w:val="20"/>
          <w:szCs w:val="20"/>
        </w:rPr>
        <w:cr/>
      </w:r>
    </w:p>
    <w:p w14:paraId="6AFE48E9" w14:textId="77777777" w:rsidR="00A24AD0" w:rsidRDefault="00A24AD0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040C1AD8" w14:textId="4605E3BB" w:rsidR="006542F0" w:rsidRDefault="006542F0" w:rsidP="000C4E58">
      <w:pPr>
        <w:pStyle w:val="Heading3"/>
      </w:pPr>
      <w:bookmarkStart w:id="8" w:name="_Toc5658249"/>
      <w:r>
        <w:lastRenderedPageBreak/>
        <w:t>Window.h</w:t>
      </w:r>
      <w:bookmarkEnd w:id="8"/>
    </w:p>
    <w:p w14:paraId="12E876EE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/*==================================================================================|</w:t>
      </w:r>
    </w:p>
    <w:p w14:paraId="7B275602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|    Assignment:</w:t>
      </w:r>
      <w:r w:rsidRPr="004F5E57">
        <w:rPr>
          <w:sz w:val="20"/>
          <w:szCs w:val="20"/>
        </w:rPr>
        <w:tab/>
        <w:t>Ultima 2.0 Phase 3</w:t>
      </w:r>
    </w:p>
    <w:p w14:paraId="2F1B8ADB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|     File Name:</w:t>
      </w:r>
      <w:r w:rsidRPr="004F5E57">
        <w:rPr>
          <w:sz w:val="20"/>
          <w:szCs w:val="20"/>
        </w:rPr>
        <w:tab/>
        <w:t>window.h</w:t>
      </w:r>
    </w:p>
    <w:p w14:paraId="4EAABE69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|  Dependencies: </w:t>
      </w:r>
      <w:r w:rsidRPr="004F5E57">
        <w:rPr>
          <w:sz w:val="20"/>
          <w:szCs w:val="20"/>
        </w:rPr>
        <w:tab/>
        <w:t>none</w:t>
      </w:r>
    </w:p>
    <w:p w14:paraId="0757AD98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|       Authors: </w:t>
      </w:r>
      <w:r w:rsidRPr="004F5E57">
        <w:rPr>
          <w:sz w:val="20"/>
          <w:szCs w:val="20"/>
        </w:rPr>
        <w:tab/>
        <w:t>Drake Wood, James Giegerich</w:t>
      </w:r>
    </w:p>
    <w:p w14:paraId="49AB65D4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|      Language: </w:t>
      </w:r>
      <w:r w:rsidRPr="004F5E57">
        <w:rPr>
          <w:sz w:val="20"/>
          <w:szCs w:val="20"/>
        </w:rPr>
        <w:tab/>
        <w:t>C++</w:t>
      </w:r>
    </w:p>
    <w:p w14:paraId="4F6E460A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|      Compiler: </w:t>
      </w:r>
      <w:r w:rsidRPr="004F5E57">
        <w:rPr>
          <w:sz w:val="20"/>
          <w:szCs w:val="20"/>
        </w:rPr>
        <w:tab/>
        <w:t>G++</w:t>
      </w:r>
    </w:p>
    <w:p w14:paraId="5481C72C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|         Class: </w:t>
      </w:r>
      <w:r w:rsidRPr="004F5E57">
        <w:rPr>
          <w:sz w:val="20"/>
          <w:szCs w:val="20"/>
        </w:rPr>
        <w:tab/>
        <w:t>C435 - Operating Systems</w:t>
      </w:r>
    </w:p>
    <w:p w14:paraId="11C2BF26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|    Instructor: </w:t>
      </w:r>
      <w:r w:rsidRPr="004F5E57">
        <w:rPr>
          <w:sz w:val="20"/>
          <w:szCs w:val="20"/>
        </w:rPr>
        <w:tab/>
        <w:t>Dr. Hakimzadeh</w:t>
      </w:r>
    </w:p>
    <w:p w14:paraId="772BD850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|  Date Created: </w:t>
      </w:r>
      <w:r w:rsidRPr="004F5E57">
        <w:rPr>
          <w:sz w:val="20"/>
          <w:szCs w:val="20"/>
        </w:rPr>
        <w:tab/>
        <w:t>2/16/2019</w:t>
      </w:r>
    </w:p>
    <w:p w14:paraId="68166826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|  Last Updated:</w:t>
      </w:r>
      <w:r w:rsidRPr="004F5E57">
        <w:rPr>
          <w:sz w:val="20"/>
          <w:szCs w:val="20"/>
        </w:rPr>
        <w:tab/>
        <w:t>3/18/2019</w:t>
      </w:r>
    </w:p>
    <w:p w14:paraId="3EA67A02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|      Due Date: </w:t>
      </w:r>
      <w:r w:rsidRPr="004F5E57">
        <w:rPr>
          <w:sz w:val="20"/>
          <w:szCs w:val="20"/>
        </w:rPr>
        <w:tab/>
        <w:t>4/08/2019</w:t>
      </w:r>
    </w:p>
    <w:p w14:paraId="13A37067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|==================================================================================|</w:t>
      </w:r>
    </w:p>
    <w:p w14:paraId="001BD273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|  Description: This is the header file which defines the class window. There are 5 functions.</w:t>
      </w:r>
    </w:p>
    <w:p w14:paraId="46652DA4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|</w:t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  <w:t xml:space="preserve">-create_window draws a new window at a specified size and position, it also turns on scrolling. </w:t>
      </w:r>
    </w:p>
    <w:p w14:paraId="3294B855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|</w:t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  <w:t>-write_window sends text to a specific window either with a position or without.</w:t>
      </w:r>
    </w:p>
    <w:p w14:paraId="0E706F3F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|</w:t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  <w:t xml:space="preserve">-display_help prints a help window with console options for the user. </w:t>
      </w:r>
    </w:p>
    <w:p w14:paraId="0A68799D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|</w:t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</w:r>
      <w:r w:rsidRPr="004F5E57">
        <w:rPr>
          <w:sz w:val="20"/>
          <w:szCs w:val="20"/>
        </w:rPr>
        <w:tab/>
        <w:t>-perform_simple_output is the function that the thread will run while alive, it prints an incrementing message.</w:t>
      </w:r>
    </w:p>
    <w:p w14:paraId="650E3893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*==================================================================================*/</w:t>
      </w:r>
    </w:p>
    <w:p w14:paraId="6D9D569C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</w:p>
    <w:p w14:paraId="48109E80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#ifndef WINDOW_H</w:t>
      </w:r>
    </w:p>
    <w:p w14:paraId="409D69D8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#define WINDOW_H</w:t>
      </w:r>
    </w:p>
    <w:p w14:paraId="71F25909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</w:p>
    <w:p w14:paraId="794E98BD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#include &lt;iostream&gt;</w:t>
      </w:r>
    </w:p>
    <w:p w14:paraId="57468F35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#include &lt;pthread.h&gt; </w:t>
      </w:r>
      <w:r w:rsidRPr="004F5E57">
        <w:rPr>
          <w:sz w:val="20"/>
          <w:szCs w:val="20"/>
        </w:rPr>
        <w:tab/>
        <w:t>// Needed for using the pthread library</w:t>
      </w:r>
    </w:p>
    <w:p w14:paraId="48F0CA88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#include &lt;assert.h&gt;</w:t>
      </w:r>
    </w:p>
    <w:p w14:paraId="58969AEC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#include &lt;time.h&gt;</w:t>
      </w:r>
    </w:p>
    <w:p w14:paraId="24C22F92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#include &lt;unistd.h&gt; </w:t>
      </w:r>
      <w:r w:rsidRPr="004F5E57">
        <w:rPr>
          <w:sz w:val="20"/>
          <w:szCs w:val="20"/>
        </w:rPr>
        <w:tab/>
        <w:t>// Needed for sleep()</w:t>
      </w:r>
    </w:p>
    <w:p w14:paraId="48A7B3BA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#include &lt;ncurses.h&gt; </w:t>
      </w:r>
      <w:r w:rsidRPr="004F5E57">
        <w:rPr>
          <w:sz w:val="20"/>
          <w:szCs w:val="20"/>
        </w:rPr>
        <w:tab/>
        <w:t>// Needed for Curses windowing</w:t>
      </w:r>
    </w:p>
    <w:p w14:paraId="64A6CF8B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 xml:space="preserve">#include &lt;stdarg.h&gt; </w:t>
      </w:r>
      <w:r w:rsidRPr="004F5E57">
        <w:rPr>
          <w:sz w:val="20"/>
          <w:szCs w:val="20"/>
        </w:rPr>
        <w:tab/>
        <w:t>// needed for formatted output to window</w:t>
      </w:r>
    </w:p>
    <w:p w14:paraId="6E74F3B1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#include &lt;termios.h&gt;</w:t>
      </w:r>
    </w:p>
    <w:p w14:paraId="17B5B23B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#include &lt;fcntl.h&gt;</w:t>
      </w:r>
    </w:p>
    <w:p w14:paraId="30834EB0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#include &lt;cstdlib&gt;</w:t>
      </w:r>
    </w:p>
    <w:p w14:paraId="386E73D4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</w:p>
    <w:p w14:paraId="005E6735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WINDOW *create_window(int height, int width, int starty, int startx);</w:t>
      </w:r>
    </w:p>
    <w:p w14:paraId="40AA11E7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void write_window(WINDOW * Win, const char* text);</w:t>
      </w:r>
    </w:p>
    <w:p w14:paraId="577DA6DB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void write_window(WINDOW * Win, int x, int y, const char* text);</w:t>
      </w:r>
    </w:p>
    <w:p w14:paraId="0A7702EB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void display_help(WINDOW * Win);</w:t>
      </w:r>
    </w:p>
    <w:p w14:paraId="12B79F4E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void *perform_simple_output(void *arguments);</w:t>
      </w:r>
    </w:p>
    <w:p w14:paraId="29673413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void *ui_loop(void *arguments);</w:t>
      </w:r>
    </w:p>
    <w:p w14:paraId="77459457" w14:textId="77777777" w:rsidR="004F5E57" w:rsidRPr="004F5E57" w:rsidRDefault="004F5E57" w:rsidP="003F0529">
      <w:pPr>
        <w:spacing w:after="0" w:line="240" w:lineRule="auto"/>
        <w:rPr>
          <w:sz w:val="20"/>
          <w:szCs w:val="20"/>
        </w:rPr>
      </w:pPr>
    </w:p>
    <w:p w14:paraId="43FA15E5" w14:textId="26121C7F" w:rsidR="004F5E57" w:rsidRDefault="004F5E57" w:rsidP="003F0529">
      <w:pPr>
        <w:spacing w:after="0" w:line="240" w:lineRule="auto"/>
        <w:rPr>
          <w:sz w:val="20"/>
          <w:szCs w:val="20"/>
        </w:rPr>
      </w:pPr>
      <w:r w:rsidRPr="004F5E57">
        <w:rPr>
          <w:sz w:val="20"/>
          <w:szCs w:val="20"/>
        </w:rPr>
        <w:t>#endi</w:t>
      </w:r>
      <w:r>
        <w:rPr>
          <w:sz w:val="20"/>
          <w:szCs w:val="20"/>
        </w:rPr>
        <w:t>f</w:t>
      </w:r>
    </w:p>
    <w:p w14:paraId="1FDBF04E" w14:textId="539EB4B4" w:rsidR="002571E1" w:rsidRDefault="002571E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A874B77" w14:textId="77777777" w:rsidR="002571E1" w:rsidRPr="004F5E57" w:rsidRDefault="002571E1" w:rsidP="003F0529">
      <w:pPr>
        <w:spacing w:after="0" w:line="240" w:lineRule="auto"/>
        <w:rPr>
          <w:sz w:val="20"/>
          <w:szCs w:val="20"/>
        </w:rPr>
      </w:pPr>
    </w:p>
    <w:p w14:paraId="061F4698" w14:textId="1F7FA11C" w:rsidR="00CD391B" w:rsidRDefault="006542F0" w:rsidP="000C4E58">
      <w:pPr>
        <w:pStyle w:val="Heading3"/>
      </w:pPr>
      <w:bookmarkStart w:id="9" w:name="_Toc5658250"/>
      <w:r>
        <w:t>Window.cpp</w:t>
      </w:r>
      <w:bookmarkEnd w:id="9"/>
    </w:p>
    <w:p w14:paraId="2F3F1DE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/*==================================================================================|</w:t>
      </w:r>
    </w:p>
    <w:p w14:paraId="236B3F7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|    Assignment:</w:t>
      </w:r>
      <w:r w:rsidRPr="00624841">
        <w:rPr>
          <w:sz w:val="20"/>
          <w:szCs w:val="20"/>
        </w:rPr>
        <w:tab/>
        <w:t>Ultima 2.0 Phase 3</w:t>
      </w:r>
    </w:p>
    <w:p w14:paraId="646ED7E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|     File Name:</w:t>
      </w:r>
      <w:r w:rsidRPr="00624841">
        <w:rPr>
          <w:sz w:val="20"/>
          <w:szCs w:val="20"/>
        </w:rPr>
        <w:tab/>
        <w:t>window.cpp</w:t>
      </w:r>
    </w:p>
    <w:p w14:paraId="0B5D95A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|  Dependencies: </w:t>
      </w:r>
      <w:r w:rsidRPr="00624841">
        <w:rPr>
          <w:sz w:val="20"/>
          <w:szCs w:val="20"/>
        </w:rPr>
        <w:tab/>
        <w:t>semaphore.h window.h</w:t>
      </w:r>
    </w:p>
    <w:p w14:paraId="2044091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|       Authors: </w:t>
      </w:r>
      <w:r w:rsidRPr="00624841">
        <w:rPr>
          <w:sz w:val="20"/>
          <w:szCs w:val="20"/>
        </w:rPr>
        <w:tab/>
        <w:t>Drake Wood, James Giegerich</w:t>
      </w:r>
    </w:p>
    <w:p w14:paraId="6D1E22E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|      Language: </w:t>
      </w:r>
      <w:r w:rsidRPr="00624841">
        <w:rPr>
          <w:sz w:val="20"/>
          <w:szCs w:val="20"/>
        </w:rPr>
        <w:tab/>
        <w:t>C++</w:t>
      </w:r>
    </w:p>
    <w:p w14:paraId="382EE14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|      Compiler: </w:t>
      </w:r>
      <w:r w:rsidRPr="00624841">
        <w:rPr>
          <w:sz w:val="20"/>
          <w:szCs w:val="20"/>
        </w:rPr>
        <w:tab/>
        <w:t>G++</w:t>
      </w:r>
    </w:p>
    <w:p w14:paraId="7985FC8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|         Class: </w:t>
      </w:r>
      <w:r w:rsidRPr="00624841">
        <w:rPr>
          <w:sz w:val="20"/>
          <w:szCs w:val="20"/>
        </w:rPr>
        <w:tab/>
        <w:t>C435 - Operating Systems</w:t>
      </w:r>
    </w:p>
    <w:p w14:paraId="24365BD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|    Instructor: </w:t>
      </w:r>
      <w:r w:rsidRPr="00624841">
        <w:rPr>
          <w:sz w:val="20"/>
          <w:szCs w:val="20"/>
        </w:rPr>
        <w:tab/>
        <w:t>Dr. Hakimzadeh</w:t>
      </w:r>
    </w:p>
    <w:p w14:paraId="546DAD4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|  Date Created: </w:t>
      </w:r>
      <w:r w:rsidRPr="00624841">
        <w:rPr>
          <w:sz w:val="20"/>
          <w:szCs w:val="20"/>
        </w:rPr>
        <w:tab/>
        <w:t>2/16/2019</w:t>
      </w:r>
    </w:p>
    <w:p w14:paraId="0E9C7D4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|  Last Updated:</w:t>
      </w:r>
      <w:r w:rsidRPr="00624841">
        <w:rPr>
          <w:sz w:val="20"/>
          <w:szCs w:val="20"/>
        </w:rPr>
        <w:tab/>
        <w:t>4/08/2019</w:t>
      </w:r>
    </w:p>
    <w:p w14:paraId="247E6DB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|      Due Date: </w:t>
      </w:r>
      <w:r w:rsidRPr="00624841">
        <w:rPr>
          <w:sz w:val="20"/>
          <w:szCs w:val="20"/>
        </w:rPr>
        <w:tab/>
        <w:t>4/08/2019</w:t>
      </w:r>
    </w:p>
    <w:p w14:paraId="2143374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|==================================================================================|</w:t>
      </w:r>
    </w:p>
    <w:p w14:paraId="2AABA08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|  Description: Contains the definitions for the functions outlined in window.h                     </w:t>
      </w:r>
    </w:p>
    <w:p w14:paraId="153AA58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*==================================================================================*/</w:t>
      </w:r>
    </w:p>
    <w:p w14:paraId="05EBF16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47989DF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#include "window.h"</w:t>
      </w:r>
    </w:p>
    <w:p w14:paraId="44F1B4C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#include "semaphore.h"</w:t>
      </w:r>
    </w:p>
    <w:p w14:paraId="07B0DCC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#include "ipc.h"</w:t>
      </w:r>
    </w:p>
    <w:p w14:paraId="2713B29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#include "time.h"</w:t>
      </w:r>
    </w:p>
    <w:p w14:paraId="39B7FA7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#include "memory.h"</w:t>
      </w:r>
    </w:p>
    <w:p w14:paraId="6210815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#include &lt;cstring&gt;</w:t>
      </w:r>
    </w:p>
    <w:p w14:paraId="2E3FE0B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639BD59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extern semaphore sema_screen;</w:t>
      </w:r>
    </w:p>
    <w:p w14:paraId="6C5D11C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extern semaphore sema_t1mail;</w:t>
      </w:r>
      <w:r w:rsidRPr="00624841">
        <w:rPr>
          <w:sz w:val="20"/>
          <w:szCs w:val="20"/>
        </w:rPr>
        <w:tab/>
      </w:r>
    </w:p>
    <w:p w14:paraId="497F49D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extern semaphore sema_t2mail;</w:t>
      </w:r>
      <w:r w:rsidRPr="00624841">
        <w:rPr>
          <w:sz w:val="20"/>
          <w:szCs w:val="20"/>
        </w:rPr>
        <w:tab/>
      </w:r>
    </w:p>
    <w:p w14:paraId="3341B65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extern semaphore sema_t3mail;</w:t>
      </w:r>
      <w:r w:rsidRPr="00624841">
        <w:rPr>
          <w:sz w:val="20"/>
          <w:szCs w:val="20"/>
        </w:rPr>
        <w:tab/>
      </w:r>
    </w:p>
    <w:p w14:paraId="7AFE237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extern semaphore sema_t4mail;</w:t>
      </w:r>
      <w:r w:rsidRPr="00624841">
        <w:rPr>
          <w:sz w:val="20"/>
          <w:szCs w:val="20"/>
        </w:rPr>
        <w:tab/>
      </w:r>
    </w:p>
    <w:p w14:paraId="02A46F7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extern semaphore sema_ptable;</w:t>
      </w:r>
      <w:r w:rsidRPr="00624841">
        <w:rPr>
          <w:sz w:val="20"/>
          <w:szCs w:val="20"/>
        </w:rPr>
        <w:tab/>
      </w:r>
    </w:p>
    <w:p w14:paraId="7955083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extern scheduler sched;</w:t>
      </w:r>
    </w:p>
    <w:p w14:paraId="4E28F39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extern ipc IPC;</w:t>
      </w:r>
    </w:p>
    <w:p w14:paraId="1416791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extern mem_mgr Mem_Mgr;</w:t>
      </w:r>
    </w:p>
    <w:p w14:paraId="3D315EB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2A0C9FF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WINDOW *create_window(int height, int width, int starty, int startx)</w:t>
      </w:r>
    </w:p>
    <w:p w14:paraId="4162047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{</w:t>
      </w:r>
    </w:p>
    <w:p w14:paraId="6851865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sema_screen.down();</w:t>
      </w:r>
    </w:p>
    <w:p w14:paraId="1A9AC9C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WINDOW *Win;</w:t>
      </w:r>
    </w:p>
    <w:p w14:paraId="3F3B0CB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Win = newwin(height, width, starty, startx);</w:t>
      </w:r>
    </w:p>
    <w:p w14:paraId="576492C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 xml:space="preserve">scrollok(Win, TRUE); 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Allow scrolling of the window</w:t>
      </w:r>
    </w:p>
    <w:p w14:paraId="485F3674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 xml:space="preserve">scroll(Win); 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scroll the window</w:t>
      </w:r>
    </w:p>
    <w:p w14:paraId="07B8E46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 xml:space="preserve">box(Win, 0 , 0); 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0, 0 gives default characters for the vertical and horizontal lines</w:t>
      </w:r>
    </w:p>
    <w:p w14:paraId="5B1ED1E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 xml:space="preserve">wrefresh(Win); 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draw the window</w:t>
      </w:r>
    </w:p>
    <w:p w14:paraId="486680C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sema_screen.up();</w:t>
      </w:r>
    </w:p>
    <w:p w14:paraId="1F6621B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</w:p>
    <w:p w14:paraId="2C2731E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return Win;</w:t>
      </w:r>
    </w:p>
    <w:p w14:paraId="76B26A5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} // end of create_window</w:t>
      </w:r>
    </w:p>
    <w:p w14:paraId="35A7973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7961684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void write_window(WINDOW * Win, const char* text)</w:t>
      </w:r>
    </w:p>
    <w:p w14:paraId="28EB692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{</w:t>
      </w:r>
    </w:p>
    <w:p w14:paraId="6A2ED27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lastRenderedPageBreak/>
        <w:tab/>
        <w:t>sema_screen.down();</w:t>
      </w:r>
    </w:p>
    <w:p w14:paraId="214D076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wprintw(Win, text);</w:t>
      </w:r>
    </w:p>
    <w:p w14:paraId="2321008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box(Win, 0 , 0);</w:t>
      </w:r>
    </w:p>
    <w:p w14:paraId="441D672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 xml:space="preserve">wrefresh(Win); 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Draw the window</w:t>
      </w:r>
    </w:p>
    <w:p w14:paraId="3709FFA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sema_screen.up();</w:t>
      </w:r>
    </w:p>
    <w:p w14:paraId="15A293E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 } // end of write_window</w:t>
      </w:r>
    </w:p>
    <w:p w14:paraId="190FADC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098B588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void write_window(WINDOW * Win, int y, int x, const char* text)</w:t>
      </w:r>
    </w:p>
    <w:p w14:paraId="41CF2E3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{</w:t>
      </w:r>
    </w:p>
    <w:p w14:paraId="442C0C2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sema_screen.down();</w:t>
      </w:r>
    </w:p>
    <w:p w14:paraId="68DA3144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mvwprintw(Win, y, x, text);</w:t>
      </w:r>
    </w:p>
    <w:p w14:paraId="15A0F16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box(Win, 0 , 0);</w:t>
      </w:r>
    </w:p>
    <w:p w14:paraId="5A59748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 xml:space="preserve">wrefresh(Win); 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Draw the window</w:t>
      </w:r>
    </w:p>
    <w:p w14:paraId="34D91C4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sema_screen.up();</w:t>
      </w:r>
    </w:p>
    <w:p w14:paraId="081F1F4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} // end of write_window</w:t>
      </w:r>
    </w:p>
    <w:p w14:paraId="2CFF727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5ED7BF6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void display_help(WINDOW * Win)</w:t>
      </w:r>
    </w:p>
    <w:p w14:paraId="15D6FA1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{</w:t>
      </w:r>
    </w:p>
    <w:p w14:paraId="7345CB4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sema_screen.down();</w:t>
      </w:r>
    </w:p>
    <w:p w14:paraId="57944B1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wclear(Win);</w:t>
      </w:r>
    </w:p>
    <w:p w14:paraId="6F11AB9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 xml:space="preserve">sema_screen.up(); 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Write window already has its own lock</w:t>
      </w:r>
    </w:p>
    <w:p w14:paraId="13EF96F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write_window(Win, 1, 1, "1: Kill Task 1");</w:t>
      </w:r>
    </w:p>
    <w:p w14:paraId="697F720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write_window(Win, 2, 1, "2: Kill Task 2");</w:t>
      </w:r>
    </w:p>
    <w:p w14:paraId="59471AE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write_window(Win, 3, 1, "3: Kill Task 3");</w:t>
      </w:r>
    </w:p>
    <w:p w14:paraId="17E053B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write_window(Win, 4, 1, "c: Clear Screen");</w:t>
      </w:r>
    </w:p>
    <w:p w14:paraId="13F8124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write_window(Win, 5, 1, "d: Pause + Dump");</w:t>
      </w:r>
    </w:p>
    <w:p w14:paraId="2EE2319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write_window(Win, 6, 1, "h: Help Screen");</w:t>
      </w:r>
    </w:p>
    <w:p w14:paraId="36955B1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write_window(Win, 7, 1, "q: Quit");</w:t>
      </w:r>
    </w:p>
    <w:p w14:paraId="1AD4C7D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write_window(Win, 8, 1, "g: Garbage Collect");</w:t>
      </w:r>
    </w:p>
    <w:p w14:paraId="7003635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write_window(Win, 9, 1, "z: Message testing");</w:t>
      </w:r>
    </w:p>
    <w:p w14:paraId="4D05D69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</w:p>
    <w:p w14:paraId="740659A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 } // end of display_help</w:t>
      </w:r>
    </w:p>
    <w:p w14:paraId="32AA9D6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 </w:t>
      </w:r>
    </w:p>
    <w:p w14:paraId="56667AA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void *perform_simple_output(void *arguments)</w:t>
      </w:r>
    </w:p>
    <w:p w14:paraId="347D000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{</w:t>
      </w:r>
    </w:p>
    <w:p w14:paraId="3A77342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scheduler::TCB * tcb = (scheduler::TCB *) arguments;</w:t>
      </w:r>
      <w:r w:rsidRPr="00624841">
        <w:rPr>
          <w:sz w:val="20"/>
          <w:szCs w:val="20"/>
        </w:rPr>
        <w:tab/>
        <w:t>// Extract the thread arguments: (method 1)</w:t>
      </w:r>
    </w:p>
    <w:p w14:paraId="0A18C90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int thread_no = tcb-&gt;thread_no;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Cast arguments in to thread_data</w:t>
      </w:r>
    </w:p>
    <w:p w14:paraId="73E5245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WINDOW * Win = tcb-&gt;thread_win;</w:t>
      </w:r>
    </w:p>
    <w:p w14:paraId="38AF7DF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WINDOW * pdumpwin = tcb-&gt;pdumpwin;</w:t>
      </w:r>
    </w:p>
    <w:p w14:paraId="3F8113E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int CPU_Quantum =0;</w:t>
      </w:r>
    </w:p>
    <w:p w14:paraId="55E43E5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int yield_quantum = 0;</w:t>
      </w:r>
    </w:p>
    <w:p w14:paraId="30391BE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char buff[256];</w:t>
      </w:r>
    </w:p>
    <w:p w14:paraId="19F1180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time_t messagetime;</w:t>
      </w:r>
    </w:p>
    <w:p w14:paraId="5133C8F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char write;</w:t>
      </w:r>
    </w:p>
    <w:p w14:paraId="4AB09DD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char read = '=';</w:t>
      </w:r>
    </w:p>
    <w:p w14:paraId="74A333B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unsigned seed= time(0);</w:t>
      </w:r>
    </w:p>
    <w:p w14:paraId="3403D6B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 xml:space="preserve">    srand(seed);</w:t>
      </w:r>
    </w:p>
    <w:p w14:paraId="124FE44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</w:p>
    <w:p w14:paraId="1DF6009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</w:p>
    <w:p w14:paraId="0181778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5ED415C4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0953ED3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while (tcb-&gt;state != 3){ // not dead</w:t>
      </w:r>
    </w:p>
    <w:p w14:paraId="73C0940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lastRenderedPageBreak/>
        <w:tab/>
      </w:r>
      <w:r w:rsidRPr="00624841">
        <w:rPr>
          <w:sz w:val="20"/>
          <w:szCs w:val="20"/>
        </w:rPr>
        <w:tab/>
        <w:t>while(tcb-&gt;state == 2) { // running</w:t>
      </w:r>
    </w:p>
    <w:p w14:paraId="3DFB8EB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if(yield_quantum == 0){ // updates process table when thread gets cpu time</w:t>
      </w:r>
    </w:p>
    <w:p w14:paraId="769F9324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//sched.dump(1, pdumpwin);</w:t>
      </w:r>
    </w:p>
    <w:p w14:paraId="62DCCBE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4B8758A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225FC7B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 (CPU_Quantum == 0) { // First thing a task does is send messages</w:t>
      </w:r>
    </w:p>
    <w:p w14:paraId="4F7CBBC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for (int i = 1 ; i &lt; 4; i++){</w:t>
      </w:r>
    </w:p>
    <w:p w14:paraId="7F3C790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ipc::Message * message = new ipc::Message; // create message </w:t>
      </w:r>
    </w:p>
    <w:p w14:paraId="4DFC53D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message-&gt;Source_Task_Id = thread_no; // source = this task</w:t>
      </w:r>
    </w:p>
    <w:p w14:paraId="642A4064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message-&gt;Destination_Task_Id = i; // destination is every task</w:t>
      </w:r>
    </w:p>
    <w:p w14:paraId="43F526E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message-&gt;Message_Text = "message text"; // placeholder text </w:t>
      </w:r>
    </w:p>
    <w:p w14:paraId="2EE14474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time(&amp;messagetime); // get time </w:t>
      </w:r>
    </w:p>
    <w:p w14:paraId="130BF14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message-&gt;Message_Arrival_Time = messagetime; // store time</w:t>
      </w:r>
    </w:p>
    <w:p w14:paraId="4C331FA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message-&gt;Message_Size = sizeof(message); // get and store size of message</w:t>
      </w:r>
    </w:p>
    <w:p w14:paraId="6052501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 (IPC.Message_Send(message) == 1){ // send the message</w:t>
      </w:r>
    </w:p>
    <w:p w14:paraId="50D756F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 " Message sent\n");</w:t>
      </w:r>
    </w:p>
    <w:p w14:paraId="702F84E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write_window(Win, buff);</w:t>
      </w:r>
    </w:p>
    <w:p w14:paraId="6A09E5C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18C12A7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4586AD8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5ABD25B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255D6E8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0C65BA4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if(tcb-&gt;kill_signal !=1){ //for some reason we cant die before printing or get corruption for now</w:t>
      </w:r>
    </w:p>
    <w:p w14:paraId="35A75CE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 " Task-%d running #%d\n", thread_no, CPU_Quantum++);</w:t>
      </w:r>
    </w:p>
    <w:p w14:paraId="70A4DFF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write_window(Win, buff);</w:t>
      </w:r>
    </w:p>
    <w:p w14:paraId="0030E7D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6F3AE62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//writes a random piece of data to memory at the beginning of yield cycle</w:t>
      </w:r>
    </w:p>
    <w:p w14:paraId="419CC8E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if(yield_quantum == 1){</w:t>
      </w:r>
    </w:p>
    <w:p w14:paraId="36D4208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 = '0' + rand()%77;</w:t>
      </w:r>
    </w:p>
    <w:p w14:paraId="02EFE5D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Mem_Mgr.Mem_Write(tcb-&gt;memhandle,write); // write to memory once per yield cycle</w:t>
      </w:r>
    </w:p>
    <w:p w14:paraId="4851D91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07028C6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07D1CAC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165CE8F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0562402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yield_quantum++;</w:t>
      </w:r>
    </w:p>
    <w:p w14:paraId="254495C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 (tcb-&gt;kill_signal == 1){ // set to be killed</w:t>
      </w:r>
    </w:p>
    <w:p w14:paraId="5333ADB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write_window(Win, " I'm dying...\n"); </w:t>
      </w:r>
    </w:p>
    <w:p w14:paraId="009B3F7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tcb-&gt;state = 3;</w:t>
      </w:r>
    </w:p>
    <w:p w14:paraId="5EDD60E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sched.yield();</w:t>
      </w:r>
    </w:p>
    <w:p w14:paraId="6DDABCF4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} </w:t>
      </w:r>
    </w:p>
    <w:p w14:paraId="7B8FD5C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if (yield_quantum == 1001){// if quantum is up </w:t>
      </w:r>
    </w:p>
    <w:p w14:paraId="5809E85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yield_quantum = 0; //reset</w:t>
      </w:r>
    </w:p>
    <w:p w14:paraId="0F2468B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reads 1 ch of memory and prints at the end of yield cycle</w:t>
      </w:r>
    </w:p>
    <w:p w14:paraId="02D1228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if(Mem_Mgr.Mem_Read(tcb-&gt;memhandle,&amp;read)){</w:t>
      </w:r>
    </w:p>
    <w:p w14:paraId="2C26287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sprintf(buff," Reading from memory... \n    %c\n", read);</w:t>
      </w:r>
    </w:p>
    <w:p w14:paraId="4EEA9F5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write_window(Win, buff); </w:t>
      </w:r>
    </w:p>
    <w:p w14:paraId="19EFBC1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1D0FEFB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write_window(Win, " I'm yielding...\n"); </w:t>
      </w:r>
    </w:p>
    <w:p w14:paraId="076BF0C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sched.yield();</w:t>
      </w:r>
    </w:p>
    <w:p w14:paraId="5301166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//sleep(1);</w:t>
      </w:r>
    </w:p>
    <w:p w14:paraId="6BC6316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lastRenderedPageBreak/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2D624C8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2F1DD61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26AB196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 // end while</w:t>
      </w:r>
    </w:p>
    <w:p w14:paraId="0CFA779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Mem_Mgr.Mem_Free(tcb-&gt;memhandle);</w:t>
      </w:r>
    </w:p>
    <w:p w14:paraId="7FCA6FE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return 0;</w:t>
      </w:r>
    </w:p>
    <w:p w14:paraId="143517B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}</w:t>
      </w:r>
    </w:p>
    <w:p w14:paraId="53DC878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4E470B2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void *ui_loop(void *arguments)</w:t>
      </w:r>
    </w:p>
    <w:p w14:paraId="1684706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{</w:t>
      </w:r>
    </w:p>
    <w:p w14:paraId="71D7E11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scheduler::TCB * tcb = (scheduler::TCB *) arguments;</w:t>
      </w:r>
      <w:r w:rsidRPr="00624841">
        <w:rPr>
          <w:sz w:val="20"/>
          <w:szCs w:val="20"/>
        </w:rPr>
        <w:tab/>
        <w:t>// Extract the thread arguments: (method 1)</w:t>
      </w:r>
    </w:p>
    <w:p w14:paraId="01E36E34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Cast arguments in to tcb</w:t>
      </w:r>
    </w:p>
    <w:p w14:paraId="0D07669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WINDOW * pdumpwin = tcb-&gt;pdumpwin;</w:t>
      </w:r>
    </w:p>
    <w:p w14:paraId="6FF7239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WINDOW * sdumpwin = tcb-&gt;sdumpwin;</w:t>
      </w:r>
    </w:p>
    <w:p w14:paraId="771E4BC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WINDOW * conwin = tcb-&gt;conwin;</w:t>
      </w:r>
    </w:p>
    <w:p w14:paraId="604E688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WINDOW * logwin = tcb-&gt;logwin;</w:t>
      </w:r>
    </w:p>
    <w:p w14:paraId="3B0E309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WINDOW * messwin = tcb-&gt;messwin;</w:t>
      </w:r>
    </w:p>
    <w:p w14:paraId="2A6B916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WINDOW * memwin = tcb-&gt;memwin;</w:t>
      </w:r>
    </w:p>
    <w:p w14:paraId="7BB6409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char* text= "This example shows the overloaded write/read function";</w:t>
      </w:r>
    </w:p>
    <w:p w14:paraId="19D8935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int textsize = strlen(text);</w:t>
      </w:r>
    </w:p>
    <w:p w14:paraId="2499F46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char* read = "reading didnt work";</w:t>
      </w:r>
    </w:p>
    <w:p w14:paraId="414123C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char buff[256];</w:t>
      </w:r>
    </w:p>
    <w:p w14:paraId="7B064A6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</w:p>
    <w:p w14:paraId="3B614BB4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while (tcb-&gt;state != 3){ // not dead</w:t>
      </w:r>
    </w:p>
    <w:p w14:paraId="1EA1FCA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while(tcb-&gt;state == 2) { // running</w:t>
      </w:r>
    </w:p>
    <w:p w14:paraId="4766585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 // updates process table when thread gets cpu time, removed for now</w:t>
      </w:r>
    </w:p>
    <w:p w14:paraId="3C584BB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 //sched.dump(1, pdumpwin);</w:t>
      </w:r>
    </w:p>
    <w:p w14:paraId="225C745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4FE8A39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switch(wgetch(conwin))</w:t>
      </w:r>
    </w:p>
    <w:p w14:paraId="2AD8E49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{</w:t>
      </w:r>
    </w:p>
    <w:p w14:paraId="5DC5938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case '1':</w:t>
      </w:r>
    </w:p>
    <w:p w14:paraId="7FB9576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write_window(conwin, "1 \n Ultima # ");</w:t>
      </w:r>
    </w:p>
    <w:p w14:paraId="045A7DC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 (sched.destroy_task(1)){</w:t>
      </w:r>
    </w:p>
    <w:p w14:paraId="1E973AA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" Task 1 killed. \n");</w:t>
      </w:r>
    </w:p>
    <w:p w14:paraId="2AB18424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}else{</w:t>
      </w:r>
    </w:p>
    <w:p w14:paraId="77271564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" Task 1 was already dead... \n ");</w:t>
      </w:r>
    </w:p>
    <w:p w14:paraId="316CA60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30290D7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sched.yield();</w:t>
      </w:r>
    </w:p>
    <w:p w14:paraId="31F6624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break;</w:t>
      </w:r>
    </w:p>
    <w:p w14:paraId="5425F62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case '2':</w:t>
      </w:r>
    </w:p>
    <w:p w14:paraId="4F61B36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write_window(conwin, "2 \n Ultima # ");</w:t>
      </w:r>
    </w:p>
    <w:p w14:paraId="722D345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 (sched.destroy_task(2)){</w:t>
      </w:r>
    </w:p>
    <w:p w14:paraId="4B3DBBF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" Task 2 killed. \n");</w:t>
      </w:r>
    </w:p>
    <w:p w14:paraId="1A61660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}else{</w:t>
      </w:r>
    </w:p>
    <w:p w14:paraId="2593C5D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" Task 2 was already dead... \n ");</w:t>
      </w:r>
    </w:p>
    <w:p w14:paraId="311A159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50BAE9B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break;</w:t>
      </w:r>
    </w:p>
    <w:p w14:paraId="2DA5039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case '3':</w:t>
      </w:r>
    </w:p>
    <w:p w14:paraId="2E87D09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write_window(conwin, "3 \n Ultima # ");</w:t>
      </w:r>
    </w:p>
    <w:p w14:paraId="2B58DED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 (sched.destroy_task(3)){</w:t>
      </w:r>
    </w:p>
    <w:p w14:paraId="0B6965E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" Task 3 killed. \n");</w:t>
      </w:r>
    </w:p>
    <w:p w14:paraId="6576FE3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}else{</w:t>
      </w:r>
    </w:p>
    <w:p w14:paraId="2102B59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" Task 3 was already dead... \n ");</w:t>
      </w:r>
    </w:p>
    <w:p w14:paraId="7FFDD54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lastRenderedPageBreak/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47ECA43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break;</w:t>
      </w:r>
    </w:p>
    <w:p w14:paraId="5C64C97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case 'c':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CLEAR and Coalesce</w:t>
      </w:r>
    </w:p>
    <w:p w14:paraId="2192B5C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14534B7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sema_screen.down();</w:t>
      </w:r>
    </w:p>
    <w:p w14:paraId="5A82B6F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refresh(); 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Clear the entire screen (in case it is corrupted)</w:t>
      </w:r>
    </w:p>
    <w:p w14:paraId="63B3394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wclear(conwin); </w:t>
      </w:r>
      <w:r w:rsidRPr="00624841">
        <w:rPr>
          <w:sz w:val="20"/>
          <w:szCs w:val="20"/>
        </w:rPr>
        <w:tab/>
        <w:t>// Clear the Console window</w:t>
      </w:r>
    </w:p>
    <w:p w14:paraId="6DA8BD5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sema_screen.up();</w:t>
      </w:r>
    </w:p>
    <w:p w14:paraId="7D75ACE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2677914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Mem_Mgr.Mem_Coalesce(); </w:t>
      </w:r>
    </w:p>
    <w:p w14:paraId="540C5B6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791A803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write_window(conwin, 1, 1, "Ultima # ");</w:t>
      </w:r>
    </w:p>
    <w:p w14:paraId="08B6828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break;</w:t>
      </w:r>
    </w:p>
    <w:p w14:paraId="5CB90FF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case 'd':</w:t>
      </w:r>
    </w:p>
    <w:p w14:paraId="42A72C2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write_window(conwin, "d \n Ultima # ");</w:t>
      </w:r>
    </w:p>
    <w:p w14:paraId="2256E7A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" Paused, press any key to continue... \n");</w:t>
      </w:r>
    </w:p>
    <w:p w14:paraId="7B01F70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//sched.pause();</w:t>
      </w:r>
    </w:p>
    <w:p w14:paraId="156F20C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sched.dump(1, pdumpwin); </w:t>
      </w:r>
      <w:r w:rsidRPr="00624841">
        <w:rPr>
          <w:sz w:val="20"/>
          <w:szCs w:val="20"/>
        </w:rPr>
        <w:tab/>
        <w:t>// updates process dump windows</w:t>
      </w:r>
    </w:p>
    <w:p w14:paraId="6348A27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748EAAD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sema_screen.down();</w:t>
      </w:r>
    </w:p>
    <w:p w14:paraId="203BF51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refresh(); 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Clear the entire screen (in case it is corrupted)</w:t>
      </w:r>
    </w:p>
    <w:p w14:paraId="3736FD4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wclear(sdumpwin); </w:t>
      </w:r>
      <w:r w:rsidRPr="00624841">
        <w:rPr>
          <w:sz w:val="20"/>
          <w:szCs w:val="20"/>
        </w:rPr>
        <w:tab/>
        <w:t>// Clear the sema dump window</w:t>
      </w:r>
    </w:p>
    <w:p w14:paraId="539F58E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wclear(messwin); </w:t>
      </w:r>
      <w:r w:rsidRPr="00624841">
        <w:rPr>
          <w:sz w:val="20"/>
          <w:szCs w:val="20"/>
        </w:rPr>
        <w:tab/>
        <w:t>// Clear the message dump window</w:t>
      </w:r>
    </w:p>
    <w:p w14:paraId="23231E3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sema_screen.up();</w:t>
      </w:r>
    </w:p>
    <w:p w14:paraId="154A0A1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547177A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write_window(sdumpwin, 1, 5, "        SEMAPHORE DUMP \n -------------------------------------\n");</w:t>
      </w:r>
    </w:p>
    <w:p w14:paraId="2008526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sema_screen.dump(1, sdumpwin);</w:t>
      </w:r>
    </w:p>
    <w:p w14:paraId="7A4F1D1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sema_t1mail.dump(1, sdumpwin);</w:t>
      </w:r>
    </w:p>
    <w:p w14:paraId="481C51C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sema_t2mail.dump(1, sdumpwin);</w:t>
      </w:r>
    </w:p>
    <w:p w14:paraId="017AF9E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sema_t3mail.dump(1, sdumpwin);</w:t>
      </w:r>
    </w:p>
    <w:p w14:paraId="65D27B0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sema_t4mail.dump(1, sdumpwin);</w:t>
      </w:r>
    </w:p>
    <w:p w14:paraId="56C74A8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sema_ptable.dump(1, sdumpwin);</w:t>
      </w:r>
    </w:p>
    <w:p w14:paraId="3684350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08F328A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//core dump</w:t>
      </w:r>
      <w:r w:rsidRPr="00624841">
        <w:rPr>
          <w:sz w:val="20"/>
          <w:szCs w:val="20"/>
        </w:rPr>
        <w:tab/>
      </w:r>
    </w:p>
    <w:p w14:paraId="736B8A12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Mem_Mgr.Core_Dump(memwin);</w:t>
      </w:r>
      <w:r w:rsidRPr="00624841">
        <w:rPr>
          <w:sz w:val="20"/>
          <w:szCs w:val="20"/>
        </w:rPr>
        <w:tab/>
      </w:r>
    </w:p>
    <w:p w14:paraId="7F9CDAF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 " memory largest: %d smallest: %d left: %d \n", Mem_Mgr.Mem_Largest(), Mem_Mgr.Mem_Smallest(), Mem_Mgr.Mem_Left());</w:t>
      </w:r>
    </w:p>
    <w:p w14:paraId="3F88E41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buff);</w:t>
      </w:r>
    </w:p>
    <w:p w14:paraId="01A3F0C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095987C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overloaded read does not work</w:t>
      </w:r>
    </w:p>
    <w:p w14:paraId="4ABB4DB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/*</w:t>
      </w:r>
      <w:r w:rsidRPr="00624841">
        <w:rPr>
          <w:sz w:val="20"/>
          <w:szCs w:val="20"/>
        </w:rPr>
        <w:tab/>
      </w:r>
    </w:p>
    <w:p w14:paraId="0EA22C95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if(Mem_Mgr.Mem_Read(tcb-&gt;memhandle,9, 20, &amp;read)){</w:t>
      </w:r>
    </w:p>
    <w:p w14:paraId="7E9514E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sprintf(buff," Reading from memory... \n    %s\n", read);</w:t>
      </w:r>
    </w:p>
    <w:p w14:paraId="3850251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write_window(logwin, buff); </w:t>
      </w:r>
    </w:p>
    <w:p w14:paraId="75AC5D6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7087A45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*/</w:t>
      </w:r>
    </w:p>
    <w:p w14:paraId="1EB85D5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21E2CF2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write_window(messwin, 1, 5, "</w:t>
      </w:r>
      <w:r w:rsidRPr="00624841">
        <w:rPr>
          <w:sz w:val="20"/>
          <w:szCs w:val="20"/>
        </w:rPr>
        <w:tab/>
        <w:t xml:space="preserve">     MESSAGING DUMP \n -------------------------------------\n");</w:t>
      </w:r>
      <w:r w:rsidRPr="00624841">
        <w:rPr>
          <w:sz w:val="20"/>
          <w:szCs w:val="20"/>
        </w:rPr>
        <w:tab/>
      </w:r>
    </w:p>
    <w:p w14:paraId="15326D4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IPC.ipc_Message_Dump(messwin);</w:t>
      </w:r>
    </w:p>
    <w:p w14:paraId="4A98042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lastRenderedPageBreak/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std::cin.get();</w:t>
      </w:r>
    </w:p>
    <w:p w14:paraId="44E43C8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" Unpaused... \n");</w:t>
      </w:r>
    </w:p>
    <w:p w14:paraId="02F4257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break;</w:t>
      </w:r>
    </w:p>
    <w:p w14:paraId="6B4E5F8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case 'h':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HELP and mem usage</w:t>
      </w:r>
    </w:p>
    <w:p w14:paraId="38B3D6A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663F756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display_help(conwin);</w:t>
      </w:r>
    </w:p>
    <w:p w14:paraId="2B87BFF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11DD495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Mem_Mgr.Mem_Usage(memwin);</w:t>
      </w:r>
    </w:p>
    <w:p w14:paraId="715469A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4E66D31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break;</w:t>
      </w:r>
    </w:p>
    <w:p w14:paraId="59BDBB1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case 'g':</w:t>
      </w:r>
    </w:p>
    <w:p w14:paraId="5EBFBDC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sched.garbage_collect();</w:t>
      </w:r>
    </w:p>
    <w:p w14:paraId="7CE0FD6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write_window(conwin, "g \n Ultima # ");</w:t>
      </w:r>
    </w:p>
    <w:p w14:paraId="5E66E88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write_window(logwin, " Garbage collect\n"); </w:t>
      </w:r>
    </w:p>
    <w:p w14:paraId="2CF4850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//sched.yield();</w:t>
      </w:r>
    </w:p>
    <w:p w14:paraId="3B9F1CA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break;</w:t>
      </w:r>
    </w:p>
    <w:p w14:paraId="621C043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case 'q':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QUIT</w:t>
      </w:r>
    </w:p>
    <w:p w14:paraId="67DABD5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write_window(logwin," Quiting the main program....\n" );</w:t>
      </w:r>
    </w:p>
    <w:p w14:paraId="4D9ED37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for (int i = 1; i &lt; 4; i++){</w:t>
      </w:r>
    </w:p>
    <w:p w14:paraId="6123C87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 (sched.destroy_task(i)){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Killed</w:t>
      </w:r>
    </w:p>
    <w:p w14:paraId="34CF1CB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 " Task %d to be killed\n", i);</w:t>
      </w:r>
    </w:p>
    <w:p w14:paraId="088E0A0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buff);</w:t>
      </w:r>
    </w:p>
    <w:p w14:paraId="4C245F9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}else{</w:t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Already dead</w:t>
      </w:r>
    </w:p>
    <w:p w14:paraId="2A7375D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 " Task %d already dead\n", i);</w:t>
      </w:r>
    </w:p>
    <w:p w14:paraId="2A7CF1C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buff);</w:t>
      </w:r>
    </w:p>
    <w:p w14:paraId="16553BD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 // end else</w:t>
      </w:r>
    </w:p>
    <w:p w14:paraId="5EE6407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 // end if</w:t>
      </w:r>
    </w:p>
    <w:p w14:paraId="4243CB0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tcb-&gt;kill_signal = 1;</w:t>
      </w:r>
    </w:p>
    <w:p w14:paraId="3DD0B56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sched.yield();</w:t>
      </w:r>
    </w:p>
    <w:p w14:paraId="0ACC969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break;</w:t>
      </w:r>
    </w:p>
    <w:p w14:paraId="65BA456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case 'z': // message test case</w:t>
      </w:r>
    </w:p>
    <w:p w14:paraId="360611E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IPC.Message_Print(1, messwin); // print messages</w:t>
      </w:r>
    </w:p>
    <w:p w14:paraId="21E9CAA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 " # of messages in task1 box = %d \n" , IPC.Message_Count(1));</w:t>
      </w:r>
    </w:p>
    <w:p w14:paraId="2110F6B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write_window(messwin, buff);</w:t>
      </w:r>
    </w:p>
    <w:p w14:paraId="22D56FD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 " # of messages in all boxes = %d \n" , IPC.Message_Count());</w:t>
      </w:r>
    </w:p>
    <w:p w14:paraId="713189F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write_window(messwin, buff);</w:t>
      </w:r>
    </w:p>
    <w:p w14:paraId="14878FC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 " Deleting messages in task 1 box \n");</w:t>
      </w:r>
    </w:p>
    <w:p w14:paraId="2FA4335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write_window(messwin, buff);</w:t>
      </w:r>
    </w:p>
    <w:p w14:paraId="49526D3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IPC.Message_DeleteAll(1);</w:t>
      </w:r>
    </w:p>
    <w:p w14:paraId="7A34C44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 " # of messages in task1 box = %d \n" , IPC.Message_Count(1));</w:t>
      </w:r>
    </w:p>
    <w:p w14:paraId="555B985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write_window(messwin, buff);</w:t>
      </w:r>
    </w:p>
    <w:p w14:paraId="35EFF77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sprintf(buff, " # of messages in all boxes = %d \n" , IPC.Message_Count());</w:t>
      </w:r>
    </w:p>
    <w:p w14:paraId="51F5F42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write_window(messwin, buff);</w:t>
      </w:r>
    </w:p>
    <w:p w14:paraId="63A4B7D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412E738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2E11C3A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Mem_Mgr.Mem_Write(tcb-&gt;memhandle, 9, textsize, text);</w:t>
      </w:r>
    </w:p>
    <w:p w14:paraId="7A8BA27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 xml:space="preserve"> </w:t>
      </w:r>
    </w:p>
    <w:p w14:paraId="59E40C3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break;</w:t>
      </w:r>
    </w:p>
    <w:p w14:paraId="1CB660B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case ERR:</w:t>
      </w:r>
      <w:r w:rsidRPr="00624841">
        <w:rPr>
          <w:sz w:val="20"/>
          <w:szCs w:val="20"/>
        </w:rPr>
        <w:tab/>
        <w:t>// If wgetch() return ERR, that means no keys were pressed</w:t>
      </w:r>
    </w:p>
    <w:p w14:paraId="1BAA380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 (tcb-&gt;kill_signal == 1){ // set to be killed</w:t>
      </w:r>
    </w:p>
    <w:p w14:paraId="6C347108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" UI window dying...\n");</w:t>
      </w:r>
    </w:p>
    <w:p w14:paraId="32E12FD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Mem_Mgr.Mem_Free(tcb-&gt;memhandle);</w:t>
      </w:r>
    </w:p>
    <w:p w14:paraId="03F5801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lastRenderedPageBreak/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 free this memory if thread is dying</w:t>
      </w:r>
    </w:p>
    <w:p w14:paraId="7C3E8C53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tcb-&gt;state = 3;</w:t>
      </w:r>
    </w:p>
    <w:p w14:paraId="069A33EF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 else {</w:t>
      </w:r>
    </w:p>
    <w:p w14:paraId="64C6FAF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//write_window(logwin, " NO INPUT, UI yielding...\n");</w:t>
      </w:r>
    </w:p>
    <w:p w14:paraId="4096B6D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sched.yield();</w:t>
      </w:r>
    </w:p>
    <w:p w14:paraId="70F1192A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6C5F4FE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1F891D4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break;</w:t>
      </w:r>
    </w:p>
    <w:p w14:paraId="6A34BD8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default:</w:t>
      </w:r>
    </w:p>
    <w:p w14:paraId="0456C4C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write_window(conwin, "\n -Invalid Command\n");</w:t>
      </w:r>
    </w:p>
    <w:p w14:paraId="0FC6A6C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 " -Invalid Command\n");</w:t>
      </w:r>
    </w:p>
    <w:p w14:paraId="52F926D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write_window(conwin, " Ultima # \n");</w:t>
      </w:r>
    </w:p>
    <w:p w14:paraId="3B54CED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3F8EFC4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break;</w:t>
      </w:r>
    </w:p>
    <w:p w14:paraId="6B71B75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 // end switch</w:t>
      </w:r>
    </w:p>
    <w:p w14:paraId="049271C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</w:r>
    </w:p>
    <w:p w14:paraId="012285A1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if (tcb-&gt;state == 3){</w:t>
      </w:r>
      <w:r w:rsidRPr="00624841">
        <w:rPr>
          <w:sz w:val="20"/>
          <w:szCs w:val="20"/>
        </w:rPr>
        <w:tab/>
      </w:r>
    </w:p>
    <w:p w14:paraId="246D31C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write_window(logwin," Ultima 2.0 shutting down...\n" );</w:t>
      </w:r>
    </w:p>
    <w:p w14:paraId="0C1B734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sched.garbage_collect();</w:t>
      </w:r>
    </w:p>
    <w:p w14:paraId="1422B49E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  <w:r w:rsidRPr="00624841">
        <w:rPr>
          <w:sz w:val="20"/>
          <w:szCs w:val="20"/>
        </w:rPr>
        <w:tab/>
        <w:t>}</w:t>
      </w:r>
    </w:p>
    <w:p w14:paraId="1277BB40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} // while running</w:t>
      </w:r>
    </w:p>
    <w:p w14:paraId="165737AB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2AFF59CD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} // while not dead</w:t>
      </w:r>
    </w:p>
    <w:p w14:paraId="2124D1EC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</w:r>
    </w:p>
    <w:p w14:paraId="1C960EA9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ab/>
        <w:t>return 0;</w:t>
      </w:r>
    </w:p>
    <w:p w14:paraId="43BD22E7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</w:p>
    <w:p w14:paraId="49F0CE46" w14:textId="77777777" w:rsidR="00624841" w:rsidRPr="00624841" w:rsidRDefault="00624841" w:rsidP="00624841">
      <w:pPr>
        <w:spacing w:after="0" w:line="240" w:lineRule="auto"/>
        <w:rPr>
          <w:sz w:val="20"/>
          <w:szCs w:val="20"/>
        </w:rPr>
      </w:pPr>
      <w:r w:rsidRPr="00624841">
        <w:rPr>
          <w:sz w:val="20"/>
          <w:szCs w:val="20"/>
        </w:rPr>
        <w:t>}</w:t>
      </w:r>
    </w:p>
    <w:p w14:paraId="2A74487F" w14:textId="1A61B560" w:rsidR="00624841" w:rsidRPr="00624841" w:rsidRDefault="00624841" w:rsidP="00624841">
      <w:r>
        <w:cr/>
      </w:r>
      <w:r w:rsidR="002571E1">
        <w:br w:type="page"/>
      </w:r>
    </w:p>
    <w:p w14:paraId="134AE2D7" w14:textId="18FB79BF" w:rsidR="00D00F85" w:rsidRDefault="00E32745" w:rsidP="000C4E58">
      <w:pPr>
        <w:pStyle w:val="Heading3"/>
      </w:pPr>
      <w:bookmarkStart w:id="10" w:name="_Toc5658251"/>
      <w:r>
        <w:lastRenderedPageBreak/>
        <w:t>Queue.h</w:t>
      </w:r>
      <w:bookmarkEnd w:id="10"/>
    </w:p>
    <w:p w14:paraId="1720F399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/*==================================================================================|</w:t>
      </w:r>
    </w:p>
    <w:p w14:paraId="662DF52B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 Assignment:</w:t>
      </w:r>
      <w:r w:rsidRPr="00996582">
        <w:rPr>
          <w:sz w:val="20"/>
          <w:szCs w:val="20"/>
        </w:rPr>
        <w:tab/>
        <w:t>Ultima 2.0 Phase 3</w:t>
      </w:r>
    </w:p>
    <w:p w14:paraId="0C23627E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  File Name:</w:t>
      </w:r>
      <w:r w:rsidRPr="00996582">
        <w:rPr>
          <w:sz w:val="20"/>
          <w:szCs w:val="20"/>
        </w:rPr>
        <w:tab/>
        <w:t>queue.h</w:t>
      </w:r>
    </w:p>
    <w:p w14:paraId="44863684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Dependencies: </w:t>
      </w:r>
      <w:r w:rsidRPr="00996582">
        <w:rPr>
          <w:sz w:val="20"/>
          <w:szCs w:val="20"/>
        </w:rPr>
        <w:tab/>
        <w:t>none</w:t>
      </w:r>
    </w:p>
    <w:p w14:paraId="6BE64F60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 Authors: </w:t>
      </w:r>
      <w:r w:rsidRPr="00996582">
        <w:rPr>
          <w:sz w:val="20"/>
          <w:szCs w:val="20"/>
        </w:rPr>
        <w:tab/>
        <w:t>Drake Wood, James Giegerich</w:t>
      </w:r>
    </w:p>
    <w:p w14:paraId="7D800584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Language: </w:t>
      </w:r>
      <w:r w:rsidRPr="00996582">
        <w:rPr>
          <w:sz w:val="20"/>
          <w:szCs w:val="20"/>
        </w:rPr>
        <w:tab/>
        <w:t>C++</w:t>
      </w:r>
    </w:p>
    <w:p w14:paraId="33608BAB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Compiler: </w:t>
      </w:r>
      <w:r w:rsidRPr="00996582">
        <w:rPr>
          <w:sz w:val="20"/>
          <w:szCs w:val="20"/>
        </w:rPr>
        <w:tab/>
        <w:t>G++</w:t>
      </w:r>
    </w:p>
    <w:p w14:paraId="19DAFC8F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   Class: </w:t>
      </w:r>
      <w:r w:rsidRPr="00996582">
        <w:rPr>
          <w:sz w:val="20"/>
          <w:szCs w:val="20"/>
        </w:rPr>
        <w:tab/>
        <w:t>C435 - Operating Systems</w:t>
      </w:r>
    </w:p>
    <w:p w14:paraId="0117C0D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Instructor: </w:t>
      </w:r>
      <w:r w:rsidRPr="00996582">
        <w:rPr>
          <w:sz w:val="20"/>
          <w:szCs w:val="20"/>
        </w:rPr>
        <w:tab/>
        <w:t>Dr. Hakimzadeh</w:t>
      </w:r>
    </w:p>
    <w:p w14:paraId="074D7EC7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Date Created: </w:t>
      </w:r>
      <w:r w:rsidRPr="00996582">
        <w:rPr>
          <w:sz w:val="20"/>
          <w:szCs w:val="20"/>
        </w:rPr>
        <w:tab/>
        <w:t>2/16/2019</w:t>
      </w:r>
    </w:p>
    <w:p w14:paraId="43055224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Last Updated:</w:t>
      </w:r>
      <w:r w:rsidRPr="00996582">
        <w:rPr>
          <w:sz w:val="20"/>
          <w:szCs w:val="20"/>
        </w:rPr>
        <w:tab/>
        <w:t>3/18/2019</w:t>
      </w:r>
    </w:p>
    <w:p w14:paraId="3E2CF6BF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Due Date: </w:t>
      </w:r>
      <w:r w:rsidRPr="00996582">
        <w:rPr>
          <w:sz w:val="20"/>
          <w:szCs w:val="20"/>
        </w:rPr>
        <w:tab/>
        <w:t>4/08/2019</w:t>
      </w:r>
    </w:p>
    <w:p w14:paraId="5E02E071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|==================================================================================|</w:t>
      </w:r>
    </w:p>
    <w:p w14:paraId="2F692DD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Description: This is the header file which defines the queue template class used by the semaphore</w:t>
      </w:r>
    </w:p>
    <w:p w14:paraId="71103BF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and scheduler classes. </w:t>
      </w:r>
    </w:p>
    <w:p w14:paraId="16D948AD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*==================================================================================*/</w:t>
      </w:r>
    </w:p>
    <w:p w14:paraId="28C5D583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</w:p>
    <w:p w14:paraId="489CD310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#ifndef QUEUE_H</w:t>
      </w:r>
    </w:p>
    <w:p w14:paraId="4359E9CC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#define QUEUE_H</w:t>
      </w:r>
    </w:p>
    <w:p w14:paraId="6B6B20E8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</w:p>
    <w:p w14:paraId="07DA5068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&lt;iostream&gt;</w:t>
      </w:r>
    </w:p>
    <w:p w14:paraId="5D4B5D74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&lt;pthread.h&gt; // Needed for using the pthread library</w:t>
      </w:r>
    </w:p>
    <w:p w14:paraId="2F4D0368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&lt;assert.h&gt;</w:t>
      </w:r>
    </w:p>
    <w:p w14:paraId="38888592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&lt;time.h&gt;</w:t>
      </w:r>
    </w:p>
    <w:p w14:paraId="6879153E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&lt;unistd.h&gt; // Needed for sleep()</w:t>
      </w:r>
    </w:p>
    <w:p w14:paraId="0830D840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&lt;ncurses.h&gt; // Needed for Curses windowing</w:t>
      </w:r>
    </w:p>
    <w:p w14:paraId="54E4B1DE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&lt;stdarg.h&gt; // needed for formatted output to window</w:t>
      </w:r>
    </w:p>
    <w:p w14:paraId="64886857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&lt;termios.h&gt;</w:t>
      </w:r>
    </w:p>
    <w:p w14:paraId="6017B183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&lt;fcntl.h&gt;</w:t>
      </w:r>
    </w:p>
    <w:p w14:paraId="0801DB9D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&lt;cstdlib&gt;</w:t>
      </w:r>
    </w:p>
    <w:p w14:paraId="4A52D48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</w:p>
    <w:p w14:paraId="66B00540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template &lt;class T&gt;</w:t>
      </w:r>
    </w:p>
    <w:p w14:paraId="09C649A9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class Queue{</w:t>
      </w:r>
    </w:p>
    <w:p w14:paraId="170490F8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private:</w:t>
      </w:r>
    </w:p>
    <w:p w14:paraId="253A32E4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struct node{</w:t>
      </w:r>
    </w:p>
    <w:p w14:paraId="44BF2287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 data;</w:t>
      </w:r>
    </w:p>
    <w:p w14:paraId="739C7CBE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node* next;</w:t>
      </w:r>
    </w:p>
    <w:p w14:paraId="556A6DD9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};</w:t>
      </w:r>
    </w:p>
    <w:p w14:paraId="6F04FC2A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node* head;</w:t>
      </w:r>
    </w:p>
    <w:p w14:paraId="2D4ACB6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node* tail;</w:t>
      </w:r>
    </w:p>
    <w:p w14:paraId="2969D083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node* temp;</w:t>
      </w:r>
    </w:p>
    <w:p w14:paraId="5B70FDDE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 </w:t>
      </w:r>
    </w:p>
    <w:p w14:paraId="18C8040B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public:</w:t>
      </w:r>
    </w:p>
    <w:p w14:paraId="4C4FDE08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Queue();</w:t>
      </w:r>
    </w:p>
    <w:p w14:paraId="2F05B00D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void Enqueue(const T data);</w:t>
      </w:r>
    </w:p>
    <w:p w14:paraId="083F9FB8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 Dequeue();</w:t>
      </w:r>
    </w:p>
    <w:p w14:paraId="0BDF03C7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bool isEmpty();</w:t>
      </w:r>
    </w:p>
    <w:p w14:paraId="05A0AA09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int qSize();</w:t>
      </w:r>
    </w:p>
    <w:p w14:paraId="7FA7CC58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 qnext();</w:t>
      </w:r>
    </w:p>
    <w:p w14:paraId="63574B32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};</w:t>
      </w:r>
    </w:p>
    <w:p w14:paraId="26ECA77D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</w:p>
    <w:p w14:paraId="5FE23695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</w:p>
    <w:p w14:paraId="0454D99C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Constructor.</w:t>
      </w:r>
    </w:p>
    <w:p w14:paraId="462CE33A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template &lt;class T&gt;</w:t>
      </w:r>
    </w:p>
    <w:p w14:paraId="431612B2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Queue&lt;T&gt;::Queue(){</w:t>
      </w:r>
    </w:p>
    <w:p w14:paraId="40D7FC59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head = NULL;</w:t>
      </w:r>
    </w:p>
    <w:p w14:paraId="38F8B953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tail = NULL;</w:t>
      </w:r>
    </w:p>
    <w:p w14:paraId="38EA7A92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temp = NULL;</w:t>
      </w:r>
    </w:p>
    <w:p w14:paraId="166D0F94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70FB60C0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</w:p>
    <w:p w14:paraId="76BBAA98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template &lt;class T&gt;</w:t>
      </w:r>
    </w:p>
    <w:p w14:paraId="188C8B5F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int Queue&lt;T&gt;::qSize(){</w:t>
      </w:r>
    </w:p>
    <w:p w14:paraId="62CB829E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count = 0;</w:t>
      </w:r>
    </w:p>
    <w:p w14:paraId="345ECFB3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temp = head;</w:t>
      </w:r>
    </w:p>
    <w:p w14:paraId="3452D9E0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697D23AA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if (isEmpty()){</w:t>
      </w:r>
    </w:p>
    <w:p w14:paraId="00CE20EE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return count;</w:t>
      </w:r>
      <w:r w:rsidRPr="00996582">
        <w:rPr>
          <w:sz w:val="20"/>
          <w:szCs w:val="20"/>
        </w:rPr>
        <w:tab/>
      </w:r>
    </w:p>
    <w:p w14:paraId="7ED1FAB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if</w:t>
      </w:r>
    </w:p>
    <w:p w14:paraId="588C176C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else if (temp-&gt;next == NULL){</w:t>
      </w:r>
    </w:p>
    <w:p w14:paraId="116B60A1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count++;</w:t>
      </w:r>
    </w:p>
    <w:p w14:paraId="5F66C48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return count;</w:t>
      </w:r>
    </w:p>
    <w:p w14:paraId="048E1FD3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if</w:t>
      </w:r>
    </w:p>
    <w:p w14:paraId="5B679EA5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else{</w:t>
      </w:r>
    </w:p>
    <w:p w14:paraId="313DF43D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while (temp != NULL){</w:t>
      </w:r>
    </w:p>
    <w:p w14:paraId="30CF88E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count++;</w:t>
      </w:r>
    </w:p>
    <w:p w14:paraId="24C3B6FF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temp = temp-&gt;next;</w:t>
      </w:r>
    </w:p>
    <w:p w14:paraId="03502D81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 // end while</w:t>
      </w:r>
    </w:p>
    <w:p w14:paraId="35EE71AD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178BBC17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return count;</w:t>
      </w:r>
    </w:p>
    <w:p w14:paraId="66BB7859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else</w:t>
      </w:r>
    </w:p>
    <w:p w14:paraId="4104DECD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 // end of qSize</w:t>
      </w:r>
    </w:p>
    <w:p w14:paraId="72E42A99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</w:p>
    <w:p w14:paraId="36431E67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//get data of next item, will probably be able to use this in yield</w:t>
      </w:r>
    </w:p>
    <w:p w14:paraId="47F221C5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//so that we can pass the cpu to the next ID in the QUIT</w:t>
      </w:r>
    </w:p>
    <w:p w14:paraId="2F065FEE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//also in semaphore dump to show the Q there </w:t>
      </w:r>
    </w:p>
    <w:p w14:paraId="229AED60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template &lt;class T&gt;</w:t>
      </w:r>
    </w:p>
    <w:p w14:paraId="2C915365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 Queue&lt;T&gt;::qnext(){</w:t>
      </w:r>
    </w:p>
    <w:p w14:paraId="5E390329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 returnData;</w:t>
      </w:r>
    </w:p>
    <w:p w14:paraId="4C3B21F2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returnData = head-&gt;next-&gt;data;</w:t>
      </w:r>
    </w:p>
    <w:p w14:paraId="139229E4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returnData;</w:t>
      </w:r>
    </w:p>
    <w:p w14:paraId="695DD5A9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4FDA9953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</w:p>
    <w:p w14:paraId="1038D255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Enqueues new node and populates the data</w:t>
      </w:r>
    </w:p>
    <w:p w14:paraId="6EE9BDCC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with T data as passed in.</w:t>
      </w:r>
    </w:p>
    <w:p w14:paraId="182340C9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template &lt;class T&gt; </w:t>
      </w:r>
    </w:p>
    <w:p w14:paraId="1B79144C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void Queue&lt;T&gt;::Enqueue(const T data){</w:t>
      </w:r>
    </w:p>
    <w:p w14:paraId="0F0C60B5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if (tail == NULL){</w:t>
      </w:r>
    </w:p>
    <w:p w14:paraId="68E6C2F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head = tail = new node;</w:t>
      </w:r>
    </w:p>
    <w:p w14:paraId="77D254F2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tail-&gt;next = NULL;</w:t>
      </w:r>
    </w:p>
    <w:p w14:paraId="5B11B23C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tail-&gt;data = data;</w:t>
      </w:r>
    </w:p>
    <w:p w14:paraId="50EF9E68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if</w:t>
      </w:r>
    </w:p>
    <w:p w14:paraId="139CEA3B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else {</w:t>
      </w:r>
    </w:p>
    <w:p w14:paraId="05D282DF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tail-&gt;next = new node;</w:t>
      </w:r>
    </w:p>
    <w:p w14:paraId="77F369A5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tail-&gt;next-&gt;data = data;</w:t>
      </w:r>
    </w:p>
    <w:p w14:paraId="5028C777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  <w:t>tail-&gt;next-&gt;next = NULL;</w:t>
      </w:r>
    </w:p>
    <w:p w14:paraId="4779090E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tail = tail-&gt;next;</w:t>
      </w:r>
    </w:p>
    <w:p w14:paraId="095D3C59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else</w:t>
      </w:r>
    </w:p>
    <w:p w14:paraId="58E0E923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 // end of Enqueue</w:t>
      </w:r>
    </w:p>
    <w:p w14:paraId="475CD681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</w:p>
    <w:p w14:paraId="4F9DF731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Dequeues node and returns data stored</w:t>
      </w:r>
    </w:p>
    <w:p w14:paraId="7A20F4F4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in dequeued node.</w:t>
      </w:r>
    </w:p>
    <w:p w14:paraId="5D6232E5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template &lt;class T&gt;</w:t>
      </w:r>
    </w:p>
    <w:p w14:paraId="1B475795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 Queue&lt;T&gt;::Dequeue(){</w:t>
      </w:r>
    </w:p>
    <w:p w14:paraId="1AF7A12F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 returnData;</w:t>
      </w:r>
    </w:p>
    <w:p w14:paraId="28EF4870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returnData = head-&gt;data;</w:t>
      </w:r>
    </w:p>
    <w:p w14:paraId="7EBACBA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temp = head-&gt;next;</w:t>
      </w:r>
    </w:p>
    <w:p w14:paraId="5F238CC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delete head;</w:t>
      </w:r>
    </w:p>
    <w:p w14:paraId="71DC704D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head = temp;</w:t>
      </w:r>
    </w:p>
    <w:p w14:paraId="30CD3B2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tail = (!head? NULL: tail);</w:t>
      </w:r>
    </w:p>
    <w:p w14:paraId="4C630056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returnData;</w:t>
      </w:r>
    </w:p>
    <w:p w14:paraId="0D10D3CA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5999991D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</w:p>
    <w:p w14:paraId="7493D83B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Checks if the queue is empty.</w:t>
      </w:r>
    </w:p>
    <w:p w14:paraId="66DB4272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template &lt;class T&gt;</w:t>
      </w:r>
    </w:p>
    <w:p w14:paraId="049108BA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bool Queue&lt;T&gt;::isEmpty(){</w:t>
      </w:r>
    </w:p>
    <w:p w14:paraId="4B087DF8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  return (!tail);</w:t>
      </w:r>
    </w:p>
    <w:p w14:paraId="1FD567FD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59032708" w14:textId="77777777" w:rsidR="003F0529" w:rsidRPr="00996582" w:rsidRDefault="003F0529" w:rsidP="00996582">
      <w:pPr>
        <w:spacing w:after="0" w:line="240" w:lineRule="auto"/>
        <w:rPr>
          <w:sz w:val="20"/>
          <w:szCs w:val="20"/>
        </w:rPr>
      </w:pPr>
    </w:p>
    <w:p w14:paraId="027A4B77" w14:textId="201C159A" w:rsidR="002571E1" w:rsidRDefault="003F0529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#endif</w:t>
      </w:r>
    </w:p>
    <w:p w14:paraId="622AD436" w14:textId="13986F43" w:rsidR="003F0529" w:rsidRPr="00996582" w:rsidRDefault="002571E1" w:rsidP="002571E1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40400B0" w14:textId="790E82C3" w:rsidR="00582D16" w:rsidRDefault="00582D16" w:rsidP="00582D16">
      <w:pPr>
        <w:pStyle w:val="Heading3"/>
      </w:pPr>
      <w:bookmarkStart w:id="11" w:name="_Toc5658252"/>
      <w:r>
        <w:lastRenderedPageBreak/>
        <w:t>Queue.cpp</w:t>
      </w:r>
      <w:bookmarkEnd w:id="11"/>
    </w:p>
    <w:p w14:paraId="08C92A4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/*==================================================================================|</w:t>
      </w:r>
    </w:p>
    <w:p w14:paraId="28689E19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 Assignment:</w:t>
      </w:r>
      <w:r w:rsidRPr="00996582">
        <w:rPr>
          <w:sz w:val="20"/>
          <w:szCs w:val="20"/>
        </w:rPr>
        <w:tab/>
        <w:t>Ultima 2.0 Phase 3</w:t>
      </w:r>
    </w:p>
    <w:p w14:paraId="5085DB8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  File Name:</w:t>
      </w:r>
      <w:r w:rsidRPr="00996582">
        <w:rPr>
          <w:sz w:val="20"/>
          <w:szCs w:val="20"/>
        </w:rPr>
        <w:tab/>
        <w:t>queue.cpp</w:t>
      </w:r>
    </w:p>
    <w:p w14:paraId="3A44B273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Dependencies: </w:t>
      </w:r>
      <w:r w:rsidRPr="00996582">
        <w:rPr>
          <w:sz w:val="20"/>
          <w:szCs w:val="20"/>
        </w:rPr>
        <w:tab/>
        <w:t>queue.h</w:t>
      </w:r>
    </w:p>
    <w:p w14:paraId="787EB3C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 Authors: </w:t>
      </w:r>
      <w:r w:rsidRPr="00996582">
        <w:rPr>
          <w:sz w:val="20"/>
          <w:szCs w:val="20"/>
        </w:rPr>
        <w:tab/>
        <w:t>Drake Wood, James Giegerich</w:t>
      </w:r>
    </w:p>
    <w:p w14:paraId="2FC3B68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Language: </w:t>
      </w:r>
      <w:r w:rsidRPr="00996582">
        <w:rPr>
          <w:sz w:val="20"/>
          <w:szCs w:val="20"/>
        </w:rPr>
        <w:tab/>
        <w:t>C++</w:t>
      </w:r>
    </w:p>
    <w:p w14:paraId="023D4B35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Compiler: </w:t>
      </w:r>
      <w:r w:rsidRPr="00996582">
        <w:rPr>
          <w:sz w:val="20"/>
          <w:szCs w:val="20"/>
        </w:rPr>
        <w:tab/>
        <w:t>G++</w:t>
      </w:r>
    </w:p>
    <w:p w14:paraId="047AE9A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   Class: </w:t>
      </w:r>
      <w:r w:rsidRPr="00996582">
        <w:rPr>
          <w:sz w:val="20"/>
          <w:szCs w:val="20"/>
        </w:rPr>
        <w:tab/>
        <w:t>C435 - Operating Systems</w:t>
      </w:r>
    </w:p>
    <w:p w14:paraId="7A626463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Instructor: </w:t>
      </w:r>
      <w:r w:rsidRPr="00996582">
        <w:rPr>
          <w:sz w:val="20"/>
          <w:szCs w:val="20"/>
        </w:rPr>
        <w:tab/>
        <w:t>Dr. Hakimzadeh</w:t>
      </w:r>
    </w:p>
    <w:p w14:paraId="2BB22E0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Date Created: </w:t>
      </w:r>
      <w:r w:rsidRPr="00996582">
        <w:rPr>
          <w:sz w:val="20"/>
          <w:szCs w:val="20"/>
        </w:rPr>
        <w:tab/>
        <w:t>2/16/2019</w:t>
      </w:r>
    </w:p>
    <w:p w14:paraId="6D9DA2A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Last Updated:</w:t>
      </w:r>
      <w:r w:rsidRPr="00996582">
        <w:rPr>
          <w:sz w:val="20"/>
          <w:szCs w:val="20"/>
        </w:rPr>
        <w:tab/>
        <w:t>3/18/2019</w:t>
      </w:r>
    </w:p>
    <w:p w14:paraId="5374E8A2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Due Date: </w:t>
      </w:r>
      <w:r w:rsidRPr="00996582">
        <w:rPr>
          <w:sz w:val="20"/>
          <w:szCs w:val="20"/>
        </w:rPr>
        <w:tab/>
        <w:t>4/08/2019</w:t>
      </w:r>
    </w:p>
    <w:p w14:paraId="470D694A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|==================================================================================|</w:t>
      </w:r>
    </w:p>
    <w:p w14:paraId="688D1EF0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Description: Contains the definitions for the functions outlined in queue.h                     </w:t>
      </w:r>
    </w:p>
    <w:p w14:paraId="08E8BBFA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*==================================================================================*/</w:t>
      </w:r>
    </w:p>
    <w:p w14:paraId="638010AD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</w:p>
    <w:p w14:paraId="430CB92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"queue.h"</w:t>
      </w:r>
    </w:p>
    <w:p w14:paraId="5A27F41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</w:p>
    <w:p w14:paraId="49CD12C4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Constructor</w:t>
      </w:r>
    </w:p>
    <w:p w14:paraId="5B55CA4F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template &lt;class T&gt;</w:t>
      </w:r>
    </w:p>
    <w:p w14:paraId="053F222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Queue&lt;T&gt;::Queue(){</w:t>
      </w:r>
    </w:p>
    <w:p w14:paraId="620CEEE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   head = NULL;</w:t>
      </w:r>
    </w:p>
    <w:p w14:paraId="2536067C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   tail = NULL;</w:t>
      </w:r>
    </w:p>
    <w:p w14:paraId="24A39279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   temp = NULL;</w:t>
      </w:r>
    </w:p>
    <w:p w14:paraId="3236F41D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013FD34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</w:p>
    <w:p w14:paraId="089A17DA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template &lt;class T&gt;</w:t>
      </w:r>
    </w:p>
    <w:p w14:paraId="1A91C8BC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int Queue&lt;T&gt;::qSize(){</w:t>
      </w:r>
    </w:p>
    <w:p w14:paraId="65CE9EA9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count = 0;</w:t>
      </w:r>
    </w:p>
    <w:p w14:paraId="42A9B118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temp = head;</w:t>
      </w:r>
    </w:p>
    <w:p w14:paraId="02FBB2E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0D0AD87B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if (isEmpty()){</w:t>
      </w:r>
    </w:p>
    <w:p w14:paraId="741F9FA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return count;</w:t>
      </w:r>
      <w:r w:rsidRPr="00996582">
        <w:rPr>
          <w:sz w:val="20"/>
          <w:szCs w:val="20"/>
        </w:rPr>
        <w:tab/>
      </w:r>
    </w:p>
    <w:p w14:paraId="7C3BD61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if</w:t>
      </w:r>
    </w:p>
    <w:p w14:paraId="1E922A85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else if (temp-&gt;next == NULL){</w:t>
      </w:r>
    </w:p>
    <w:p w14:paraId="68760043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count++;</w:t>
      </w:r>
    </w:p>
    <w:p w14:paraId="11F5034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return count;</w:t>
      </w:r>
    </w:p>
    <w:p w14:paraId="7F8B74B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if</w:t>
      </w:r>
    </w:p>
    <w:p w14:paraId="2409539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else{</w:t>
      </w:r>
    </w:p>
    <w:p w14:paraId="14D9A4A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while (temp != NULL){</w:t>
      </w:r>
    </w:p>
    <w:p w14:paraId="7C8E3C62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count++;</w:t>
      </w:r>
    </w:p>
    <w:p w14:paraId="77AF71C3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temp = temp-&gt;next;</w:t>
      </w:r>
    </w:p>
    <w:p w14:paraId="20AC30EA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 // end while</w:t>
      </w:r>
    </w:p>
    <w:p w14:paraId="08DD4A3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return count;</w:t>
      </w:r>
    </w:p>
    <w:p w14:paraId="2C74E53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else</w:t>
      </w:r>
    </w:p>
    <w:p w14:paraId="1B8A428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 // end of qSize</w:t>
      </w:r>
    </w:p>
    <w:p w14:paraId="2226FCD4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</w:p>
    <w:p w14:paraId="4CBE04F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Enqueues new node and populates the data</w:t>
      </w:r>
    </w:p>
    <w:p w14:paraId="30D066AC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with T data as passed in.</w:t>
      </w:r>
    </w:p>
    <w:p w14:paraId="45FF952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template &lt;class T&gt; </w:t>
      </w:r>
    </w:p>
    <w:p w14:paraId="7909A34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void Queue&lt;T&gt;::Enqueue(const T data){</w:t>
      </w:r>
    </w:p>
    <w:p w14:paraId="01C9B7C8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  <w:t>if (tail == NULL){</w:t>
      </w:r>
    </w:p>
    <w:p w14:paraId="329C372B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head = tail = new node;</w:t>
      </w:r>
    </w:p>
    <w:p w14:paraId="2DFD395A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tail-&gt;next = NULL;</w:t>
      </w:r>
    </w:p>
    <w:p w14:paraId="668DFC2C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tail-&gt;data = data;</w:t>
      </w:r>
    </w:p>
    <w:p w14:paraId="701012F3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if</w:t>
      </w:r>
    </w:p>
    <w:p w14:paraId="33B3F4DB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else {</w:t>
      </w:r>
    </w:p>
    <w:p w14:paraId="19C543B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tail-&gt;next = new node;</w:t>
      </w:r>
    </w:p>
    <w:p w14:paraId="3FC361E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tail-&gt;next-&gt;data = data;</w:t>
      </w:r>
    </w:p>
    <w:p w14:paraId="458FAB04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tail-&gt;next-&gt;next = NULL;</w:t>
      </w:r>
    </w:p>
    <w:p w14:paraId="33A098F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tail = tail-&gt;next;</w:t>
      </w:r>
    </w:p>
    <w:p w14:paraId="3318ED69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else</w:t>
      </w:r>
    </w:p>
    <w:p w14:paraId="5E58990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 // end Enqueue</w:t>
      </w:r>
    </w:p>
    <w:p w14:paraId="07F3911D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</w:p>
    <w:p w14:paraId="2612CAC5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Dequeues node and returns data stored</w:t>
      </w:r>
    </w:p>
    <w:p w14:paraId="39F9BB1D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in dequeued node.</w:t>
      </w:r>
    </w:p>
    <w:p w14:paraId="3C8C0F5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template &lt;class T&gt;</w:t>
      </w:r>
    </w:p>
    <w:p w14:paraId="643470B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 Queue&lt;T&gt;::Dequeue(){</w:t>
      </w:r>
    </w:p>
    <w:p w14:paraId="4AD4F199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 returnData;</w:t>
      </w:r>
    </w:p>
    <w:p w14:paraId="6645619B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returnData = head-&gt;data;</w:t>
      </w:r>
    </w:p>
    <w:p w14:paraId="0EBE6E2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temp = head-&gt;next;</w:t>
      </w:r>
    </w:p>
    <w:p w14:paraId="3A945E6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delete head;</w:t>
      </w:r>
    </w:p>
    <w:p w14:paraId="68F76565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head = temp;</w:t>
      </w:r>
    </w:p>
    <w:p w14:paraId="75F9BFCF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tail = (!head? NULL: tail);</w:t>
      </w:r>
    </w:p>
    <w:p w14:paraId="09406C8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returnData;</w:t>
      </w:r>
    </w:p>
    <w:p w14:paraId="0790222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3F7A1079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</w:p>
    <w:p w14:paraId="48D6CC8C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Checks if the queue is empty.</w:t>
      </w:r>
    </w:p>
    <w:p w14:paraId="7371E17C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template &lt;class T&gt;</w:t>
      </w:r>
    </w:p>
    <w:p w14:paraId="72E44EF3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bool Queue&lt;T&gt;::isEmpty(){</w:t>
      </w:r>
    </w:p>
    <w:p w14:paraId="3BB5B8B0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(!tail);</w:t>
      </w:r>
    </w:p>
    <w:p w14:paraId="3CBB645B" w14:textId="457B0DE1" w:rsidR="00535DD6" w:rsidRPr="00535DD6" w:rsidRDefault="00535DD6" w:rsidP="00996582">
      <w:pPr>
        <w:spacing w:after="0" w:line="240" w:lineRule="auto"/>
      </w:pPr>
      <w:r w:rsidRPr="00996582">
        <w:rPr>
          <w:sz w:val="20"/>
          <w:szCs w:val="20"/>
        </w:rPr>
        <w:t>}</w:t>
      </w:r>
      <w:r w:rsidRPr="00996582">
        <w:rPr>
          <w:sz w:val="20"/>
          <w:szCs w:val="20"/>
        </w:rPr>
        <w:cr/>
      </w:r>
    </w:p>
    <w:p w14:paraId="1024B358" w14:textId="77777777" w:rsidR="002571E1" w:rsidRDefault="002571E1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50ADD626" w14:textId="59F110F7" w:rsidR="00E32745" w:rsidRDefault="00E32745" w:rsidP="000C4E58">
      <w:pPr>
        <w:pStyle w:val="Heading3"/>
      </w:pPr>
      <w:bookmarkStart w:id="12" w:name="_Toc5658253"/>
      <w:r>
        <w:lastRenderedPageBreak/>
        <w:t>Scheduler.h</w:t>
      </w:r>
      <w:bookmarkEnd w:id="12"/>
    </w:p>
    <w:p w14:paraId="422CEE4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/*==================================================================================|</w:t>
      </w:r>
    </w:p>
    <w:p w14:paraId="50BD18F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 Assignment:</w:t>
      </w:r>
      <w:r w:rsidRPr="00996582">
        <w:rPr>
          <w:sz w:val="20"/>
          <w:szCs w:val="20"/>
        </w:rPr>
        <w:tab/>
        <w:t>Ultima 2.0 Phase 3</w:t>
      </w:r>
    </w:p>
    <w:p w14:paraId="017498E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  File Name:</w:t>
      </w:r>
      <w:r w:rsidRPr="00996582">
        <w:rPr>
          <w:sz w:val="20"/>
          <w:szCs w:val="20"/>
        </w:rPr>
        <w:tab/>
        <w:t>scheduler.h</w:t>
      </w:r>
    </w:p>
    <w:p w14:paraId="711A741D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Dependencies: </w:t>
      </w:r>
      <w:r w:rsidRPr="00996582">
        <w:rPr>
          <w:sz w:val="20"/>
          <w:szCs w:val="20"/>
        </w:rPr>
        <w:tab/>
        <w:t>queue.h</w:t>
      </w:r>
    </w:p>
    <w:p w14:paraId="1EE55E18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 Authors: </w:t>
      </w:r>
      <w:r w:rsidRPr="00996582">
        <w:rPr>
          <w:sz w:val="20"/>
          <w:szCs w:val="20"/>
        </w:rPr>
        <w:tab/>
        <w:t>Drake Wood, James Giegerich</w:t>
      </w:r>
    </w:p>
    <w:p w14:paraId="605790C3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Language: </w:t>
      </w:r>
      <w:r w:rsidRPr="00996582">
        <w:rPr>
          <w:sz w:val="20"/>
          <w:szCs w:val="20"/>
        </w:rPr>
        <w:tab/>
        <w:t>C++</w:t>
      </w:r>
    </w:p>
    <w:p w14:paraId="1A598513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Compiler: </w:t>
      </w:r>
      <w:r w:rsidRPr="00996582">
        <w:rPr>
          <w:sz w:val="20"/>
          <w:szCs w:val="20"/>
        </w:rPr>
        <w:tab/>
        <w:t>G++</w:t>
      </w:r>
    </w:p>
    <w:p w14:paraId="7752E385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   Class: </w:t>
      </w:r>
      <w:r w:rsidRPr="00996582">
        <w:rPr>
          <w:sz w:val="20"/>
          <w:szCs w:val="20"/>
        </w:rPr>
        <w:tab/>
        <w:t>C435 - Operating Systems</w:t>
      </w:r>
    </w:p>
    <w:p w14:paraId="41EF594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Instructor: </w:t>
      </w:r>
      <w:r w:rsidRPr="00996582">
        <w:rPr>
          <w:sz w:val="20"/>
          <w:szCs w:val="20"/>
        </w:rPr>
        <w:tab/>
        <w:t>Dr. Hakimzadeh</w:t>
      </w:r>
    </w:p>
    <w:p w14:paraId="1641E612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Date Created: </w:t>
      </w:r>
      <w:r w:rsidRPr="00996582">
        <w:rPr>
          <w:sz w:val="20"/>
          <w:szCs w:val="20"/>
        </w:rPr>
        <w:tab/>
        <w:t>2/16/2019</w:t>
      </w:r>
    </w:p>
    <w:p w14:paraId="7924071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Last Updated:</w:t>
      </w:r>
      <w:r w:rsidRPr="00996582">
        <w:rPr>
          <w:sz w:val="20"/>
          <w:szCs w:val="20"/>
        </w:rPr>
        <w:tab/>
        <w:t>3/18/2019</w:t>
      </w:r>
    </w:p>
    <w:p w14:paraId="76320E25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Due Date: </w:t>
      </w:r>
      <w:r w:rsidRPr="00996582">
        <w:rPr>
          <w:sz w:val="20"/>
          <w:szCs w:val="20"/>
        </w:rPr>
        <w:tab/>
        <w:t>4/08/2019</w:t>
      </w:r>
    </w:p>
    <w:p w14:paraId="79559235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|==================================================================================|</w:t>
      </w:r>
    </w:p>
    <w:p w14:paraId="62D6E354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Description: This is the header file which defines the class scheduler. There are 4 functions along with a</w:t>
      </w:r>
    </w:p>
    <w:p w14:paraId="68DBF2E4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constructor, deconstructor, and data structs. </w:t>
      </w:r>
    </w:p>
    <w:p w14:paraId="59020BD0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-dump displays information related to this class in a window for debugging.</w:t>
      </w:r>
    </w:p>
    <w:p w14:paraId="3E8C157C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-garbage_collect finds threads that have been killed adn removes them from the process table.</w:t>
      </w:r>
    </w:p>
    <w:p w14:paraId="1F21179B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-create_task creates a new thread running simple output, its information is added to the process table.</w:t>
      </w:r>
    </w:p>
    <w:p w14:paraId="53935BD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-destroy_task finds the task that the user wishes to kill and changes it status, stopping it. </w:t>
      </w:r>
    </w:p>
    <w:p w14:paraId="573637D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-TCB is the struct containing the thread_data which is stored in the process queue. </w:t>
      </w:r>
    </w:p>
    <w:p w14:paraId="560927EB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*==================================================================================*/</w:t>
      </w:r>
    </w:p>
    <w:p w14:paraId="384D4308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</w:p>
    <w:p w14:paraId="0711498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#ifndef SCHEDULER_H</w:t>
      </w:r>
    </w:p>
    <w:p w14:paraId="3D3E5553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#define SCHEDULER_H</w:t>
      </w:r>
    </w:p>
    <w:p w14:paraId="1B5C1B1C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</w:p>
    <w:p w14:paraId="3788BF5D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&lt;iostream&gt;</w:t>
      </w:r>
    </w:p>
    <w:p w14:paraId="1422237C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#include &lt;pthread.h&gt; </w:t>
      </w:r>
      <w:r w:rsidRPr="00996582">
        <w:rPr>
          <w:sz w:val="20"/>
          <w:szCs w:val="20"/>
        </w:rPr>
        <w:tab/>
        <w:t>// Needed for using the pthread library</w:t>
      </w:r>
    </w:p>
    <w:p w14:paraId="7CB81792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&lt;assert.h&gt;</w:t>
      </w:r>
    </w:p>
    <w:p w14:paraId="3D6D3FD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&lt;time.h&gt;</w:t>
      </w:r>
    </w:p>
    <w:p w14:paraId="2336E21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#include &lt;unistd.h&gt; </w:t>
      </w:r>
      <w:r w:rsidRPr="00996582">
        <w:rPr>
          <w:sz w:val="20"/>
          <w:szCs w:val="20"/>
        </w:rPr>
        <w:tab/>
        <w:t>// Needed for sleep()</w:t>
      </w:r>
    </w:p>
    <w:p w14:paraId="0B8B5A2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#include &lt;ncurses.h&gt; </w:t>
      </w:r>
      <w:r w:rsidRPr="00996582">
        <w:rPr>
          <w:sz w:val="20"/>
          <w:szCs w:val="20"/>
        </w:rPr>
        <w:tab/>
        <w:t>// Needed for Curses windowing</w:t>
      </w:r>
    </w:p>
    <w:p w14:paraId="7C0F4C6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#include &lt;stdarg.h&gt; </w:t>
      </w:r>
      <w:r w:rsidRPr="00996582">
        <w:rPr>
          <w:sz w:val="20"/>
          <w:szCs w:val="20"/>
        </w:rPr>
        <w:tab/>
        <w:t>// Needed for formatted output to window</w:t>
      </w:r>
    </w:p>
    <w:p w14:paraId="71F4213A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&lt;termios.h&gt;</w:t>
      </w:r>
    </w:p>
    <w:p w14:paraId="3DABA548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&lt;fcntl.h&gt;</w:t>
      </w:r>
    </w:p>
    <w:p w14:paraId="7CF094B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&lt;cstdlib&gt;</w:t>
      </w:r>
    </w:p>
    <w:p w14:paraId="34854CD4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"queue.h"</w:t>
      </w:r>
    </w:p>
    <w:p w14:paraId="78E124AC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&lt;string&gt;</w:t>
      </w:r>
    </w:p>
    <w:p w14:paraId="7048DB82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"ipc.h"</w:t>
      </w:r>
    </w:p>
    <w:p w14:paraId="361A025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</w:p>
    <w:p w14:paraId="1ED87DAD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class scheduler {</w:t>
      </w:r>
    </w:p>
    <w:p w14:paraId="725A26EB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public:</w:t>
      </w:r>
    </w:p>
    <w:p w14:paraId="0793F3BF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struct TCB {</w:t>
      </w:r>
    </w:p>
    <w:p w14:paraId="51FA88EE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pthread_t thread;</w:t>
      </w:r>
    </w:p>
    <w:p w14:paraId="1363E230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std::string name;</w:t>
      </w:r>
    </w:p>
    <w:p w14:paraId="79E9091A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int thread_no;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Thread number</w:t>
      </w:r>
    </w:p>
    <w:p w14:paraId="7C0F171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WINDOW *thread_win;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Thread's window</w:t>
      </w:r>
    </w:p>
    <w:p w14:paraId="69F5B5E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bool kill_signal;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Kill signal flag live/kill</w:t>
      </w:r>
    </w:p>
    <w:p w14:paraId="124F6191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</w:r>
      <w:r w:rsidRPr="00996582">
        <w:rPr>
          <w:sz w:val="20"/>
          <w:szCs w:val="20"/>
        </w:rPr>
        <w:tab/>
        <w:t>int sleep_time;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Sleep time </w:t>
      </w:r>
    </w:p>
    <w:p w14:paraId="0A5EAF93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int thread_results;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Results</w:t>
      </w:r>
    </w:p>
    <w:p w14:paraId="6D826135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int state;</w:t>
      </w:r>
    </w:p>
    <w:p w14:paraId="3DD8210B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int pause_state;</w:t>
      </w:r>
    </w:p>
    <w:p w14:paraId="27788754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int memhandle;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Memory handle</w:t>
      </w:r>
    </w:p>
    <w:p w14:paraId="55EC5D4F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Queue&lt;ipc::Message*&gt; mailbox;</w:t>
      </w:r>
    </w:p>
    <w:p w14:paraId="67C47797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WINDOW *pdumpwin; // these are for the main input</w:t>
      </w:r>
    </w:p>
    <w:p w14:paraId="772CB82A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WINDOW *sdumpwin;</w:t>
      </w:r>
    </w:p>
    <w:p w14:paraId="09A21B12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WINDOW *conwin;</w:t>
      </w:r>
    </w:p>
    <w:p w14:paraId="2AF5461A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WINDOW *logwin;</w:t>
      </w:r>
    </w:p>
    <w:p w14:paraId="1E8F0EA4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WINDOW *messwin;</w:t>
      </w:r>
    </w:p>
    <w:p w14:paraId="71317015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WINDOW *memwin;</w:t>
      </w:r>
    </w:p>
    <w:p w14:paraId="10A5D2EA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char *input;</w:t>
      </w:r>
    </w:p>
    <w:p w14:paraId="44990318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};</w:t>
      </w:r>
    </w:p>
    <w:p w14:paraId="3D189060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726798DA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void run();</w:t>
      </w:r>
    </w:p>
    <w:p w14:paraId="0B5FC534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scheduler();</w:t>
      </w:r>
    </w:p>
    <w:p w14:paraId="741D25D8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task_counter;</w:t>
      </w:r>
    </w:p>
    <w:p w14:paraId="1D41B40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Queue &lt;TCB*&gt;process_table;</w:t>
      </w:r>
    </w:p>
    <w:p w14:paraId="7CA41B06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int create_task(char* name, WINDOW *win, WINDOW *pdumpwin);  </w:t>
      </w:r>
      <w:r w:rsidRPr="00996582">
        <w:rPr>
          <w:sz w:val="20"/>
          <w:szCs w:val="20"/>
        </w:rPr>
        <w:tab/>
        <w:t>// Create appropriate data structures and calls coroutine()</w:t>
      </w:r>
    </w:p>
    <w:p w14:paraId="3EADB502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create_ui_task(WINDOW *pdumpwin, WINDOW *sdumpwin, WINDOW *conwin, WINDOW *logwin, WINDOW * messwin, WINDOW * memwin);</w:t>
      </w:r>
    </w:p>
    <w:p w14:paraId="2905E312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bool destroy_task(int tasknumber); 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to kill a task (Set its status to DEAD)</w:t>
      </w:r>
    </w:p>
    <w:p w14:paraId="61E4FF1B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void yield(); 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 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Strict round robin process switch. </w:t>
      </w:r>
    </w:p>
    <w:p w14:paraId="291B9949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void dump(int level, WINDOW * win);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Debugging function with level indicating the verbosity of the dump </w:t>
      </w:r>
    </w:p>
    <w:p w14:paraId="22D43D45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void garbage_collect();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Include some functions which will allow you to dump the contents of the </w:t>
      </w:r>
    </w:p>
    <w:p w14:paraId="433F38F0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void pause();</w:t>
      </w:r>
    </w:p>
    <w:p w14:paraId="6B7823DB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void unpause();</w:t>
      </w:r>
    </w:p>
    <w:p w14:paraId="7B046C23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process table in a readable format.  See the expected output section </w:t>
      </w:r>
    </w:p>
    <w:p w14:paraId="73B563FC" w14:textId="77777777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#endif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(below) for suggestions. </w:t>
      </w:r>
    </w:p>
    <w:p w14:paraId="17FDCF51" w14:textId="10C9C2B2" w:rsidR="00535DD6" w:rsidRPr="00996582" w:rsidRDefault="00535DD6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remove dead task, free their resources, etc.</w:t>
      </w:r>
    </w:p>
    <w:p w14:paraId="1BE17817" w14:textId="77777777" w:rsidR="002571E1" w:rsidRDefault="002571E1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1E851505" w14:textId="6B00E1C0" w:rsidR="002D0BDE" w:rsidRDefault="002D0BDE" w:rsidP="000C4E58">
      <w:pPr>
        <w:pStyle w:val="Heading3"/>
      </w:pPr>
      <w:bookmarkStart w:id="13" w:name="_Toc5658254"/>
      <w:r>
        <w:lastRenderedPageBreak/>
        <w:t>Scheduler.cpp</w:t>
      </w:r>
      <w:bookmarkEnd w:id="13"/>
    </w:p>
    <w:p w14:paraId="6A18966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/*==================================================================================|</w:t>
      </w:r>
    </w:p>
    <w:p w14:paraId="4C4DE07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Assignment: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Ultima 2.0 Phase 3</w:t>
      </w:r>
    </w:p>
    <w:p w14:paraId="62A98EF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 File Name: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scheduler.cpp</w:t>
      </w:r>
    </w:p>
    <w:p w14:paraId="1DDEBA7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Dependencies: </w:t>
      </w:r>
      <w:r w:rsidRPr="00996582">
        <w:rPr>
          <w:sz w:val="20"/>
          <w:szCs w:val="20"/>
        </w:rPr>
        <w:tab/>
        <w:t>scheduler.h semaphore.h window.h</w:t>
      </w:r>
    </w:p>
    <w:p w14:paraId="04A3BF5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Authors: </w:t>
      </w:r>
      <w:r w:rsidRPr="00996582">
        <w:rPr>
          <w:sz w:val="20"/>
          <w:szCs w:val="20"/>
        </w:rPr>
        <w:tab/>
        <w:t>Drake Wood, James Giegerich</w:t>
      </w:r>
    </w:p>
    <w:p w14:paraId="18F1611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Language: </w:t>
      </w:r>
      <w:r w:rsidRPr="00996582">
        <w:rPr>
          <w:sz w:val="20"/>
          <w:szCs w:val="20"/>
        </w:rPr>
        <w:tab/>
        <w:t>C++</w:t>
      </w:r>
    </w:p>
    <w:p w14:paraId="7F25ED4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Compiler: </w:t>
      </w:r>
      <w:r w:rsidRPr="00996582">
        <w:rPr>
          <w:sz w:val="20"/>
          <w:szCs w:val="20"/>
        </w:rPr>
        <w:tab/>
        <w:t>G++</w:t>
      </w:r>
    </w:p>
    <w:p w14:paraId="6D0C41F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  Class: </w:t>
      </w:r>
      <w:r w:rsidRPr="00996582">
        <w:rPr>
          <w:sz w:val="20"/>
          <w:szCs w:val="20"/>
        </w:rPr>
        <w:tab/>
        <w:t>C435 - Operating Systems</w:t>
      </w:r>
    </w:p>
    <w:p w14:paraId="0A4B68B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Instructor: </w:t>
      </w:r>
      <w:r w:rsidRPr="00996582">
        <w:rPr>
          <w:sz w:val="20"/>
          <w:szCs w:val="20"/>
        </w:rPr>
        <w:tab/>
        <w:t>Dr. Hakimzadeh</w:t>
      </w:r>
    </w:p>
    <w:p w14:paraId="09FDE39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Date Created: </w:t>
      </w:r>
      <w:r w:rsidRPr="00996582">
        <w:rPr>
          <w:sz w:val="20"/>
          <w:szCs w:val="20"/>
        </w:rPr>
        <w:tab/>
        <w:t>2/16/2019</w:t>
      </w:r>
    </w:p>
    <w:p w14:paraId="6C10016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Last Updated: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4/08/2019</w:t>
      </w:r>
    </w:p>
    <w:p w14:paraId="3D128A1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Due Date: </w:t>
      </w:r>
      <w:r w:rsidRPr="00996582">
        <w:rPr>
          <w:sz w:val="20"/>
          <w:szCs w:val="20"/>
        </w:rPr>
        <w:tab/>
        <w:t>4/08/2019</w:t>
      </w:r>
    </w:p>
    <w:p w14:paraId="0B48345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|==================================================================================|</w:t>
      </w:r>
    </w:p>
    <w:p w14:paraId="6C0D29A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Description: Contains the definitions for the functions outlined in scheduler.h                     </w:t>
      </w:r>
    </w:p>
    <w:p w14:paraId="5004A88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*==================================================================================*/</w:t>
      </w:r>
    </w:p>
    <w:p w14:paraId="5DC2961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0D05CA8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"semaphore.h"</w:t>
      </w:r>
    </w:p>
    <w:p w14:paraId="3237576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"scheduler.h"</w:t>
      </w:r>
    </w:p>
    <w:p w14:paraId="1021441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"window.h"</w:t>
      </w:r>
    </w:p>
    <w:p w14:paraId="673E043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"memory.h"</w:t>
      </w:r>
    </w:p>
    <w:p w14:paraId="513588D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0DCFF43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#define BLOCKED 0</w:t>
      </w:r>
    </w:p>
    <w:p w14:paraId="7DD9378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#define READY 1</w:t>
      </w:r>
    </w:p>
    <w:p w14:paraId="1134037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#define RUNNING 2</w:t>
      </w:r>
    </w:p>
    <w:p w14:paraId="1374F85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#define DEAD 3</w:t>
      </w:r>
    </w:p>
    <w:p w14:paraId="0967155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52AA833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extern mem_mgr Mem_Mgr;</w:t>
      </w:r>
    </w:p>
    <w:p w14:paraId="7279DD2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extern semaphore sema_screen;</w:t>
      </w:r>
    </w:p>
    <w:p w14:paraId="4826162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extern semaphore sema_ptable;</w:t>
      </w:r>
    </w:p>
    <w:p w14:paraId="782BDEA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4609B7B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void scheduler::dump(int level, WINDOW * win) {</w:t>
      </w:r>
    </w:p>
    <w:p w14:paraId="7DDA85EE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sema_screen.down();</w:t>
      </w:r>
    </w:p>
    <w:p w14:paraId="4350E51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wclear(win);</w:t>
      </w:r>
    </w:p>
    <w:p w14:paraId="1172418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sema_screen.up();</w:t>
      </w:r>
    </w:p>
    <w:p w14:paraId="6747E60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write_window(win, 1, 5, "      PROCESS TABLE DUMP \n -------------------------------------\n");</w:t>
      </w:r>
    </w:p>
    <w:p w14:paraId="4C4F7CA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char buff[256];</w:t>
      </w:r>
    </w:p>
    <w:p w14:paraId="206E90D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procnum1;</w:t>
      </w:r>
    </w:p>
    <w:p w14:paraId="4CB6CD4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memhandle;</w:t>
      </w:r>
    </w:p>
    <w:p w14:paraId="1BEE532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size = process_table.qSize();</w:t>
      </w:r>
    </w:p>
    <w:p w14:paraId="20F976C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1D4FA30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if (size == 0)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Check if anything is in the queue</w:t>
      </w:r>
    </w:p>
    <w:p w14:paraId="132E872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write_window(win, " No tasks currently running...\n");</w:t>
      </w:r>
    </w:p>
    <w:p w14:paraId="7B04D3A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0339067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for(int i = 0 ; i &lt; size ; i++){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Search for a dead task</w:t>
      </w:r>
    </w:p>
    <w:p w14:paraId="3DB8BCE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 *tcb = process_table.Dequeue();</w:t>
      </w:r>
    </w:p>
    <w:p w14:paraId="73337E9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process_table.Enqueue(tcb);</w:t>
      </w:r>
    </w:p>
    <w:p w14:paraId="198CA98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procnum1 = tcb-&gt;thread_no;</w:t>
      </w:r>
    </w:p>
    <w:p w14:paraId="4450298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memhandle = tcb-&gt;memhandle;</w:t>
      </w:r>
    </w:p>
    <w:p w14:paraId="52572F6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75C2AE8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48AE53A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 tcb-&gt;state == READY){</w:t>
      </w:r>
    </w:p>
    <w:p w14:paraId="62CBE2A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sprintf(buff, " Task #%d status: Ready\t\tMemory Handle: %d\n", procnum1, memhandle);</w:t>
      </w:r>
    </w:p>
    <w:p w14:paraId="42C2978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3E3BE9B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else if (tcb-&gt;state == RUNNING){</w:t>
      </w:r>
    </w:p>
    <w:p w14:paraId="1B82CD6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sprintf(buff, " Task #%d status: Running\tMemory Handle: %d\n", procnum1, memhandle);</w:t>
      </w:r>
    </w:p>
    <w:p w14:paraId="040DD44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} </w:t>
      </w:r>
    </w:p>
    <w:p w14:paraId="2195CA6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else if (tcb-&gt;state == BLOCKED){</w:t>
      </w:r>
    </w:p>
    <w:p w14:paraId="0A8217F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sprintf(buff, " Task #%d status: Blocked\t\tMemory Handle: %d\n", procnum1, memhandle);</w:t>
      </w:r>
    </w:p>
    <w:p w14:paraId="3BDD92E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3E5988A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else if (tcb-&gt;state == DEAD){</w:t>
      </w:r>
    </w:p>
    <w:p w14:paraId="0BDC354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sprintf(buff, " Task #%d status: Dead\t\tMemory Handle: %d\n", procnum1, memhandle);</w:t>
      </w:r>
    </w:p>
    <w:p w14:paraId="19F3B62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}// end else</w:t>
      </w:r>
    </w:p>
    <w:p w14:paraId="359F270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write_window(win, buff);</w:t>
      </w:r>
    </w:p>
    <w:p w14:paraId="35A9B20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for</w:t>
      </w:r>
    </w:p>
    <w:p w14:paraId="4A1F990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393D626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write_window(win, " -------------------------------------\n");</w:t>
      </w:r>
      <w:r w:rsidRPr="00996582">
        <w:rPr>
          <w:sz w:val="20"/>
          <w:szCs w:val="20"/>
        </w:rPr>
        <w:tab/>
      </w:r>
    </w:p>
    <w:p w14:paraId="02F4D54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}// end of dump</w:t>
      </w:r>
    </w:p>
    <w:p w14:paraId="05A5A4D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3EB15C2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void scheduler::garbage_collect() {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Delete those with  dead status</w:t>
      </w:r>
    </w:p>
    <w:p w14:paraId="3528BCF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76E62FD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size = process_table.qSize();</w:t>
      </w:r>
    </w:p>
    <w:p w14:paraId="77C70CD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for(int i = 0 ; i &lt; size ; i++){</w:t>
      </w:r>
    </w:p>
    <w:p w14:paraId="2A44B97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 *tcb = process_table.Dequeue();</w:t>
      </w:r>
    </w:p>
    <w:p w14:paraId="298C2C4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(tcb-&gt;state != DEAD){</w:t>
      </w:r>
    </w:p>
    <w:p w14:paraId="018C5B8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process_table.Enqueue(tcb);</w:t>
      </w:r>
    </w:p>
    <w:p w14:paraId="00A0A79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 // end if</w:t>
      </w:r>
    </w:p>
    <w:p w14:paraId="2E4AC36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for</w:t>
      </w:r>
    </w:p>
    <w:p w14:paraId="0537CA9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4864689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 // end of garbage_collect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4F0E88D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7BA3B56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int scheduler::create_task(char* name, WINDOW *win, WINDOW *pdumpwin){</w:t>
      </w:r>
    </w:p>
    <w:p w14:paraId="52733DC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result_code;</w:t>
      </w:r>
    </w:p>
    <w:p w14:paraId="2A16FEC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 * tcb = new TCB;</w:t>
      </w:r>
    </w:p>
    <w:p w14:paraId="4F37C95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this-&gt;task_counter++;</w:t>
      </w:r>
    </w:p>
    <w:p w14:paraId="2A33F44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tcb-&gt;thread_win = win;</w:t>
      </w:r>
    </w:p>
    <w:p w14:paraId="262F5AA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tcb-&gt;pdumpwin = pdumpwin;</w:t>
      </w:r>
    </w:p>
    <w:p w14:paraId="01B5931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write_window(tcb-&gt;thread_win, 13, 1, "Starting Thread.....\n");</w:t>
      </w:r>
    </w:p>
    <w:p w14:paraId="2DD955D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tcb-&gt;thread_no = this-&gt;task_counter;</w:t>
      </w:r>
    </w:p>
    <w:p w14:paraId="05BFDE1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tcb-&gt;name = name;</w:t>
      </w:r>
    </w:p>
    <w:p w14:paraId="2CB740C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tcb-&gt;state = READY;</w:t>
      </w:r>
    </w:p>
    <w:p w14:paraId="0D3C6C1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620B230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tcb-&gt;memhandle = Mem_Mgr.MemAlloc(128, tcb-&gt;name); </w:t>
      </w:r>
    </w:p>
    <w:p w14:paraId="604C266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if (tcb-&gt;memhandle == -1){</w:t>
      </w:r>
    </w:p>
    <w:p w14:paraId="646AFDB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tcb-&gt;state = BLOCKED; // block if mem alloc fails</w:t>
      </w:r>
    </w:p>
    <w:p w14:paraId="779502D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//will cause  seg fault</w:t>
      </w:r>
    </w:p>
    <w:p w14:paraId="2A9AE16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12C4EFA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282B847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28864B3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// create thread running simple output in its own window</w:t>
      </w:r>
    </w:p>
    <w:p w14:paraId="4300190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  <w:t>result_code = pthread_create(&amp;tcb-&gt;thread, NULL, perform_simple_output, tcb);</w:t>
      </w:r>
    </w:p>
    <w:p w14:paraId="75CC12A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assert(!result_code);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if there is any problems with result code. display it and end program.</w:t>
      </w:r>
    </w:p>
    <w:p w14:paraId="30F481F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2F2A866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process_table.Enqueue(tcb);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add to process table</w:t>
      </w:r>
    </w:p>
    <w:p w14:paraId="0D739EB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279CEF9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0;</w:t>
      </w:r>
    </w:p>
    <w:p w14:paraId="4AA0E35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 // end of create_task</w:t>
      </w:r>
    </w:p>
    <w:p w14:paraId="193DD51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7423FF4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int scheduler::create_ui_task(WINDOW *pdumpwin, WINDOW *sdumpwin, WINDOW *conwin, WINDOW *logwin, WINDOW * messwin, WINDOW * memwin){</w:t>
      </w:r>
    </w:p>
    <w:p w14:paraId="2405750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result_code;</w:t>
      </w:r>
    </w:p>
    <w:p w14:paraId="006666F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 * tcb = new TCB;</w:t>
      </w:r>
    </w:p>
    <w:p w14:paraId="738966D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this-&gt;task_counter++;</w:t>
      </w:r>
    </w:p>
    <w:p w14:paraId="793A9CF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tcb-&gt;pdumpwin = pdumpwin;</w:t>
      </w:r>
    </w:p>
    <w:p w14:paraId="58A4C91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tcb-&gt;sdumpwin = sdumpwin;</w:t>
      </w:r>
    </w:p>
    <w:p w14:paraId="44C40A1E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tcb-&gt;conwin = conwin;</w:t>
      </w:r>
    </w:p>
    <w:p w14:paraId="2FC4FDA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tcb-&gt;logwin = logwin;</w:t>
      </w:r>
    </w:p>
    <w:p w14:paraId="3344114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tcb-&gt;messwin = messwin;</w:t>
      </w:r>
    </w:p>
    <w:p w14:paraId="5558160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tcb-&gt;memwin = memwin;</w:t>
      </w:r>
    </w:p>
    <w:p w14:paraId="2F51013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51A7DD6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tcb-&gt;thread_no = this-&gt;task_counter;</w:t>
      </w:r>
    </w:p>
    <w:p w14:paraId="2FE5135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tcb-&gt;name = (char*) "UI Thread";</w:t>
      </w:r>
    </w:p>
    <w:p w14:paraId="02235AB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tcb-&gt;state = READY;</w:t>
      </w:r>
    </w:p>
    <w:p w14:paraId="215C69E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7157EF6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// get memory</w:t>
      </w:r>
    </w:p>
    <w:p w14:paraId="5588388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char buff[256];</w:t>
      </w:r>
    </w:p>
    <w:p w14:paraId="65EC90E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tcb-&gt;memhandle = Mem_Mgr.MemAlloc(128, tcb-&gt;name);  // ask for 128 bits</w:t>
      </w:r>
    </w:p>
    <w:p w14:paraId="3F7F677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if (tcb-&gt;memhandle == -1){</w:t>
      </w:r>
    </w:p>
    <w:p w14:paraId="15B1755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tcb-&gt;state = BLOCKED; // block if mem alloc fails</w:t>
      </w:r>
    </w:p>
    <w:p w14:paraId="53EF18B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will cause seg fault</w:t>
      </w:r>
    </w:p>
    <w:p w14:paraId="16931DD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24EC64E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1BE884D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// create thread ui loop</w:t>
      </w:r>
    </w:p>
    <w:p w14:paraId="423CA3B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result_code = pthread_create(&amp;tcb-&gt;thread, NULL, ui_loop, tcb);</w:t>
      </w:r>
    </w:p>
    <w:p w14:paraId="2B61702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assert(!result_code);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if there is any problems with result code. display it and end program.</w:t>
      </w:r>
    </w:p>
    <w:p w14:paraId="54179B3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28AAAF8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process_table.Enqueue(tcb);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add to process table</w:t>
      </w:r>
    </w:p>
    <w:p w14:paraId="371B9A8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39038BB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0;</w:t>
      </w:r>
    </w:p>
    <w:p w14:paraId="5813326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7380CA1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scheduler::scheduler(){</w:t>
      </w:r>
    </w:p>
    <w:p w14:paraId="2ED4E0A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task_counter = 0;</w:t>
      </w:r>
    </w:p>
    <w:p w14:paraId="37BBC89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3A0AA20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44F7566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bool scheduler::destroy_task(int tasknumber) {</w:t>
      </w:r>
    </w:p>
    <w:p w14:paraId="5FB9FE5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bool flag = false;</w:t>
      </w:r>
    </w:p>
    <w:p w14:paraId="7D600CE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68DCC37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for( int i =0; i &lt; process_table.qSize(); i++){</w:t>
      </w:r>
    </w:p>
    <w:p w14:paraId="78430D9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(!process_table.isEmpty()){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this block searches Q for a specific process</w:t>
      </w:r>
    </w:p>
    <w:p w14:paraId="3F6D022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 *tcb = process_table.Dequeue();</w:t>
      </w:r>
    </w:p>
    <w:p w14:paraId="53F8FAF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process_table.Enqueue(tcb);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if it is found kill signal is changed</w:t>
      </w:r>
    </w:p>
    <w:p w14:paraId="11C0E3A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2FEA0BD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(tcb-&gt;thread_no == tasknumber){</w:t>
      </w:r>
    </w:p>
    <w:p w14:paraId="40D4AA8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(tcb-&gt;kill_signal == 0){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 other processes are added back to Q</w:t>
      </w:r>
    </w:p>
    <w:p w14:paraId="399E766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tcb-&gt;kill_signal = 1;</w:t>
      </w:r>
      <w:r w:rsidRPr="00996582">
        <w:rPr>
          <w:sz w:val="20"/>
          <w:szCs w:val="20"/>
        </w:rPr>
        <w:tab/>
      </w:r>
    </w:p>
    <w:p w14:paraId="0F30145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flag = true;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42895B2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}else {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//already killed. </w:t>
      </w:r>
      <w:r w:rsidRPr="00996582">
        <w:rPr>
          <w:sz w:val="20"/>
          <w:szCs w:val="20"/>
        </w:rPr>
        <w:tab/>
      </w:r>
    </w:p>
    <w:p w14:paraId="2A7A78D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//return 0;</w:t>
      </w:r>
    </w:p>
    <w:p w14:paraId="377B17F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 // end else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08523CB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 // end if</w:t>
      </w:r>
    </w:p>
    <w:p w14:paraId="55F0DD6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 // end if</w:t>
      </w:r>
    </w:p>
    <w:p w14:paraId="146986FE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// end for</w:t>
      </w:r>
    </w:p>
    <w:p w14:paraId="2F6C6CF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6D9CACB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flag;</w:t>
      </w:r>
    </w:p>
    <w:p w14:paraId="2E9A239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 // end of destroy_task</w:t>
      </w:r>
    </w:p>
    <w:p w14:paraId="6A55677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696E74B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void scheduler::yield() { // Give scheduler the option to change state to ready or to continue running</w:t>
      </w:r>
    </w:p>
    <w:p w14:paraId="4D7FF3A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40B26A5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// Change current thread state to READY.</w:t>
      </w:r>
    </w:p>
    <w:p w14:paraId="17A55E7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 * tcb = process_table.Dequeue();</w:t>
      </w:r>
    </w:p>
    <w:p w14:paraId="3E251E0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if (tcb-&gt;state != DEAD){ //dont ready if yielding after death</w:t>
      </w:r>
    </w:p>
    <w:p w14:paraId="30FD812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tcb-&gt;state = READY;</w:t>
      </w:r>
    </w:p>
    <w:p w14:paraId="08509F1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17F5159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process_table.Enqueue(tcb);</w:t>
      </w:r>
    </w:p>
    <w:p w14:paraId="304A3DF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2B36F23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// Find a thread that is READY.</w:t>
      </w:r>
    </w:p>
    <w:p w14:paraId="75F7BDA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 = process_table.Dequeue();</w:t>
      </w:r>
    </w:p>
    <w:p w14:paraId="3C3402BE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while (tcb-&gt;state != READY){ // might get stuck here?</w:t>
      </w:r>
    </w:p>
    <w:p w14:paraId="325A00B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process_table.Enqueue(tcb);</w:t>
      </w:r>
    </w:p>
    <w:p w14:paraId="41DAA0E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 = process_table.Dequeue();</w:t>
      </w:r>
    </w:p>
    <w:p w14:paraId="7B5BCD1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0BD8631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075D708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tcb-&gt;state = RUNNING;</w:t>
      </w:r>
    </w:p>
    <w:p w14:paraId="26B1928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process_table.Enqueue(tcb);</w:t>
      </w:r>
    </w:p>
    <w:p w14:paraId="054E149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1F78A16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// Shuffle the queue to put runnning thread back at front of queue.</w:t>
      </w:r>
    </w:p>
    <w:p w14:paraId="71D496E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 (int i = 0; i &lt; (process_table.qSize() - 1); i++){</w:t>
      </w:r>
    </w:p>
    <w:p w14:paraId="03ADF56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 = process_table.Dequeue();</w:t>
      </w:r>
    </w:p>
    <w:p w14:paraId="43AB85F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process_table.Enqueue(tcb);</w:t>
      </w:r>
    </w:p>
    <w:p w14:paraId="263E6A7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4387DB2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sema_ptable.up();</w:t>
      </w:r>
    </w:p>
    <w:p w14:paraId="4DEF6BA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750151C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4EAC6D3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void scheduler::run(){</w:t>
      </w:r>
    </w:p>
    <w:p w14:paraId="47E7542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1094A00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 *tcb = process_table.Dequeue();</w:t>
      </w:r>
    </w:p>
    <w:p w14:paraId="30CC256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tcb-&gt;state = RUNNING;</w:t>
      </w:r>
    </w:p>
    <w:p w14:paraId="22C3B9B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process_table.Enqueue(tcb);</w:t>
      </w:r>
    </w:p>
    <w:p w14:paraId="49B9288E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5F559F7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// Shuffle the queue to put runnning thread back at front of queue.</w:t>
      </w:r>
    </w:p>
    <w:p w14:paraId="72D33D7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 (int i = 0; i &lt; (process_table.qSize() - 1); i++){</w:t>
      </w:r>
    </w:p>
    <w:p w14:paraId="2CEA090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</w:r>
      <w:r w:rsidRPr="00996582">
        <w:rPr>
          <w:sz w:val="20"/>
          <w:szCs w:val="20"/>
        </w:rPr>
        <w:tab/>
        <w:t>tcb = process_table.Dequeue();</w:t>
      </w:r>
    </w:p>
    <w:p w14:paraId="296807C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process_table.Enqueue(tcb);</w:t>
      </w:r>
    </w:p>
    <w:p w14:paraId="16FE979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400B185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04B24F5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479ADF9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1B7FE6DE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void scheduler::pause(){</w:t>
      </w:r>
    </w:p>
    <w:p w14:paraId="14C88BA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6CA301B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 (int i = 0; i &lt; (process_table.qSize()); i++){</w:t>
      </w:r>
    </w:p>
    <w:p w14:paraId="448617E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 * tcb = process_table.Dequeue();</w:t>
      </w:r>
    </w:p>
    <w:p w14:paraId="6750094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tcb-&gt;pause_state = tcb-&gt;state;</w:t>
      </w:r>
    </w:p>
    <w:p w14:paraId="0481D00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tcb-&gt;state = BLOCKED;</w:t>
      </w:r>
    </w:p>
    <w:p w14:paraId="0315619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process_table.Enqueue(tcb);</w:t>
      </w:r>
    </w:p>
    <w:p w14:paraId="664DFD0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58EFE1B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05B2E58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3B1B25E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1B8B11C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void scheduler::unpause(){</w:t>
      </w:r>
    </w:p>
    <w:p w14:paraId="4135AB8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43012DC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 (int i = 0; i &lt; (process_table.qSize()); i++){</w:t>
      </w:r>
    </w:p>
    <w:p w14:paraId="1F463B28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 * tcb = process_table.Dequeue();</w:t>
      </w:r>
    </w:p>
    <w:p w14:paraId="64583DC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(tcb-&gt;state != DEAD){</w:t>
      </w:r>
    </w:p>
    <w:p w14:paraId="2846E9B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tcb-&gt;state = tcb-&gt;pause_state;</w:t>
      </w:r>
    </w:p>
    <w:p w14:paraId="4381C77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64CDBE8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44121D0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process_table.Enqueue(tcb);</w:t>
      </w:r>
    </w:p>
    <w:p w14:paraId="05F057E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1209287E" w14:textId="706A1CC0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39C2480C" w14:textId="77777777" w:rsidR="002571E1" w:rsidRDefault="002571E1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06112949" w14:textId="33C8CF37" w:rsidR="007E0223" w:rsidRDefault="00BD6F37" w:rsidP="000C4E58">
      <w:pPr>
        <w:pStyle w:val="Heading3"/>
      </w:pPr>
      <w:bookmarkStart w:id="14" w:name="_Toc5658255"/>
      <w:r>
        <w:lastRenderedPageBreak/>
        <w:t>ipc.h</w:t>
      </w:r>
      <w:bookmarkEnd w:id="14"/>
    </w:p>
    <w:p w14:paraId="103255A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/*==================================================================================|</w:t>
      </w:r>
    </w:p>
    <w:p w14:paraId="760D644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 Assignment:</w:t>
      </w:r>
      <w:r w:rsidRPr="00996582">
        <w:rPr>
          <w:sz w:val="20"/>
          <w:szCs w:val="20"/>
        </w:rPr>
        <w:tab/>
        <w:t>Ultima 2.0 Phase 3</w:t>
      </w:r>
    </w:p>
    <w:p w14:paraId="7ACBD10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  File Name:</w:t>
      </w:r>
      <w:r w:rsidRPr="00996582">
        <w:rPr>
          <w:sz w:val="20"/>
          <w:szCs w:val="20"/>
        </w:rPr>
        <w:tab/>
        <w:t>ipc.h</w:t>
      </w:r>
    </w:p>
    <w:p w14:paraId="781DE09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Dependencies: </w:t>
      </w:r>
      <w:r w:rsidRPr="00996582">
        <w:rPr>
          <w:sz w:val="20"/>
          <w:szCs w:val="20"/>
        </w:rPr>
        <w:tab/>
        <w:t>none</w:t>
      </w:r>
    </w:p>
    <w:p w14:paraId="2D3ECB5E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 Authors: </w:t>
      </w:r>
      <w:r w:rsidRPr="00996582">
        <w:rPr>
          <w:sz w:val="20"/>
          <w:szCs w:val="20"/>
        </w:rPr>
        <w:tab/>
        <w:t>Drake Wood, James Giegerich</w:t>
      </w:r>
    </w:p>
    <w:p w14:paraId="5D0C910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Language: </w:t>
      </w:r>
      <w:r w:rsidRPr="00996582">
        <w:rPr>
          <w:sz w:val="20"/>
          <w:szCs w:val="20"/>
        </w:rPr>
        <w:tab/>
        <w:t>C++</w:t>
      </w:r>
    </w:p>
    <w:p w14:paraId="4624255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Compiler: </w:t>
      </w:r>
      <w:r w:rsidRPr="00996582">
        <w:rPr>
          <w:sz w:val="20"/>
          <w:szCs w:val="20"/>
        </w:rPr>
        <w:tab/>
        <w:t>G++</w:t>
      </w:r>
    </w:p>
    <w:p w14:paraId="73B8464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   Class: </w:t>
      </w:r>
      <w:r w:rsidRPr="00996582">
        <w:rPr>
          <w:sz w:val="20"/>
          <w:szCs w:val="20"/>
        </w:rPr>
        <w:tab/>
        <w:t>C435 - Operating Systems</w:t>
      </w:r>
    </w:p>
    <w:p w14:paraId="7F6BFD6E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Instructor: </w:t>
      </w:r>
      <w:r w:rsidRPr="00996582">
        <w:rPr>
          <w:sz w:val="20"/>
          <w:szCs w:val="20"/>
        </w:rPr>
        <w:tab/>
        <w:t>Dr. Hakimzadeh</w:t>
      </w:r>
    </w:p>
    <w:p w14:paraId="6CE672A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Date Created: </w:t>
      </w:r>
      <w:r w:rsidRPr="00996582">
        <w:rPr>
          <w:sz w:val="20"/>
          <w:szCs w:val="20"/>
        </w:rPr>
        <w:tab/>
        <w:t>3/3/2019</w:t>
      </w:r>
    </w:p>
    <w:p w14:paraId="5FC936B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Last Updated:</w:t>
      </w:r>
      <w:r w:rsidRPr="00996582">
        <w:rPr>
          <w:sz w:val="20"/>
          <w:szCs w:val="20"/>
        </w:rPr>
        <w:tab/>
        <w:t>3/18/2019</w:t>
      </w:r>
    </w:p>
    <w:p w14:paraId="4545511E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Due Date: </w:t>
      </w:r>
      <w:r w:rsidRPr="00996582">
        <w:rPr>
          <w:sz w:val="20"/>
          <w:szCs w:val="20"/>
        </w:rPr>
        <w:tab/>
        <w:t>4/08/2019</w:t>
      </w:r>
    </w:p>
    <w:p w14:paraId="0F45B3A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|==================================================================================|</w:t>
      </w:r>
    </w:p>
    <w:p w14:paraId="000AF48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Description: This is the header file which defines the class ipc.</w:t>
      </w:r>
    </w:p>
    <w:p w14:paraId="3F52A79E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This class contains 7  funtions and a message structure.</w:t>
      </w:r>
    </w:p>
    <w:p w14:paraId="60F53F6D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-Message_Send takes a message as parameter and delivers it to destination.</w:t>
      </w:r>
    </w:p>
    <w:p w14:paraId="3B8F16B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-Message_Receive reads first message in mailbox for given task.</w:t>
      </w:r>
    </w:p>
    <w:p w14:paraId="7B66FCF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-Message_Count (single) returns the number of messages for given task.</w:t>
      </w:r>
    </w:p>
    <w:p w14:paraId="39044A94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-Message_Count (all) returns total number of messages in all mailboxes.</w:t>
      </w:r>
    </w:p>
    <w:p w14:paraId="74ADF37E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-Message_Print prints all messages for given task.</w:t>
      </w:r>
    </w:p>
    <w:p w14:paraId="50631FE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-Message_DeleteAll delets all messages for given task. </w:t>
      </w:r>
    </w:p>
    <w:p w14:paraId="05CC004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-ipc_Message_Dump prints all messages for all mailboxes.</w:t>
      </w:r>
    </w:p>
    <w:p w14:paraId="7E33FE2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*==================================================================================*/</w:t>
      </w:r>
    </w:p>
    <w:p w14:paraId="2BA943B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17982DA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#ifndef IPC_H</w:t>
      </w:r>
    </w:p>
    <w:p w14:paraId="441B6B6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#define IPC_H</w:t>
      </w:r>
    </w:p>
    <w:p w14:paraId="6AF345A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</w:p>
    <w:p w14:paraId="11C4C4B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 class ipc { </w:t>
      </w:r>
    </w:p>
    <w:p w14:paraId="44BC0D7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 public:</w:t>
      </w:r>
    </w:p>
    <w:p w14:paraId="7D5DEF7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struct Message { </w:t>
      </w:r>
    </w:p>
    <w:p w14:paraId="17B88286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int Source_Task_Id; </w:t>
      </w:r>
    </w:p>
    <w:p w14:paraId="1C73FD8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int Destination_Task_Id; </w:t>
      </w:r>
    </w:p>
    <w:p w14:paraId="28D1523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time_t Message_Arrival_Time; // research time.h, time_t, and tm  </w:t>
      </w:r>
    </w:p>
    <w:p w14:paraId="014C211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int   Message_Size;</w:t>
      </w:r>
    </w:p>
    <w:p w14:paraId="609D19CF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char *Message_Text;</w:t>
      </w:r>
    </w:p>
    <w:p w14:paraId="05F4007B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//etc. </w:t>
      </w:r>
    </w:p>
    <w:p w14:paraId="7CC32B4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 ;</w:t>
      </w:r>
    </w:p>
    <w:p w14:paraId="666100C9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Message_Send(Message *message);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returns -1 if error occurred. Return 1 if successful. </w:t>
      </w:r>
    </w:p>
    <w:p w14:paraId="32681ABA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Message_Receive(int Task_id, Message *message);</w:t>
      </w:r>
      <w:r w:rsidRPr="00996582">
        <w:rPr>
          <w:sz w:val="20"/>
          <w:szCs w:val="20"/>
        </w:rPr>
        <w:tab/>
        <w:t xml:space="preserve">// returns 0 if no more messages are available, loads the Message structure with </w:t>
      </w:r>
    </w:p>
    <w:p w14:paraId="5ED6272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the first message from the mailbox and remove the message from the mailbox. </w:t>
      </w:r>
    </w:p>
    <w:p w14:paraId="58A8543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Return -1 if an error occurs. </w:t>
      </w:r>
    </w:p>
    <w:p w14:paraId="4CB2938C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int Message_Count(int Task_id);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return the number of messages in Task-idÃ¢â‚¬â„¢s  message queue. </w:t>
      </w:r>
    </w:p>
    <w:p w14:paraId="79D34117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int Message_Count();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return the total number of messages in all the message queues. </w:t>
      </w:r>
    </w:p>
    <w:p w14:paraId="38750A63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void Message_Print(int Task_id, WINDOW * Win);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print the all messages for a given Task-id. </w:t>
      </w:r>
    </w:p>
    <w:p w14:paraId="7D1C5BB1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  <w:t xml:space="preserve">int Message_DeleteAll(int Task_id);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delete all the messages for Task_id </w:t>
      </w:r>
    </w:p>
    <w:p w14:paraId="43F68C70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 xml:space="preserve">void ipc_Message_Dump(WINDOW * Win);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print all the messages in the message queue, but do not delete them from the queue. </w:t>
      </w:r>
    </w:p>
    <w:p w14:paraId="64767755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(note that this function may be best placed in the scheduler!) </w:t>
      </w:r>
    </w:p>
    <w:p w14:paraId="2FCCDF22" w14:textId="77777777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};</w:t>
      </w:r>
    </w:p>
    <w:p w14:paraId="4F97622A" w14:textId="6198DA5D" w:rsidR="005C36FB" w:rsidRPr="00996582" w:rsidRDefault="005C36FB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#endif</w:t>
      </w:r>
    </w:p>
    <w:p w14:paraId="1D1F07CE" w14:textId="77777777" w:rsidR="002571E1" w:rsidRDefault="002571E1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0A2E9F99" w14:textId="6D52D0BE" w:rsidR="00CD725F" w:rsidRDefault="00BD6F37" w:rsidP="000C4E58">
      <w:pPr>
        <w:pStyle w:val="Heading3"/>
      </w:pPr>
      <w:bookmarkStart w:id="15" w:name="_Toc5658256"/>
      <w:r>
        <w:lastRenderedPageBreak/>
        <w:t>ipc.cpp</w:t>
      </w:r>
      <w:bookmarkEnd w:id="15"/>
    </w:p>
    <w:p w14:paraId="01569C9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/*==================================================================================|</w:t>
      </w:r>
    </w:p>
    <w:p w14:paraId="72C2690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Assignment: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Ultima 2.0 Phase 3</w:t>
      </w:r>
    </w:p>
    <w:p w14:paraId="274339E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   File Name: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ipc.cpp</w:t>
      </w:r>
    </w:p>
    <w:p w14:paraId="5910757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Dependencies: </w:t>
      </w:r>
      <w:r w:rsidRPr="00996582">
        <w:rPr>
          <w:sz w:val="20"/>
          <w:szCs w:val="20"/>
        </w:rPr>
        <w:tab/>
        <w:t>ipc.h window.h queue.h scheduler.h semaphore.h</w:t>
      </w:r>
    </w:p>
    <w:p w14:paraId="6777DC7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Authors: </w:t>
      </w:r>
      <w:r w:rsidRPr="00996582">
        <w:rPr>
          <w:sz w:val="20"/>
          <w:szCs w:val="20"/>
        </w:rPr>
        <w:tab/>
        <w:t>Drake Wood, James Giegerich</w:t>
      </w:r>
    </w:p>
    <w:p w14:paraId="7C522AA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Language: </w:t>
      </w:r>
      <w:r w:rsidRPr="00996582">
        <w:rPr>
          <w:sz w:val="20"/>
          <w:szCs w:val="20"/>
        </w:rPr>
        <w:tab/>
        <w:t>C++</w:t>
      </w:r>
    </w:p>
    <w:p w14:paraId="773A5B6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Compiler: </w:t>
      </w:r>
      <w:r w:rsidRPr="00996582">
        <w:rPr>
          <w:sz w:val="20"/>
          <w:szCs w:val="20"/>
        </w:rPr>
        <w:tab/>
        <w:t>G++</w:t>
      </w:r>
    </w:p>
    <w:p w14:paraId="14D21EA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   Class: </w:t>
      </w:r>
      <w:r w:rsidRPr="00996582">
        <w:rPr>
          <w:sz w:val="20"/>
          <w:szCs w:val="20"/>
        </w:rPr>
        <w:tab/>
        <w:t>C435 - Operating Systems</w:t>
      </w:r>
    </w:p>
    <w:p w14:paraId="5BEF574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Instructor: </w:t>
      </w:r>
      <w:r w:rsidRPr="00996582">
        <w:rPr>
          <w:sz w:val="20"/>
          <w:szCs w:val="20"/>
        </w:rPr>
        <w:tab/>
        <w:t>Dr. Hakimzadeh</w:t>
      </w:r>
    </w:p>
    <w:p w14:paraId="07F3C10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Date Created: </w:t>
      </w:r>
      <w:r w:rsidRPr="00996582">
        <w:rPr>
          <w:sz w:val="20"/>
          <w:szCs w:val="20"/>
        </w:rPr>
        <w:tab/>
        <w:t>3/3/2019</w:t>
      </w:r>
    </w:p>
    <w:p w14:paraId="2D4187B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 Last Updated: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3/18/2019</w:t>
      </w:r>
    </w:p>
    <w:p w14:paraId="45FFF3E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   Due Date: </w:t>
      </w:r>
      <w:r w:rsidRPr="00996582">
        <w:rPr>
          <w:sz w:val="20"/>
          <w:szCs w:val="20"/>
        </w:rPr>
        <w:tab/>
        <w:t>4/08/2019</w:t>
      </w:r>
    </w:p>
    <w:p w14:paraId="073C09B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|==================================================================================|</w:t>
      </w:r>
    </w:p>
    <w:p w14:paraId="254E229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|  Description: Contains the definitions for the functions outlined in ipc.h                     </w:t>
      </w:r>
    </w:p>
    <w:p w14:paraId="4192355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*==================================================================================*/</w:t>
      </w:r>
    </w:p>
    <w:p w14:paraId="21159B8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</w:p>
    <w:p w14:paraId="54FB8D9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"window.h"</w:t>
      </w:r>
    </w:p>
    <w:p w14:paraId="517398A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"queue.h"</w:t>
      </w:r>
    </w:p>
    <w:p w14:paraId="5AB3D40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"scheduler.h"</w:t>
      </w:r>
    </w:p>
    <w:p w14:paraId="3FD9BB1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"ipc.h"</w:t>
      </w:r>
    </w:p>
    <w:p w14:paraId="1EEBB4E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#include "semaphore.h"</w:t>
      </w:r>
    </w:p>
    <w:p w14:paraId="5386ECC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</w:p>
    <w:p w14:paraId="7A37AF9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extern semaphore sema_screen;</w:t>
      </w:r>
    </w:p>
    <w:p w14:paraId="45573CD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extern semaphore sema_t1mail;</w:t>
      </w:r>
      <w:r w:rsidRPr="00996582">
        <w:rPr>
          <w:sz w:val="20"/>
          <w:szCs w:val="20"/>
        </w:rPr>
        <w:tab/>
      </w:r>
    </w:p>
    <w:p w14:paraId="3EC6FFC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extern semaphore sema_t2mail;</w:t>
      </w:r>
      <w:r w:rsidRPr="00996582">
        <w:rPr>
          <w:sz w:val="20"/>
          <w:szCs w:val="20"/>
        </w:rPr>
        <w:tab/>
      </w:r>
    </w:p>
    <w:p w14:paraId="734EEA5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extern semaphore sema_t3mail;</w:t>
      </w:r>
      <w:r w:rsidRPr="00996582">
        <w:rPr>
          <w:sz w:val="20"/>
          <w:szCs w:val="20"/>
        </w:rPr>
        <w:tab/>
      </w:r>
    </w:p>
    <w:p w14:paraId="35816AF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extern semaphore sema_t4mail;</w:t>
      </w:r>
      <w:r w:rsidRPr="00996582">
        <w:rPr>
          <w:sz w:val="20"/>
          <w:szCs w:val="20"/>
        </w:rPr>
        <w:tab/>
      </w:r>
    </w:p>
    <w:p w14:paraId="40F171B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extern semaphore sema_ptable;</w:t>
      </w:r>
      <w:r w:rsidRPr="00996582">
        <w:rPr>
          <w:sz w:val="20"/>
          <w:szCs w:val="20"/>
        </w:rPr>
        <w:tab/>
      </w:r>
    </w:p>
    <w:p w14:paraId="09A3D66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extern scheduler sched;</w:t>
      </w:r>
    </w:p>
    <w:p w14:paraId="6D657A0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extern scheduler TCB;</w:t>
      </w:r>
    </w:p>
    <w:p w14:paraId="6907FA8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</w:p>
    <w:p w14:paraId="7222AA5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// Sends message using destination in the message which is passed</w:t>
      </w:r>
    </w:p>
    <w:p w14:paraId="36EDA64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int ipc::Message_Send( Message *message){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returns -1 if error occurred. Return 1 if successful. </w:t>
      </w:r>
    </w:p>
    <w:p w14:paraId="561076D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50AAE9E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flag = -1;</w:t>
      </w:r>
    </w:p>
    <w:p w14:paraId="47DCCCD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dtID = message-&gt;Destination_Task_Id; // gets destination task</w:t>
      </w:r>
    </w:p>
    <w:p w14:paraId="7CAB203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scheduler::TCB * tcb;</w:t>
      </w:r>
    </w:p>
    <w:p w14:paraId="4C00664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465F97F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switch(dtID) // switch for using correct semaphore</w:t>
      </w:r>
    </w:p>
    <w:p w14:paraId="5C55BC1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{</w:t>
      </w:r>
    </w:p>
    <w:p w14:paraId="601DA4A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case '1': </w:t>
      </w:r>
    </w:p>
    <w:p w14:paraId="6C41B25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sema_t1mail.down();</w:t>
      </w:r>
    </w:p>
    <w:p w14:paraId="2F649FF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425A465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'2':</w:t>
      </w:r>
    </w:p>
    <w:p w14:paraId="1C4834A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sema_t2mail.down();</w:t>
      </w:r>
    </w:p>
    <w:p w14:paraId="19185FA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571A6EF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'3':</w:t>
      </w:r>
    </w:p>
    <w:p w14:paraId="2C20101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sema_t3mail.down();</w:t>
      </w:r>
    </w:p>
    <w:p w14:paraId="6516F13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3C30AC2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'4':</w:t>
      </w:r>
    </w:p>
    <w:p w14:paraId="3249914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sema_t4mail.down();</w:t>
      </w:r>
    </w:p>
    <w:p w14:paraId="4B57890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7831379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132DCE4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5F50605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298C2FC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 (int i = 0; i &lt; sched.process_table.qSize(); i++){ // searches process table for the destination task</w:t>
      </w:r>
    </w:p>
    <w:p w14:paraId="02111CF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tcb = sched.process_table.Dequeue(); </w:t>
      </w:r>
    </w:p>
    <w:p w14:paraId="6591E4E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(dtID == tcb-&gt;thread_no){</w:t>
      </w:r>
    </w:p>
    <w:p w14:paraId="29069D2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7DC8A77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tcb-&gt;mailbox.Enqueue(message); // enqueues the message in the tasks mailbox</w:t>
      </w:r>
    </w:p>
    <w:p w14:paraId="15CDF54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flag = 1;</w:t>
      </w:r>
    </w:p>
    <w:p w14:paraId="19464A8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38A5F25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sched.process_table.Enqueue(tcb);  //add back to process table.</w:t>
      </w:r>
    </w:p>
    <w:p w14:paraId="514DB5A9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2D3F02F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switch(dtID) // switch for using correct semaphore</w:t>
      </w:r>
    </w:p>
    <w:p w14:paraId="656281A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{</w:t>
      </w:r>
    </w:p>
    <w:p w14:paraId="0F1479B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case '1': </w:t>
      </w:r>
    </w:p>
    <w:p w14:paraId="1F8D8AF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sema_t1mail.up();</w:t>
      </w:r>
    </w:p>
    <w:p w14:paraId="1417FAE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7700F7A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'2':</w:t>
      </w:r>
    </w:p>
    <w:p w14:paraId="7B28F6E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sema_t2mail.up();</w:t>
      </w:r>
    </w:p>
    <w:p w14:paraId="6D94582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6F079DF9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'3':</w:t>
      </w:r>
    </w:p>
    <w:p w14:paraId="12443B6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sema_t3mail.up();</w:t>
      </w:r>
    </w:p>
    <w:p w14:paraId="5EA72E6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4EAB7B9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'4':</w:t>
      </w:r>
    </w:p>
    <w:p w14:paraId="23B1DBE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sema_t4mail.up();</w:t>
      </w:r>
    </w:p>
    <w:p w14:paraId="794CEFC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179853A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49CD1E5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sema_ptable.up();</w:t>
      </w:r>
    </w:p>
    <w:p w14:paraId="5D116A5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flag;</w:t>
      </w:r>
    </w:p>
    <w:p w14:paraId="002A303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6D87FA2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</w:p>
    <w:p w14:paraId="1493A98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int ipc::Message_Receive(int Task_id, Message *message){</w:t>
      </w:r>
      <w:r w:rsidRPr="00996582">
        <w:rPr>
          <w:sz w:val="20"/>
          <w:szCs w:val="20"/>
        </w:rPr>
        <w:tab/>
        <w:t xml:space="preserve">// returns 0 if no more messages are available, loads the Message structure with </w:t>
      </w:r>
    </w:p>
    <w:p w14:paraId="7FDB19F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the first message from the mailbox and remove the message from the mailbox. </w:t>
      </w:r>
    </w:p>
    <w:p w14:paraId="13804A5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Return -1 if an error occurs. </w:t>
      </w:r>
    </w:p>
    <w:p w14:paraId="3BAFA56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flag = -1;</w:t>
      </w:r>
    </w:p>
    <w:p w14:paraId="5C69E93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dtID = message-&gt;Destination_Task_Id;</w:t>
      </w:r>
    </w:p>
    <w:p w14:paraId="6624B9A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scheduler::TCB * tcb;</w:t>
      </w:r>
    </w:p>
    <w:p w14:paraId="29F3DB6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0B34785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switch(dtID)// switch for using correct semaphore</w:t>
      </w:r>
    </w:p>
    <w:p w14:paraId="76F9D32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{</w:t>
      </w:r>
    </w:p>
    <w:p w14:paraId="69279EA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case '1': </w:t>
      </w:r>
    </w:p>
    <w:p w14:paraId="2FFE016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sema_t1mail.down();</w:t>
      </w:r>
    </w:p>
    <w:p w14:paraId="3E89722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39EC83C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'2':</w:t>
      </w:r>
    </w:p>
    <w:p w14:paraId="4187513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sema_t2mail.down();</w:t>
      </w:r>
    </w:p>
    <w:p w14:paraId="7F42829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3599BB9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'3':</w:t>
      </w:r>
    </w:p>
    <w:p w14:paraId="65BF7C8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sema_t3mail.down();</w:t>
      </w:r>
    </w:p>
    <w:p w14:paraId="7E1948F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2B112A9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'4':</w:t>
      </w:r>
    </w:p>
    <w:p w14:paraId="4C9B83E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sema_t4mail.down();</w:t>
      </w:r>
    </w:p>
    <w:p w14:paraId="051FEC5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34BB958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1B63816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5367485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 (int i = 0; i &lt; sched.process_table.qSize(); i++){</w:t>
      </w:r>
    </w:p>
    <w:p w14:paraId="3C4E42B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tcb = sched.process_table.Dequeue(); </w:t>
      </w:r>
    </w:p>
    <w:p w14:paraId="2162208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(dtID == tcb-&gt;thread_no){ // finds task</w:t>
      </w:r>
    </w:p>
    <w:p w14:paraId="4C87924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(!tcb-&gt;mailbox.isEmpty()){ // gets first message from its mailbox</w:t>
      </w:r>
    </w:p>
    <w:p w14:paraId="0804359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message = tcb-&gt;mailbox.Dequeue();</w:t>
      </w:r>
    </w:p>
    <w:p w14:paraId="2489B73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flag = 1; // message found</w:t>
      </w:r>
    </w:p>
    <w:p w14:paraId="52471B3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0CEAE89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else{</w:t>
      </w:r>
    </w:p>
    <w:p w14:paraId="2AE9AEC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flag = 0; // message not found</w:t>
      </w:r>
    </w:p>
    <w:p w14:paraId="61E25AB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43BFCDB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3043C32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sched.process_table.Enqueue(tcb);  //add back to process table.</w:t>
      </w:r>
    </w:p>
    <w:p w14:paraId="32A217D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0F7A66A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65C2028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switch(dtID)// switch for using correct semaphore</w:t>
      </w:r>
    </w:p>
    <w:p w14:paraId="5EE8667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{</w:t>
      </w:r>
    </w:p>
    <w:p w14:paraId="14AFA02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case '1': </w:t>
      </w:r>
    </w:p>
    <w:p w14:paraId="309F9F2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sema_t1mail.up();</w:t>
      </w:r>
    </w:p>
    <w:p w14:paraId="76A8A03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3E170EA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'2':</w:t>
      </w:r>
    </w:p>
    <w:p w14:paraId="159B2C1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sema_t2mail.up();</w:t>
      </w:r>
    </w:p>
    <w:p w14:paraId="7CF8148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5438372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'3':</w:t>
      </w:r>
    </w:p>
    <w:p w14:paraId="0BA9220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sema_t3mail.up();</w:t>
      </w:r>
    </w:p>
    <w:p w14:paraId="728BED6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7D1EF6A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'4':</w:t>
      </w:r>
    </w:p>
    <w:p w14:paraId="27E9897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sema_t4mail.up();</w:t>
      </w:r>
    </w:p>
    <w:p w14:paraId="454A51A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4F2B1D7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4416B8C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36BC3E0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flag;</w:t>
      </w:r>
    </w:p>
    <w:p w14:paraId="6EA47D2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3762A04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</w:p>
    <w:p w14:paraId="5DACA77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int ipc::Message_Count(int Task_id){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return the number of messages in Task-idÃ¢â‚¬â„¢s  message queue. </w:t>
      </w:r>
    </w:p>
    <w:p w14:paraId="43A1D6A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32B57F2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count = 0;</w:t>
      </w:r>
    </w:p>
    <w:p w14:paraId="77DB6F2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scheduler::TCB * tcb;</w:t>
      </w:r>
    </w:p>
    <w:p w14:paraId="38450F2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4C63241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 (int i = 0; i &lt; sched.process_table.qSize(); i++){</w:t>
      </w:r>
    </w:p>
    <w:p w14:paraId="126D10F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tcb = sched.process_table.Dequeue(); // find task </w:t>
      </w:r>
    </w:p>
    <w:p w14:paraId="7D301EC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(Task_id == tcb-&gt;thread_no){</w:t>
      </w:r>
    </w:p>
    <w:p w14:paraId="3A18C23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count = tcb-&gt;mailbox.qSize(); // gets number of messages</w:t>
      </w:r>
    </w:p>
    <w:p w14:paraId="62DF3AE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28E38CF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sched.process_table.Enqueue(tcb);  //add back to process table.</w:t>
      </w:r>
    </w:p>
    <w:p w14:paraId="3CA4439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04C1B97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</w:p>
    <w:p w14:paraId="16F5F51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74C900F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count;</w:t>
      </w:r>
    </w:p>
    <w:p w14:paraId="5E36329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603F62E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</w:p>
    <w:p w14:paraId="7AC243E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int ipc::Message_Count(){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return the total number of messages in all the message queues. </w:t>
      </w:r>
    </w:p>
    <w:p w14:paraId="09B31AA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3711712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int count = 0;</w:t>
      </w:r>
    </w:p>
    <w:p w14:paraId="332D9BE9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scheduler::TCB * tcb;</w:t>
      </w:r>
    </w:p>
    <w:p w14:paraId="77C317D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12760639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 (int i = 0; i &lt; sched.process_table.qSize(); i++){ // cycle all tasks</w:t>
      </w:r>
    </w:p>
    <w:p w14:paraId="54D962E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tcb = sched.process_table.Dequeue(); </w:t>
      </w:r>
    </w:p>
    <w:p w14:paraId="32B3A8C9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count += tcb-&gt;mailbox.qSize(); // add up number of messages</w:t>
      </w:r>
    </w:p>
    <w:p w14:paraId="315EE65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sched.process_table.Enqueue(tcb); 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//add back to process table.</w:t>
      </w:r>
    </w:p>
    <w:p w14:paraId="20B7376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2FD4385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7B81381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count;</w:t>
      </w:r>
    </w:p>
    <w:p w14:paraId="2752B5A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2B10CBD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</w:p>
    <w:p w14:paraId="3E6A06E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void ipc::Message_Print(int Task_id, WINDOW * Win){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print the all messages for a given Task-id. </w:t>
      </w:r>
    </w:p>
    <w:p w14:paraId="04986E9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66D67A8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scheduler::TCB * tcb;</w:t>
      </w:r>
    </w:p>
    <w:p w14:paraId="4D28772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char buff[256];</w:t>
      </w:r>
    </w:p>
    <w:p w14:paraId="2470A7C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Message * mess;</w:t>
      </w:r>
    </w:p>
    <w:p w14:paraId="10E254F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struct tm * timeinfo; // create the time data struct for extracting the format from the Message_Arrival_Time</w:t>
      </w:r>
    </w:p>
    <w:p w14:paraId="55E34ED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0C55762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 (int i = 0; i &lt; sched.process_table.qSize(); i++){</w:t>
      </w:r>
    </w:p>
    <w:p w14:paraId="45A1EE3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tcb = sched.process_table.Dequeue(); </w:t>
      </w:r>
    </w:p>
    <w:p w14:paraId="703D659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(Task_id == tcb-&gt;thread_no){</w:t>
      </w:r>
    </w:p>
    <w:p w14:paraId="7E700E8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2BE9360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switch(Task_id)// switch for using correct semaphore</w:t>
      </w:r>
    </w:p>
    <w:p w14:paraId="2CCA187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{</w:t>
      </w:r>
    </w:p>
    <w:p w14:paraId="601A2F8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case '1': </w:t>
      </w:r>
    </w:p>
    <w:p w14:paraId="679D354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sema_t1mail.down();</w:t>
      </w:r>
    </w:p>
    <w:p w14:paraId="15113D89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51725D5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'2':</w:t>
      </w:r>
    </w:p>
    <w:p w14:paraId="2B74227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sema_t2mail.down();</w:t>
      </w:r>
    </w:p>
    <w:p w14:paraId="215AB76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303A962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'3':</w:t>
      </w:r>
    </w:p>
    <w:p w14:paraId="52A0192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sema_t3mail.down();</w:t>
      </w:r>
    </w:p>
    <w:p w14:paraId="62F2FBE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1EB7F43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'4':</w:t>
      </w:r>
    </w:p>
    <w:p w14:paraId="121FB2A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sema_t4mail.down();</w:t>
      </w:r>
    </w:p>
    <w:p w14:paraId="651562A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007633B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51AA391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0A5DD44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sprintf(buff, " Time\t\tSize\tContent\t\tDestination\tSource\n"); // collumn names for message printing</w:t>
      </w:r>
    </w:p>
    <w:p w14:paraId="4CA52BF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write_window(Win, buff);</w:t>
      </w:r>
    </w:p>
    <w:p w14:paraId="7795695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for (int j = 0; j &lt; tcb-&gt;mailbox.qSize(); j++){</w:t>
      </w:r>
    </w:p>
    <w:p w14:paraId="39F7260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mess = tcb-&gt;mailbox.Dequeue();</w:t>
      </w:r>
    </w:p>
    <w:p w14:paraId="597B3C2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timeinfo = localtime (&amp;mess-&gt;Message_Arrival_Time); // change time to local time and store in the new struct</w:t>
      </w:r>
    </w:p>
    <w:p w14:paraId="67BF7AE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formatting can be found in time.h for day month year ect. </w:t>
      </w:r>
    </w:p>
    <w:p w14:paraId="37DC09B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sprintf(buff, " %d:%d:%d\t%d\t%s\t%d\t\t%d \n", timeinfo-&gt;tm_hour,timeinfo-&gt;tm_min,timeinfo-&gt;tm_sec, </w:t>
      </w:r>
    </w:p>
    <w:p w14:paraId="0F6D00E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mess-&gt;Message_Size, mess-&gt;Message_Text, mess-&gt;Destination_Task_Id, mess-&gt;Source_Task_Id);</w:t>
      </w:r>
    </w:p>
    <w:p w14:paraId="63C9695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write_window(Win, buff);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single line output of all message data </w:t>
      </w:r>
    </w:p>
    <w:p w14:paraId="40DA7E3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tcb-&gt;mailbox.Enqueue(mess);</w:t>
      </w:r>
    </w:p>
    <w:p w14:paraId="19285DB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3C9F301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42056FB9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sched.process_table.Enqueue(tcb);  //add back to process table.</w:t>
      </w:r>
    </w:p>
    <w:p w14:paraId="659BE5F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28D24C2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switch(Task_id)// switch for using correct semaphore</w:t>
      </w:r>
    </w:p>
    <w:p w14:paraId="26C09E6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{</w:t>
      </w:r>
    </w:p>
    <w:p w14:paraId="4689C9A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case '1': </w:t>
      </w:r>
    </w:p>
    <w:p w14:paraId="2F091B2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sema_t1mail.up();</w:t>
      </w:r>
    </w:p>
    <w:p w14:paraId="0B627B3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5C1D7F4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'2':</w:t>
      </w:r>
    </w:p>
    <w:p w14:paraId="72A8137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sema_t2mail.up();</w:t>
      </w:r>
    </w:p>
    <w:p w14:paraId="34FFAC2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4F7CFC3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'3':</w:t>
      </w:r>
    </w:p>
    <w:p w14:paraId="08E4707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sema_t3mail.up();</w:t>
      </w:r>
    </w:p>
    <w:p w14:paraId="3EBC798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5F8FDFA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'4':</w:t>
      </w:r>
    </w:p>
    <w:p w14:paraId="2D83E3C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sema_t4mail.up();</w:t>
      </w:r>
    </w:p>
    <w:p w14:paraId="37C7436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7270CF8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6CD57DF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554DB74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sema_ptable.up();</w:t>
      </w:r>
    </w:p>
    <w:p w14:paraId="217E180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7D6DC06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</w:p>
    <w:p w14:paraId="767C12A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int ipc::Message_DeleteAll(int Task_id){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delete all the messages for Task_id </w:t>
      </w:r>
    </w:p>
    <w:p w14:paraId="10E470A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sema_ptable.down();</w:t>
      </w:r>
    </w:p>
    <w:p w14:paraId="26C2845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scheduler::TCB * tcb;</w:t>
      </w:r>
    </w:p>
    <w:p w14:paraId="0F5CF1DA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7BB6FAA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 (int i = 0; i &lt; sched.process_table.qSize(); i++){</w:t>
      </w:r>
    </w:p>
    <w:p w14:paraId="35BADD4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tcb = sched.process_table.Dequeue(); </w:t>
      </w:r>
    </w:p>
    <w:p w14:paraId="5CC84D3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if (Task_id == tcb-&gt;thread_no){</w:t>
      </w:r>
    </w:p>
    <w:p w14:paraId="0B469E4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2F31FFB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switch(Task_id)// switch for using correct semaphore</w:t>
      </w:r>
    </w:p>
    <w:p w14:paraId="2C2B58E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{</w:t>
      </w:r>
    </w:p>
    <w:p w14:paraId="15FF99A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case '1': </w:t>
      </w:r>
    </w:p>
    <w:p w14:paraId="09B734F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sema_t1mail.down();</w:t>
      </w:r>
    </w:p>
    <w:p w14:paraId="5477237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7998A09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'2':</w:t>
      </w:r>
    </w:p>
    <w:p w14:paraId="6F558D3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sema_t2mail.down();</w:t>
      </w:r>
    </w:p>
    <w:p w14:paraId="401707B1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4E8ED84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lastRenderedPageBreak/>
        <w:tab/>
      </w:r>
      <w:r w:rsidRPr="00996582">
        <w:rPr>
          <w:sz w:val="20"/>
          <w:szCs w:val="20"/>
        </w:rPr>
        <w:tab/>
        <w:t>case '3':</w:t>
      </w:r>
    </w:p>
    <w:p w14:paraId="590B365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sema_t3mail.down();</w:t>
      </w:r>
    </w:p>
    <w:p w14:paraId="1E3083B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4639003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'4':</w:t>
      </w:r>
    </w:p>
    <w:p w14:paraId="13C9C21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sema_t4mail.down();</w:t>
      </w:r>
    </w:p>
    <w:p w14:paraId="3E2838E9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281C17D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58CB5AB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0C64D10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while (!tcb-&gt;mailbox.isEmpty()){</w:t>
      </w:r>
    </w:p>
    <w:p w14:paraId="12B33D7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tcb-&gt;mailbox.Dequeue();</w:t>
      </w:r>
    </w:p>
    <w:p w14:paraId="01494B0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73D12F99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3B1C06C8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switch(Task_id)// switch for using correct semaphore</w:t>
      </w:r>
    </w:p>
    <w:p w14:paraId="3D3CF1F6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{</w:t>
      </w:r>
    </w:p>
    <w:p w14:paraId="661B32E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case '1': </w:t>
      </w:r>
    </w:p>
    <w:p w14:paraId="3C7C74C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sema_t1mail.up();</w:t>
      </w:r>
    </w:p>
    <w:p w14:paraId="0D99AEB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5BD199C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'2':</w:t>
      </w:r>
    </w:p>
    <w:p w14:paraId="1305FABB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sema_t2mail.up();</w:t>
      </w:r>
    </w:p>
    <w:p w14:paraId="6770A6AE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67B75DB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'3':</w:t>
      </w:r>
    </w:p>
    <w:p w14:paraId="0094178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sema_t3mail.up();</w:t>
      </w:r>
    </w:p>
    <w:p w14:paraId="4C57067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419F98BC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case '4':</w:t>
      </w:r>
    </w:p>
    <w:p w14:paraId="22B34E9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sema_t4mail.up();</w:t>
      </w:r>
    </w:p>
    <w:p w14:paraId="53DBF9E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break;</w:t>
      </w:r>
    </w:p>
    <w:p w14:paraId="39102D4D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3CA6B6E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</w:p>
    <w:p w14:paraId="62C33373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}</w:t>
      </w:r>
    </w:p>
    <w:p w14:paraId="7599AED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sched.process_table.Enqueue(tcb);  //add back to process table.</w:t>
      </w:r>
    </w:p>
    <w:p w14:paraId="23D4ABA5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30C9AE70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sema_ptable.up();</w:t>
      </w:r>
    </w:p>
    <w:p w14:paraId="4435BBD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return 1;</w:t>
      </w:r>
    </w:p>
    <w:p w14:paraId="5C73963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5957CDB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</w:p>
    <w:p w14:paraId="187CF094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 xml:space="preserve">void ipc::ipc_Message_Dump(WINDOW * Win){ </w:t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 xml:space="preserve">// print all the messages in the message queue, but do not delete them from the queue. </w:t>
      </w:r>
    </w:p>
    <w:p w14:paraId="0C262F9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</w:p>
    <w:p w14:paraId="2FFC74D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for (int i = 1; i &lt; 5; i++){</w:t>
      </w:r>
    </w:p>
    <w:p w14:paraId="031A6247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</w:r>
      <w:r w:rsidRPr="00996582">
        <w:rPr>
          <w:sz w:val="20"/>
          <w:szCs w:val="20"/>
        </w:rPr>
        <w:tab/>
        <w:t>Message_Print(i, Win);</w:t>
      </w:r>
    </w:p>
    <w:p w14:paraId="2638E3EF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ab/>
        <w:t>}</w:t>
      </w:r>
    </w:p>
    <w:p w14:paraId="6F8D0CC2" w14:textId="77777777" w:rsidR="00776192" w:rsidRPr="00996582" w:rsidRDefault="00776192" w:rsidP="00996582">
      <w:pPr>
        <w:spacing w:after="0" w:line="240" w:lineRule="auto"/>
        <w:rPr>
          <w:sz w:val="20"/>
          <w:szCs w:val="20"/>
        </w:rPr>
      </w:pPr>
      <w:r w:rsidRPr="00996582">
        <w:rPr>
          <w:sz w:val="20"/>
          <w:szCs w:val="20"/>
        </w:rPr>
        <w:t>}</w:t>
      </w:r>
    </w:p>
    <w:p w14:paraId="73003D11" w14:textId="112F6385" w:rsidR="00776192" w:rsidRPr="00776192" w:rsidRDefault="00776192" w:rsidP="00776192">
      <w:r>
        <w:cr/>
      </w:r>
    </w:p>
    <w:p w14:paraId="720EC17D" w14:textId="77777777" w:rsidR="002571E1" w:rsidRDefault="002571E1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63AE950B" w14:textId="4A7B2A33" w:rsidR="00E2428E" w:rsidRDefault="00E2428E" w:rsidP="000C4E58">
      <w:pPr>
        <w:pStyle w:val="Heading3"/>
      </w:pPr>
      <w:bookmarkStart w:id="16" w:name="_Toc5658257"/>
      <w:r>
        <w:lastRenderedPageBreak/>
        <w:t>Memory.h</w:t>
      </w:r>
      <w:bookmarkEnd w:id="16"/>
      <w:r>
        <w:t xml:space="preserve"> </w:t>
      </w:r>
    </w:p>
    <w:p w14:paraId="0B6B8C7D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/*==================================================================================|</w:t>
      </w:r>
    </w:p>
    <w:p w14:paraId="37F94797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|    Assignment:</w:t>
      </w:r>
      <w:r w:rsidRPr="002233FA">
        <w:rPr>
          <w:sz w:val="20"/>
          <w:szCs w:val="20"/>
        </w:rPr>
        <w:tab/>
        <w:t>Ultima 2.0 Phase 3</w:t>
      </w:r>
    </w:p>
    <w:p w14:paraId="713C3DD3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|     File Name:</w:t>
      </w:r>
      <w:r w:rsidRPr="002233FA">
        <w:rPr>
          <w:sz w:val="20"/>
          <w:szCs w:val="20"/>
        </w:rPr>
        <w:tab/>
        <w:t>memory.h</w:t>
      </w:r>
    </w:p>
    <w:p w14:paraId="2F1CBCEB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Dependencies: </w:t>
      </w:r>
      <w:r w:rsidRPr="002233FA">
        <w:rPr>
          <w:sz w:val="20"/>
          <w:szCs w:val="20"/>
        </w:rPr>
        <w:tab/>
        <w:t>string window.h</w:t>
      </w:r>
    </w:p>
    <w:p w14:paraId="7C88412F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   Authors: </w:t>
      </w:r>
      <w:r w:rsidRPr="002233FA">
        <w:rPr>
          <w:sz w:val="20"/>
          <w:szCs w:val="20"/>
        </w:rPr>
        <w:tab/>
        <w:t>Drake Wood, James Giegerich</w:t>
      </w:r>
    </w:p>
    <w:p w14:paraId="1239A2A9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  Language: </w:t>
      </w:r>
      <w:r w:rsidRPr="002233FA">
        <w:rPr>
          <w:sz w:val="20"/>
          <w:szCs w:val="20"/>
        </w:rPr>
        <w:tab/>
        <w:t>C++</w:t>
      </w:r>
    </w:p>
    <w:p w14:paraId="4821E72A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  Compiler: </w:t>
      </w:r>
      <w:r w:rsidRPr="002233FA">
        <w:rPr>
          <w:sz w:val="20"/>
          <w:szCs w:val="20"/>
        </w:rPr>
        <w:tab/>
        <w:t>G++</w:t>
      </w:r>
    </w:p>
    <w:p w14:paraId="57AE11D2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     Class: </w:t>
      </w:r>
      <w:r w:rsidRPr="002233FA">
        <w:rPr>
          <w:sz w:val="20"/>
          <w:szCs w:val="20"/>
        </w:rPr>
        <w:tab/>
        <w:t>C435 - Operating Systems</w:t>
      </w:r>
    </w:p>
    <w:p w14:paraId="4BEE7DC7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Instructor: </w:t>
      </w:r>
      <w:r w:rsidRPr="002233FA">
        <w:rPr>
          <w:sz w:val="20"/>
          <w:szCs w:val="20"/>
        </w:rPr>
        <w:tab/>
        <w:t>Dr. Hakimzadeh</w:t>
      </w:r>
    </w:p>
    <w:p w14:paraId="175C28FE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Date Created: </w:t>
      </w:r>
      <w:r w:rsidRPr="002233FA">
        <w:rPr>
          <w:sz w:val="20"/>
          <w:szCs w:val="20"/>
        </w:rPr>
        <w:tab/>
        <w:t>2/16/2019</w:t>
      </w:r>
    </w:p>
    <w:p w14:paraId="459D48C1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|  Last Updated:</w:t>
      </w:r>
      <w:r w:rsidRPr="002233FA">
        <w:rPr>
          <w:sz w:val="20"/>
          <w:szCs w:val="20"/>
        </w:rPr>
        <w:tab/>
        <w:t>4/08/2019</w:t>
      </w:r>
    </w:p>
    <w:p w14:paraId="3DFCDB98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  Due Date: </w:t>
      </w:r>
      <w:r w:rsidRPr="002233FA">
        <w:rPr>
          <w:sz w:val="20"/>
          <w:szCs w:val="20"/>
        </w:rPr>
        <w:tab/>
        <w:t>4/08/2019</w:t>
      </w:r>
    </w:p>
    <w:p w14:paraId="28813B00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|==================================================================================|</w:t>
      </w:r>
    </w:p>
    <w:p w14:paraId="00C12E3E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Description: This is the header file which defines the class mem_mgr. </w:t>
      </w:r>
    </w:p>
    <w:p w14:paraId="0E17BFB1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-MemNode is the structure that contains information for each block of  memory.</w:t>
      </w:r>
    </w:p>
    <w:p w14:paraId="4021A180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-create_node creates a node with given size, must be called multiple times.</w:t>
      </w:r>
    </w:p>
    <w:p w14:paraId="653D7351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-mem_mgr constructor for the core memory.</w:t>
      </w:r>
    </w:p>
    <w:p w14:paraId="017DDB6C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-MemAlloc Called by a task to ask for memory to be assigned.</w:t>
      </w:r>
    </w:p>
    <w:p w14:paraId="54576E6A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-Mem_Free Clears memory when task is dead.</w:t>
      </w:r>
    </w:p>
    <w:p w14:paraId="3933AA7B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-Mem_Read Returns memory and can be overloaded.</w:t>
      </w:r>
    </w:p>
    <w:p w14:paraId="0E200B0D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-Mem_Write Writes to memory and can be overloaded.</w:t>
      </w:r>
    </w:p>
    <w:p w14:paraId="7E54A771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-First_Fit Returns the mem handle for the first fit for requested size.</w:t>
      </w:r>
    </w:p>
    <w:p w14:paraId="10A8A353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-Mem_Left Returns how much memory is left.</w:t>
      </w:r>
    </w:p>
    <w:p w14:paraId="308E51A3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-Mem_Largest Returns the largest piece of free memory left.</w:t>
      </w:r>
    </w:p>
    <w:p w14:paraId="5EDEB3AD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 xml:space="preserve">-Mem_Smallest Returns the smalles piece of free memory left. </w:t>
      </w:r>
    </w:p>
    <w:p w14:paraId="209FEF68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 xml:space="preserve">-Mem_Coalesce Combines free memory nodes into a larger block. </w:t>
      </w:r>
    </w:p>
    <w:p w14:paraId="32B0306A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-Mem_Dump Dumps a specific memory segment.</w:t>
      </w:r>
    </w:p>
    <w:p w14:paraId="2C3E1EDC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-Core_Dump Dumps entire core memory.</w:t>
      </w:r>
    </w:p>
    <w:p w14:paraId="6632BB48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-Mem_Usage Reports memory usage.</w:t>
      </w:r>
    </w:p>
    <w:p w14:paraId="43479F6F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*==================================================================================*/</w:t>
      </w:r>
    </w:p>
    <w:p w14:paraId="2DBC3CD8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</w:p>
    <w:p w14:paraId="2976E3F1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#ifndef MEMORY_H</w:t>
      </w:r>
    </w:p>
    <w:p w14:paraId="5113543D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#define MEMORY_H</w:t>
      </w:r>
    </w:p>
    <w:p w14:paraId="6D939122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#include &lt;string&gt;</w:t>
      </w:r>
    </w:p>
    <w:p w14:paraId="5133B18C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#include "window.h"</w:t>
      </w:r>
    </w:p>
    <w:p w14:paraId="472F2CCA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</w:p>
    <w:p w14:paraId="77D60E8E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</w:p>
    <w:p w14:paraId="69F9613C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class mem_mgr{</w:t>
      </w:r>
    </w:p>
    <w:p w14:paraId="1F141A2F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public:</w:t>
      </w:r>
    </w:p>
    <w:p w14:paraId="613D3951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struct MemNode{</w:t>
      </w:r>
    </w:p>
    <w:p w14:paraId="04CCB3C4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int base;</w:t>
      </w:r>
    </w:p>
    <w:p w14:paraId="3C1929CA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int limit;</w:t>
      </w:r>
    </w:p>
    <w:p w14:paraId="2C64FE14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int handle;</w:t>
      </w:r>
    </w:p>
    <w:p w14:paraId="39741AFC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int size;</w:t>
      </w:r>
    </w:p>
    <w:p w14:paraId="363C0798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int current_location;</w:t>
      </w:r>
    </w:p>
    <w:p w14:paraId="37FC2816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std::string owner;</w:t>
      </w:r>
    </w:p>
    <w:p w14:paraId="5F9AB3F9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MemNode * next;</w:t>
      </w:r>
    </w:p>
    <w:p w14:paraId="4CF74B72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bool status; // 0 is a hole, 1 is a process</w:t>
      </w:r>
    </w:p>
    <w:p w14:paraId="46163525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int linked; // 0 is unlinked/end of link, 1+ is linked to the node with that handle going forward</w:t>
      </w:r>
    </w:p>
    <w:p w14:paraId="5D01B963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lastRenderedPageBreak/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bool start; // 0 is not start of a link, 1 is start of a link</w:t>
      </w:r>
    </w:p>
    <w:p w14:paraId="2631E8DA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};</w:t>
      </w:r>
    </w:p>
    <w:p w14:paraId="63BEBD86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 * head;</w:t>
      </w:r>
    </w:p>
    <w:p w14:paraId="27799EB7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 * tail;</w:t>
      </w:r>
    </w:p>
    <w:p w14:paraId="7FCA8E92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18CC6ACE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void create_node(int value);  // creates and initializes Memory Node.</w:t>
      </w:r>
    </w:p>
    <w:p w14:paraId="752A2CBC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mem_mgr(int size, char default_initial_value); // allocate 1024 unsigned chars and initialize the entire memory with . dots</w:t>
      </w:r>
    </w:p>
    <w:p w14:paraId="6E032892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MemAlloc(int size, std::string owner); // returns a unique integer memory_handle or -1 if not enough memory is available. set the current_location for this memory segment (beginning of the allocated area</w:t>
      </w:r>
    </w:p>
    <w:p w14:paraId="0A38680C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Mem_Free(int memory_handle); // place #'s in the memory freed, return -1 if errors occur</w:t>
      </w:r>
    </w:p>
    <w:p w14:paraId="30FC4357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 xml:space="preserve">int Mem_Read(int memory_handle, char *ch); // read a character from current location in memory and bring it back in ch, return a -1 if at end of bounds, keep track of the current location or the location next char to be read. </w:t>
      </w:r>
    </w:p>
    <w:p w14:paraId="58B0362C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 xml:space="preserve">int Mem_Write(int memory_handle, char ch); // write a character to the current location in memory, return a -1 if at end of bounds. </w:t>
      </w:r>
    </w:p>
    <w:p w14:paraId="7B1B2074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 xml:space="preserve">   // overloaded multi-byte read and write</w:t>
      </w:r>
    </w:p>
    <w:p w14:paraId="5AB9069D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 xml:space="preserve">int Mem_Read(int memory_handle, int offset_from_beg, int text_size, char *text); </w:t>
      </w:r>
    </w:p>
    <w:p w14:paraId="073F9446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Mem_Write(int memory_handle, int offset_from_beg, int text_size, char *text);</w:t>
      </w:r>
    </w:p>
    <w:p w14:paraId="2D27EFBD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 xml:space="preserve">int First_Fit(int size);// given a desired size will return the first node/link handle that can provide enough space. </w:t>
      </w:r>
    </w:p>
    <w:p w14:paraId="7024E2E0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52209493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unsigned char Mem_Core[1024];</w:t>
      </w:r>
    </w:p>
    <w:p w14:paraId="46F0A624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19228BA5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//private:</w:t>
      </w:r>
    </w:p>
    <w:p w14:paraId="5D54073D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Mem_Left(); // return the amount of core memory left in the OS</w:t>
      </w:r>
    </w:p>
    <w:p w14:paraId="7BA6A83E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Mem_Largest(); // return the size of the largest available memory segment</w:t>
      </w:r>
    </w:p>
    <w:p w14:paraId="439140BE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Mem_Smallest(); // return the size of the smallest available memory segment</w:t>
      </w:r>
    </w:p>
    <w:p w14:paraId="366D9A5B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 xml:space="preserve">int Mem_Coalesce(); // combine two or more contiguous blocks of free space and place . dots in the coalesced memory. </w:t>
      </w:r>
    </w:p>
    <w:p w14:paraId="25C76D07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Mem_Dump(int starting_from, int num_bytes, WINDOW * win); // dump the contents of memory</w:t>
      </w:r>
    </w:p>
    <w:p w14:paraId="6EAE6275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Core_Dump(WINDOW * win);</w:t>
      </w:r>
    </w:p>
    <w:p w14:paraId="33041632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Mem_Usage(WINDOW * win);</w:t>
      </w:r>
    </w:p>
    <w:p w14:paraId="3ED44106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};</w:t>
      </w:r>
    </w:p>
    <w:p w14:paraId="6FCF5A3E" w14:textId="77777777" w:rsidR="00776192" w:rsidRPr="002233FA" w:rsidRDefault="00776192" w:rsidP="002233FA">
      <w:pPr>
        <w:spacing w:after="0" w:line="240" w:lineRule="auto"/>
        <w:rPr>
          <w:sz w:val="20"/>
          <w:szCs w:val="20"/>
        </w:rPr>
      </w:pPr>
    </w:p>
    <w:p w14:paraId="6285F8BC" w14:textId="00C5FF47" w:rsidR="00776192" w:rsidRPr="002233FA" w:rsidRDefault="00776192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#endi</w:t>
      </w:r>
    </w:p>
    <w:p w14:paraId="19B1311E" w14:textId="77777777" w:rsidR="002571E1" w:rsidRDefault="002571E1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>
        <w:br w:type="page"/>
      </w:r>
    </w:p>
    <w:p w14:paraId="1FE03D1C" w14:textId="3B21C5E2" w:rsidR="00E2428E" w:rsidRDefault="00E2428E" w:rsidP="000C4E58">
      <w:pPr>
        <w:pStyle w:val="Heading3"/>
      </w:pPr>
      <w:bookmarkStart w:id="17" w:name="_Toc5658258"/>
      <w:r>
        <w:lastRenderedPageBreak/>
        <w:t>Memory.cpp</w:t>
      </w:r>
      <w:bookmarkEnd w:id="17"/>
    </w:p>
    <w:p w14:paraId="66CE942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/*==================================================================================|</w:t>
      </w:r>
    </w:p>
    <w:p w14:paraId="1E17122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|    Assignment:</w:t>
      </w:r>
      <w:r w:rsidRPr="002233FA">
        <w:rPr>
          <w:sz w:val="20"/>
          <w:szCs w:val="20"/>
        </w:rPr>
        <w:tab/>
        <w:t>Ultima 2.0 Phase 3</w:t>
      </w:r>
    </w:p>
    <w:p w14:paraId="76206EE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|     File Name:</w:t>
      </w:r>
      <w:r w:rsidRPr="002233FA">
        <w:rPr>
          <w:sz w:val="20"/>
          <w:szCs w:val="20"/>
        </w:rPr>
        <w:tab/>
        <w:t>memory.cpp</w:t>
      </w:r>
    </w:p>
    <w:p w14:paraId="554AB29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Dependencies: </w:t>
      </w:r>
      <w:r w:rsidRPr="002233FA">
        <w:rPr>
          <w:sz w:val="20"/>
          <w:szCs w:val="20"/>
        </w:rPr>
        <w:tab/>
        <w:t>memory.h semaphore.h cstring</w:t>
      </w:r>
    </w:p>
    <w:p w14:paraId="2DB2004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   Authors: </w:t>
      </w:r>
      <w:r w:rsidRPr="002233FA">
        <w:rPr>
          <w:sz w:val="20"/>
          <w:szCs w:val="20"/>
        </w:rPr>
        <w:tab/>
        <w:t>Drake Wood, James Giegerich</w:t>
      </w:r>
    </w:p>
    <w:p w14:paraId="20C1913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  Language: </w:t>
      </w:r>
      <w:r w:rsidRPr="002233FA">
        <w:rPr>
          <w:sz w:val="20"/>
          <w:szCs w:val="20"/>
        </w:rPr>
        <w:tab/>
        <w:t>C++</w:t>
      </w:r>
    </w:p>
    <w:p w14:paraId="3CEBBFC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  Compiler: </w:t>
      </w:r>
      <w:r w:rsidRPr="002233FA">
        <w:rPr>
          <w:sz w:val="20"/>
          <w:szCs w:val="20"/>
        </w:rPr>
        <w:tab/>
        <w:t>G++</w:t>
      </w:r>
    </w:p>
    <w:p w14:paraId="3B28C08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     Class: </w:t>
      </w:r>
      <w:r w:rsidRPr="002233FA">
        <w:rPr>
          <w:sz w:val="20"/>
          <w:szCs w:val="20"/>
        </w:rPr>
        <w:tab/>
        <w:t>C435 - Operating Systems</w:t>
      </w:r>
    </w:p>
    <w:p w14:paraId="256F04B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Instructor: </w:t>
      </w:r>
      <w:r w:rsidRPr="002233FA">
        <w:rPr>
          <w:sz w:val="20"/>
          <w:szCs w:val="20"/>
        </w:rPr>
        <w:tab/>
        <w:t>Dr. Hakimzadeh</w:t>
      </w:r>
    </w:p>
    <w:p w14:paraId="2F13A14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Date Created: </w:t>
      </w:r>
      <w:r w:rsidRPr="002233FA">
        <w:rPr>
          <w:sz w:val="20"/>
          <w:szCs w:val="20"/>
        </w:rPr>
        <w:tab/>
        <w:t>2/16/2019</w:t>
      </w:r>
    </w:p>
    <w:p w14:paraId="1F1E729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|  Last Updated:</w:t>
      </w:r>
      <w:r w:rsidRPr="002233FA">
        <w:rPr>
          <w:sz w:val="20"/>
          <w:szCs w:val="20"/>
        </w:rPr>
        <w:tab/>
        <w:t>4/08/2019</w:t>
      </w:r>
    </w:p>
    <w:p w14:paraId="6E1DD56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    Due Date: </w:t>
      </w:r>
      <w:r w:rsidRPr="002233FA">
        <w:rPr>
          <w:sz w:val="20"/>
          <w:szCs w:val="20"/>
        </w:rPr>
        <w:tab/>
        <w:t>4/08/2019</w:t>
      </w:r>
    </w:p>
    <w:p w14:paraId="098FC6A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|==================================================================================|</w:t>
      </w:r>
    </w:p>
    <w:p w14:paraId="6BC3C09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|  Description: Contains the definitions for the functions outlined in memory.h                     </w:t>
      </w:r>
    </w:p>
    <w:p w14:paraId="4FC134B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*==================================================================================*/</w:t>
      </w:r>
    </w:p>
    <w:p w14:paraId="4210C0C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17C059C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#include "memory.h"</w:t>
      </w:r>
    </w:p>
    <w:p w14:paraId="4940E5B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#include "semaphore.h"</w:t>
      </w:r>
    </w:p>
    <w:p w14:paraId="59B9365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#include &lt;cstring&gt;</w:t>
      </w:r>
    </w:p>
    <w:p w14:paraId="3167269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5D40270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extern semaphore sema_memory;</w:t>
      </w:r>
    </w:p>
    <w:p w14:paraId="0127006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extern semaphore sema_screen;</w:t>
      </w:r>
    </w:p>
    <w:p w14:paraId="504751B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5B170C0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mem_mgr::mem_mgr(int size, char default_initial_value){// allocate 1024 unsigned chars and initialize the entire memory with . dots</w:t>
      </w:r>
    </w:p>
    <w:p w14:paraId="1E3594C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089A6D0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for (int i = 1; i &lt; 9; i++){</w:t>
      </w:r>
    </w:p>
    <w:p w14:paraId="2755058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create_node(i);</w:t>
      </w:r>
    </w:p>
    <w:p w14:paraId="03C2B69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5FE2589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096DDED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for (int i = 0; i &lt; 1024; i++){</w:t>
      </w:r>
    </w:p>
    <w:p w14:paraId="5709CDB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Mem_Core[i] = '.';</w:t>
      </w:r>
    </w:p>
    <w:p w14:paraId="2E25E4D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7EC99DA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} </w:t>
      </w:r>
    </w:p>
    <w:p w14:paraId="17B2897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3750FDF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void mem_mgr::create_node(int value){</w:t>
      </w:r>
    </w:p>
    <w:p w14:paraId="392ABA4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37380FD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 * temp = new MemNode;</w:t>
      </w:r>
    </w:p>
    <w:p w14:paraId="7CC4050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temp-&gt;handle = value;</w:t>
      </w:r>
    </w:p>
    <w:p w14:paraId="0702465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temp-&gt;limit = temp-&gt;handle * 128 - 1;</w:t>
      </w:r>
    </w:p>
    <w:p w14:paraId="7D51859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temp-&gt;base = temp-&gt;limit - 127;</w:t>
      </w:r>
    </w:p>
    <w:p w14:paraId="3B7EFA1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temp-&gt;owner = "none";</w:t>
      </w:r>
    </w:p>
    <w:p w14:paraId="114C8D7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temp-&gt;status = 0;</w:t>
      </w:r>
    </w:p>
    <w:p w14:paraId="40DAAFB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temp-&gt;size = 128;</w:t>
      </w:r>
    </w:p>
    <w:p w14:paraId="2093075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if (value != 8){</w:t>
      </w:r>
    </w:p>
    <w:p w14:paraId="438E9AD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temp-&gt;linked = value + 1; // linked to the next node</w:t>
      </w:r>
    </w:p>
    <w:p w14:paraId="50D6B69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}else{</w:t>
      </w:r>
    </w:p>
    <w:p w14:paraId="5828B20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temp-&gt;linked = 0; // last node wont have anything linked to it</w:t>
      </w:r>
    </w:p>
    <w:p w14:paraId="2C4370B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32480E1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if (value = 1){</w:t>
      </w:r>
    </w:p>
    <w:p w14:paraId="1150B07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temp-&gt;start = 1; // first node will start the linked nodes for the unused space</w:t>
      </w:r>
    </w:p>
    <w:p w14:paraId="5F8E9C9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lastRenderedPageBreak/>
        <w:tab/>
        <w:t>}else{</w:t>
      </w:r>
    </w:p>
    <w:p w14:paraId="7D1A6B7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temp-&gt;start = 0; // // other nodes will not be a starting point</w:t>
      </w:r>
    </w:p>
    <w:p w14:paraId="799A159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273C104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4648A74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temp-&gt;current_location = temp-&gt;base; // set the CL to the first point of the node</w:t>
      </w:r>
    </w:p>
    <w:p w14:paraId="6C46B0A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6EF2D5C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if (head == NULL){</w:t>
      </w:r>
    </w:p>
    <w:p w14:paraId="7500CDB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head = temp;</w:t>
      </w:r>
    </w:p>
    <w:p w14:paraId="3AE016B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tail = temp;</w:t>
      </w:r>
    </w:p>
    <w:p w14:paraId="41D4E18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NULL;</w:t>
      </w:r>
    </w:p>
    <w:p w14:paraId="1EDC802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0C2C89D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else {</w:t>
      </w:r>
    </w:p>
    <w:p w14:paraId="23B1EA9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tail-&gt;next = temp;</w:t>
      </w:r>
    </w:p>
    <w:p w14:paraId="7B8217C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tail = temp;</w:t>
      </w:r>
    </w:p>
    <w:p w14:paraId="48D7BEA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17B9184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}</w:t>
      </w:r>
    </w:p>
    <w:p w14:paraId="32E63EC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46042FD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mem_mgr::MemAlloc(int size, std::string owner){// returns a unique integer memory_handle or -1 if not enough memory is available. set the current_location for this memory segment (beginning of the allocated area</w:t>
      </w:r>
    </w:p>
    <w:p w14:paraId="29AC1E2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handle = First_Fit(size);</w:t>
      </w:r>
    </w:p>
    <w:p w14:paraId="4B0C955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 // calling this after first fit because it uses sema_memory also</w:t>
      </w:r>
    </w:p>
    <w:p w14:paraId="3CCA94D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count = 128; // temp-&gt;size should go here</w:t>
      </w:r>
    </w:p>
    <w:p w14:paraId="42BC81E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54CF47B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 * temp = this-&gt;head;</w:t>
      </w:r>
    </w:p>
    <w:p w14:paraId="2EFE188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 (temp-&gt;handle != handle){ // get us to the right node</w:t>
      </w:r>
    </w:p>
    <w:p w14:paraId="6500F5D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70E36B4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5F96810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2BE05F9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temp-&gt;status = 1; //set status to allocated</w:t>
      </w:r>
    </w:p>
    <w:p w14:paraId="59BF848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temp-&gt;owner = owner; // assign the owner</w:t>
      </w:r>
    </w:p>
    <w:p w14:paraId="234C587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temp-&gt;current_location = temp-&gt;base; // se the CL to the first point of the node.</w:t>
      </w:r>
    </w:p>
    <w:p w14:paraId="42EA4E6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temp-&gt;start = 1;</w:t>
      </w:r>
    </w:p>
    <w:p w14:paraId="31CFA83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0674AF5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 (size &gt; count){ // get and link additional nodes if we need more space, we know these are available from first_fit()</w:t>
      </w:r>
    </w:p>
    <w:p w14:paraId="4577EF1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251BB4E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temp-&gt;status = 1; //set status to allocated</w:t>
      </w:r>
    </w:p>
    <w:p w14:paraId="32F6AA5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temp-&gt;owner = owner; // assign the owner</w:t>
      </w:r>
    </w:p>
    <w:p w14:paraId="3BF2024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temp-&gt;current_location = temp-&gt;base; // se the CL to the first point of the node.</w:t>
      </w:r>
    </w:p>
    <w:p w14:paraId="4E4E57D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count += 128; // temp-&gt;size should go here</w:t>
      </w:r>
    </w:p>
    <w:p w14:paraId="2E8D1BE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7674B20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75DF98F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if (temp-&gt;linked){ // if this last node is linked then we need to unlink and set the next node to the start of a link</w:t>
      </w:r>
    </w:p>
    <w:p w14:paraId="1DFBA8C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temp-&gt;linked = 0;</w:t>
      </w:r>
    </w:p>
    <w:p w14:paraId="5A868F9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773E8D2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temp-&gt;start = 1;</w:t>
      </w:r>
    </w:p>
    <w:p w14:paraId="35B93AE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1E166D6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5D6F604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return handle;</w:t>
      </w:r>
    </w:p>
    <w:p w14:paraId="14CC900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}</w:t>
      </w:r>
    </w:p>
    <w:p w14:paraId="06BE446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4C52A71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19E0F36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lastRenderedPageBreak/>
        <w:t xml:space="preserve">int mem_mgr::First_Fit(int size){ // given a desired size will return the first node/link handle that can provide enough space. </w:t>
      </w:r>
    </w:p>
    <w:p w14:paraId="65E5716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2E3D74B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handle;</w:t>
      </w:r>
      <w:r w:rsidRPr="002233FA">
        <w:rPr>
          <w:sz w:val="20"/>
          <w:szCs w:val="20"/>
        </w:rPr>
        <w:tab/>
      </w:r>
    </w:p>
    <w:p w14:paraId="06B3253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tempcount = 0;</w:t>
      </w:r>
    </w:p>
    <w:p w14:paraId="21A854B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MemNode* temp = this-&gt;head;</w:t>
      </w:r>
    </w:p>
    <w:p w14:paraId="51C6321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while(temp){</w:t>
      </w:r>
    </w:p>
    <w:p w14:paraId="3B7B844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tempcount = 0;</w:t>
      </w:r>
    </w:p>
    <w:p w14:paraId="0C8D6F6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(temp-&gt;status == 0){ // find a hole while is also the first node</w:t>
      </w:r>
    </w:p>
    <w:p w14:paraId="28F8A32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handle = temp-&gt;handle; // record handle in case this one ends up being big enough</w:t>
      </w:r>
    </w:p>
    <w:p w14:paraId="6598FBD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tempcount = tempcount + 128; // keep track of size // temp-&gt;size should go here</w:t>
      </w:r>
    </w:p>
    <w:p w14:paraId="3902690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2C84306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while (temp-&gt;linked){</w:t>
      </w:r>
    </w:p>
    <w:p w14:paraId="6641806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79E72CC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tempcount = tempcount + 128; // find the full size of the hole // temp-&gt;size should go here</w:t>
      </w:r>
    </w:p>
    <w:p w14:paraId="34AEC8A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3055A02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5FED524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(tempcount &gt;= size){ // if the hole is large enough return the handle</w:t>
      </w:r>
    </w:p>
    <w:p w14:paraId="2E7964E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sema_memory.up();</w:t>
      </w:r>
    </w:p>
    <w:p w14:paraId="0220AAD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return handle;</w:t>
      </w:r>
    </w:p>
    <w:p w14:paraId="3A47BBE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6D012C3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 xml:space="preserve">temp = temp-&gt;next; // check next node if needed. </w:t>
      </w:r>
    </w:p>
    <w:p w14:paraId="6109546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3DF6DB6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424B501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return -1;</w:t>
      </w:r>
    </w:p>
    <w:p w14:paraId="5E4D38A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}</w:t>
      </w:r>
    </w:p>
    <w:p w14:paraId="53827F5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505CC47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mem_mgr::Mem_Free(int memory_handle){// place #'s in the memory freed, return -1 if errors occur</w:t>
      </w:r>
    </w:p>
    <w:p w14:paraId="11E9CD1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// only use this on the first node/handle in a link</w:t>
      </w:r>
    </w:p>
    <w:p w14:paraId="516EC11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sema_memory.down();</w:t>
      </w:r>
    </w:p>
    <w:p w14:paraId="20F2EE0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runagain = 0;</w:t>
      </w:r>
    </w:p>
    <w:p w14:paraId="22A2EF8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MemNode* temp = this-&gt;head;</w:t>
      </w:r>
    </w:p>
    <w:p w14:paraId="5FCC6F4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40D5D11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 (temp-&gt;handle != memory_handle){ // get us to the right node</w:t>
      </w:r>
    </w:p>
    <w:p w14:paraId="65C2E7B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0141716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46A8BFF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52D9DD2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0B06AFE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if (temp-&gt;start == 1){ // must be used on start of memory</w:t>
      </w:r>
    </w:p>
    <w:p w14:paraId="1A96553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do{</w:t>
      </w:r>
    </w:p>
    <w:p w14:paraId="144F9F8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for(int i = temp-&gt;base; i &lt; temp-&gt;limit + 1; i++){</w:t>
      </w:r>
    </w:p>
    <w:p w14:paraId="4DA6FC1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Mem_Core[i] = '#'; // clear out all left over data</w:t>
      </w:r>
    </w:p>
    <w:p w14:paraId="1A22E61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47E1B60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// reset attributes</w:t>
      </w:r>
    </w:p>
    <w:p w14:paraId="3910204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 xml:space="preserve">temp-&gt;status = 0; </w:t>
      </w:r>
    </w:p>
    <w:p w14:paraId="3AB3FEF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temp-&gt;owner = "none";</w:t>
      </w:r>
    </w:p>
    <w:p w14:paraId="26483CA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temp-&gt;current_location = temp-&gt;base;</w:t>
      </w:r>
    </w:p>
    <w:p w14:paraId="3C4B384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2CBB717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if(temp-&gt;linked){</w:t>
      </w:r>
    </w:p>
    <w:p w14:paraId="2DFD6C8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 xml:space="preserve">temp = temp-&gt;next; // move to next node and run again </w:t>
      </w:r>
    </w:p>
    <w:p w14:paraId="6E393FA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runagain = 1;</w:t>
      </w:r>
    </w:p>
    <w:p w14:paraId="254B9D8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lastRenderedPageBreak/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}else{</w:t>
      </w:r>
    </w:p>
    <w:p w14:paraId="60E6C57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runagain = 0; // end</w:t>
      </w:r>
    </w:p>
    <w:p w14:paraId="1032516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7568C65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4F8DB1C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}while(runagain); // make sure  to clear out all linked nodes as well</w:t>
      </w:r>
    </w:p>
    <w:p w14:paraId="09E8EAC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478431A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sema_memory.up();</w:t>
      </w:r>
    </w:p>
    <w:p w14:paraId="3570DD0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return 1;</w:t>
      </w:r>
    </w:p>
    <w:p w14:paraId="45DD4DA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55FA061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73C99B0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return -1;</w:t>
      </w:r>
    </w:p>
    <w:p w14:paraId="184DCF4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7C15F8B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}</w:t>
      </w:r>
    </w:p>
    <w:p w14:paraId="71F34C1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1DBBC0E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// does not move back to previous linked node</w:t>
      </w:r>
    </w:p>
    <w:p w14:paraId="46E3A1E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int mem_mgr::Mem_Read(int memory_handle, char *ch){// read a character from current location in memory and bring it back in ch, return a -1 if at end of bounds, keep track of the current location or the location next char to be read. </w:t>
      </w:r>
    </w:p>
    <w:p w14:paraId="25C6E1C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59D148D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MemNode* temp = this-&gt;head;</w:t>
      </w:r>
    </w:p>
    <w:p w14:paraId="4CE54CD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 (temp-&gt;handle != memory_handle){ // get us to the right node</w:t>
      </w:r>
    </w:p>
    <w:p w14:paraId="13C2501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208756B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0316E54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2066A81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while((temp-&gt;current_location &gt; temp-&gt;limit) &amp;&amp; (temp-&gt;linked &gt; 0)){</w:t>
      </w:r>
    </w:p>
    <w:p w14:paraId="1D4C39C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 // if the head is full but has a linked node then move to that</w:t>
      </w:r>
    </w:p>
    <w:p w14:paraId="10515E9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1CA66B6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3773DA4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if (temp-&gt;current_location &gt; temp-&gt;base){</w:t>
      </w:r>
    </w:p>
    <w:p w14:paraId="728A0A5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 xml:space="preserve">*ch = Mem_Core[temp-&gt;current_location -1]; // finds the most recent ch written </w:t>
      </w:r>
    </w:p>
    <w:p w14:paraId="34BCAEE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temp-&gt;current_location = temp-&gt;current_location - 1;</w:t>
      </w:r>
      <w:r w:rsidRPr="002233FA">
        <w:rPr>
          <w:sz w:val="20"/>
          <w:szCs w:val="20"/>
        </w:rPr>
        <w:tab/>
        <w:t>// move current location</w:t>
      </w:r>
    </w:p>
    <w:p w14:paraId="458EF6B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189C7F3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}else{</w:t>
      </w:r>
    </w:p>
    <w:p w14:paraId="46C815B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sema_memory.up();</w:t>
      </w:r>
    </w:p>
    <w:p w14:paraId="04F555E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return -1;</w:t>
      </w:r>
    </w:p>
    <w:p w14:paraId="52ECA17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5AFBD87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0AACB6A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1EE7376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return 1;</w:t>
      </w:r>
    </w:p>
    <w:p w14:paraId="27460A8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}</w:t>
      </w:r>
    </w:p>
    <w:p w14:paraId="450E537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51A4596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2906196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//does not check if the node is full and if it is linked to another so it can write more.</w:t>
      </w:r>
    </w:p>
    <w:p w14:paraId="6A09A0F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mem_mgr::Mem_Write(int memory_handle, char ch){</w:t>
      </w:r>
      <w:r w:rsidRPr="002233FA">
        <w:rPr>
          <w:sz w:val="20"/>
          <w:szCs w:val="20"/>
        </w:rPr>
        <w:tab/>
        <w:t xml:space="preserve">// write a character to the current location in memory, return a -1 if at end of bounds. </w:t>
      </w:r>
    </w:p>
    <w:p w14:paraId="0E70288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7FD06B6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MemNode* temp = this-&gt;head;</w:t>
      </w:r>
    </w:p>
    <w:p w14:paraId="79B4775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while(temp){</w:t>
      </w:r>
    </w:p>
    <w:p w14:paraId="1B538F2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(temp-&gt;handle == memory_handle){</w:t>
      </w:r>
    </w:p>
    <w:p w14:paraId="6FA70AA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765099C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while((temp-&gt;current_location &gt; temp-&gt;limit) &amp;&amp; (temp-&gt;linked &gt; 0)){</w:t>
      </w:r>
    </w:p>
    <w:p w14:paraId="0D297ED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lastRenderedPageBreak/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 // if the head is full but has a linked node then move to that</w:t>
      </w:r>
    </w:p>
    <w:p w14:paraId="0BF362C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13207AD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6015D6E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(temp-&gt;current_location &lt;= temp-&gt;limit){ // if == to limit current location will end up 1 past limit</w:t>
      </w:r>
    </w:p>
    <w:p w14:paraId="40E1863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Mem_Core[temp-&gt;current_location] = ch;</w:t>
      </w:r>
    </w:p>
    <w:p w14:paraId="26E6342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686BD65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temp-&gt;current_location = temp-&gt;current_location + 1;</w:t>
      </w:r>
    </w:p>
    <w:p w14:paraId="0C0BCD5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sema_memory.up();</w:t>
      </w:r>
    </w:p>
    <w:p w14:paraId="3BD01E8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return 1;</w:t>
      </w:r>
    </w:p>
    <w:p w14:paraId="3A2FD7D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}else{</w:t>
      </w:r>
    </w:p>
    <w:p w14:paraId="58773E4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sema_memory.up();</w:t>
      </w:r>
    </w:p>
    <w:p w14:paraId="719DCD7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return -1;</w:t>
      </w:r>
    </w:p>
    <w:p w14:paraId="4DE1131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4EA7568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04AEE00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else{</w:t>
      </w:r>
    </w:p>
    <w:p w14:paraId="43D4E00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58A35FE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0EA4232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49E6368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1FC700A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return -1;</w:t>
      </w:r>
    </w:p>
    <w:p w14:paraId="3071138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} </w:t>
      </w:r>
    </w:p>
    <w:p w14:paraId="7D0734D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18827C7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// overloaded multi-byte read and write</w:t>
      </w:r>
    </w:p>
    <w:p w14:paraId="60EE885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//****************************not currently functioning-causes seg fault******************************</w:t>
      </w:r>
    </w:p>
    <w:p w14:paraId="39F290D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mem_mgr::Mem_Read(int memory_handle, int offset_from_beg, int text_size, char *text){</w:t>
      </w:r>
    </w:p>
    <w:p w14:paraId="29AC146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49985E8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cl = 0; //current location for offset</w:t>
      </w:r>
    </w:p>
    <w:p w14:paraId="756F657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MemNode* temp = this-&gt;head;</w:t>
      </w:r>
    </w:p>
    <w:p w14:paraId="4D93785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2D7B945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while(temp){</w:t>
      </w:r>
    </w:p>
    <w:p w14:paraId="78F7A4E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(temp-&gt;handle == memory_handle){</w:t>
      </w:r>
    </w:p>
    <w:p w14:paraId="4F7EFC9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cl = temp-&gt;base + offset_from_beg;</w:t>
      </w:r>
    </w:p>
    <w:p w14:paraId="55AC839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56404EA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for (int i = 0; i &lt; text_size; i++){</w:t>
      </w:r>
    </w:p>
    <w:p w14:paraId="7C165BF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text[i] = Mem_Core[cl+i];</w:t>
      </w:r>
    </w:p>
    <w:p w14:paraId="00D32A3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4008246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sema_memory.up();</w:t>
      </w:r>
    </w:p>
    <w:p w14:paraId="136A414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return 1;</w:t>
      </w:r>
    </w:p>
    <w:p w14:paraId="6E56A09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0C5AFD3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19B0404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else{</w:t>
      </w:r>
    </w:p>
    <w:p w14:paraId="199DD65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573430C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083F269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79B85DD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30F441D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return -1;</w:t>
      </w:r>
    </w:p>
    <w:p w14:paraId="258FAFC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}</w:t>
      </w:r>
    </w:p>
    <w:p w14:paraId="1458104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1174841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mem_mgr::Mem_Write(int memory_handle, int offset_from_beg, int text_size, char *text){</w:t>
      </w:r>
    </w:p>
    <w:p w14:paraId="3DFBAD6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7B386D2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cl = 0; //current location for offset</w:t>
      </w:r>
    </w:p>
    <w:p w14:paraId="3EC18E5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lastRenderedPageBreak/>
        <w:tab/>
        <w:t>MemNode* temp = this-&gt;head;</w:t>
      </w:r>
    </w:p>
    <w:p w14:paraId="227DCF8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4F8E816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while(temp){</w:t>
      </w:r>
    </w:p>
    <w:p w14:paraId="2906F15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(temp-&gt;handle == memory_handle){ // find the right handle</w:t>
      </w:r>
    </w:p>
    <w:p w14:paraId="0A661EF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cl = temp-&gt;base + offset_from_beg;</w:t>
      </w:r>
    </w:p>
    <w:p w14:paraId="0ABE49E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41255BB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for (int i = 0; i &lt; text_size; i++){</w:t>
      </w:r>
    </w:p>
    <w:p w14:paraId="513D261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Mem_Core[cl+i] = text[i];</w:t>
      </w:r>
    </w:p>
    <w:p w14:paraId="31EA542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05AB77A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sema_memory.up();</w:t>
      </w:r>
    </w:p>
    <w:p w14:paraId="1E19CB1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return 1;</w:t>
      </w:r>
    </w:p>
    <w:p w14:paraId="5E91C6A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197F4B4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43772B9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else{</w:t>
      </w:r>
    </w:p>
    <w:p w14:paraId="4DCF5EE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277875B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5349F23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56DDC29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147E941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return -1;</w:t>
      </w:r>
    </w:p>
    <w:p w14:paraId="5704E90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}</w:t>
      </w:r>
    </w:p>
    <w:p w14:paraId="726CE99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57493DB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mem_mgr::Mem_Left(){// return the amount of core memory left in the OS</w:t>
      </w:r>
    </w:p>
    <w:p w14:paraId="2FD1477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0AAF334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counter = 0;</w:t>
      </w:r>
    </w:p>
    <w:p w14:paraId="7E4E706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MemNode* temp = this-&gt;head;</w:t>
      </w:r>
    </w:p>
    <w:p w14:paraId="223BCC5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while(temp){</w:t>
      </w:r>
    </w:p>
    <w:p w14:paraId="6B1A9E5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(temp-&gt;status == 0){</w:t>
      </w:r>
    </w:p>
    <w:p w14:paraId="773931B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counter = counter + 128; // temp-&gt;size should go here</w:t>
      </w:r>
    </w:p>
    <w:p w14:paraId="6834353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35EB01D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13B31E3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599A7D1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16BDD12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return counter;</w:t>
      </w:r>
    </w:p>
    <w:p w14:paraId="0B0D409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} </w:t>
      </w:r>
    </w:p>
    <w:p w14:paraId="1674045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7BD7B13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mem_mgr::Mem_Largest(){// return the size of the largest available memory segment</w:t>
      </w:r>
    </w:p>
    <w:p w14:paraId="1CB6272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1308E86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counter = 0;</w:t>
      </w:r>
    </w:p>
    <w:p w14:paraId="57C853B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tempcount = 0;</w:t>
      </w:r>
    </w:p>
    <w:p w14:paraId="3B416CD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MemNode* temp = this-&gt;head;</w:t>
      </w:r>
    </w:p>
    <w:p w14:paraId="57F8BB7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while(temp){</w:t>
      </w:r>
    </w:p>
    <w:p w14:paraId="7C3C6B6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tempcount = 0;</w:t>
      </w:r>
    </w:p>
    <w:p w14:paraId="34F1C1A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(temp-&gt;status == 0){</w:t>
      </w:r>
    </w:p>
    <w:p w14:paraId="399E551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tempcount = tempcount + 128; // temp-&gt;size should go here</w:t>
      </w:r>
    </w:p>
    <w:p w14:paraId="0A3258A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while (temp-&gt;linked){</w:t>
      </w:r>
    </w:p>
    <w:p w14:paraId="487EB7B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405B775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tempcount = tempcount + 128; // temp-&gt;size should go here</w:t>
      </w:r>
    </w:p>
    <w:p w14:paraId="0FFD5E5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061898A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78A60EB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(tempcount &gt; counter){</w:t>
      </w:r>
    </w:p>
    <w:p w14:paraId="158F9BF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counter = tempcount;</w:t>
      </w:r>
    </w:p>
    <w:p w14:paraId="415DF9A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4D3FC06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21C6155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lastRenderedPageBreak/>
        <w:tab/>
      </w:r>
      <w:r w:rsidRPr="002233FA">
        <w:rPr>
          <w:sz w:val="20"/>
          <w:szCs w:val="20"/>
        </w:rPr>
        <w:tab/>
        <w:t>temp = temp-&gt;next;</w:t>
      </w:r>
    </w:p>
    <w:p w14:paraId="472DEBE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47C0887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4040EF6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return counter;</w:t>
      </w:r>
    </w:p>
    <w:p w14:paraId="162C89D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} </w:t>
      </w:r>
    </w:p>
    <w:p w14:paraId="45B11E5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36E6385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mem_mgr::Mem_Smallest(){// return the size of the smallest available memory segment</w:t>
      </w:r>
    </w:p>
    <w:p w14:paraId="390C2CA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231B0F9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counter = 1024;</w:t>
      </w:r>
    </w:p>
    <w:p w14:paraId="6030E6E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tempcount = 0;</w:t>
      </w:r>
    </w:p>
    <w:p w14:paraId="4F17BCE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MemNode* temp = this-&gt;head;</w:t>
      </w:r>
    </w:p>
    <w:p w14:paraId="5CB5F91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while(temp){</w:t>
      </w:r>
    </w:p>
    <w:p w14:paraId="4C2138F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tempcount = 0;</w:t>
      </w:r>
    </w:p>
    <w:p w14:paraId="319397F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(temp-&gt;status == 0){</w:t>
      </w:r>
    </w:p>
    <w:p w14:paraId="063929E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tempcount = tempcount + 128; // temp-&gt;size should go here</w:t>
      </w:r>
    </w:p>
    <w:p w14:paraId="5A0980F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while (temp-&gt;linked){</w:t>
      </w:r>
    </w:p>
    <w:p w14:paraId="39A4B1A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7E41646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tempcount = tempcount + 128; // temp-&gt;size should go here</w:t>
      </w:r>
    </w:p>
    <w:p w14:paraId="2DB4ED5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11016E6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(tempcount &lt; counter){</w:t>
      </w:r>
    </w:p>
    <w:p w14:paraId="7EF4684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counter = tempcount;</w:t>
      </w:r>
    </w:p>
    <w:p w14:paraId="0151ABB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3534397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2F8D120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</w:p>
    <w:p w14:paraId="51F9515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64B1B6E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10C1B01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718DB18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return counter;</w:t>
      </w:r>
    </w:p>
    <w:p w14:paraId="63E0914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} </w:t>
      </w:r>
    </w:p>
    <w:p w14:paraId="39337AE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06FF161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0300055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mem_mgr::Mem_Coalesce(){ // combine two or more contiguous blocks of free space and place . dots in the coalesced memory.</w:t>
      </w:r>
    </w:p>
    <w:p w14:paraId="32DAAEC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0A6FFB0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array[9];</w:t>
      </w:r>
    </w:p>
    <w:p w14:paraId="04FD701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09C1FF9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MemNode* temp = this-&gt;head;</w:t>
      </w:r>
    </w:p>
    <w:p w14:paraId="7276360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3C03173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for(int i = 1; i &lt; 9; i++){</w:t>
      </w:r>
    </w:p>
    <w:p w14:paraId="5D9E51D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(temp-&gt;status == 0){</w:t>
      </w:r>
    </w:p>
    <w:p w14:paraId="1DB6ECD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array[i]=1;</w:t>
      </w:r>
    </w:p>
    <w:p w14:paraId="0DA9BDD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for(int j = temp-&gt;base; j &lt; temp-&gt;limit + 1; j++){</w:t>
      </w:r>
    </w:p>
    <w:p w14:paraId="43E5B07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Mem_Core[j] = '.'; // clear out all left over data</w:t>
      </w:r>
    </w:p>
    <w:p w14:paraId="5DB05FC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52577A9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01069AC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756D307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78E9337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2567AFA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temp = this-&gt;head;</w:t>
      </w:r>
    </w:p>
    <w:p w14:paraId="15CA4A4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0C911B0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for(int i = 1; i &lt; 9; i++){</w:t>
      </w:r>
    </w:p>
    <w:p w14:paraId="35C6B81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(array[i] == 1){</w:t>
      </w:r>
    </w:p>
    <w:p w14:paraId="2390BD9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temp-&gt;start = 1;</w:t>
      </w:r>
    </w:p>
    <w:p w14:paraId="02C734E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lastRenderedPageBreak/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while(array[i+1] == 1){</w:t>
      </w:r>
    </w:p>
    <w:p w14:paraId="2F449DD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temp-&gt;linked = temp-&gt;handle+1;</w:t>
      </w:r>
    </w:p>
    <w:p w14:paraId="76671AF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6C83585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i++;</w:t>
      </w:r>
    </w:p>
    <w:p w14:paraId="05E1DCC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44DE7A0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25FD4FC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01EAD70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29479E1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3B8929A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180F02B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return 1;</w:t>
      </w:r>
    </w:p>
    <w:p w14:paraId="12E72E2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} </w:t>
      </w:r>
    </w:p>
    <w:p w14:paraId="49E2263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</w:p>
    <w:p w14:paraId="03E117F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mem_mgr::Mem_Dump(int starting_from, int num_bytes, WINDOW * win){// dump the contents of memory for specific location</w:t>
      </w:r>
    </w:p>
    <w:p w14:paraId="6D60847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2AC5C19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char buff[256];</w:t>
      </w:r>
    </w:p>
    <w:p w14:paraId="7FA1608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end = starting_from + num_bytes;</w:t>
      </w:r>
    </w:p>
    <w:p w14:paraId="6CFFFEB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33DC9CC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sprintf(buff, " Memory dump of %d bytes starting at address:%d \n", num_bytes, starting_from);</w:t>
      </w:r>
    </w:p>
    <w:p w14:paraId="3176A14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write_window(win, buff);</w:t>
      </w:r>
    </w:p>
    <w:p w14:paraId="2F171D9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24D6945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for (int i = starting_from; i &lt; end + 1; i++)</w:t>
      </w:r>
    </w:p>
    <w:p w14:paraId="5706158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{</w:t>
      </w:r>
    </w:p>
    <w:p w14:paraId="1F74341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sprintf(buff, "%c", Mem_Core[i]);</w:t>
      </w:r>
    </w:p>
    <w:p w14:paraId="47FFD0C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write_window(win, buff);</w:t>
      </w:r>
    </w:p>
    <w:p w14:paraId="3BF8CAB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5284B9D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sema_memory.up();</w:t>
      </w:r>
    </w:p>
    <w:p w14:paraId="48D99F1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return 1;</w:t>
      </w:r>
    </w:p>
    <w:p w14:paraId="5FB9A54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 xml:space="preserve">} </w:t>
      </w:r>
    </w:p>
    <w:p w14:paraId="70065FC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mem_mgr::Mem_Usage(WINDOW * win){</w:t>
      </w:r>
    </w:p>
    <w:p w14:paraId="3F95E82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74F71DB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473BEC9E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MemNode* temp = this-&gt;head;</w:t>
      </w:r>
    </w:p>
    <w:p w14:paraId="60F13C0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char buff[256];</w:t>
      </w:r>
    </w:p>
    <w:p w14:paraId="2199594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sprintf(buff, "  Status  | Mem Handle | Start Loc | End Loc | Size |  Cur Loc  |  TID  \n");</w:t>
      </w:r>
    </w:p>
    <w:p w14:paraId="1301AB4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write_window(win,buff);</w:t>
      </w:r>
    </w:p>
    <w:p w14:paraId="4214205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char * status;</w:t>
      </w:r>
    </w:p>
    <w:p w14:paraId="1928FB1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const char * name;</w:t>
      </w:r>
    </w:p>
    <w:p w14:paraId="5434E97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handle, base, limit, size,  current_location;</w:t>
      </w:r>
    </w:p>
    <w:p w14:paraId="0CED1A6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start;</w:t>
      </w:r>
    </w:p>
    <w:p w14:paraId="7F19ABC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status1;</w:t>
      </w:r>
    </w:p>
    <w:p w14:paraId="16E0593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while(temp){</w:t>
      </w:r>
    </w:p>
    <w:p w14:paraId="37CAB3E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start = temp-&gt;start;</w:t>
      </w:r>
    </w:p>
    <w:p w14:paraId="7664452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if(start == 1){</w:t>
      </w:r>
    </w:p>
    <w:p w14:paraId="7FBD2D9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status1 = temp-&gt;status;</w:t>
      </w:r>
    </w:p>
    <w:p w14:paraId="178B375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if (status1){</w:t>
      </w:r>
    </w:p>
    <w:p w14:paraId="52D7396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status = "Used";</w:t>
      </w:r>
    </w:p>
    <w:p w14:paraId="25C2301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}else{</w:t>
      </w:r>
    </w:p>
    <w:p w14:paraId="25BB85A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status = "Free";</w:t>
      </w:r>
    </w:p>
    <w:p w14:paraId="2602F9FD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5B3D19B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name = temp-&gt;owner.c_str();</w:t>
      </w:r>
    </w:p>
    <w:p w14:paraId="5210E4F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handle = temp-&gt;handle;</w:t>
      </w:r>
    </w:p>
    <w:p w14:paraId="6D2C9CE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lastRenderedPageBreak/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base = temp-&gt;base;</w:t>
      </w:r>
    </w:p>
    <w:p w14:paraId="638BA367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limit = temp-&gt;limit;</w:t>
      </w:r>
    </w:p>
    <w:p w14:paraId="7F0898D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size = temp-&gt;size;</w:t>
      </w:r>
    </w:p>
    <w:p w14:paraId="07DC0B3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current_location = temp-&gt;current_location;</w:t>
      </w:r>
    </w:p>
    <w:p w14:paraId="1FA7A6F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sprintf(buff, "  %s\t\t%d\t\t%d\t%d\t%d\t%d\t%s \n",status, handle, base, limit, size, current_location, name);</w:t>
      </w:r>
    </w:p>
    <w:p w14:paraId="7DBDCF22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write_window(win,buff);</w:t>
      </w:r>
    </w:p>
    <w:p w14:paraId="75C0576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6EE583E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temp = temp-&gt;next;</w:t>
      </w:r>
    </w:p>
    <w:p w14:paraId="7601F00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43626F3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3252A5F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27B5EC05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}</w:t>
      </w:r>
    </w:p>
    <w:p w14:paraId="092C35E4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>int mem_mgr::Core_Dump( WINDOW * win){  // dumps entire contents of memory to the screen</w:t>
      </w:r>
    </w:p>
    <w:p w14:paraId="001C168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sema_screen.down();</w:t>
      </w:r>
    </w:p>
    <w:p w14:paraId="5099742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wclear(win);</w:t>
      </w:r>
    </w:p>
    <w:p w14:paraId="2A0951E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sema_screen.up();</w:t>
      </w:r>
    </w:p>
    <w:p w14:paraId="42982EC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</w:p>
    <w:p w14:paraId="6347B85F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sema_memory.down();</w:t>
      </w:r>
    </w:p>
    <w:p w14:paraId="51790F2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char buff[256];</w:t>
      </w:r>
    </w:p>
    <w:p w14:paraId="2C47CBB9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int count = 0;</w:t>
      </w:r>
    </w:p>
    <w:p w14:paraId="595F4FA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write_window(win, "\n -----------Memory core dump---------- \n");</w:t>
      </w:r>
    </w:p>
    <w:p w14:paraId="387F6C2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for (int i = 0; i &lt; 16; i++){</w:t>
      </w:r>
    </w:p>
    <w:p w14:paraId="0B6597CC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for (int j = 1; j &lt; 65; j++){</w:t>
      </w:r>
    </w:p>
    <w:p w14:paraId="537D2F58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buff[j] = Mem_Core[count];</w:t>
      </w:r>
    </w:p>
    <w:p w14:paraId="048E32B1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count++;</w:t>
      </w:r>
    </w:p>
    <w:p w14:paraId="5E3B5D1B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}</w:t>
      </w:r>
    </w:p>
    <w:p w14:paraId="266FC67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buff[0] = ' ';</w:t>
      </w:r>
    </w:p>
    <w:p w14:paraId="291DFEDA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buff[65] = '\n';</w:t>
      </w:r>
    </w:p>
    <w:p w14:paraId="7EC6C470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</w:r>
      <w:r w:rsidRPr="002233FA">
        <w:rPr>
          <w:sz w:val="20"/>
          <w:szCs w:val="20"/>
        </w:rPr>
        <w:tab/>
        <w:t>write_window(win, buff);</w:t>
      </w:r>
    </w:p>
    <w:p w14:paraId="2A6AF553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}</w:t>
      </w:r>
    </w:p>
    <w:p w14:paraId="645235B6" w14:textId="77777777" w:rsidR="00FE54C9" w:rsidRPr="002233FA" w:rsidRDefault="00FE54C9" w:rsidP="002233FA">
      <w:pPr>
        <w:spacing w:after="0" w:line="240" w:lineRule="auto"/>
        <w:rPr>
          <w:sz w:val="20"/>
          <w:szCs w:val="20"/>
        </w:rPr>
      </w:pPr>
      <w:r w:rsidRPr="002233FA">
        <w:rPr>
          <w:sz w:val="20"/>
          <w:szCs w:val="20"/>
        </w:rPr>
        <w:tab/>
        <w:t>sema_memory.up();</w:t>
      </w:r>
    </w:p>
    <w:p w14:paraId="3649CFD8" w14:textId="40E368AD" w:rsidR="00FE54C9" w:rsidRPr="00FE54C9" w:rsidRDefault="00FE54C9" w:rsidP="002233FA">
      <w:pPr>
        <w:spacing w:after="0" w:line="240" w:lineRule="auto"/>
      </w:pPr>
      <w:r w:rsidRPr="002233FA">
        <w:rPr>
          <w:sz w:val="20"/>
          <w:szCs w:val="20"/>
        </w:rPr>
        <w:t>}</w:t>
      </w:r>
      <w:r w:rsidRPr="002233FA">
        <w:rPr>
          <w:sz w:val="20"/>
          <w:szCs w:val="20"/>
        </w:rPr>
        <w:cr/>
      </w:r>
    </w:p>
    <w:p w14:paraId="2FE3ADBB" w14:textId="1FF1BD23" w:rsidR="008A4F48" w:rsidRPr="00E2428E" w:rsidRDefault="00990638" w:rsidP="008A4F48">
      <w:pPr>
        <w:pStyle w:val="Heading3"/>
        <w:rPr>
          <w:rFonts w:ascii="Times New Roman" w:hAnsi="Times New Roman" w:cs="Times New Roman"/>
          <w:sz w:val="18"/>
          <w:szCs w:val="18"/>
        </w:rPr>
      </w:pPr>
      <w:bookmarkStart w:id="18" w:name="_Toc5658259"/>
      <w:r>
        <w:t>Makefile</w:t>
      </w:r>
      <w:bookmarkEnd w:id="18"/>
    </w:p>
    <w:p w14:paraId="0F5E198E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# Make file for Ultima 2.0</w:t>
      </w:r>
    </w:p>
    <w:p w14:paraId="280710AA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# Drake Wood, James Giegerich</w:t>
      </w:r>
    </w:p>
    <w:p w14:paraId="32170673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</w:p>
    <w:p w14:paraId="385F4890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# Variables to control Makefile operation</w:t>
      </w:r>
    </w:p>
    <w:p w14:paraId="3A6F8D89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</w:p>
    <w:p w14:paraId="649596B6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CXX = g++</w:t>
      </w:r>
    </w:p>
    <w:p w14:paraId="59C3AB11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LINKS = -lpthread -lncurses</w:t>
      </w:r>
    </w:p>
    <w:p w14:paraId="42869B0B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CXXFLAGS = -Wall -g</w:t>
      </w:r>
    </w:p>
    <w:p w14:paraId="40F6D61A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</w:p>
    <w:p w14:paraId="58808CDE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# Targets needed to bring the executable up to date</w:t>
      </w:r>
    </w:p>
    <w:p w14:paraId="56A9104A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</w:p>
    <w:p w14:paraId="2EE2D973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lastRenderedPageBreak/>
        <w:t>main: main.o scheduler.o semaphore.o window.o ipc.o memory.o</w:t>
      </w:r>
    </w:p>
    <w:p w14:paraId="4FBCE033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  <w:t>$(CXX) $(CXXFLAGS) -o main main.o scheduler.o semaphore.o window.o ipc.o memory.o $(LINKS)</w:t>
      </w:r>
    </w:p>
    <w:p w14:paraId="1BF1F30D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</w:r>
    </w:p>
    <w:p w14:paraId="2C05EA21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main.o: main.cpp scheduler.h semaphore.h queue.h window.h</w:t>
      </w:r>
    </w:p>
    <w:p w14:paraId="79F3B480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  <w:t>$(CXX) $(CXXFLAGS) -c main.cpp $(LINKS)</w:t>
      </w:r>
    </w:p>
    <w:p w14:paraId="15607B67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</w:r>
    </w:p>
    <w:p w14:paraId="316ADD49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window.o: window.h window.cpp semaphore.h ipc.h memory.h</w:t>
      </w:r>
    </w:p>
    <w:p w14:paraId="6BB7FC34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  <w:t>$(CXX) $(CXXFLAGS) -c window.cpp $(LINKS)</w:t>
      </w:r>
    </w:p>
    <w:p w14:paraId="0C534A0F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</w:p>
    <w:p w14:paraId="724CDBF7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scheduler.o: scheduler.h scheduler.cpp queue.h window.h</w:t>
      </w:r>
    </w:p>
    <w:p w14:paraId="099F8D9E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  <w:t>$(CXX) $(CXXFLAGS) -c scheduler.cpp $(LINKS)</w:t>
      </w:r>
    </w:p>
    <w:p w14:paraId="490895AE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</w:p>
    <w:p w14:paraId="6962FF49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semaphore.o: semaphore.h semaphore.cpp queue.h window.h memory.h</w:t>
      </w:r>
    </w:p>
    <w:p w14:paraId="15E893E0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  <w:t>$(CXX) $(CXXFLAGS) -c semaphore.cpp $(LINKS)</w:t>
      </w:r>
    </w:p>
    <w:p w14:paraId="167DB1A0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</w:r>
    </w:p>
    <w:p w14:paraId="6F13F1E8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ipc.o: ipc.h ipc.cpp scheduler.h queue.h window.h</w:t>
      </w:r>
    </w:p>
    <w:p w14:paraId="6B34469E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  <w:t>$(CXX) $(CXXFLAGS) -c ipc.cpp $(LINKS)</w:t>
      </w:r>
    </w:p>
    <w:p w14:paraId="4F86069F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</w:p>
    <w:p w14:paraId="63B8D8E7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memory.o: memory.h memory.cpp semaphore.h window.h</w:t>
      </w:r>
    </w:p>
    <w:p w14:paraId="4565F946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  <w:t>$(CXX) $(CXXFLAGS) -c memory.cpp $(LINKS)</w:t>
      </w:r>
    </w:p>
    <w:p w14:paraId="7418C6B9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</w:r>
      <w:r w:rsidRPr="00C92A51">
        <w:rPr>
          <w:rFonts w:ascii="Times New Roman" w:hAnsi="Times New Roman" w:cs="Times New Roman"/>
          <w:sz w:val="18"/>
          <w:szCs w:val="18"/>
        </w:rPr>
        <w:tab/>
      </w:r>
    </w:p>
    <w:p w14:paraId="758C8E4E" w14:textId="77777777" w:rsidR="00C92A51" w:rsidRPr="00C92A51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>clean:</w:t>
      </w:r>
    </w:p>
    <w:p w14:paraId="49F8ADD9" w14:textId="2C3C4424" w:rsidR="00E32200" w:rsidRPr="00E2428E" w:rsidRDefault="00C92A51" w:rsidP="00C92A51">
      <w:pPr>
        <w:rPr>
          <w:rFonts w:ascii="Times New Roman" w:hAnsi="Times New Roman" w:cs="Times New Roman"/>
          <w:sz w:val="18"/>
          <w:szCs w:val="18"/>
        </w:rPr>
      </w:pPr>
      <w:r w:rsidRPr="00C92A51">
        <w:rPr>
          <w:rFonts w:ascii="Times New Roman" w:hAnsi="Times New Roman" w:cs="Times New Roman"/>
          <w:sz w:val="18"/>
          <w:szCs w:val="18"/>
        </w:rPr>
        <w:tab/>
        <w:t>rm *.</w:t>
      </w:r>
      <w:r w:rsidR="00E32200" w:rsidRPr="00E2428E">
        <w:rPr>
          <w:rFonts w:ascii="Times New Roman" w:hAnsi="Times New Roman" w:cs="Times New Roman"/>
          <w:sz w:val="18"/>
          <w:szCs w:val="18"/>
        </w:rPr>
        <w:br w:type="page"/>
      </w:r>
    </w:p>
    <w:p w14:paraId="4EFF0E8E" w14:textId="2F44A3CE" w:rsidR="00DE3F87" w:rsidRDefault="00322DDF" w:rsidP="00150FCF">
      <w:pPr>
        <w:pStyle w:val="Heading2"/>
      </w:pPr>
      <w:bookmarkStart w:id="19" w:name="_Toc5658260"/>
      <w:r w:rsidRPr="00150FCF">
        <w:lastRenderedPageBreak/>
        <w:t>Output</w:t>
      </w:r>
      <w:bookmarkEnd w:id="19"/>
    </w:p>
    <w:p w14:paraId="774CD1DA" w14:textId="249323E1" w:rsidR="00CA677B" w:rsidRDefault="00A7383D" w:rsidP="00CA677B">
      <w:r>
        <w:rPr>
          <w:noProof/>
        </w:rPr>
        <w:drawing>
          <wp:inline distT="0" distB="0" distL="0" distR="0" wp14:anchorId="11E92CAA" wp14:editId="13AD51D1">
            <wp:extent cx="5943600" cy="41516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4488" w14:textId="4C2E1C6E" w:rsidR="00A7383D" w:rsidRDefault="008B51A5" w:rsidP="00CA677B">
      <w:r>
        <w:t xml:space="preserve">Here we are displaying the write and read, each of the tasks writes a random bit to their memory at the beginning of their cycle and reads it into their window at the end. We can see in the Memory core dump that the </w:t>
      </w:r>
      <w:r w:rsidR="00D611D2">
        <w:t>memory contains the same thing that was read back. In the log window the largest, smallest</w:t>
      </w:r>
      <w:r w:rsidR="007914BB">
        <w:t xml:space="preserve"> and memory left are displayed, 4 128bit blocks are taken by the threads and 1 512 bit block remains.</w:t>
      </w:r>
    </w:p>
    <w:p w14:paraId="5E21753F" w14:textId="2005748A" w:rsidR="00A7383D" w:rsidRDefault="00A7383D" w:rsidP="00CA677B">
      <w:r>
        <w:rPr>
          <w:noProof/>
        </w:rPr>
        <w:lastRenderedPageBreak/>
        <w:drawing>
          <wp:inline distT="0" distB="0" distL="0" distR="0" wp14:anchorId="29601753" wp14:editId="1C40A31B">
            <wp:extent cx="5943600" cy="42259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9E0A" w14:textId="49710A80" w:rsidR="007914BB" w:rsidRDefault="007914BB" w:rsidP="00CA677B">
      <w:r>
        <w:t xml:space="preserve">This output </w:t>
      </w:r>
      <w:r w:rsidR="00D85CA6">
        <w:t xml:space="preserve">shows what happens when a task is killed, and its memory is freed. Task 1 still has its memory while 2 and 3 both have been cleared. </w:t>
      </w:r>
      <w:r w:rsidR="009B4A4A">
        <w:t xml:space="preserve">512 is still the largest block available but now the smallest is 128 and there is 768 total free. </w:t>
      </w:r>
    </w:p>
    <w:p w14:paraId="1494F68A" w14:textId="10AC9E7F" w:rsidR="00A7383D" w:rsidRDefault="00A7383D" w:rsidP="00CA677B">
      <w:r>
        <w:rPr>
          <w:noProof/>
        </w:rPr>
        <w:lastRenderedPageBreak/>
        <w:drawing>
          <wp:inline distT="0" distB="0" distL="0" distR="0" wp14:anchorId="28E249F7" wp14:editId="02F10780">
            <wp:extent cx="5931535" cy="4324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915B3" w14:textId="6804AF94" w:rsidR="009B4A4A" w:rsidRDefault="009B4A4A" w:rsidP="00CA677B">
      <w:r>
        <w:t xml:space="preserve">This is directly after the last output </w:t>
      </w:r>
      <w:r w:rsidR="00B43F58">
        <w:t xml:space="preserve">and coalesce has been called. The memory has been reset back to dots for task 2 and 3. </w:t>
      </w:r>
      <w:r w:rsidR="00980902">
        <w:t xml:space="preserve">512 is still the largest memory block because task 4,  the UI thread is dividing 2 holes, the 512 an the smallest 256 with a total of 768 remaining. </w:t>
      </w:r>
    </w:p>
    <w:p w14:paraId="0A3E37D7" w14:textId="43A9DE50" w:rsidR="00A7383D" w:rsidRDefault="00A7383D" w:rsidP="00CA677B">
      <w:r>
        <w:rPr>
          <w:noProof/>
        </w:rPr>
        <w:lastRenderedPageBreak/>
        <w:drawing>
          <wp:inline distT="0" distB="0" distL="0" distR="0" wp14:anchorId="15CF600B" wp14:editId="27AB1B1F">
            <wp:extent cx="5931535" cy="4312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3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BA98" w14:textId="77777777" w:rsidR="00595003" w:rsidRDefault="00FE4F52" w:rsidP="00CA677B">
      <w:r>
        <w:t>This output has the memory dump that displays each blocks status, we can see that task 2 has been killed and its memory was free</w:t>
      </w:r>
      <w:r w:rsidR="00032121">
        <w:t xml:space="preserve">d and is a hole between task 1 and 3. </w:t>
      </w:r>
    </w:p>
    <w:p w14:paraId="66C2860A" w14:textId="215C2892" w:rsidR="00FE4F52" w:rsidRDefault="00595003" w:rsidP="00CA677B">
      <w:r>
        <w:rPr>
          <w:noProof/>
        </w:rPr>
        <w:lastRenderedPageBreak/>
        <w:drawing>
          <wp:inline distT="0" distB="0" distL="0" distR="0" wp14:anchorId="2719469D" wp14:editId="6F9A62E9">
            <wp:extent cx="5939790" cy="421894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2A39" w14:textId="17609F52" w:rsidR="00595003" w:rsidRPr="00CA677B" w:rsidRDefault="00595003" w:rsidP="00CA677B">
      <w:r>
        <w:t xml:space="preserve">This last output shows the overloaded write </w:t>
      </w:r>
      <w:r w:rsidR="00923ED7">
        <w:t xml:space="preserve">with a </w:t>
      </w:r>
      <w:r w:rsidR="00451B39">
        <w:t>9-offset</w:t>
      </w:r>
      <w:r w:rsidR="00923ED7">
        <w:t xml:space="preserve"> coming from the UI thread with handle 4.  We were unable to successfully implement the overloaded read function </w:t>
      </w:r>
      <w:r w:rsidR="00451B39">
        <w:t xml:space="preserve">so there is no output for that function. </w:t>
      </w:r>
    </w:p>
    <w:sectPr w:rsidR="00595003" w:rsidRPr="00CA677B" w:rsidSect="00DC7A3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35FE4C" w14:textId="77777777" w:rsidR="0034402A" w:rsidRDefault="0034402A" w:rsidP="00B8645F">
      <w:pPr>
        <w:spacing w:after="0" w:line="240" w:lineRule="auto"/>
      </w:pPr>
      <w:r>
        <w:separator/>
      </w:r>
    </w:p>
  </w:endnote>
  <w:endnote w:type="continuationSeparator" w:id="0">
    <w:p w14:paraId="411A3CEF" w14:textId="77777777" w:rsidR="0034402A" w:rsidRDefault="0034402A" w:rsidP="00B8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2C7416" w14:textId="77777777" w:rsidR="00AF39C9" w:rsidRDefault="00AF39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143075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123CFE" w14:textId="77777777" w:rsidR="00AF39C9" w:rsidRDefault="00AF39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064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FBAA7BA" w14:textId="77777777" w:rsidR="00AF39C9" w:rsidRDefault="00AF39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872086" w14:textId="77777777" w:rsidR="00AF39C9" w:rsidRDefault="00AF39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14AC6E" w14:textId="77777777" w:rsidR="0034402A" w:rsidRDefault="0034402A" w:rsidP="00B8645F">
      <w:pPr>
        <w:spacing w:after="0" w:line="240" w:lineRule="auto"/>
      </w:pPr>
      <w:r>
        <w:separator/>
      </w:r>
    </w:p>
  </w:footnote>
  <w:footnote w:type="continuationSeparator" w:id="0">
    <w:p w14:paraId="6BBF761C" w14:textId="77777777" w:rsidR="0034402A" w:rsidRDefault="0034402A" w:rsidP="00B86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37A4A3" w14:textId="77777777" w:rsidR="00AF39C9" w:rsidRDefault="00AF39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1DCBBF" w14:textId="77777777" w:rsidR="00AF39C9" w:rsidRDefault="00AF39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B487A4" w14:textId="77777777" w:rsidR="00AF39C9" w:rsidRDefault="00AF3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03D49"/>
    <w:multiLevelType w:val="hybridMultilevel"/>
    <w:tmpl w:val="BDE6C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93BBD"/>
    <w:multiLevelType w:val="hybridMultilevel"/>
    <w:tmpl w:val="35741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F85"/>
    <w:rsid w:val="00006C96"/>
    <w:rsid w:val="00010610"/>
    <w:rsid w:val="00013476"/>
    <w:rsid w:val="00032121"/>
    <w:rsid w:val="00033DC4"/>
    <w:rsid w:val="000379D2"/>
    <w:rsid w:val="00042BBD"/>
    <w:rsid w:val="0007402C"/>
    <w:rsid w:val="000828F4"/>
    <w:rsid w:val="000B39B2"/>
    <w:rsid w:val="000C4E58"/>
    <w:rsid w:val="000D34C4"/>
    <w:rsid w:val="000E7E26"/>
    <w:rsid w:val="000F1BAD"/>
    <w:rsid w:val="000F6921"/>
    <w:rsid w:val="000F7820"/>
    <w:rsid w:val="00104251"/>
    <w:rsid w:val="00115B10"/>
    <w:rsid w:val="001200DC"/>
    <w:rsid w:val="00150FCF"/>
    <w:rsid w:val="00175E8A"/>
    <w:rsid w:val="00176940"/>
    <w:rsid w:val="001830F0"/>
    <w:rsid w:val="001A339F"/>
    <w:rsid w:val="001B3A5D"/>
    <w:rsid w:val="001C0B87"/>
    <w:rsid w:val="001D3F47"/>
    <w:rsid w:val="002233FA"/>
    <w:rsid w:val="00246608"/>
    <w:rsid w:val="002571E1"/>
    <w:rsid w:val="002619A0"/>
    <w:rsid w:val="00275249"/>
    <w:rsid w:val="00276F66"/>
    <w:rsid w:val="002913A2"/>
    <w:rsid w:val="0029531E"/>
    <w:rsid w:val="002D0BDE"/>
    <w:rsid w:val="002D2F4A"/>
    <w:rsid w:val="002F11C3"/>
    <w:rsid w:val="002F59EC"/>
    <w:rsid w:val="00322DDF"/>
    <w:rsid w:val="00335EDA"/>
    <w:rsid w:val="0034402A"/>
    <w:rsid w:val="0035454D"/>
    <w:rsid w:val="00362B1A"/>
    <w:rsid w:val="003B056F"/>
    <w:rsid w:val="003B746B"/>
    <w:rsid w:val="003C5B36"/>
    <w:rsid w:val="003D528B"/>
    <w:rsid w:val="003E4767"/>
    <w:rsid w:val="003E5CDA"/>
    <w:rsid w:val="003F0529"/>
    <w:rsid w:val="003F217F"/>
    <w:rsid w:val="00410EB5"/>
    <w:rsid w:val="0041147B"/>
    <w:rsid w:val="00420647"/>
    <w:rsid w:val="00443C3A"/>
    <w:rsid w:val="00451B39"/>
    <w:rsid w:val="00482606"/>
    <w:rsid w:val="004A7BEC"/>
    <w:rsid w:val="004B18FE"/>
    <w:rsid w:val="004D26C9"/>
    <w:rsid w:val="004D3425"/>
    <w:rsid w:val="004F5E57"/>
    <w:rsid w:val="004F6984"/>
    <w:rsid w:val="00511C7C"/>
    <w:rsid w:val="00535DD6"/>
    <w:rsid w:val="00564BE9"/>
    <w:rsid w:val="005674EF"/>
    <w:rsid w:val="005679E2"/>
    <w:rsid w:val="00575E4B"/>
    <w:rsid w:val="00582D16"/>
    <w:rsid w:val="00595003"/>
    <w:rsid w:val="005C36FB"/>
    <w:rsid w:val="005D2426"/>
    <w:rsid w:val="005E1570"/>
    <w:rsid w:val="00615A43"/>
    <w:rsid w:val="00616587"/>
    <w:rsid w:val="00617A1B"/>
    <w:rsid w:val="00624841"/>
    <w:rsid w:val="0064020E"/>
    <w:rsid w:val="00646F39"/>
    <w:rsid w:val="006542F0"/>
    <w:rsid w:val="00670107"/>
    <w:rsid w:val="00687040"/>
    <w:rsid w:val="006D5BAC"/>
    <w:rsid w:val="006D7D64"/>
    <w:rsid w:val="006E2040"/>
    <w:rsid w:val="006E6535"/>
    <w:rsid w:val="007113C1"/>
    <w:rsid w:val="007213BB"/>
    <w:rsid w:val="00741F9B"/>
    <w:rsid w:val="0074544F"/>
    <w:rsid w:val="00763847"/>
    <w:rsid w:val="00774933"/>
    <w:rsid w:val="00774C59"/>
    <w:rsid w:val="00776192"/>
    <w:rsid w:val="007914BB"/>
    <w:rsid w:val="007C57DD"/>
    <w:rsid w:val="007C7181"/>
    <w:rsid w:val="007E0223"/>
    <w:rsid w:val="007E0A2B"/>
    <w:rsid w:val="007E1C55"/>
    <w:rsid w:val="007E2345"/>
    <w:rsid w:val="007E333D"/>
    <w:rsid w:val="00863260"/>
    <w:rsid w:val="008640D7"/>
    <w:rsid w:val="008821C0"/>
    <w:rsid w:val="008A4F48"/>
    <w:rsid w:val="008B51A5"/>
    <w:rsid w:val="008B77E3"/>
    <w:rsid w:val="008D7DF8"/>
    <w:rsid w:val="008E6547"/>
    <w:rsid w:val="008F3CBB"/>
    <w:rsid w:val="008F530B"/>
    <w:rsid w:val="008F7536"/>
    <w:rsid w:val="0090404C"/>
    <w:rsid w:val="00910B31"/>
    <w:rsid w:val="00923ED7"/>
    <w:rsid w:val="00936010"/>
    <w:rsid w:val="00946708"/>
    <w:rsid w:val="00975CBD"/>
    <w:rsid w:val="00980902"/>
    <w:rsid w:val="00982B6B"/>
    <w:rsid w:val="00990638"/>
    <w:rsid w:val="0099312E"/>
    <w:rsid w:val="00996582"/>
    <w:rsid w:val="009B4A4A"/>
    <w:rsid w:val="009D2432"/>
    <w:rsid w:val="00A0613E"/>
    <w:rsid w:val="00A24AD0"/>
    <w:rsid w:val="00A441DC"/>
    <w:rsid w:val="00A51DD4"/>
    <w:rsid w:val="00A60969"/>
    <w:rsid w:val="00A62C44"/>
    <w:rsid w:val="00A7383D"/>
    <w:rsid w:val="00A80F75"/>
    <w:rsid w:val="00A85D92"/>
    <w:rsid w:val="00A978DD"/>
    <w:rsid w:val="00AA7204"/>
    <w:rsid w:val="00AC5E41"/>
    <w:rsid w:val="00AF1A4F"/>
    <w:rsid w:val="00AF39C9"/>
    <w:rsid w:val="00B43F58"/>
    <w:rsid w:val="00B8645F"/>
    <w:rsid w:val="00B8782C"/>
    <w:rsid w:val="00BA2D90"/>
    <w:rsid w:val="00BC7E33"/>
    <w:rsid w:val="00BD6F37"/>
    <w:rsid w:val="00C06B7C"/>
    <w:rsid w:val="00C519E2"/>
    <w:rsid w:val="00C6305C"/>
    <w:rsid w:val="00C81AE9"/>
    <w:rsid w:val="00C85B9F"/>
    <w:rsid w:val="00C90D13"/>
    <w:rsid w:val="00C92A51"/>
    <w:rsid w:val="00C931D4"/>
    <w:rsid w:val="00CA677B"/>
    <w:rsid w:val="00CC39BE"/>
    <w:rsid w:val="00CD391B"/>
    <w:rsid w:val="00CD725F"/>
    <w:rsid w:val="00D00F85"/>
    <w:rsid w:val="00D20CC8"/>
    <w:rsid w:val="00D30A36"/>
    <w:rsid w:val="00D3640F"/>
    <w:rsid w:val="00D44445"/>
    <w:rsid w:val="00D4520B"/>
    <w:rsid w:val="00D611D2"/>
    <w:rsid w:val="00D77433"/>
    <w:rsid w:val="00D82C71"/>
    <w:rsid w:val="00D85CA6"/>
    <w:rsid w:val="00DC7A30"/>
    <w:rsid w:val="00DD0C7B"/>
    <w:rsid w:val="00DD7B44"/>
    <w:rsid w:val="00DE3F87"/>
    <w:rsid w:val="00DE6052"/>
    <w:rsid w:val="00E2428E"/>
    <w:rsid w:val="00E272FC"/>
    <w:rsid w:val="00E32200"/>
    <w:rsid w:val="00E32745"/>
    <w:rsid w:val="00E33FC8"/>
    <w:rsid w:val="00E4794F"/>
    <w:rsid w:val="00E847F4"/>
    <w:rsid w:val="00E85292"/>
    <w:rsid w:val="00EB4FF6"/>
    <w:rsid w:val="00EC5165"/>
    <w:rsid w:val="00ED28CE"/>
    <w:rsid w:val="00EE08AE"/>
    <w:rsid w:val="00EE30C4"/>
    <w:rsid w:val="00F12E47"/>
    <w:rsid w:val="00F30EB8"/>
    <w:rsid w:val="00F40A88"/>
    <w:rsid w:val="00F6202E"/>
    <w:rsid w:val="00F847E6"/>
    <w:rsid w:val="00F97723"/>
    <w:rsid w:val="00FB4ACF"/>
    <w:rsid w:val="00FD1A0E"/>
    <w:rsid w:val="00FD584E"/>
    <w:rsid w:val="00FE453C"/>
    <w:rsid w:val="00FE4F52"/>
    <w:rsid w:val="00FE54C9"/>
    <w:rsid w:val="00FF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86B7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8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8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2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45F"/>
  </w:style>
  <w:style w:type="paragraph" w:styleId="Footer">
    <w:name w:val="footer"/>
    <w:basedOn w:val="Normal"/>
    <w:link w:val="FooterChar"/>
    <w:uiPriority w:val="99"/>
    <w:unhideWhenUsed/>
    <w:rsid w:val="00B8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45F"/>
  </w:style>
  <w:style w:type="character" w:styleId="Hyperlink">
    <w:name w:val="Hyperlink"/>
    <w:basedOn w:val="DefaultParagraphFont"/>
    <w:uiPriority w:val="99"/>
    <w:unhideWhenUsed/>
    <w:rsid w:val="00D00F8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0F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5C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82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28F4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0828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828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542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906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9063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5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E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ke\AppData\Roaming\Microsoft\Templates\Cover-page%20numbering%20(bottom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F46917140D694AAEAF39165F579555" ma:contentTypeVersion="12" ma:contentTypeDescription="Create a new document." ma:contentTypeScope="" ma:versionID="db3d14a080c3d05a25fadac5b68fa9d4">
  <xsd:schema xmlns:xsd="http://www.w3.org/2001/XMLSchema" xmlns:xs="http://www.w3.org/2001/XMLSchema" xmlns:p="http://schemas.microsoft.com/office/2006/metadata/properties" xmlns:ns1="http://schemas.microsoft.com/sharepoint/v3" xmlns:ns2="876de33e-aaa5-4507-9b92-b84e676ded0d" xmlns:ns3="9a0666c7-4cba-45e4-bb78-1ed48d50e5d1" xmlns:ns4="10dd7f8a-f247-48ee-8534-441ce336aea6" targetNamespace="http://schemas.microsoft.com/office/2006/metadata/properties" ma:root="true" ma:fieldsID="515485ad6e36e5036d2a1cb74e47cf80" ns1:_="" ns2:_="" ns3:_="" ns4:_="">
    <xsd:import namespace="http://schemas.microsoft.com/sharepoint/v3"/>
    <xsd:import namespace="876de33e-aaa5-4507-9b92-b84e676ded0d"/>
    <xsd:import namespace="9a0666c7-4cba-45e4-bb78-1ed48d50e5d1"/>
    <xsd:import namespace="10dd7f8a-f247-48ee-8534-441ce336aea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de33e-aaa5-4507-9b92-b84e676ded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666c7-4cba-45e4-bb78-1ed48d50e5d1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hidden="true" ma:internalName="LastSharedByUser" ma:readOnly="true">
      <xsd:simpleType>
        <xsd:restriction base="dms:Note"/>
      </xsd:simpleType>
    </xsd:element>
    <xsd:element name="LastSharedByTime" ma:index="11" nillable="true" ma:displayName="Last Shared By Time" ma:description="" ma:hidden="true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d7f8a-f247-48ee-8534-441ce336a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8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9" nillable="true" ma:displayName="MediaServiceOCR" ma:description="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386F7-845A-4F06-B020-2D57359C1A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8A1FC5-61FE-4158-B6F2-CF605BE113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76de33e-aaa5-4507-9b92-b84e676ded0d"/>
    <ds:schemaRef ds:uri="9a0666c7-4cba-45e4-bb78-1ed48d50e5d1"/>
    <ds:schemaRef ds:uri="10dd7f8a-f247-48ee-8534-441ce336ae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539CA-626A-478B-827E-59CB42E61AA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28403F04-12FF-464E-8E76-FA8B661B9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Cover-page numbering (bottom).dotx</Template>
  <TotalTime>0</TotalTime>
  <Pages>58</Pages>
  <Words>10439</Words>
  <Characters>59507</Characters>
  <Application>Microsoft Office Word</Application>
  <DocSecurity>0</DocSecurity>
  <Lines>495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2019-04-08T17:59:00Z</dcterms:created>
  <dcterms:modified xsi:type="dcterms:W3CDTF">2019-04-09T03:25:00Z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roxken@microsoft.com</vt:lpwstr>
  </property>
  <property fmtid="{D5CDD505-2E9C-101B-9397-08002B2CF9AE}" pid="5" name="MSIP_Label_f42aa342-8706-4288-bd11-ebb85995028c_SetDate">
    <vt:lpwstr>2018-07-13T17:33:02.7644396Z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0x010100D9F46917140D694AAEAF39165F579555</vt:lpwstr>
  </property>
</Properties>
</file>