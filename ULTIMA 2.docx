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C99DD" w14:textId="77777777" w:rsidR="00D00F85" w:rsidRDefault="00D00F85" w:rsidP="000828F4">
      <w:pPr>
        <w:pStyle w:val="Title"/>
        <w:jc w:val="center"/>
      </w:pPr>
      <w:bookmarkStart w:id="0" w:name="_GoBack"/>
      <w:bookmarkEnd w:id="0"/>
      <w:r w:rsidRPr="00D00F85">
        <w:t>ULTIMA 2.0</w:t>
      </w:r>
    </w:p>
    <w:p w14:paraId="3503472F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CS-435 Operating System</w:t>
      </w:r>
    </w:p>
    <w:p w14:paraId="5FB8AAFC" w14:textId="68F3F84B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 1 – Scheduler and Semaphore</w:t>
      </w:r>
    </w:p>
    <w:p w14:paraId="1666F392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26B8FA21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By:</w:t>
      </w:r>
    </w:p>
    <w:p w14:paraId="128DDFF3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3E4CBB6A" w14:textId="3A4F5346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Drake Wood </w:t>
      </w:r>
    </w:p>
    <w:p w14:paraId="103A6A1E" w14:textId="10E76C5D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 w:rsidRPr="00D00F85">
        <w:rPr>
          <w:rFonts w:ascii="Times New Roman" w:hAnsi="Times New Roman" w:cs="Times New Roman"/>
        </w:rPr>
        <w:t>drawood@iu.edu</w:t>
      </w:r>
    </w:p>
    <w:p w14:paraId="571BFCF2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79828913" w14:textId="1FD1859B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James Giegerich</w:t>
      </w:r>
    </w:p>
    <w:p w14:paraId="1BDBE539" w14:textId="73A98C14" w:rsidR="00D00F85" w:rsidRPr="004F6984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 w:rsidRPr="004F6984">
        <w:rPr>
          <w:rStyle w:val="Hyperlink"/>
          <w:rFonts w:ascii="Times New Roman" w:hAnsi="Times New Roman" w:cs="Times New Roman"/>
          <w:color w:val="auto"/>
          <w:u w:val="none"/>
        </w:rPr>
        <w:t>jgiegeri@iu.edu</w:t>
      </w:r>
    </w:p>
    <w:p w14:paraId="34575CD4" w14:textId="2F353291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26E1B47A" w14:textId="54F7670F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2/22/19</w:t>
      </w:r>
    </w:p>
    <w:p w14:paraId="32399812" w14:textId="77777777" w:rsidR="00D00F85" w:rsidRDefault="00D00F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0701576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D1FDF9" w14:textId="3537EE03" w:rsidR="000828F4" w:rsidRDefault="000828F4">
          <w:pPr>
            <w:pStyle w:val="TOCHeading"/>
          </w:pPr>
          <w:r>
            <w:t>Table of Contents</w:t>
          </w:r>
        </w:p>
        <w:p w14:paraId="5AC4EF51" w14:textId="48455624" w:rsidR="00990638" w:rsidRDefault="000828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087416" w:history="1">
            <w:r w:rsidR="00990638" w:rsidRPr="00C7188E">
              <w:rPr>
                <w:rStyle w:val="Hyperlink"/>
                <w:noProof/>
              </w:rPr>
              <w:t>Phase Abstract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_Toc2087416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2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501DDCED" w14:textId="78CD3FE2" w:rsidR="00990638" w:rsidRDefault="00A978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17" w:history="1">
            <w:r w:rsidR="00990638" w:rsidRPr="00C7188E">
              <w:rPr>
                <w:rStyle w:val="Hyperlink"/>
                <w:noProof/>
              </w:rPr>
              <w:t>Phase Description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_Toc2087417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3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24B15C85" w14:textId="4F94B7EA" w:rsidR="00990638" w:rsidRDefault="00A978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18" w:history="1">
            <w:r w:rsidR="00990638" w:rsidRPr="00C7188E">
              <w:rPr>
                <w:rStyle w:val="Hyperlink"/>
                <w:noProof/>
              </w:rPr>
              <w:t>Design Diagram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_Toc2087418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4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43372DC9" w14:textId="670514F4" w:rsidR="00990638" w:rsidRDefault="00A978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19" w:history="1">
            <w:r w:rsidR="00990638" w:rsidRPr="00C7188E">
              <w:rPr>
                <w:rStyle w:val="Hyperlink"/>
                <w:noProof/>
              </w:rPr>
              <w:t>Source Code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_Toc2087419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5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36E45F32" w14:textId="617B2BC0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0" w:history="1">
            <w:r w:rsidR="00990638" w:rsidRPr="00C7188E">
              <w:rPr>
                <w:rStyle w:val="Hyperlink"/>
                <w:noProof/>
              </w:rPr>
              <w:t>Main.cpp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_Toc2087420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5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7224DF92" w14:textId="35586CA1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1" w:history="1">
            <w:r w:rsidR="00990638" w:rsidRPr="00C7188E">
              <w:rPr>
                <w:rStyle w:val="Hyperlink"/>
                <w:noProof/>
              </w:rPr>
              <w:t>Semaphore.h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_Toc2087421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12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0BA1DF26" w14:textId="33683F34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2" w:history="1">
            <w:r w:rsidR="00990638" w:rsidRPr="00C7188E">
              <w:rPr>
                <w:rStyle w:val="Hyperlink"/>
                <w:noProof/>
              </w:rPr>
              <w:t>Semaphore.cpp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_Toc2087422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14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5BFA7910" w14:textId="5770D630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3" w:history="1">
            <w:r w:rsidR="00990638" w:rsidRPr="00C7188E">
              <w:rPr>
                <w:rStyle w:val="Hyperlink"/>
                <w:noProof/>
              </w:rPr>
              <w:t>Window.h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_Toc2087423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17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330346DC" w14:textId="0E7A0DB9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4" w:history="1">
            <w:r w:rsidR="00990638" w:rsidRPr="00C7188E">
              <w:rPr>
                <w:rStyle w:val="Hyperlink"/>
                <w:noProof/>
              </w:rPr>
              <w:t>Window.cpp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_Toc2087424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19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1FC23CEA" w14:textId="24430825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5" w:history="1">
            <w:r w:rsidR="00990638" w:rsidRPr="00C7188E">
              <w:rPr>
                <w:rStyle w:val="Hyperlink"/>
                <w:noProof/>
              </w:rPr>
              <w:t>Queue.h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_Toc2087425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22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79A7B26C" w14:textId="18959D1C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6" w:history="1">
            <w:r w:rsidR="00990638" w:rsidRPr="00C7188E">
              <w:rPr>
                <w:rStyle w:val="Hyperlink"/>
                <w:noProof/>
              </w:rPr>
              <w:t>Queue.cpp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_Toc2087426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26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3174DC23" w14:textId="56DEF107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7" w:history="1">
            <w:r w:rsidR="00990638" w:rsidRPr="00C7188E">
              <w:rPr>
                <w:rStyle w:val="Hyperlink"/>
                <w:noProof/>
              </w:rPr>
              <w:t>Scheduler.h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_Toc2087427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29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6B2DEAC7" w14:textId="1E2FA6A7" w:rsidR="00990638" w:rsidRDefault="00A978D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8" w:history="1">
            <w:r w:rsidR="00990638" w:rsidRPr="00C7188E">
              <w:rPr>
                <w:rStyle w:val="Hyperlink"/>
                <w:noProof/>
              </w:rPr>
              <w:t>Scheduler.cpp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_Toc2087428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32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5B94B9BF" w14:textId="4CB0813C" w:rsidR="00990638" w:rsidRDefault="00A978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29" w:history="1">
            <w:r w:rsidR="00990638" w:rsidRPr="00C7188E">
              <w:rPr>
                <w:rStyle w:val="Hyperlink"/>
                <w:noProof/>
              </w:rPr>
              <w:t>Makefile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_Toc2087429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36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73A6AC20" w14:textId="7377B267" w:rsidR="00990638" w:rsidRDefault="00A978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7430" w:history="1">
            <w:r w:rsidR="00990638" w:rsidRPr="00C7188E">
              <w:rPr>
                <w:rStyle w:val="Hyperlink"/>
                <w:noProof/>
              </w:rPr>
              <w:t>Output</w:t>
            </w:r>
            <w:r w:rsidR="00990638">
              <w:rPr>
                <w:noProof/>
                <w:webHidden/>
              </w:rPr>
              <w:tab/>
            </w:r>
            <w:r w:rsidR="00990638">
              <w:rPr>
                <w:noProof/>
                <w:webHidden/>
              </w:rPr>
              <w:fldChar w:fldCharType="begin"/>
            </w:r>
            <w:r w:rsidR="00990638">
              <w:rPr>
                <w:noProof/>
                <w:webHidden/>
              </w:rPr>
              <w:instrText xml:space="preserve"> PAGEREF _Toc2087430 \h </w:instrText>
            </w:r>
            <w:r w:rsidR="00990638">
              <w:rPr>
                <w:noProof/>
                <w:webHidden/>
              </w:rPr>
            </w:r>
            <w:r w:rsidR="00990638">
              <w:rPr>
                <w:noProof/>
                <w:webHidden/>
              </w:rPr>
              <w:fldChar w:fldCharType="separate"/>
            </w:r>
            <w:r w:rsidR="00617A1B">
              <w:rPr>
                <w:noProof/>
                <w:webHidden/>
              </w:rPr>
              <w:t>37</w:t>
            </w:r>
            <w:r w:rsidR="00990638">
              <w:rPr>
                <w:noProof/>
                <w:webHidden/>
              </w:rPr>
              <w:fldChar w:fldCharType="end"/>
            </w:r>
          </w:hyperlink>
        </w:p>
        <w:p w14:paraId="21092522" w14:textId="037C8347" w:rsidR="000828F4" w:rsidRDefault="000828F4">
          <w:r>
            <w:rPr>
              <w:b/>
              <w:bCs/>
              <w:noProof/>
            </w:rPr>
            <w:fldChar w:fldCharType="end"/>
          </w:r>
        </w:p>
      </w:sdtContent>
    </w:sdt>
    <w:p w14:paraId="2E7D31D4" w14:textId="77777777" w:rsidR="003F217F" w:rsidRPr="00990638" w:rsidRDefault="003F217F" w:rsidP="00990638">
      <w:pPr>
        <w:spacing w:line="240" w:lineRule="auto"/>
        <w:rPr>
          <w:rFonts w:ascii="Times New Roman" w:hAnsi="Times New Roman" w:cs="Times New Roman"/>
        </w:rPr>
      </w:pPr>
    </w:p>
    <w:p w14:paraId="3E1538F2" w14:textId="2E541FAE" w:rsidR="003E5CDA" w:rsidRDefault="003E5CDA" w:rsidP="00D00F85">
      <w:pPr>
        <w:spacing w:line="240" w:lineRule="auto"/>
        <w:rPr>
          <w:rFonts w:ascii="Times New Roman" w:hAnsi="Times New Roman" w:cs="Times New Roman"/>
        </w:rPr>
      </w:pPr>
    </w:p>
    <w:p w14:paraId="07D9AC36" w14:textId="77777777" w:rsidR="002F11C3" w:rsidRDefault="002F11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B68ACA" w14:textId="0F9CA7AF" w:rsidR="00D00F85" w:rsidRDefault="00D00F85" w:rsidP="000828F4">
      <w:pPr>
        <w:pStyle w:val="Heading2"/>
      </w:pPr>
      <w:bookmarkStart w:id="1" w:name="_Toc2087416"/>
      <w:r>
        <w:lastRenderedPageBreak/>
        <w:t>Phase Abstract</w:t>
      </w:r>
      <w:bookmarkEnd w:id="1"/>
    </w:p>
    <w:p w14:paraId="7C85958D" w14:textId="076B41F2" w:rsidR="00D00F85" w:rsidRDefault="000B3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report details the design and development of</w:t>
      </w:r>
      <w:r w:rsidR="00EB4FF6">
        <w:rPr>
          <w:rFonts w:ascii="Times New Roman" w:hAnsi="Times New Roman" w:cs="Times New Roman"/>
        </w:rPr>
        <w:t xml:space="preserve"> the first phase of the Ultima 2.0 project for C435</w:t>
      </w:r>
      <w:r w:rsidR="001200DC">
        <w:rPr>
          <w:rFonts w:ascii="Times New Roman" w:hAnsi="Times New Roman" w:cs="Times New Roman"/>
        </w:rPr>
        <w:t xml:space="preserve">. This program is written in C++ and is designed to run on a Unix operating system. </w:t>
      </w:r>
      <w:r w:rsidR="00335EDA">
        <w:rPr>
          <w:rFonts w:ascii="Times New Roman" w:hAnsi="Times New Roman" w:cs="Times New Roman"/>
        </w:rPr>
        <w:t>Th</w:t>
      </w:r>
      <w:r w:rsidR="00741F9B">
        <w:rPr>
          <w:rFonts w:ascii="Times New Roman" w:hAnsi="Times New Roman" w:cs="Times New Roman"/>
        </w:rPr>
        <w:t>is program and design are meant to be added to and upgraded in future iterations</w:t>
      </w:r>
      <w:r w:rsidR="000D34C4">
        <w:rPr>
          <w:rFonts w:ascii="Times New Roman" w:hAnsi="Times New Roman" w:cs="Times New Roman"/>
        </w:rPr>
        <w:t xml:space="preserve"> to add more features. This report includes the </w:t>
      </w:r>
      <w:r w:rsidR="00D3640F">
        <w:rPr>
          <w:rFonts w:ascii="Times New Roman" w:hAnsi="Times New Roman" w:cs="Times New Roman"/>
        </w:rPr>
        <w:t xml:space="preserve">full source code as well as design diagrams. </w:t>
      </w:r>
      <w:r w:rsidR="00D00F85">
        <w:rPr>
          <w:rFonts w:ascii="Times New Roman" w:hAnsi="Times New Roman" w:cs="Times New Roman"/>
        </w:rPr>
        <w:br w:type="page"/>
      </w:r>
    </w:p>
    <w:p w14:paraId="45048397" w14:textId="5DE03437" w:rsidR="00D00F85" w:rsidRDefault="00D00F85" w:rsidP="000828F4">
      <w:pPr>
        <w:pStyle w:val="Heading2"/>
      </w:pPr>
      <w:bookmarkStart w:id="2" w:name="_Toc2087417"/>
      <w:r>
        <w:lastRenderedPageBreak/>
        <w:t>Phase Description</w:t>
      </w:r>
      <w:bookmarkEnd w:id="2"/>
    </w:p>
    <w:p w14:paraId="7D401C2F" w14:textId="5A68D413" w:rsidR="00D00F85" w:rsidRDefault="00E272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phase </w:t>
      </w:r>
      <w:r w:rsidR="008E6547">
        <w:rPr>
          <w:rFonts w:ascii="Times New Roman" w:hAnsi="Times New Roman" w:cs="Times New Roman"/>
        </w:rPr>
        <w:t xml:space="preserve">is to implement resource synchronization </w:t>
      </w:r>
      <w:r w:rsidR="00982B6B">
        <w:rPr>
          <w:rFonts w:ascii="Times New Roman" w:hAnsi="Times New Roman" w:cs="Times New Roman"/>
        </w:rPr>
        <w:t xml:space="preserve">for our simulated operating system. This needs to be used to control access to </w:t>
      </w:r>
      <w:r w:rsidR="00670107">
        <w:rPr>
          <w:rFonts w:ascii="Times New Roman" w:hAnsi="Times New Roman" w:cs="Times New Roman"/>
        </w:rPr>
        <w:t xml:space="preserve">any shared resources </w:t>
      </w:r>
      <w:r w:rsidR="00C81AE9">
        <w:rPr>
          <w:rFonts w:ascii="Times New Roman" w:hAnsi="Times New Roman" w:cs="Times New Roman"/>
        </w:rPr>
        <w:t>such</w:t>
      </w:r>
      <w:r w:rsidR="00670107">
        <w:rPr>
          <w:rFonts w:ascii="Times New Roman" w:hAnsi="Times New Roman" w:cs="Times New Roman"/>
        </w:rPr>
        <w:t xml:space="preserve"> as printers, </w:t>
      </w:r>
      <w:r w:rsidR="00575E4B">
        <w:rPr>
          <w:rFonts w:ascii="Times New Roman" w:hAnsi="Times New Roman" w:cs="Times New Roman"/>
        </w:rPr>
        <w:t>memory, or disks. This synchronization is done with the use of semaphores</w:t>
      </w:r>
      <w:r w:rsidR="007213BB">
        <w:rPr>
          <w:rFonts w:ascii="Times New Roman" w:hAnsi="Times New Roman" w:cs="Times New Roman"/>
        </w:rPr>
        <w:t xml:space="preserve"> and it is imperative to support the use of any number of semaphores for future us and </w:t>
      </w:r>
      <w:r w:rsidR="00C81AE9">
        <w:rPr>
          <w:rFonts w:ascii="Times New Roman" w:hAnsi="Times New Roman" w:cs="Times New Roman"/>
        </w:rPr>
        <w:t>iterations</w:t>
      </w:r>
      <w:r w:rsidR="007213BB">
        <w:rPr>
          <w:rFonts w:ascii="Times New Roman" w:hAnsi="Times New Roman" w:cs="Times New Roman"/>
        </w:rPr>
        <w:t xml:space="preserve"> of this program. </w:t>
      </w:r>
      <w:r w:rsidR="002913A2">
        <w:rPr>
          <w:rFonts w:ascii="Times New Roman" w:hAnsi="Times New Roman" w:cs="Times New Roman"/>
        </w:rPr>
        <w:t xml:space="preserve">A process table is also needed </w:t>
      </w:r>
      <w:r w:rsidR="00C6305C">
        <w:rPr>
          <w:rFonts w:ascii="Times New Roman" w:hAnsi="Times New Roman" w:cs="Times New Roman"/>
        </w:rPr>
        <w:t xml:space="preserve">to dynamically store </w:t>
      </w:r>
      <w:r w:rsidR="00E4794F">
        <w:rPr>
          <w:rFonts w:ascii="Times New Roman" w:hAnsi="Times New Roman" w:cs="Times New Roman"/>
        </w:rPr>
        <w:t xml:space="preserve">Task Control Blocks (TCBs). TCBs are </w:t>
      </w:r>
      <w:r w:rsidR="000F6921">
        <w:rPr>
          <w:rFonts w:ascii="Times New Roman" w:hAnsi="Times New Roman" w:cs="Times New Roman"/>
        </w:rPr>
        <w:t xml:space="preserve">used to preserve the state of each task, running, ready, blocked, or dead. </w:t>
      </w:r>
      <w:r w:rsidR="00CC39BE">
        <w:rPr>
          <w:rFonts w:ascii="Times New Roman" w:hAnsi="Times New Roman" w:cs="Times New Roman"/>
        </w:rPr>
        <w:t xml:space="preserve">The TCB will be used to store more information in the future also. </w:t>
      </w:r>
      <w:r w:rsidR="008F3CBB">
        <w:rPr>
          <w:rFonts w:ascii="Times New Roman" w:hAnsi="Times New Roman" w:cs="Times New Roman"/>
        </w:rPr>
        <w:t xml:space="preserve">Output must show that </w:t>
      </w:r>
      <w:r w:rsidR="001B3A5D">
        <w:rPr>
          <w:rFonts w:ascii="Times New Roman" w:hAnsi="Times New Roman" w:cs="Times New Roman"/>
        </w:rPr>
        <w:t>the scheduler, process table, and semaphore work properly.</w:t>
      </w:r>
      <w:r w:rsidR="00687040">
        <w:rPr>
          <w:rFonts w:ascii="Times New Roman" w:hAnsi="Times New Roman" w:cs="Times New Roman"/>
        </w:rPr>
        <w:t xml:space="preserve"> To do this dump functions for the process table and semaphore must be added. </w:t>
      </w:r>
      <w:r w:rsidR="003D528B">
        <w:rPr>
          <w:rFonts w:ascii="Times New Roman" w:hAnsi="Times New Roman" w:cs="Times New Roman"/>
        </w:rPr>
        <w:t xml:space="preserve">The text book </w:t>
      </w:r>
      <w:r w:rsidR="001A339F">
        <w:rPr>
          <w:rFonts w:ascii="Times New Roman" w:hAnsi="Times New Roman" w:cs="Times New Roman"/>
        </w:rPr>
        <w:t xml:space="preserve">Modern </w:t>
      </w:r>
      <w:r w:rsidR="00774933">
        <w:rPr>
          <w:rFonts w:ascii="Times New Roman" w:hAnsi="Times New Roman" w:cs="Times New Roman"/>
        </w:rPr>
        <w:t xml:space="preserve">Operating Systems by Tanenbaum, </w:t>
      </w:r>
      <w:r w:rsidR="007E1C55">
        <w:rPr>
          <w:rFonts w:ascii="Times New Roman" w:hAnsi="Times New Roman" w:cs="Times New Roman"/>
        </w:rPr>
        <w:t xml:space="preserve">C435 class notes, Unix manual, and some online </w:t>
      </w:r>
      <w:r w:rsidR="00246608">
        <w:rPr>
          <w:rFonts w:ascii="Times New Roman" w:hAnsi="Times New Roman" w:cs="Times New Roman"/>
        </w:rPr>
        <w:t xml:space="preserve">research </w:t>
      </w:r>
      <w:r w:rsidR="00E847F4">
        <w:rPr>
          <w:rFonts w:ascii="Times New Roman" w:hAnsi="Times New Roman" w:cs="Times New Roman"/>
        </w:rPr>
        <w:t>was</w:t>
      </w:r>
      <w:r w:rsidR="00246608">
        <w:rPr>
          <w:rFonts w:ascii="Times New Roman" w:hAnsi="Times New Roman" w:cs="Times New Roman"/>
        </w:rPr>
        <w:t xml:space="preserve"> used </w:t>
      </w:r>
      <w:r w:rsidR="00E847F4">
        <w:rPr>
          <w:rFonts w:ascii="Times New Roman" w:hAnsi="Times New Roman" w:cs="Times New Roman"/>
        </w:rPr>
        <w:t>for external information.</w:t>
      </w:r>
      <w:r w:rsidR="006D5BAC">
        <w:rPr>
          <w:rFonts w:ascii="Times New Roman" w:hAnsi="Times New Roman" w:cs="Times New Roman"/>
        </w:rPr>
        <w:t xml:space="preserve"> </w:t>
      </w:r>
      <w:r w:rsidR="00D00F85">
        <w:rPr>
          <w:rFonts w:ascii="Times New Roman" w:hAnsi="Times New Roman" w:cs="Times New Roman"/>
        </w:rPr>
        <w:br w:type="page"/>
      </w:r>
    </w:p>
    <w:p w14:paraId="474C86E7" w14:textId="24859171" w:rsidR="00D00F85" w:rsidRDefault="00D00F85" w:rsidP="000828F4">
      <w:pPr>
        <w:pStyle w:val="Heading2"/>
      </w:pPr>
      <w:bookmarkStart w:id="3" w:name="_Toc2087418"/>
      <w:r>
        <w:lastRenderedPageBreak/>
        <w:t>Design Diagram</w:t>
      </w:r>
      <w:bookmarkEnd w:id="3"/>
    </w:p>
    <w:p w14:paraId="33296ACD" w14:textId="01ADC64C" w:rsidR="00D00F85" w:rsidRDefault="004A7B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9D0337" wp14:editId="3F285346">
            <wp:extent cx="5943600" cy="7040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redScreensho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85">
        <w:rPr>
          <w:rFonts w:ascii="Times New Roman" w:hAnsi="Times New Roman" w:cs="Times New Roman"/>
        </w:rPr>
        <w:br w:type="page"/>
      </w:r>
    </w:p>
    <w:p w14:paraId="6B35981E" w14:textId="0B1AB84D" w:rsidR="006542F0" w:rsidRDefault="00D00F85" w:rsidP="006542F0">
      <w:pPr>
        <w:pStyle w:val="Heading2"/>
      </w:pPr>
      <w:bookmarkStart w:id="4" w:name="_Toc2087419"/>
      <w:r>
        <w:lastRenderedPageBreak/>
        <w:t>Source Code</w:t>
      </w:r>
      <w:bookmarkEnd w:id="4"/>
    </w:p>
    <w:p w14:paraId="1B1D1168" w14:textId="0BC6BC95" w:rsidR="006542F0" w:rsidRPr="006542F0" w:rsidRDefault="006542F0" w:rsidP="006542F0">
      <w:pPr>
        <w:pStyle w:val="Heading3"/>
      </w:pPr>
      <w:bookmarkStart w:id="5" w:name="_Toc2087420"/>
      <w:r>
        <w:t>Main.cpp</w:t>
      </w:r>
      <w:bookmarkEnd w:id="5"/>
    </w:p>
    <w:p w14:paraId="55CC41D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/*==================================================================================|</w:t>
      </w:r>
    </w:p>
    <w:p w14:paraId="180606A9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Assignment:        Ultima 2.0 Phase 1</w:t>
      </w:r>
    </w:p>
    <w:p w14:paraId="3A3A2E0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File Name:  main.cpp</w:t>
      </w:r>
    </w:p>
    <w:p w14:paraId="65058C7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Dependencies:     scheduler.h semaphore.h window.h queue.h</w:t>
      </w:r>
    </w:p>
    <w:p w14:paraId="20EA0EE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   Authors:     Drake Wood, James Giegerich</w:t>
      </w:r>
    </w:p>
    <w:p w14:paraId="4E4AF98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Language:   C++</w:t>
      </w:r>
    </w:p>
    <w:p w14:paraId="2D52A32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 Compiler:  G++</w:t>
      </w:r>
    </w:p>
    <w:p w14:paraId="564AE2F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      Class:    C435 - Operating Systems</w:t>
      </w:r>
    </w:p>
    <w:p w14:paraId="11F213F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 Instructor:    Dr. Hakimzadeh</w:t>
      </w:r>
    </w:p>
    <w:p w14:paraId="0EF4DCB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Date Created:    12/16/2019</w:t>
      </w:r>
    </w:p>
    <w:p w14:paraId="62C37D1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Last Updated:        12/25/2019</w:t>
      </w:r>
    </w:p>
    <w:p w14:paraId="00A1DE4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 Due Date:  12/25/2019</w:t>
      </w:r>
    </w:p>
    <w:p w14:paraId="5CDA03B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|==================================================================================|</w:t>
      </w:r>
    </w:p>
    <w:p w14:paraId="32CE6CB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Description: Contains the main function that interacts with the scheduler, semaphore, queue, and window classes.</w:t>
      </w:r>
    </w:p>
    <w:p w14:paraId="342D5B8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|               Multiple curses windows and 3 pthreads are created which are then passed to other functions to handle. </w:t>
      </w:r>
    </w:p>
    <w:p w14:paraId="4B1C587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|               The rest of main contains an input loop for the user to control what happens while the program is running.</w:t>
      </w:r>
    </w:p>
    <w:p w14:paraId="197A25E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|               Details of the way functions are used and their parameters as well as </w:t>
      </w:r>
    </w:p>
    <w:p w14:paraId="7E0C8E2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|               computation details are given in the class descriptions.                         </w:t>
      </w:r>
    </w:p>
    <w:p w14:paraId="42B6E88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*==================================================================================*/</w:t>
      </w:r>
    </w:p>
    <w:p w14:paraId="7E02717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3EC7721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&lt;iostream&gt;</w:t>
      </w:r>
    </w:p>
    <w:p w14:paraId="0471AFD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&lt;pthread.h&gt;    // Needed for using the pthread library</w:t>
      </w:r>
    </w:p>
    <w:p w14:paraId="18743EE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&lt;assert.h&gt;</w:t>
      </w:r>
    </w:p>
    <w:p w14:paraId="3E9EBFD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&lt;time.h&gt;</w:t>
      </w:r>
    </w:p>
    <w:p w14:paraId="6B31BE3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&lt;unistd.h&gt;         // Needed for sleep()</w:t>
      </w:r>
    </w:p>
    <w:p w14:paraId="6E5A550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&lt;ncurses.h&gt;    // Needed for Curses windowing</w:t>
      </w:r>
    </w:p>
    <w:p w14:paraId="1A7C2DA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&lt;stdarg.h&gt;         // Needed for formatted output to window</w:t>
      </w:r>
    </w:p>
    <w:p w14:paraId="28EF55B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&lt;termios.h&gt;</w:t>
      </w:r>
    </w:p>
    <w:p w14:paraId="00B88B0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&lt;fcntl.h&gt;</w:t>
      </w:r>
    </w:p>
    <w:p w14:paraId="42BB3A5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&lt;cstdlib&gt;</w:t>
      </w:r>
    </w:p>
    <w:p w14:paraId="23B982B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"queue.h"</w:t>
      </w:r>
    </w:p>
    <w:p w14:paraId="1ED9198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"scheduler.h"</w:t>
      </w:r>
    </w:p>
    <w:p w14:paraId="09B5F2F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lastRenderedPageBreak/>
        <w:t>#include "semaphore.h"</w:t>
      </w:r>
    </w:p>
    <w:p w14:paraId="2437B9A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#include "window.h"</w:t>
      </w:r>
    </w:p>
    <w:p w14:paraId="08DA7BD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40CE7D3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using namespace std;</w:t>
      </w:r>
    </w:p>
    <w:p w14:paraId="4CA7709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semaphore sema(1);  // creates semaphore</w:t>
      </w:r>
    </w:p>
    <w:p w14:paraId="4E972C1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18845DE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2912588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//------------------------------MAIN----------------------------------------</w:t>
      </w:r>
    </w:p>
    <w:p w14:paraId="3FDC14E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791BC40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393C2B0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int main() {</w:t>
      </w:r>
    </w:p>
    <w:p w14:paraId="544B16A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initscr();                  // Start nCurses</w:t>
      </w:r>
    </w:p>
    <w:p w14:paraId="5FB0516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refresh();                  // Refresh screen</w:t>
      </w:r>
    </w:p>
    <w:p w14:paraId="0A30466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scheduler sched;</w:t>
      </w:r>
    </w:p>
    <w:p w14:paraId="790A5AD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1D4B365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6970211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//Creating heading window, printing content</w:t>
      </w:r>
    </w:p>
    <w:p w14:paraId="0DB22A6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071169F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</w:t>
      </w:r>
    </w:p>
    <w:p w14:paraId="421BEE1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Heading_Win = newwin(12, 80, 3, 2);</w:t>
      </w:r>
    </w:p>
    <w:p w14:paraId="4488F63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box(Heading_Win, 0,0);</w:t>
      </w:r>
    </w:p>
    <w:p w14:paraId="555B69D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</w:t>
      </w:r>
    </w:p>
    <w:p w14:paraId="2EF905B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char semabuff[32];</w:t>
      </w:r>
    </w:p>
    <w:p w14:paraId="225E4EA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sprintf(semabuff, " heading window");       // Giving semaphore a resource name</w:t>
      </w:r>
    </w:p>
    <w:p w14:paraId="16FBFD1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sema.down(semabuff);</w:t>
      </w:r>
    </w:p>
    <w:p w14:paraId="5C2A0DF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mvwprintw(Heading_Win, 2, 28, "ULTIMA 2.0 (Spring 2019)");</w:t>
      </w:r>
    </w:p>
    <w:p w14:paraId="54667AB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mvwprintw(Heading_Win, 4, 2, "Starting ULTIMA 2.0.....");</w:t>
      </w:r>
    </w:p>
    <w:p w14:paraId="7A7DE0D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mvwprintw(Heading_Win, 5, 2, "Starting Thread 1....");</w:t>
      </w:r>
    </w:p>
    <w:p w14:paraId="4A26B02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mvwprintw(Heading_Win, 6, 2, "Starting Thread 2....");</w:t>
      </w:r>
    </w:p>
    <w:p w14:paraId="4941B119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mvwprintw(Heading_Win, 7, 2, "Starting Thread 3....");</w:t>
      </w:r>
    </w:p>
    <w:p w14:paraId="7833E47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mvwprintw(Heading_Win, 9, 2, "Press 'q' or Ctrl-C to exit the program...");</w:t>
      </w:r>
    </w:p>
    <w:p w14:paraId="79D1C2D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wrefresh(Heading_Win);</w:t>
      </w:r>
    </w:p>
    <w:p w14:paraId="7F2D735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sema.up();</w:t>
      </w:r>
    </w:p>
    <w:p w14:paraId="0DAE054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</w:t>
      </w:r>
    </w:p>
    <w:p w14:paraId="680E463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lastRenderedPageBreak/>
        <w:t>//------------------------------------------------------------------------------</w:t>
      </w:r>
    </w:p>
    <w:p w14:paraId="06A7C33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//Creating log window</w:t>
      </w:r>
    </w:p>
    <w:p w14:paraId="6CF98AD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3C4F72B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4EF04A1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Log_Win = create_window(10, 60, 30, 2);</w:t>
      </w:r>
    </w:p>
    <w:p w14:paraId="73583BD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write_window(Log_Win, 1, 18, "...........Log...........\n");</w:t>
      </w:r>
    </w:p>
    <w:p w14:paraId="1AFD546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</w:t>
      </w:r>
    </w:p>
    <w:p w14:paraId="039B68B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7C0C9C3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//Creating console window</w:t>
      </w:r>
    </w:p>
    <w:p w14:paraId="0AD1566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1BED5DDB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7C364E4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Console_Win = create_window(10, 20, 30, 62);</w:t>
      </w:r>
    </w:p>
    <w:p w14:paraId="4A65208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write_window(Console_Win, 1, 1, " ....Console....\n");</w:t>
      </w:r>
    </w:p>
    <w:p w14:paraId="249EB4B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write_window(Console_Win, 2, 1, "Ultima # ");</w:t>
      </w:r>
    </w:p>
    <w:p w14:paraId="77869A4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write_window(Log_Win, " Main program started\n" );</w:t>
      </w:r>
    </w:p>
    <w:p w14:paraId="01D8930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6C8DE85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1B16EED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//Creating 3 windows for tasks</w:t>
      </w:r>
    </w:p>
    <w:p w14:paraId="59D525C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61178A0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5F16171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W1 = create_window(15, 25, 15, 2);</w:t>
      </w:r>
    </w:p>
    <w:p w14:paraId="6D8189B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W2 = create_window(15, 25, 15, 30);</w:t>
      </w:r>
    </w:p>
    <w:p w14:paraId="1D8C93E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W3 = create_window(15, 25, 15, 57);</w:t>
      </w:r>
    </w:p>
    <w:p w14:paraId="351228A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14AF846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2C778AE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//Creating tasks with create_task passing each a name and task window </w:t>
      </w:r>
    </w:p>
    <w:p w14:paraId="0117D8A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0ADFE66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4A978FF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sched.create_task((char*)" Task 1", W1);</w:t>
      </w:r>
    </w:p>
    <w:p w14:paraId="337A7D5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sched.create_task((char*)" Task 2", W2);</w:t>
      </w:r>
    </w:p>
    <w:p w14:paraId="7D28225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sched.create_task((char*)" Task 3", W3);</w:t>
      </w:r>
    </w:p>
    <w:p w14:paraId="07BB31D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</w:t>
      </w:r>
    </w:p>
    <w:p w14:paraId="3374AA4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1DB61C99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//Creating a process table dump window</w:t>
      </w:r>
    </w:p>
    <w:p w14:paraId="6E73DE2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lastRenderedPageBreak/>
        <w:t>//------------------------------------------------------------------------------</w:t>
      </w:r>
    </w:p>
    <w:p w14:paraId="6E1DECA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0D0BEFE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Process_Table = create_window(8, 40, 3, 83);</w:t>
      </w:r>
    </w:p>
    <w:p w14:paraId="1DFE22F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write_window(Process_Table, 1, 5, "      PROCESS TABLE DUMP \n -------------------------------------\n");</w:t>
      </w:r>
    </w:p>
    <w:p w14:paraId="398F44B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</w:t>
      </w:r>
    </w:p>
    <w:p w14:paraId="484C70DB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//-------------------------------------------------------------------------------</w:t>
      </w:r>
    </w:p>
    <w:p w14:paraId="379260D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//Creating a semaphore dump window</w:t>
      </w:r>
    </w:p>
    <w:p w14:paraId="059B004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//-------------------------------------------------------------------------------</w:t>
      </w:r>
    </w:p>
    <w:p w14:paraId="2666CFFB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5145936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WINDOW * Sema_Dump = create_window(7, 40, 11, 83);</w:t>
      </w:r>
    </w:p>
    <w:p w14:paraId="753460E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write_window(Sema_Dump, 1, 5, "        SEMAPHORE DUMP \n -------------------------------------\n");</w:t>
      </w:r>
    </w:p>
    <w:p w14:paraId="75768E9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6049A08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03A1561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//Setup for user console input</w:t>
      </w:r>
    </w:p>
    <w:p w14:paraId="5F71209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11FB8E4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</w:t>
      </w:r>
    </w:p>
    <w:p w14:paraId="7A8E22B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sprintf(semabuff, " user console"); // giving semaphore a resource name</w:t>
      </w:r>
    </w:p>
    <w:p w14:paraId="39D5C58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sema.down(semabuff);                    </w:t>
      </w:r>
    </w:p>
    <w:p w14:paraId="5907B52B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cbreak();                                       // Set up keyboard I/O processing</w:t>
      </w:r>
    </w:p>
    <w:p w14:paraId="17BE066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noecho();                                       // disable line buffering</w:t>
      </w:r>
    </w:p>
    <w:p w14:paraId="7008070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nodelay(Console_Win, true);         // disable automatic echo of characters read by getch(), wgetch()</w:t>
      </w:r>
    </w:p>
    <w:p w14:paraId="7F01F26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sema.up();                                      // nodelay causes getch to be a non-blocking call.</w:t>
      </w:r>
    </w:p>
    <w:p w14:paraId="08BC497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char buff[256];                             // If no input is ready, getch returns ERR</w:t>
      </w:r>
    </w:p>
    <w:p w14:paraId="3A5BD039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int input = -1;</w:t>
      </w:r>
    </w:p>
    <w:p w14:paraId="6F4FDAB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int CPU_Quantum = 1;</w:t>
      </w:r>
    </w:p>
    <w:p w14:paraId="6585BD2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56B6369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27592C4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//Input loop for user console</w:t>
      </w:r>
    </w:p>
    <w:p w14:paraId="2303749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//------------------------------------------------------------------------------</w:t>
      </w:r>
    </w:p>
    <w:p w14:paraId="569C501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</w:t>
      </w:r>
    </w:p>
    <w:p w14:paraId="45B98C0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while(input != 'q')</w:t>
      </w:r>
    </w:p>
    <w:p w14:paraId="7A3CA95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{</w:t>
      </w:r>
    </w:p>
    <w:p w14:paraId="0438C06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sched.dump(1, Process_Table);   // updates dump windows </w:t>
      </w:r>
    </w:p>
    <w:p w14:paraId="1038FA0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sema.dump(1, Sema_Dump);        // every loop</w:t>
      </w:r>
    </w:p>
    <w:p w14:paraId="74DC4EC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lastRenderedPageBreak/>
        <w:t xml:space="preserve">        </w:t>
      </w:r>
    </w:p>
    <w:p w14:paraId="42C82F7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sprintf(semabuff, " input loop");   // giving semaphore a resource name</w:t>
      </w:r>
    </w:p>
    <w:p w14:paraId="14D2DBF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sema.down(semabuff);</w:t>
      </w:r>
    </w:p>
    <w:p w14:paraId="784CD7A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input = wgetch(Console_Win);</w:t>
      </w:r>
    </w:p>
    <w:p w14:paraId="36FB4FA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sema.up();</w:t>
      </w:r>
    </w:p>
    <w:p w14:paraId="622CB0D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</w:t>
      </w:r>
    </w:p>
    <w:p w14:paraId="6788C76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switch(input)</w:t>
      </w:r>
    </w:p>
    <w:p w14:paraId="0557779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{</w:t>
      </w:r>
    </w:p>
    <w:p w14:paraId="0793B14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'1':</w:t>
      </w:r>
    </w:p>
    <w:p w14:paraId="4804A6F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'2':</w:t>
      </w:r>
    </w:p>
    <w:p w14:paraId="7586381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'3':</w:t>
      </w:r>
    </w:p>
    <w:p w14:paraId="39225C1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sprintf(buff, " %c\n", input);</w:t>
      </w:r>
    </w:p>
    <w:p w14:paraId="7634A05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write_window(Console_Win, buff);</w:t>
      </w:r>
    </w:p>
    <w:p w14:paraId="5BF7572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sprintf(buff, " Attempting to kill task %c\n", input);</w:t>
      </w:r>
    </w:p>
    <w:p w14:paraId="3AD8876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write_window(Log_Win, buff);</w:t>
      </w:r>
    </w:p>
    <w:p w14:paraId="1FCF78C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</w:t>
      </w:r>
    </w:p>
    <w:p w14:paraId="75581AA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if (sched.destroy_task(input - '0')){       //killed</w:t>
      </w:r>
    </w:p>
    <w:p w14:paraId="5003DF7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sprintf(buff, " Task %c killed\n", input);</w:t>
      </w:r>
    </w:p>
    <w:p w14:paraId="3FA003A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write_window(Log_Win, buff);</w:t>
      </w:r>
    </w:p>
    <w:p w14:paraId="78B85B4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}else{                                              //already dead</w:t>
      </w:r>
    </w:p>
    <w:p w14:paraId="5392B58B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sprintf(buff, " Task %c already dead\n", input);        // giving semaphore a resource name</w:t>
      </w:r>
    </w:p>
    <w:p w14:paraId="3E4B6DF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write_window(Log_Win, buff);</w:t>
      </w:r>
    </w:p>
    <w:p w14:paraId="6EC74A3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} // end else</w:t>
      </w:r>
    </w:p>
    <w:p w14:paraId="6E78035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</w:t>
      </w:r>
    </w:p>
    <w:p w14:paraId="0D25F4B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sprintf(semabuff, " clear console");</w:t>
      </w:r>
    </w:p>
    <w:p w14:paraId="0429893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sema.down(semabuff);</w:t>
      </w:r>
    </w:p>
    <w:p w14:paraId="4881C51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wclear(Console_Win);</w:t>
      </w:r>
    </w:p>
    <w:p w14:paraId="3571FEF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sema.up();</w:t>
      </w:r>
    </w:p>
    <w:p w14:paraId="714ED86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</w:t>
      </w:r>
    </w:p>
    <w:p w14:paraId="78D14B6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write_window(Console_Win, 1, 1, "Ultima # ");</w:t>
      </w:r>
    </w:p>
    <w:p w14:paraId="1047644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break;</w:t>
      </w:r>
    </w:p>
    <w:p w14:paraId="1DDDA20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'c':                   // CLEAR</w:t>
      </w:r>
    </w:p>
    <w:p w14:paraId="5A9D918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sprintf(semabuff, " user case c");</w:t>
      </w:r>
    </w:p>
    <w:p w14:paraId="69E5B21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sema.down(semabuff);</w:t>
      </w:r>
    </w:p>
    <w:p w14:paraId="2BEE6E2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lastRenderedPageBreak/>
        <w:t xml:space="preserve">                refresh();                      // Clear the entire screen (in case it is corrupted)</w:t>
      </w:r>
    </w:p>
    <w:p w14:paraId="7504BEC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wclear(Console_Win);    // Clear the Console window</w:t>
      </w:r>
    </w:p>
    <w:p w14:paraId="5217FF1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sema.up();</w:t>
      </w:r>
    </w:p>
    <w:p w14:paraId="7DA1AF5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</w:t>
      </w:r>
    </w:p>
    <w:p w14:paraId="3ED1110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write_window(Console_Win, 1, 1, "Ultima # ");</w:t>
      </w:r>
    </w:p>
    <w:p w14:paraId="7586DA6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break;</w:t>
      </w:r>
    </w:p>
    <w:p w14:paraId="5176CA8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'h':                   // HELP</w:t>
      </w:r>
    </w:p>
    <w:p w14:paraId="5545C21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display_help(Console_Win);</w:t>
      </w:r>
    </w:p>
    <w:p w14:paraId="7032D22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write_window(Console_Win, 8, 1, "Ultima # ");</w:t>
      </w:r>
    </w:p>
    <w:p w14:paraId="68B5030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break;</w:t>
      </w:r>
    </w:p>
    <w:p w14:paraId="0342DE5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'g':</w:t>
      </w:r>
    </w:p>
    <w:p w14:paraId="3757A60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sched.garbage_collect();</w:t>
      </w:r>
    </w:p>
    <w:p w14:paraId="3889949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break;</w:t>
      </w:r>
    </w:p>
    <w:p w14:paraId="1116563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'q':                   // QUIT</w:t>
      </w:r>
    </w:p>
    <w:p w14:paraId="20F69BBB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write_window(Log_Win," Quiting the main program....\n" );</w:t>
      </w:r>
    </w:p>
    <w:p w14:paraId="2FC1124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for (int i = 1; i &lt; 4; i++){</w:t>
      </w:r>
    </w:p>
    <w:p w14:paraId="1CE7E4B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if (sched.destroy_task(i)){     // Killed</w:t>
      </w:r>
    </w:p>
    <w:p w14:paraId="073F45E3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sprintf(buff, " Task %d killed\n", i);</w:t>
      </w:r>
    </w:p>
    <w:p w14:paraId="2168C86B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write_window(Log_Win, buff);</w:t>
      </w:r>
    </w:p>
    <w:p w14:paraId="4BDD782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}else{                                  // Already dead</w:t>
      </w:r>
    </w:p>
    <w:p w14:paraId="0A5659DE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sprintf(buff, " Task %d already dead\n", i);</w:t>
      </w:r>
    </w:p>
    <w:p w14:paraId="2DC23EE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    write_window(Log_Win, buff);</w:t>
      </w:r>
    </w:p>
    <w:p w14:paraId="0FF36ED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} // end else</w:t>
      </w:r>
    </w:p>
    <w:p w14:paraId="08F123C7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} // end if</w:t>
      </w:r>
    </w:p>
    <w:p w14:paraId="25F636B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break;</w:t>
      </w:r>
    </w:p>
    <w:p w14:paraId="719D4DB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case ERR:   // If wgetch() return ERR, that means no keys were pressed</w:t>
      </w:r>
    </w:p>
    <w:p w14:paraId="3ABB336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break;</w:t>
      </w:r>
    </w:p>
    <w:p w14:paraId="3AAFF30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default:</w:t>
      </w:r>
    </w:p>
    <w:p w14:paraId="0B0B09A5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sprintf(buff, " %c\n", input);</w:t>
      </w:r>
    </w:p>
    <w:p w14:paraId="417DB7F6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write_window(Console_Win, buff);</w:t>
      </w:r>
    </w:p>
    <w:p w14:paraId="0F073AFA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write_window(Console_Win, " -Invalid Command\n");</w:t>
      </w:r>
    </w:p>
    <w:p w14:paraId="236E3DC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write_window(Log_Win, buff);</w:t>
      </w:r>
    </w:p>
    <w:p w14:paraId="57457EB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write_window(Log_Win, " -Invalid Command\n");</w:t>
      </w:r>
    </w:p>
    <w:p w14:paraId="201A465C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        write_window(Console_Win, " Ultima # ");</w:t>
      </w:r>
    </w:p>
    <w:p w14:paraId="2B0A0D24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lastRenderedPageBreak/>
        <w:t xml:space="preserve">            break;</w:t>
      </w:r>
    </w:p>
    <w:p w14:paraId="3BA6F020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} // end switch</w:t>
      </w:r>
    </w:p>
    <w:p w14:paraId="0E56D17F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sleep(1);</w:t>
      </w:r>
    </w:p>
    <w:p w14:paraId="33AFAEC2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    CPU_Quantum++;</w:t>
      </w:r>
    </w:p>
    <w:p w14:paraId="75D01619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 xml:space="preserve">    } // end while</w:t>
      </w:r>
    </w:p>
    <w:p w14:paraId="4AECC42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</w:p>
    <w:p w14:paraId="782EDF5D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endwin();</w:t>
      </w:r>
    </w:p>
    <w:p w14:paraId="393BFE01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return 0;</w:t>
      </w:r>
    </w:p>
    <w:p w14:paraId="4D8C32B8" w14:textId="77777777" w:rsidR="00FF3290" w:rsidRPr="00FF3290" w:rsidRDefault="00FF3290" w:rsidP="00FF3290">
      <w:pPr>
        <w:rPr>
          <w:rFonts w:ascii="Times New Roman" w:hAnsi="Times New Roman" w:cs="Times New Roman"/>
          <w:sz w:val="18"/>
        </w:rPr>
      </w:pPr>
      <w:r w:rsidRPr="00FF3290">
        <w:rPr>
          <w:rFonts w:ascii="Times New Roman" w:hAnsi="Times New Roman" w:cs="Times New Roman"/>
          <w:sz w:val="18"/>
        </w:rPr>
        <w:t>} // end of main</w:t>
      </w:r>
    </w:p>
    <w:p w14:paraId="1682AC31" w14:textId="5AA4D39D" w:rsidR="0029531E" w:rsidRDefault="00295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1E97A0" w14:textId="4D76D1FE" w:rsidR="006542F0" w:rsidRDefault="006542F0" w:rsidP="006542F0">
      <w:pPr>
        <w:pStyle w:val="Heading3"/>
      </w:pPr>
      <w:bookmarkStart w:id="6" w:name="_Toc2087421"/>
      <w:r>
        <w:lastRenderedPageBreak/>
        <w:t>Semaphore.h</w:t>
      </w:r>
      <w:bookmarkEnd w:id="6"/>
    </w:p>
    <w:p w14:paraId="62585E63" w14:textId="4232922D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/*==================================================================================|</w:t>
      </w:r>
    </w:p>
    <w:p w14:paraId="7329D820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Assignment:        Ultima 2.0 Phase 1</w:t>
      </w:r>
    </w:p>
    <w:p w14:paraId="27552D80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File Name:  semaphore.h</w:t>
      </w:r>
    </w:p>
    <w:p w14:paraId="09BF544E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Dependencies:     scheduler.h</w:t>
      </w:r>
    </w:p>
    <w:p w14:paraId="0C11EEC9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  Authors:     Drake Wood, James Giegerich</w:t>
      </w:r>
    </w:p>
    <w:p w14:paraId="27023C35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Language:   C++</w:t>
      </w:r>
    </w:p>
    <w:p w14:paraId="1BCC9705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Compiler:  G++</w:t>
      </w:r>
    </w:p>
    <w:p w14:paraId="12CA6586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     Class:    C435 - Operating Systems</w:t>
      </w:r>
    </w:p>
    <w:p w14:paraId="79A57CD3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Instructor:    Dr. Hakimzadeh</w:t>
      </w:r>
    </w:p>
    <w:p w14:paraId="5CB29EDD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Date Created:    12/16/2019</w:t>
      </w:r>
    </w:p>
    <w:p w14:paraId="4B8579FF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Last Updated:        12/25/2019</w:t>
      </w:r>
    </w:p>
    <w:p w14:paraId="5AA61330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Due Date:  12/25/2019</w:t>
      </w:r>
    </w:p>
    <w:p w14:paraId="303AF354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|==================================================================================|</w:t>
      </w:r>
    </w:p>
    <w:p w14:paraId="60959DA7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Description: This is the header file which defines the class semaphore. There are 3 functions along with a</w:t>
      </w:r>
    </w:p>
    <w:p w14:paraId="66CDFC16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       constructor and deconstructor.</w:t>
      </w:r>
    </w:p>
    <w:p w14:paraId="074CD1D4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       -dump displays information related to this class in a window for debugging.</w:t>
      </w:r>
    </w:p>
    <w:p w14:paraId="291A72D5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|               -up creates a mutex and queues it, effectively locking a critical section.</w:t>
      </w:r>
    </w:p>
    <w:p w14:paraId="76B40D6C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|               -down dequeues a mutex, unlocking it. </w:t>
      </w:r>
    </w:p>
    <w:p w14:paraId="7473E357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*==================================================================================*/</w:t>
      </w:r>
    </w:p>
    <w:p w14:paraId="1CE56B3B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</w:p>
    <w:p w14:paraId="284F7C32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#ifndef SEMAPHORE_H</w:t>
      </w:r>
    </w:p>
    <w:p w14:paraId="0C5C41C4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#define SEMAPHORE_H</w:t>
      </w:r>
    </w:p>
    <w:p w14:paraId="4A53A723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</w:p>
    <w:p w14:paraId="063FC6A1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57B3CAF4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&lt;pthread.h&gt;    // Needed for using the pthread library</w:t>
      </w:r>
    </w:p>
    <w:p w14:paraId="277DE2E3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&lt;assert.h&gt;</w:t>
      </w:r>
    </w:p>
    <w:p w14:paraId="2375D5B0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&lt;time.h&gt;</w:t>
      </w:r>
    </w:p>
    <w:p w14:paraId="7A9395C1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&lt;unistd.h&gt;         // Needed for sleep()</w:t>
      </w:r>
    </w:p>
    <w:p w14:paraId="0AE4FEA2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&lt;ncurses.h&gt;    // Needed for Curses windowing</w:t>
      </w:r>
    </w:p>
    <w:p w14:paraId="0E094786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&lt;stdarg.h&gt;         // Needed for formatted output to window</w:t>
      </w:r>
    </w:p>
    <w:p w14:paraId="15099BC6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&lt;termios.h&gt;</w:t>
      </w:r>
    </w:p>
    <w:p w14:paraId="2CA9C855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&lt;fcntl.h&gt;</w:t>
      </w:r>
    </w:p>
    <w:p w14:paraId="087730B6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&lt;cstdlib&gt;</w:t>
      </w:r>
    </w:p>
    <w:p w14:paraId="5F9462B3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lastRenderedPageBreak/>
        <w:t>#include "queue.h"</w:t>
      </w:r>
    </w:p>
    <w:p w14:paraId="5A9B49CA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>#include "scheduler.h"</w:t>
      </w:r>
    </w:p>
    <w:p w14:paraId="126A9F48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</w:p>
    <w:p w14:paraId="1F6D38EB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class semaphore { </w:t>
      </w:r>
    </w:p>
    <w:p w14:paraId="3C2D45D8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int sema_value;         // 0 or 1 in the case of a binary semaphore</w:t>
      </w:r>
    </w:p>
    <w:p w14:paraId="2FDD4B55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Queue &lt;pthread_mutex_t*&gt;sema_queue;</w:t>
      </w:r>
    </w:p>
    <w:p w14:paraId="579FC9E1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Queue &lt;thread_data&gt;sema_data;</w:t>
      </w:r>
    </w:p>
    <w:p w14:paraId="281099F3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pthread_mutex_t mutex_sema;</w:t>
      </w:r>
    </w:p>
    <w:p w14:paraId="1FEED79F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char* resource_name; // The name of the resource being managed</w:t>
      </w:r>
    </w:p>
    <w:p w14:paraId="28D2A829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int count;                  </w:t>
      </w:r>
    </w:p>
    <w:p w14:paraId="3489E59E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93AA522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public:</w:t>
      </w:r>
    </w:p>
    <w:p w14:paraId="49DDCECF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semaphore(int sema_value);</w:t>
      </w:r>
    </w:p>
    <w:p w14:paraId="5D53C3A6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~semaphore();</w:t>
      </w:r>
    </w:p>
    <w:p w14:paraId="71859915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2D4EBC68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void down(char* name);                      // Get the resource or get queued!</w:t>
      </w:r>
    </w:p>
    <w:p w14:paraId="409EAC56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void up();                                          // Release the resource</w:t>
      </w:r>
    </w:p>
    <w:p w14:paraId="22462ED1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void dump(int level, WINDOW * win); // Include some</w:t>
      </w:r>
    </w:p>
    <w:p w14:paraId="797EDE04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};                                                      // Functions which will allow you to dump the </w:t>
      </w:r>
    </w:p>
    <w:p w14:paraId="13183458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#endif                                                  // Contents of the semaphore in a readable format.  See the expected </w:t>
      </w:r>
    </w:p>
    <w:p w14:paraId="229CD53C" w14:textId="77777777" w:rsidR="008821C0" w:rsidRPr="008821C0" w:rsidRDefault="008821C0" w:rsidP="008821C0">
      <w:pPr>
        <w:rPr>
          <w:rFonts w:ascii="Times New Roman" w:hAnsi="Times New Roman" w:cs="Times New Roman"/>
          <w:sz w:val="18"/>
          <w:szCs w:val="18"/>
        </w:rPr>
      </w:pPr>
      <w:r w:rsidRPr="008821C0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// Output section (below) for suggestions.  </w:t>
      </w:r>
    </w:p>
    <w:p w14:paraId="005710A5" w14:textId="77777777" w:rsidR="00FF3290" w:rsidRPr="00FF3290" w:rsidRDefault="00FF3290" w:rsidP="00FF3290">
      <w:pPr>
        <w:rPr>
          <w:rFonts w:ascii="Times New Roman" w:hAnsi="Times New Roman" w:cs="Times New Roman"/>
        </w:rPr>
      </w:pPr>
    </w:p>
    <w:p w14:paraId="2E148422" w14:textId="77777777" w:rsidR="00FF3290" w:rsidRPr="00FF3290" w:rsidRDefault="00FF3290" w:rsidP="00FF3290">
      <w:pPr>
        <w:rPr>
          <w:rFonts w:ascii="Times New Roman" w:hAnsi="Times New Roman" w:cs="Times New Roman"/>
        </w:rPr>
      </w:pPr>
    </w:p>
    <w:p w14:paraId="5531DEEF" w14:textId="79B2BEF8" w:rsidR="00C519E2" w:rsidRDefault="00D00F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EA2764" w14:textId="051B08ED" w:rsidR="006542F0" w:rsidRDefault="006542F0" w:rsidP="006542F0">
      <w:pPr>
        <w:pStyle w:val="Heading3"/>
      </w:pPr>
      <w:bookmarkStart w:id="7" w:name="_Toc2087422"/>
      <w:r>
        <w:lastRenderedPageBreak/>
        <w:t>Semaphore.cpp</w:t>
      </w:r>
      <w:bookmarkEnd w:id="7"/>
    </w:p>
    <w:p w14:paraId="76BD5263" w14:textId="13E3F2E6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/*==================================================================================|</w:t>
      </w:r>
    </w:p>
    <w:p w14:paraId="580EA6E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Assignment:        Ultima 2.0 Phase 1</w:t>
      </w:r>
    </w:p>
    <w:p w14:paraId="452617BB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   File Name:  semaphore.cpp</w:t>
      </w:r>
    </w:p>
    <w:p w14:paraId="616927A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Dependencies:     semaphore.h window.h</w:t>
      </w:r>
    </w:p>
    <w:p w14:paraId="1A239095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      Authors:     Drake Wood, James Giegerich</w:t>
      </w:r>
    </w:p>
    <w:p w14:paraId="616E6637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   Language:   C++</w:t>
      </w:r>
    </w:p>
    <w:p w14:paraId="63542DC3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    Compiler:  G++</w:t>
      </w:r>
    </w:p>
    <w:p w14:paraId="2F6C6D41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         Class:    C435 - Operating Systems</w:t>
      </w:r>
    </w:p>
    <w:p w14:paraId="6DA8212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    Instructor:    Dr. Hakimzadeh</w:t>
      </w:r>
    </w:p>
    <w:p w14:paraId="660D3E31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Date Created:    12/16/2019</w:t>
      </w:r>
    </w:p>
    <w:p w14:paraId="2517DA6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Last Updated:        12/25/2019</w:t>
      </w:r>
    </w:p>
    <w:p w14:paraId="1F22A43F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        Due Date:  12/25/2019</w:t>
      </w:r>
    </w:p>
    <w:p w14:paraId="0F03BDE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|==================================================================================|</w:t>
      </w:r>
    </w:p>
    <w:p w14:paraId="1D994FE4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|  Description: Contains the definitions for the functions outlined in semaphore.h                     </w:t>
      </w:r>
    </w:p>
    <w:p w14:paraId="1D9A92CE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*==================================================================================*/</w:t>
      </w:r>
    </w:p>
    <w:p w14:paraId="4DFEAC6C" w14:textId="77777777" w:rsidR="00F97723" w:rsidRPr="00F97723" w:rsidRDefault="00F97723" w:rsidP="00F97723">
      <w:pPr>
        <w:rPr>
          <w:sz w:val="18"/>
          <w:szCs w:val="18"/>
        </w:rPr>
      </w:pPr>
    </w:p>
    <w:p w14:paraId="3E297EEE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#include "window.h"</w:t>
      </w:r>
    </w:p>
    <w:p w14:paraId="58F7462D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#include "semaphore.h"</w:t>
      </w:r>
    </w:p>
    <w:p w14:paraId="214C24C2" w14:textId="77777777" w:rsidR="00F97723" w:rsidRPr="00F97723" w:rsidRDefault="00F97723" w:rsidP="00F97723">
      <w:pPr>
        <w:rPr>
          <w:sz w:val="18"/>
          <w:szCs w:val="18"/>
        </w:rPr>
      </w:pPr>
    </w:p>
    <w:p w14:paraId="012AFC5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extern semaphore sema;</w:t>
      </w:r>
    </w:p>
    <w:p w14:paraId="691F9BF3" w14:textId="77777777" w:rsidR="00F97723" w:rsidRPr="00F97723" w:rsidRDefault="00F97723" w:rsidP="00F97723">
      <w:pPr>
        <w:rPr>
          <w:sz w:val="18"/>
          <w:szCs w:val="18"/>
        </w:rPr>
      </w:pPr>
    </w:p>
    <w:p w14:paraId="7CAEAD44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void semaphore::down(char* name){                       // Lock resource</w:t>
      </w:r>
    </w:p>
    <w:p w14:paraId="5439F5E6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pthread_mutex_lock(&amp;mutex_sema); </w:t>
      </w:r>
    </w:p>
    <w:p w14:paraId="4E9B5D7C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resource_name = name;</w:t>
      </w:r>
    </w:p>
    <w:p w14:paraId="395E2B3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--sema_value;</w:t>
      </w:r>
    </w:p>
    <w:p w14:paraId="6CAD06FE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</w:t>
      </w:r>
    </w:p>
    <w:p w14:paraId="44F21D95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if (sema_value &lt; 0){</w:t>
      </w:r>
    </w:p>
    <w:p w14:paraId="1765B8C5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pthread_mutex_t *mutex = new pthread_mutex_t;</w:t>
      </w:r>
    </w:p>
    <w:p w14:paraId="346E16A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assert(!pthread_mutex_init(mutex, NULL));</w:t>
      </w:r>
    </w:p>
    <w:p w14:paraId="7E683AF7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sema_queue.Enqueue(mutex);</w:t>
      </w:r>
    </w:p>
    <w:p w14:paraId="7FAB134F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</w:t>
      </w:r>
    </w:p>
    <w:p w14:paraId="6110A805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pthread_mutex_unlock(&amp;mutex_sema);</w:t>
      </w:r>
    </w:p>
    <w:p w14:paraId="570ABE6D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lastRenderedPageBreak/>
        <w:t xml:space="preserve">            pthread_mutex_lock(mutex);</w:t>
      </w:r>
    </w:p>
    <w:p w14:paraId="52384A0B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</w:t>
      </w:r>
    </w:p>
    <w:p w14:paraId="547D57CB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pthread_mutex_lock(mutex); </w:t>
      </w:r>
    </w:p>
    <w:p w14:paraId="679DF1BE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pthread_mutex_destroy(mutex);</w:t>
      </w:r>
    </w:p>
    <w:p w14:paraId="314FEE8D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delete mutex;</w:t>
      </w:r>
    </w:p>
    <w:p w14:paraId="627F599B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} // end if</w:t>
      </w:r>
    </w:p>
    <w:p w14:paraId="4A9D8CF7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else</w:t>
      </w:r>
    </w:p>
    <w:p w14:paraId="1935AAA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pthread_mutex_unlock(&amp;mutex_sema);</w:t>
      </w:r>
    </w:p>
    <w:p w14:paraId="3AE0E173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} // end of down        </w:t>
      </w:r>
    </w:p>
    <w:p w14:paraId="6035BA43" w14:textId="77777777" w:rsidR="00F97723" w:rsidRPr="00F97723" w:rsidRDefault="00F97723" w:rsidP="00F97723">
      <w:pPr>
        <w:rPr>
          <w:sz w:val="18"/>
          <w:szCs w:val="18"/>
        </w:rPr>
      </w:pPr>
    </w:p>
    <w:p w14:paraId="0837931B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void semaphore::up(){                                               // Release the resource</w:t>
      </w:r>
    </w:p>
    <w:p w14:paraId="57132276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pthread_mutex_lock(&amp;mutex_sema);</w:t>
      </w:r>
    </w:p>
    <w:p w14:paraId="141DF6C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++sema_value;</w:t>
      </w:r>
    </w:p>
    <w:p w14:paraId="5C9168C4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if (!sema_queue.isEmpty()){</w:t>
      </w:r>
    </w:p>
    <w:p w14:paraId="516D08AF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pthread_mutex_t *mutex = sema_queue.Dequeue();</w:t>
      </w:r>
    </w:p>
    <w:p w14:paraId="5EF3077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    pthread_mutex_unlock(mutex);</w:t>
      </w:r>
    </w:p>
    <w:p w14:paraId="2C72AE5C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} // end if</w:t>
      </w:r>
    </w:p>
    <w:p w14:paraId="4697CD7F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    pthread_mutex_unlock(&amp;mutex_sema);</w:t>
      </w:r>
    </w:p>
    <w:p w14:paraId="48B36551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} // end of up              </w:t>
      </w:r>
    </w:p>
    <w:p w14:paraId="2542A8A6" w14:textId="77777777" w:rsidR="00F97723" w:rsidRPr="00F97723" w:rsidRDefault="00F97723" w:rsidP="00F97723">
      <w:pPr>
        <w:rPr>
          <w:sz w:val="18"/>
          <w:szCs w:val="18"/>
        </w:rPr>
      </w:pPr>
    </w:p>
    <w:p w14:paraId="094CA214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void semaphore::dump(int level, WINDOW * win){</w:t>
      </w:r>
    </w:p>
    <w:p w14:paraId="5BF28E77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char semabuff[32];</w:t>
      </w:r>
    </w:p>
    <w:p w14:paraId="035043B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sprintf(semabuff, " sema dump");                            // giving semaphore a resource name</w:t>
      </w:r>
    </w:p>
    <w:p w14:paraId="3942D78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sema.down(semabuff);</w:t>
      </w:r>
    </w:p>
    <w:p w14:paraId="54539FF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wclear(win);</w:t>
      </w:r>
    </w:p>
    <w:p w14:paraId="272D184F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sema.up();</w:t>
      </w:r>
    </w:p>
    <w:p w14:paraId="080A440D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char buff[256];</w:t>
      </w:r>
    </w:p>
    <w:p w14:paraId="0CE166CA" w14:textId="77777777" w:rsidR="00F97723" w:rsidRPr="00F97723" w:rsidRDefault="00F97723" w:rsidP="00F97723">
      <w:pPr>
        <w:rPr>
          <w:sz w:val="18"/>
          <w:szCs w:val="18"/>
        </w:rPr>
      </w:pPr>
    </w:p>
    <w:p w14:paraId="3E31127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write_window(win, 1, 5, "        SEMAPHORE DUMP \n -------------------------------------\n");</w:t>
      </w:r>
    </w:p>
    <w:p w14:paraId="7B9E838B" w14:textId="77777777" w:rsidR="00F97723" w:rsidRPr="00F97723" w:rsidRDefault="00F97723" w:rsidP="00F97723">
      <w:pPr>
        <w:rPr>
          <w:sz w:val="18"/>
          <w:szCs w:val="18"/>
        </w:rPr>
      </w:pPr>
    </w:p>
    <w:p w14:paraId="0B2978A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sprintf(buff, " Resource: %s \n", resource_name); // Print the resource name of the current semaphore</w:t>
      </w:r>
    </w:p>
    <w:p w14:paraId="5106CD53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write_window(win, buff);</w:t>
      </w:r>
    </w:p>
    <w:p w14:paraId="0CFFD281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</w:t>
      </w:r>
    </w:p>
    <w:p w14:paraId="4D3B612D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lastRenderedPageBreak/>
        <w:t xml:space="preserve">    sprintf(buff, " Sema Value: \t%d \n", sema_value); // Print sema value</w:t>
      </w:r>
    </w:p>
    <w:p w14:paraId="7A0BCBAB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write_window(win, buff);</w:t>
      </w:r>
    </w:p>
    <w:p w14:paraId="31915489" w14:textId="77777777" w:rsidR="00F97723" w:rsidRPr="00F97723" w:rsidRDefault="00F97723" w:rsidP="00F97723">
      <w:pPr>
        <w:rPr>
          <w:sz w:val="18"/>
          <w:szCs w:val="18"/>
        </w:rPr>
      </w:pPr>
    </w:p>
    <w:p w14:paraId="022A889A" w14:textId="77777777" w:rsidR="005674EF" w:rsidRPr="005674EF" w:rsidRDefault="005674EF" w:rsidP="005674EF">
      <w:pPr>
        <w:rPr>
          <w:sz w:val="18"/>
          <w:szCs w:val="18"/>
        </w:rPr>
      </w:pPr>
      <w:r w:rsidRPr="005674EF">
        <w:rPr>
          <w:sz w:val="18"/>
          <w:szCs w:val="18"/>
        </w:rPr>
        <w:t>write_window(win, " Sema Queue: ");</w:t>
      </w:r>
    </w:p>
    <w:p w14:paraId="34C73BDC" w14:textId="77777777" w:rsidR="005674EF" w:rsidRPr="005674EF" w:rsidRDefault="005674EF" w:rsidP="005674EF">
      <w:pPr>
        <w:rPr>
          <w:sz w:val="18"/>
          <w:szCs w:val="18"/>
        </w:rPr>
      </w:pPr>
      <w:r w:rsidRPr="005674EF">
        <w:rPr>
          <w:sz w:val="18"/>
          <w:szCs w:val="18"/>
        </w:rPr>
        <w:tab/>
        <w:t>for (int i = sema_value; i &lt; 1; i++)</w:t>
      </w:r>
    </w:p>
    <w:p w14:paraId="5A503E70" w14:textId="77777777" w:rsidR="005674EF" w:rsidRPr="005674EF" w:rsidRDefault="005674EF" w:rsidP="005674EF">
      <w:pPr>
        <w:rPr>
          <w:sz w:val="18"/>
          <w:szCs w:val="18"/>
        </w:rPr>
      </w:pPr>
      <w:r w:rsidRPr="005674EF">
        <w:rPr>
          <w:sz w:val="18"/>
          <w:szCs w:val="18"/>
        </w:rPr>
        <w:tab/>
      </w:r>
      <w:r w:rsidRPr="005674EF">
        <w:rPr>
          <w:sz w:val="18"/>
          <w:szCs w:val="18"/>
        </w:rPr>
        <w:tab/>
        <w:t>write_window(win, " td-&gt;");</w:t>
      </w:r>
    </w:p>
    <w:p w14:paraId="53784586" w14:textId="77777777" w:rsidR="005674EF" w:rsidRPr="005674EF" w:rsidRDefault="005674EF" w:rsidP="005674EF">
      <w:pPr>
        <w:rPr>
          <w:sz w:val="18"/>
          <w:szCs w:val="18"/>
        </w:rPr>
      </w:pPr>
      <w:r w:rsidRPr="005674EF">
        <w:rPr>
          <w:sz w:val="18"/>
          <w:szCs w:val="18"/>
        </w:rPr>
        <w:tab/>
        <w:t>if (sema_value &gt;= 1)</w:t>
      </w:r>
    </w:p>
    <w:p w14:paraId="29431D8F" w14:textId="77777777" w:rsidR="005674EF" w:rsidRDefault="005674EF" w:rsidP="005674EF">
      <w:pPr>
        <w:rPr>
          <w:sz w:val="18"/>
          <w:szCs w:val="18"/>
        </w:rPr>
      </w:pPr>
      <w:r w:rsidRPr="005674EF">
        <w:rPr>
          <w:sz w:val="18"/>
          <w:szCs w:val="18"/>
        </w:rPr>
        <w:tab/>
      </w:r>
      <w:r w:rsidRPr="005674EF">
        <w:rPr>
          <w:sz w:val="18"/>
          <w:szCs w:val="18"/>
        </w:rPr>
        <w:tab/>
      </w:r>
      <w:r w:rsidRPr="005674EF">
        <w:rPr>
          <w:sz w:val="18"/>
          <w:szCs w:val="18"/>
        </w:rPr>
        <w:tab/>
        <w:t>write_window(win, "empty\n");</w:t>
      </w:r>
    </w:p>
    <w:p w14:paraId="4AACFBA8" w14:textId="0ED1BCB6" w:rsidR="00F97723" w:rsidRPr="00F97723" w:rsidRDefault="00F97723" w:rsidP="005674EF">
      <w:pPr>
        <w:rPr>
          <w:sz w:val="18"/>
          <w:szCs w:val="18"/>
        </w:rPr>
      </w:pPr>
      <w:r w:rsidRPr="00F97723">
        <w:rPr>
          <w:sz w:val="18"/>
          <w:szCs w:val="18"/>
        </w:rPr>
        <w:t>} // end of dump</w:t>
      </w:r>
    </w:p>
    <w:p w14:paraId="693F3CE9" w14:textId="77777777" w:rsidR="00F97723" w:rsidRPr="00F97723" w:rsidRDefault="00F97723" w:rsidP="00F97723">
      <w:pPr>
        <w:rPr>
          <w:sz w:val="18"/>
          <w:szCs w:val="18"/>
        </w:rPr>
      </w:pPr>
    </w:p>
    <w:p w14:paraId="3A10B187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semaphore::semaphore(int sema_value){</w:t>
      </w:r>
    </w:p>
    <w:p w14:paraId="2D775DB0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count = 0;</w:t>
      </w:r>
    </w:p>
    <w:p w14:paraId="5751F404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this-&gt;sema_value = sema_value;  </w:t>
      </w:r>
    </w:p>
    <w:p w14:paraId="7E0B1770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assert(!pthread_mutex_init(&amp;mutex_sema, NULL));</w:t>
      </w:r>
    </w:p>
    <w:p w14:paraId="0A8F29AA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}</w:t>
      </w:r>
    </w:p>
    <w:p w14:paraId="313E098B" w14:textId="77777777" w:rsidR="00F97723" w:rsidRPr="00F97723" w:rsidRDefault="00F97723" w:rsidP="00F97723">
      <w:pPr>
        <w:rPr>
          <w:sz w:val="18"/>
          <w:szCs w:val="18"/>
        </w:rPr>
      </w:pPr>
    </w:p>
    <w:p w14:paraId="3400E879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semaphore::~semaphore(){</w:t>
      </w:r>
    </w:p>
    <w:p w14:paraId="21E32EAB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 xml:space="preserve">    pthread_mutex_destroy(&amp;mutex_sema);</w:t>
      </w:r>
    </w:p>
    <w:p w14:paraId="23821F41" w14:textId="77777777" w:rsidR="00F97723" w:rsidRPr="00F97723" w:rsidRDefault="00F97723" w:rsidP="00F97723">
      <w:pPr>
        <w:rPr>
          <w:sz w:val="18"/>
          <w:szCs w:val="18"/>
        </w:rPr>
      </w:pPr>
      <w:r w:rsidRPr="00F97723">
        <w:rPr>
          <w:sz w:val="18"/>
          <w:szCs w:val="18"/>
        </w:rPr>
        <w:t>}</w:t>
      </w:r>
    </w:p>
    <w:p w14:paraId="51F5BEE1" w14:textId="77777777" w:rsidR="00F97723" w:rsidRPr="00F97723" w:rsidRDefault="00F97723" w:rsidP="00F97723">
      <w:pPr>
        <w:rPr>
          <w:sz w:val="18"/>
          <w:szCs w:val="18"/>
        </w:rPr>
      </w:pPr>
    </w:p>
    <w:p w14:paraId="6FDA8EF5" w14:textId="0E10CD6B" w:rsidR="00275249" w:rsidRDefault="002752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0C1AD8" w14:textId="497D041B" w:rsidR="006542F0" w:rsidRDefault="006542F0" w:rsidP="006542F0">
      <w:pPr>
        <w:pStyle w:val="Heading3"/>
      </w:pPr>
      <w:bookmarkStart w:id="8" w:name="_Toc2087423"/>
      <w:r>
        <w:lastRenderedPageBreak/>
        <w:t>Window.h</w:t>
      </w:r>
      <w:bookmarkEnd w:id="8"/>
    </w:p>
    <w:p w14:paraId="7A8A5F55" w14:textId="3A91BCFD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/*==================================================================================|</w:t>
      </w:r>
    </w:p>
    <w:p w14:paraId="29784015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Assignment:        Ultima 2.0 Phase 1</w:t>
      </w:r>
    </w:p>
    <w:p w14:paraId="053F3761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File Name:  window.h</w:t>
      </w:r>
    </w:p>
    <w:p w14:paraId="653C3E3B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Dependencies:     none</w:t>
      </w:r>
    </w:p>
    <w:p w14:paraId="532C4DE6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   Authors:     Drake Wood, James Giegerich</w:t>
      </w:r>
    </w:p>
    <w:p w14:paraId="65B5630B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Language:   C++</w:t>
      </w:r>
    </w:p>
    <w:p w14:paraId="7AA58BD0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 Compiler:  G++</w:t>
      </w:r>
    </w:p>
    <w:p w14:paraId="3BF19D34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      Class:    C435 - Operating Systems</w:t>
      </w:r>
    </w:p>
    <w:p w14:paraId="3F28AA6F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 Instructor:    Dr. Hakimzadeh</w:t>
      </w:r>
    </w:p>
    <w:p w14:paraId="161F364C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Date Created:    12/16/2019</w:t>
      </w:r>
    </w:p>
    <w:p w14:paraId="4672D082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Last Updated:        12/25/2019</w:t>
      </w:r>
    </w:p>
    <w:p w14:paraId="3DB5EF55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 Due Date:  12/25/2019</w:t>
      </w:r>
    </w:p>
    <w:p w14:paraId="07AB5D22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|==================================================================================|</w:t>
      </w:r>
    </w:p>
    <w:p w14:paraId="54209F3E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Description: This is the header file which defines the class window. There are 5 functions.</w:t>
      </w:r>
    </w:p>
    <w:p w14:paraId="0289E8B7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 xml:space="preserve">|               -create_window draws a new window at a specified size and position, it also turns on scrolling. </w:t>
      </w:r>
    </w:p>
    <w:p w14:paraId="7FB16A20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        -write_window sends text to a specific window either with a position or without.</w:t>
      </w:r>
    </w:p>
    <w:p w14:paraId="54414FED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 xml:space="preserve">|               -display_help prints a help window with console options for the user. </w:t>
      </w:r>
    </w:p>
    <w:p w14:paraId="68A42311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|               -perform_simple_output is the function that the thread will run while alive, it prints an incrementing message.</w:t>
      </w:r>
    </w:p>
    <w:p w14:paraId="7BE2398F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*==================================================================================*/</w:t>
      </w:r>
    </w:p>
    <w:p w14:paraId="30C722DA" w14:textId="77777777" w:rsidR="001D3F47" w:rsidRPr="001D3F47" w:rsidRDefault="001D3F47" w:rsidP="001D3F47">
      <w:pPr>
        <w:rPr>
          <w:sz w:val="18"/>
          <w:szCs w:val="18"/>
        </w:rPr>
      </w:pPr>
    </w:p>
    <w:p w14:paraId="6290E16E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#ifndef WINDOW_H</w:t>
      </w:r>
    </w:p>
    <w:p w14:paraId="6B2529CD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#define WINDOW_H</w:t>
      </w:r>
    </w:p>
    <w:p w14:paraId="0BC18C72" w14:textId="77777777" w:rsidR="001D3F47" w:rsidRPr="001D3F47" w:rsidRDefault="001D3F47" w:rsidP="001D3F47">
      <w:pPr>
        <w:rPr>
          <w:sz w:val="18"/>
          <w:szCs w:val="18"/>
        </w:rPr>
      </w:pPr>
    </w:p>
    <w:p w14:paraId="1B35A558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&lt;iostream&gt;</w:t>
      </w:r>
    </w:p>
    <w:p w14:paraId="7414CFB9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&lt;pthread.h&gt;    // Needed for using the pthread library</w:t>
      </w:r>
    </w:p>
    <w:p w14:paraId="5D71D33B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&lt;assert.h&gt;</w:t>
      </w:r>
    </w:p>
    <w:p w14:paraId="72C17558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&lt;time.h&gt;</w:t>
      </w:r>
    </w:p>
    <w:p w14:paraId="02BF94ED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&lt;unistd.h&gt;         // Needed for sleep()</w:t>
      </w:r>
    </w:p>
    <w:p w14:paraId="0AC10791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&lt;ncurses.h&gt;    // Needed for Curses windowing</w:t>
      </w:r>
    </w:p>
    <w:p w14:paraId="2A4BF363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&lt;stdarg.h&gt;         // needed for formatted output to window</w:t>
      </w:r>
    </w:p>
    <w:p w14:paraId="3EC4DFCB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&lt;termios.h&gt;</w:t>
      </w:r>
    </w:p>
    <w:p w14:paraId="21CA3A3D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#include &lt;fcntl.h&gt;</w:t>
      </w:r>
    </w:p>
    <w:p w14:paraId="6628FCE4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lastRenderedPageBreak/>
        <w:t>#include &lt;cstdlib&gt;</w:t>
      </w:r>
    </w:p>
    <w:p w14:paraId="4D7AA2A6" w14:textId="77777777" w:rsidR="001D3F47" w:rsidRPr="001D3F47" w:rsidRDefault="001D3F47" w:rsidP="001D3F47">
      <w:pPr>
        <w:rPr>
          <w:sz w:val="18"/>
          <w:szCs w:val="18"/>
        </w:rPr>
      </w:pPr>
    </w:p>
    <w:p w14:paraId="74BEA2C0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WINDOW *create_window(int height, int width, int starty, int startx);</w:t>
      </w:r>
    </w:p>
    <w:p w14:paraId="5076A7E5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void write_window(WINDOW * Win, const char* text);</w:t>
      </w:r>
    </w:p>
    <w:p w14:paraId="7313D7AD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void write_window(WINDOW * Win, int x, int y, const char* text);</w:t>
      </w:r>
    </w:p>
    <w:p w14:paraId="5B45FFBB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void display_help(WINDOW * Win);</w:t>
      </w:r>
    </w:p>
    <w:p w14:paraId="27709AC0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void *perform_simple_output(void *arguments);</w:t>
      </w:r>
    </w:p>
    <w:p w14:paraId="25ED8E38" w14:textId="77777777" w:rsidR="001D3F47" w:rsidRPr="001D3F47" w:rsidRDefault="001D3F47" w:rsidP="001D3F47">
      <w:pPr>
        <w:rPr>
          <w:sz w:val="18"/>
          <w:szCs w:val="18"/>
        </w:rPr>
      </w:pPr>
    </w:p>
    <w:p w14:paraId="2575C559" w14:textId="77777777" w:rsidR="001D3F47" w:rsidRPr="001D3F47" w:rsidRDefault="001D3F47" w:rsidP="001D3F47">
      <w:pPr>
        <w:rPr>
          <w:sz w:val="18"/>
          <w:szCs w:val="18"/>
        </w:rPr>
      </w:pPr>
      <w:r w:rsidRPr="001D3F47">
        <w:rPr>
          <w:sz w:val="18"/>
          <w:szCs w:val="18"/>
        </w:rPr>
        <w:t>#endif</w:t>
      </w:r>
    </w:p>
    <w:p w14:paraId="3220BA5B" w14:textId="77777777" w:rsidR="001D3F47" w:rsidRPr="001D3F47" w:rsidRDefault="001D3F47" w:rsidP="001D3F47">
      <w:pPr>
        <w:rPr>
          <w:sz w:val="18"/>
          <w:szCs w:val="18"/>
        </w:rPr>
      </w:pPr>
    </w:p>
    <w:p w14:paraId="35A5423C" w14:textId="091C9A50" w:rsidR="001D3F47" w:rsidRDefault="001D3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410BC3" w14:textId="6C5E5C2E" w:rsidR="006542F0" w:rsidRDefault="006542F0" w:rsidP="006542F0">
      <w:pPr>
        <w:pStyle w:val="Heading3"/>
      </w:pPr>
      <w:bookmarkStart w:id="9" w:name="_Toc2087424"/>
      <w:r>
        <w:lastRenderedPageBreak/>
        <w:t>Window.cpp</w:t>
      </w:r>
      <w:bookmarkEnd w:id="9"/>
    </w:p>
    <w:p w14:paraId="60AD2F88" w14:textId="5F2CEB05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/*==================================================================================|</w:t>
      </w:r>
    </w:p>
    <w:p w14:paraId="6F055955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Assignment:        Ultima 2.0 Phase 1</w:t>
      </w:r>
    </w:p>
    <w:p w14:paraId="3B41056B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   File Name:  window.cpp</w:t>
      </w:r>
    </w:p>
    <w:p w14:paraId="4879B74E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Dependencies:     semaphore.h window.h</w:t>
      </w:r>
    </w:p>
    <w:p w14:paraId="007A189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      Authors:     Drake Wood, James Giegerich</w:t>
      </w:r>
    </w:p>
    <w:p w14:paraId="670DDF8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   Language:   C++</w:t>
      </w:r>
    </w:p>
    <w:p w14:paraId="1A44F7E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    Compiler:  G++</w:t>
      </w:r>
    </w:p>
    <w:p w14:paraId="62E6AD75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         Class:    C435 - Operating Systems</w:t>
      </w:r>
    </w:p>
    <w:p w14:paraId="46995438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    Instructor:    Dr. Hakimzadeh</w:t>
      </w:r>
    </w:p>
    <w:p w14:paraId="0340C5B5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Date Created:    12/16/2019</w:t>
      </w:r>
    </w:p>
    <w:p w14:paraId="66ED70AA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Last Updated:        12/25/2019</w:t>
      </w:r>
    </w:p>
    <w:p w14:paraId="3E0827A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        Due Date:  12/25/2019</w:t>
      </w:r>
    </w:p>
    <w:p w14:paraId="59E58F0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|==================================================================================|</w:t>
      </w:r>
    </w:p>
    <w:p w14:paraId="56ADC2B5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|  Description: Contains the definitions for the functions outlined in window.h                     </w:t>
      </w:r>
    </w:p>
    <w:p w14:paraId="6313838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*==================================================================================*/</w:t>
      </w:r>
    </w:p>
    <w:p w14:paraId="7EAAA457" w14:textId="77777777" w:rsidR="00A62C44" w:rsidRPr="00162866" w:rsidRDefault="00A62C44" w:rsidP="00A62C44">
      <w:pPr>
        <w:rPr>
          <w:sz w:val="18"/>
          <w:szCs w:val="18"/>
        </w:rPr>
      </w:pPr>
    </w:p>
    <w:p w14:paraId="736FA1E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#include "window.h"</w:t>
      </w:r>
    </w:p>
    <w:p w14:paraId="1CA3F8E9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#include "semaphore.h"</w:t>
      </w:r>
    </w:p>
    <w:p w14:paraId="5990C734" w14:textId="77777777" w:rsidR="00A62C44" w:rsidRPr="00162866" w:rsidRDefault="00A62C44" w:rsidP="00A62C44">
      <w:pPr>
        <w:rPr>
          <w:sz w:val="18"/>
          <w:szCs w:val="18"/>
        </w:rPr>
      </w:pPr>
    </w:p>
    <w:p w14:paraId="2236F773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extern semaphore sema;</w:t>
      </w:r>
    </w:p>
    <w:p w14:paraId="31BFBD49" w14:textId="77777777" w:rsidR="00A62C44" w:rsidRPr="00162866" w:rsidRDefault="00A62C44" w:rsidP="00A62C44">
      <w:pPr>
        <w:rPr>
          <w:sz w:val="18"/>
          <w:szCs w:val="18"/>
        </w:rPr>
      </w:pPr>
    </w:p>
    <w:p w14:paraId="23CD7070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WINDOW *create_window(int height, int width, int starty, int startx)</w:t>
      </w:r>
    </w:p>
    <w:p w14:paraId="1B5F472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{</w:t>
      </w:r>
    </w:p>
    <w:p w14:paraId="3138EA60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char semabuff[32];</w:t>
      </w:r>
    </w:p>
    <w:p w14:paraId="6F84247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sprintf(semabuff, " create window");        // giving semaphore a resource name</w:t>
      </w:r>
    </w:p>
    <w:p w14:paraId="3B78B16B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sema.down(semabuff);</w:t>
      </w:r>
    </w:p>
    <w:p w14:paraId="203B1FD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WINDOW *Win;</w:t>
      </w:r>
    </w:p>
    <w:p w14:paraId="1740C635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Win = newwin(height, width, starty, startx);</w:t>
      </w:r>
    </w:p>
    <w:p w14:paraId="2B00AFF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scrollok(Win, TRUE);        // Allow scrolling of the window</w:t>
      </w:r>
    </w:p>
    <w:p w14:paraId="546AEF2B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scroll(Win);                        // scroll the window</w:t>
      </w:r>
    </w:p>
    <w:p w14:paraId="2566220F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box(Win, 0 , 0);                // 0, 0 gives default characters for the vertical and horizontal lines</w:t>
      </w:r>
    </w:p>
    <w:p w14:paraId="5A356055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wrefresh(Win);                  // draw the window</w:t>
      </w:r>
    </w:p>
    <w:p w14:paraId="4CBD704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lastRenderedPageBreak/>
        <w:t xml:space="preserve">    sema.up();</w:t>
      </w:r>
    </w:p>
    <w:p w14:paraId="1A890DA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</w:t>
      </w:r>
    </w:p>
    <w:p w14:paraId="16DD08C0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return Win;</w:t>
      </w:r>
    </w:p>
    <w:p w14:paraId="38A55BC2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} // end of create_window</w:t>
      </w:r>
    </w:p>
    <w:p w14:paraId="3ABDE92F" w14:textId="77777777" w:rsidR="00A62C44" w:rsidRPr="00162866" w:rsidRDefault="00A62C44" w:rsidP="00A62C44">
      <w:pPr>
        <w:rPr>
          <w:sz w:val="18"/>
          <w:szCs w:val="18"/>
        </w:rPr>
      </w:pPr>
    </w:p>
    <w:p w14:paraId="22A7836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void write_window(WINDOW * Win, const char* text)</w:t>
      </w:r>
    </w:p>
    <w:p w14:paraId="0F6892EF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{</w:t>
      </w:r>
    </w:p>
    <w:p w14:paraId="39D99B1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char semabuff[32];</w:t>
      </w:r>
    </w:p>
    <w:p w14:paraId="6C207B87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sprintf(semabuff, " write window");     // Giving semaphore a resource name</w:t>
      </w:r>
    </w:p>
    <w:p w14:paraId="352FDBA3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sema.down(semabuff);</w:t>
      </w:r>
    </w:p>
    <w:p w14:paraId="0809BDC8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wprintw(Win, text);</w:t>
      </w:r>
    </w:p>
    <w:p w14:paraId="78C252A8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box(Win, 0 , 0);</w:t>
      </w:r>
    </w:p>
    <w:p w14:paraId="51E9EF4A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wrefresh(Win);              // Draw the window</w:t>
      </w:r>
    </w:p>
    <w:p w14:paraId="168DD841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sema.up();</w:t>
      </w:r>
    </w:p>
    <w:p w14:paraId="5AADFE71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} // end of write_window</w:t>
      </w:r>
    </w:p>
    <w:p w14:paraId="6007242B" w14:textId="77777777" w:rsidR="00A62C44" w:rsidRPr="00162866" w:rsidRDefault="00A62C44" w:rsidP="00A62C44">
      <w:pPr>
        <w:rPr>
          <w:sz w:val="18"/>
          <w:szCs w:val="18"/>
        </w:rPr>
      </w:pPr>
    </w:p>
    <w:p w14:paraId="0D036DC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void write_window(WINDOW * Win, int y, int x, const char* text)</w:t>
      </w:r>
    </w:p>
    <w:p w14:paraId="57970AD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{</w:t>
      </w:r>
    </w:p>
    <w:p w14:paraId="58879FA3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char semabuff[32];</w:t>
      </w:r>
    </w:p>
    <w:p w14:paraId="66041FA2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sprintf(semabuff, " write window with y x");        // Giving semaphore a resource name</w:t>
      </w:r>
    </w:p>
    <w:p w14:paraId="473E6783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sema.down(semabuff);</w:t>
      </w:r>
    </w:p>
    <w:p w14:paraId="4015E861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mvwprintw(Win, y, x, text);</w:t>
      </w:r>
    </w:p>
    <w:p w14:paraId="2380984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box(Win, 0 , 0);</w:t>
      </w:r>
    </w:p>
    <w:p w14:paraId="175E7067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wrefresh(Win);              // Draw the window</w:t>
      </w:r>
    </w:p>
    <w:p w14:paraId="1D0AD10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sema.up();</w:t>
      </w:r>
    </w:p>
    <w:p w14:paraId="43019019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} // end of write_window</w:t>
      </w:r>
    </w:p>
    <w:p w14:paraId="2E01DC69" w14:textId="77777777" w:rsidR="00A62C44" w:rsidRPr="00162866" w:rsidRDefault="00A62C44" w:rsidP="00A62C44">
      <w:pPr>
        <w:rPr>
          <w:sz w:val="18"/>
          <w:szCs w:val="18"/>
        </w:rPr>
      </w:pPr>
    </w:p>
    <w:p w14:paraId="18716D02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void display_help(WINDOW * Win)</w:t>
      </w:r>
    </w:p>
    <w:p w14:paraId="526F966E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{</w:t>
      </w:r>
    </w:p>
    <w:p w14:paraId="1DEAD65A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char semabuff[32];</w:t>
      </w:r>
    </w:p>
    <w:p w14:paraId="552DECBF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sprintf(semabuff, " display help");     // Giving semaphore a resource name</w:t>
      </w:r>
    </w:p>
    <w:p w14:paraId="5DE0421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sema.down(semabuff);</w:t>
      </w:r>
    </w:p>
    <w:p w14:paraId="7F552D7F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wclear(Win);</w:t>
      </w:r>
    </w:p>
    <w:p w14:paraId="01BF4E9C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lastRenderedPageBreak/>
        <w:t xml:space="preserve">    sema.up();                  // Write window already has its own lock</w:t>
      </w:r>
    </w:p>
    <w:p w14:paraId="233778B0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1, 1, "1 = Kill Task 1");</w:t>
      </w:r>
    </w:p>
    <w:p w14:paraId="221DAC6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2, 1, "2 = Kill Task 2");</w:t>
      </w:r>
    </w:p>
    <w:p w14:paraId="676B4880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3, 1, "3 = Kill Task 3");</w:t>
      </w:r>
    </w:p>
    <w:p w14:paraId="19C93DFB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4, 1, "c= Clear Screen");</w:t>
      </w:r>
    </w:p>
    <w:p w14:paraId="585B73B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5, 1, "h= Help Screen");</w:t>
      </w:r>
    </w:p>
    <w:p w14:paraId="47740448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6, 1, "q= Quit");</w:t>
      </w:r>
    </w:p>
    <w:p w14:paraId="48D52A3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7, 1, "g= Garbage Collect");</w:t>
      </w:r>
    </w:p>
    <w:p w14:paraId="34C0E3E2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} // end of display_help</w:t>
      </w:r>
    </w:p>
    <w:p w14:paraId="66F32A85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</w:t>
      </w:r>
    </w:p>
    <w:p w14:paraId="19B30CDB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void *perform_simple_output(void *arguments)</w:t>
      </w:r>
    </w:p>
    <w:p w14:paraId="0500ED8D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{</w:t>
      </w:r>
    </w:p>
    <w:p w14:paraId="0FA5F259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thread_data *td = (thread_data *) arguments;    // Extract the thread arguments: (method 1)</w:t>
      </w:r>
    </w:p>
    <w:p w14:paraId="6C4EF5AE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int thread_no = td-&gt;thread_no;                      // Cast arguments in to thread_data</w:t>
      </w:r>
    </w:p>
    <w:p w14:paraId="2C33FAA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WINDOW * Win = td-&gt;thread_win;</w:t>
      </w:r>
    </w:p>
    <w:p w14:paraId="612324BE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int CPU_Quantum =0;</w:t>
      </w:r>
    </w:p>
    <w:p w14:paraId="1C456B96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char buff[256];</w:t>
      </w:r>
    </w:p>
    <w:p w14:paraId="2E3D15D0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</w:t>
      </w:r>
    </w:p>
    <w:p w14:paraId="787A8881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while(!td-&gt;kill_signal) {                                   // While thread is alive print output</w:t>
      </w:r>
    </w:p>
    <w:p w14:paraId="0FD3A2B2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sprintf(buff, " Task-%d running #%d\n", thread_no, CPU_Quantum++);</w:t>
      </w:r>
    </w:p>
    <w:p w14:paraId="45153472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write_window(Win, buff);</w:t>
      </w:r>
    </w:p>
    <w:p w14:paraId="5989D29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} // end while</w:t>
      </w:r>
    </w:p>
    <w:p w14:paraId="1760577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write_window(Win, " I'm dying...\n"); </w:t>
      </w:r>
    </w:p>
    <w:p w14:paraId="6607AEE4" w14:textId="77777777" w:rsidR="00A62C44" w:rsidRPr="00162866" w:rsidRDefault="00A62C44" w:rsidP="00A62C44">
      <w:pPr>
        <w:rPr>
          <w:sz w:val="18"/>
          <w:szCs w:val="18"/>
        </w:rPr>
      </w:pPr>
      <w:r w:rsidRPr="00162866">
        <w:rPr>
          <w:sz w:val="18"/>
          <w:szCs w:val="18"/>
        </w:rPr>
        <w:t>} // end of perform_simple_output</w:t>
      </w:r>
    </w:p>
    <w:p w14:paraId="4FCD520B" w14:textId="77777777" w:rsidR="00A62C44" w:rsidRPr="00162866" w:rsidRDefault="00A62C44" w:rsidP="00A62C44">
      <w:pPr>
        <w:rPr>
          <w:sz w:val="18"/>
          <w:szCs w:val="18"/>
        </w:rPr>
      </w:pPr>
    </w:p>
    <w:p w14:paraId="2958ADEE" w14:textId="6E7B8284" w:rsidR="00A62C44" w:rsidRDefault="00A6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4AE2D7" w14:textId="538376D4" w:rsidR="00D00F85" w:rsidRDefault="00E32745" w:rsidP="00E32745">
      <w:pPr>
        <w:pStyle w:val="Heading3"/>
      </w:pPr>
      <w:bookmarkStart w:id="10" w:name="_Toc2087425"/>
      <w:r>
        <w:lastRenderedPageBreak/>
        <w:t>Queue.h</w:t>
      </w:r>
      <w:bookmarkEnd w:id="10"/>
    </w:p>
    <w:p w14:paraId="2935EB0F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/*==================================================================================|</w:t>
      </w:r>
    </w:p>
    <w:p w14:paraId="14876AC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Assignment:        Ultima 2.0 Phase 1</w:t>
      </w:r>
    </w:p>
    <w:p w14:paraId="2A1917D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   File Name:  queue.h</w:t>
      </w:r>
    </w:p>
    <w:p w14:paraId="1FB42CA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Dependencies:     none</w:t>
      </w:r>
    </w:p>
    <w:p w14:paraId="5E22008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      Authors:     Drake Wood, James Giegerich</w:t>
      </w:r>
    </w:p>
    <w:p w14:paraId="597BDAB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   Language:   C++</w:t>
      </w:r>
    </w:p>
    <w:p w14:paraId="7F819E5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    Compiler:  G++</w:t>
      </w:r>
    </w:p>
    <w:p w14:paraId="2AA4CBA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         Class:    C435 - Operating Systems</w:t>
      </w:r>
    </w:p>
    <w:p w14:paraId="0F264B65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    Instructor:    Dr. Hakimzadeh</w:t>
      </w:r>
    </w:p>
    <w:p w14:paraId="4B27273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Date Created:    12/16/2019</w:t>
      </w:r>
    </w:p>
    <w:p w14:paraId="3818A520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Last Updated:        12/25/2019</w:t>
      </w:r>
    </w:p>
    <w:p w14:paraId="24839A4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      Due Date:  12/25/2019</w:t>
      </w:r>
    </w:p>
    <w:p w14:paraId="67C2BE4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|==================================================================================|</w:t>
      </w:r>
    </w:p>
    <w:p w14:paraId="350BA3B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|  Description: This is the header file which defines the queue template class used by the semaphore</w:t>
      </w:r>
    </w:p>
    <w:p w14:paraId="1A951E45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|               and scheduler classes. </w:t>
      </w:r>
    </w:p>
    <w:p w14:paraId="65B6EEA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*==================================================================================*/</w:t>
      </w:r>
    </w:p>
    <w:p w14:paraId="35EEF967" w14:textId="77777777" w:rsidR="002D2F4A" w:rsidRPr="002D2F4A" w:rsidRDefault="002D2F4A" w:rsidP="002D2F4A">
      <w:pPr>
        <w:rPr>
          <w:sz w:val="18"/>
          <w:szCs w:val="18"/>
        </w:rPr>
      </w:pPr>
    </w:p>
    <w:p w14:paraId="2BE2B1BF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#ifndef QUEUE_H</w:t>
      </w:r>
    </w:p>
    <w:p w14:paraId="32C9B13F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#define QUEUE_H</w:t>
      </w:r>
    </w:p>
    <w:p w14:paraId="7EA194F3" w14:textId="77777777" w:rsidR="002D2F4A" w:rsidRPr="002D2F4A" w:rsidRDefault="002D2F4A" w:rsidP="002D2F4A">
      <w:pPr>
        <w:rPr>
          <w:sz w:val="18"/>
          <w:szCs w:val="18"/>
        </w:rPr>
      </w:pPr>
    </w:p>
    <w:p w14:paraId="17DC310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&lt;iostream&gt;</w:t>
      </w:r>
    </w:p>
    <w:p w14:paraId="7551B20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&lt;pthread.h&gt; // Needed for using the pthread library</w:t>
      </w:r>
    </w:p>
    <w:p w14:paraId="5A27CA9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&lt;assert.h&gt;</w:t>
      </w:r>
    </w:p>
    <w:p w14:paraId="43944CC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&lt;time.h&gt;</w:t>
      </w:r>
    </w:p>
    <w:p w14:paraId="2B52A8D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&lt;unistd.h&gt; // Needed for sleep()</w:t>
      </w:r>
    </w:p>
    <w:p w14:paraId="1D250B1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&lt;ncurses.h&gt; // Needed for Curses windowing</w:t>
      </w:r>
    </w:p>
    <w:p w14:paraId="31264A6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&lt;stdarg.h&gt; // needed for formatted output to window</w:t>
      </w:r>
    </w:p>
    <w:p w14:paraId="2501AA0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&lt;termios.h&gt;</w:t>
      </w:r>
    </w:p>
    <w:p w14:paraId="4BE4F9D4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&lt;fcntl.h&gt;</w:t>
      </w:r>
    </w:p>
    <w:p w14:paraId="2A511CB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#include &lt;cstdlib&gt;</w:t>
      </w:r>
    </w:p>
    <w:p w14:paraId="04C6BAF9" w14:textId="77777777" w:rsidR="002D2F4A" w:rsidRPr="002D2F4A" w:rsidRDefault="002D2F4A" w:rsidP="002D2F4A">
      <w:pPr>
        <w:rPr>
          <w:sz w:val="18"/>
          <w:szCs w:val="18"/>
        </w:rPr>
      </w:pPr>
    </w:p>
    <w:p w14:paraId="56FFA1E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template &lt;class T&gt;</w:t>
      </w:r>
    </w:p>
    <w:p w14:paraId="27F3AEC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lastRenderedPageBreak/>
        <w:t xml:space="preserve">    class Queue{</w:t>
      </w:r>
    </w:p>
    <w:p w14:paraId="4A85E70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private:</w:t>
      </w:r>
    </w:p>
    <w:p w14:paraId="0DFD01B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struct node{</w:t>
      </w:r>
    </w:p>
    <w:p w14:paraId="3E377AD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    T data;</w:t>
      </w:r>
    </w:p>
    <w:p w14:paraId="7171184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    node* next;</w:t>
      </w:r>
    </w:p>
    <w:p w14:paraId="1ABDF54D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    };</w:t>
      </w:r>
    </w:p>
    <w:p w14:paraId="04784EC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node* head;</w:t>
      </w:r>
    </w:p>
    <w:p w14:paraId="16733742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node* tail;</w:t>
      </w:r>
    </w:p>
    <w:p w14:paraId="5D1BA854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node* temp;</w:t>
      </w:r>
    </w:p>
    <w:p w14:paraId="0915980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</w:t>
      </w:r>
    </w:p>
    <w:p w14:paraId="1C76F60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public:</w:t>
      </w:r>
    </w:p>
    <w:p w14:paraId="1AC9331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Queue();</w:t>
      </w:r>
    </w:p>
    <w:p w14:paraId="33B9332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void Enqueue(const T data);</w:t>
      </w:r>
    </w:p>
    <w:p w14:paraId="62EC0B1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T Dequeue();</w:t>
      </w:r>
    </w:p>
    <w:p w14:paraId="1471C2A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bool isEmpty();</w:t>
      </w:r>
    </w:p>
    <w:p w14:paraId="6B463A7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int qSize();</w:t>
      </w:r>
    </w:p>
    <w:p w14:paraId="003DDC5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T qnext();</w:t>
      </w:r>
    </w:p>
    <w:p w14:paraId="603AF23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};</w:t>
      </w:r>
    </w:p>
    <w:p w14:paraId="506ADE14" w14:textId="77777777" w:rsidR="002D2F4A" w:rsidRPr="002D2F4A" w:rsidRDefault="002D2F4A" w:rsidP="002D2F4A">
      <w:pPr>
        <w:rPr>
          <w:sz w:val="18"/>
          <w:szCs w:val="18"/>
        </w:rPr>
      </w:pPr>
    </w:p>
    <w:p w14:paraId="2ED69309" w14:textId="77777777" w:rsidR="002D2F4A" w:rsidRPr="002D2F4A" w:rsidRDefault="002D2F4A" w:rsidP="002D2F4A">
      <w:pPr>
        <w:rPr>
          <w:sz w:val="18"/>
          <w:szCs w:val="18"/>
        </w:rPr>
      </w:pPr>
    </w:p>
    <w:p w14:paraId="78D39E14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 Constructor.</w:t>
      </w:r>
    </w:p>
    <w:p w14:paraId="69644EFD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template &lt;class T&gt;</w:t>
      </w:r>
    </w:p>
    <w:p w14:paraId="4837252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Queue&lt;T&gt;::Queue(){</w:t>
      </w:r>
    </w:p>
    <w:p w14:paraId="069898C5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head = NULL;</w:t>
      </w:r>
    </w:p>
    <w:p w14:paraId="27296402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tail = NULL;</w:t>
      </w:r>
    </w:p>
    <w:p w14:paraId="79EE5B2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temp = NULL;</w:t>
      </w:r>
    </w:p>
    <w:p w14:paraId="482C748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}</w:t>
      </w:r>
    </w:p>
    <w:p w14:paraId="6C7F859B" w14:textId="77777777" w:rsidR="002D2F4A" w:rsidRPr="002D2F4A" w:rsidRDefault="002D2F4A" w:rsidP="002D2F4A">
      <w:pPr>
        <w:rPr>
          <w:sz w:val="18"/>
          <w:szCs w:val="18"/>
        </w:rPr>
      </w:pPr>
    </w:p>
    <w:p w14:paraId="7335835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template &lt;class T&gt;</w:t>
      </w:r>
    </w:p>
    <w:p w14:paraId="66FCA082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int Queue&lt;T&gt;::qSize(){</w:t>
      </w:r>
    </w:p>
    <w:p w14:paraId="04A6777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int count = 0;</w:t>
      </w:r>
    </w:p>
    <w:p w14:paraId="0141DAB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temp = head;</w:t>
      </w:r>
    </w:p>
    <w:p w14:paraId="567040B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</w:t>
      </w:r>
    </w:p>
    <w:p w14:paraId="2B6FD36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lastRenderedPageBreak/>
        <w:t xml:space="preserve">    if (isEmpty()){</w:t>
      </w:r>
    </w:p>
    <w:p w14:paraId="7C0EAFD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return count;   </w:t>
      </w:r>
    </w:p>
    <w:p w14:paraId="5A7CFAF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} // end if</w:t>
      </w:r>
    </w:p>
    <w:p w14:paraId="07B4953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else if (temp-&gt;next == NULL){</w:t>
      </w:r>
    </w:p>
    <w:p w14:paraId="35CC733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count++;</w:t>
      </w:r>
    </w:p>
    <w:p w14:paraId="7F6D96FD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return count;</w:t>
      </w:r>
    </w:p>
    <w:p w14:paraId="2A467214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} // end if</w:t>
      </w:r>
    </w:p>
    <w:p w14:paraId="6B93410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else{</w:t>
      </w:r>
    </w:p>
    <w:p w14:paraId="0B31B81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while (temp != NULL){</w:t>
      </w:r>
    </w:p>
    <w:p w14:paraId="0D70974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count++;</w:t>
      </w:r>
    </w:p>
    <w:p w14:paraId="33689D3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    temp = temp-&gt;next;</w:t>
      </w:r>
    </w:p>
    <w:p w14:paraId="4F633A3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} // end while</w:t>
      </w:r>
    </w:p>
    <w:p w14:paraId="2CBC380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</w:t>
      </w:r>
    </w:p>
    <w:p w14:paraId="4BBE304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return count;</w:t>
      </w:r>
    </w:p>
    <w:p w14:paraId="5A4F9F9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} // end else</w:t>
      </w:r>
    </w:p>
    <w:p w14:paraId="3BAA1E60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} // end of qSize</w:t>
      </w:r>
    </w:p>
    <w:p w14:paraId="085C1D66" w14:textId="77777777" w:rsidR="002D2F4A" w:rsidRPr="002D2F4A" w:rsidRDefault="002D2F4A" w:rsidP="002D2F4A">
      <w:pPr>
        <w:rPr>
          <w:sz w:val="18"/>
          <w:szCs w:val="18"/>
        </w:rPr>
      </w:pPr>
    </w:p>
    <w:p w14:paraId="50E08155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//get data of next item, will probably be able to use this in yield</w:t>
      </w:r>
    </w:p>
    <w:p w14:paraId="4FCE8B52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//so that we can pass the cpu to the next ID in the QUIT</w:t>
      </w:r>
    </w:p>
    <w:p w14:paraId="41C3A2C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//also in semaphore dump to show the Q there </w:t>
      </w:r>
    </w:p>
    <w:p w14:paraId="09488BE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template &lt;class T&gt;</w:t>
      </w:r>
    </w:p>
    <w:p w14:paraId="3F2BEE1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 Queue&lt;T&gt;::qnext(){</w:t>
      </w:r>
    </w:p>
    <w:p w14:paraId="1358D12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 returnData;</w:t>
      </w:r>
    </w:p>
    <w:p w14:paraId="515C89E0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returnData = head-&gt;next-&gt;data;</w:t>
      </w:r>
    </w:p>
    <w:p w14:paraId="662245D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return returnData;</w:t>
      </w:r>
    </w:p>
    <w:p w14:paraId="4BDF3A4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}</w:t>
      </w:r>
    </w:p>
    <w:p w14:paraId="4DCB8D75" w14:textId="77777777" w:rsidR="002D2F4A" w:rsidRPr="002D2F4A" w:rsidRDefault="002D2F4A" w:rsidP="002D2F4A">
      <w:pPr>
        <w:rPr>
          <w:sz w:val="18"/>
          <w:szCs w:val="18"/>
        </w:rPr>
      </w:pPr>
    </w:p>
    <w:p w14:paraId="14FEAF4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 Enqueues new node and populates the data</w:t>
      </w:r>
    </w:p>
    <w:p w14:paraId="0996EE3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 with T data as passed in.</w:t>
      </w:r>
    </w:p>
    <w:p w14:paraId="7E3E83E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template &lt;class T&gt; </w:t>
      </w:r>
    </w:p>
    <w:p w14:paraId="3F565A4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void Queue&lt;T&gt;::Enqueue(const T data){</w:t>
      </w:r>
    </w:p>
    <w:p w14:paraId="6ED151D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if (tail == NULL){</w:t>
      </w:r>
    </w:p>
    <w:p w14:paraId="6F3DAA5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head = tail = new node;</w:t>
      </w:r>
    </w:p>
    <w:p w14:paraId="2BBC30D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lastRenderedPageBreak/>
        <w:t xml:space="preserve">        tail-&gt;next = NULL;</w:t>
      </w:r>
    </w:p>
    <w:p w14:paraId="6DAB2164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    tail-&gt;data = data;</w:t>
      </w:r>
    </w:p>
    <w:p w14:paraId="592CDF6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} // end if</w:t>
      </w:r>
    </w:p>
    <w:p w14:paraId="2982755D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else {</w:t>
      </w:r>
    </w:p>
    <w:p w14:paraId="0CDD448F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tail-&gt;next = new node;</w:t>
      </w:r>
    </w:p>
    <w:p w14:paraId="1F9BD84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tail-&gt;next-&gt;data = data;</w:t>
      </w:r>
    </w:p>
    <w:p w14:paraId="38C4C35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tail-&gt;next-&gt;next = NULL;</w:t>
      </w:r>
    </w:p>
    <w:p w14:paraId="6F87504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tail = tail-&gt;next;</w:t>
      </w:r>
    </w:p>
    <w:p w14:paraId="3520766F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} // end else</w:t>
      </w:r>
    </w:p>
    <w:p w14:paraId="396C5FDC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} // end of Enqueue</w:t>
      </w:r>
    </w:p>
    <w:p w14:paraId="0DA6451B" w14:textId="77777777" w:rsidR="002D2F4A" w:rsidRPr="002D2F4A" w:rsidRDefault="002D2F4A" w:rsidP="002D2F4A">
      <w:pPr>
        <w:rPr>
          <w:sz w:val="18"/>
          <w:szCs w:val="18"/>
        </w:rPr>
      </w:pPr>
    </w:p>
    <w:p w14:paraId="3EB5C98B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 Dequeues node and returns data stored</w:t>
      </w:r>
    </w:p>
    <w:p w14:paraId="5F019DD4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 in dequeued node.</w:t>
      </w:r>
    </w:p>
    <w:p w14:paraId="5C10C10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template &lt;class T&gt;</w:t>
      </w:r>
    </w:p>
    <w:p w14:paraId="09CA22C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 Queue&lt;T&gt;::Dequeue(){</w:t>
      </w:r>
    </w:p>
    <w:p w14:paraId="2AA5021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 returnData;</w:t>
      </w:r>
    </w:p>
    <w:p w14:paraId="174DDF0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returnData = head-&gt;data;</w:t>
      </w:r>
    </w:p>
    <w:p w14:paraId="2171217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temp = head-&gt;next;</w:t>
      </w:r>
    </w:p>
    <w:p w14:paraId="0C1DFF51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delete head;</w:t>
      </w:r>
    </w:p>
    <w:p w14:paraId="75D89087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head = temp;</w:t>
      </w:r>
    </w:p>
    <w:p w14:paraId="102D7D8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tail = (!head? NULL: tail);</w:t>
      </w:r>
    </w:p>
    <w:p w14:paraId="3C35B93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  return returnData;</w:t>
      </w:r>
    </w:p>
    <w:p w14:paraId="740FB258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}</w:t>
      </w:r>
    </w:p>
    <w:p w14:paraId="1939D6BA" w14:textId="77777777" w:rsidR="002D2F4A" w:rsidRPr="002D2F4A" w:rsidRDefault="002D2F4A" w:rsidP="002D2F4A">
      <w:pPr>
        <w:rPr>
          <w:sz w:val="18"/>
          <w:szCs w:val="18"/>
        </w:rPr>
      </w:pPr>
    </w:p>
    <w:p w14:paraId="5AEF61AE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// Checks if the queue is empty.</w:t>
      </w:r>
    </w:p>
    <w:p w14:paraId="2C832E53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template &lt;class T&gt;</w:t>
      </w:r>
    </w:p>
    <w:p w14:paraId="3F94DF06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bool Queue&lt;T&gt;::isEmpty(){</w:t>
      </w:r>
    </w:p>
    <w:p w14:paraId="4D3CBDD9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  return (!tail);</w:t>
      </w:r>
    </w:p>
    <w:p w14:paraId="2E4C116A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>}</w:t>
      </w:r>
    </w:p>
    <w:p w14:paraId="3744D258" w14:textId="77777777" w:rsidR="002D2F4A" w:rsidRPr="002D2F4A" w:rsidRDefault="002D2F4A" w:rsidP="002D2F4A">
      <w:pPr>
        <w:rPr>
          <w:sz w:val="18"/>
          <w:szCs w:val="18"/>
        </w:rPr>
      </w:pPr>
    </w:p>
    <w:p w14:paraId="664654B4" w14:textId="77777777" w:rsidR="002D2F4A" w:rsidRPr="002D2F4A" w:rsidRDefault="002D2F4A" w:rsidP="002D2F4A">
      <w:pPr>
        <w:rPr>
          <w:sz w:val="18"/>
          <w:szCs w:val="18"/>
        </w:rPr>
      </w:pPr>
      <w:r w:rsidRPr="002D2F4A">
        <w:rPr>
          <w:sz w:val="18"/>
          <w:szCs w:val="18"/>
        </w:rPr>
        <w:t xml:space="preserve">#endif </w:t>
      </w:r>
    </w:p>
    <w:p w14:paraId="332C7C52" w14:textId="4AAA8D31" w:rsidR="002D2F4A" w:rsidRDefault="002D2F4A" w:rsidP="002D2F4A">
      <w:pPr>
        <w:rPr>
          <w:sz w:val="18"/>
          <w:szCs w:val="18"/>
        </w:rPr>
      </w:pPr>
    </w:p>
    <w:p w14:paraId="0BF780BF" w14:textId="77777777" w:rsidR="00990638" w:rsidRPr="002D2F4A" w:rsidRDefault="00990638" w:rsidP="002D2F4A">
      <w:pPr>
        <w:rPr>
          <w:sz w:val="18"/>
          <w:szCs w:val="18"/>
        </w:rPr>
      </w:pPr>
    </w:p>
    <w:p w14:paraId="17942CFE" w14:textId="49BF1FD3" w:rsidR="00E32745" w:rsidRDefault="00E32745" w:rsidP="00E32745">
      <w:pPr>
        <w:pStyle w:val="Heading3"/>
      </w:pPr>
      <w:bookmarkStart w:id="11" w:name="_Toc2087426"/>
      <w:r>
        <w:lastRenderedPageBreak/>
        <w:t>Queue.cpp</w:t>
      </w:r>
      <w:bookmarkEnd w:id="11"/>
    </w:p>
    <w:p w14:paraId="4434CD2D" w14:textId="74E6DC00" w:rsidR="00990638" w:rsidRPr="00990638" w:rsidRDefault="00990638" w:rsidP="00990638">
      <w:pPr>
        <w:rPr>
          <w:sz w:val="18"/>
          <w:szCs w:val="18"/>
        </w:rPr>
      </w:pPr>
      <w:r w:rsidRPr="008D7DF8">
        <w:rPr>
          <w:sz w:val="18"/>
          <w:szCs w:val="18"/>
        </w:rPr>
        <w:t>/*==================================================================================|</w:t>
      </w:r>
    </w:p>
    <w:p w14:paraId="3257937A" w14:textId="1D606F22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Assignment:        Ultima 2.0 Phase 1</w:t>
      </w:r>
    </w:p>
    <w:p w14:paraId="64C175AD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   File Name:  queue.cpp</w:t>
      </w:r>
    </w:p>
    <w:p w14:paraId="6CCC5D30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Dependencies:     queue.h</w:t>
      </w:r>
    </w:p>
    <w:p w14:paraId="771FF77D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      Authors:     Drake Wood, James Giegerich</w:t>
      </w:r>
    </w:p>
    <w:p w14:paraId="20667CC2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   Language:   C++</w:t>
      </w:r>
    </w:p>
    <w:p w14:paraId="16CCEC2E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    Compiler:  G++</w:t>
      </w:r>
    </w:p>
    <w:p w14:paraId="4E8D620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         Class:    C435 - Operating Systems</w:t>
      </w:r>
    </w:p>
    <w:p w14:paraId="20F74F30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    Instructor:    Dr. Hakimzadeh</w:t>
      </w:r>
    </w:p>
    <w:p w14:paraId="4AA59C55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Date Created:    12/16/2019</w:t>
      </w:r>
    </w:p>
    <w:p w14:paraId="4E6B560D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Last Updated:        12/25/2019</w:t>
      </w:r>
    </w:p>
    <w:p w14:paraId="06D0FD27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        Due Date:  12/25/2019</w:t>
      </w:r>
    </w:p>
    <w:p w14:paraId="1A8C7F23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|==================================================================================|</w:t>
      </w:r>
    </w:p>
    <w:p w14:paraId="1AF61D83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|  Description: Contains the definitions for the functions outlined in queue.h                     </w:t>
      </w:r>
    </w:p>
    <w:p w14:paraId="6ED6DC1D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*==================================================================================*/</w:t>
      </w:r>
    </w:p>
    <w:p w14:paraId="43C74736" w14:textId="77777777" w:rsidR="008D7DF8" w:rsidRPr="008D7DF8" w:rsidRDefault="008D7DF8" w:rsidP="008D7DF8">
      <w:pPr>
        <w:rPr>
          <w:sz w:val="18"/>
          <w:szCs w:val="18"/>
        </w:rPr>
      </w:pPr>
    </w:p>
    <w:p w14:paraId="4F03B410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#include "queue.h"</w:t>
      </w:r>
    </w:p>
    <w:p w14:paraId="5C1FB4A9" w14:textId="77777777" w:rsidR="008D7DF8" w:rsidRPr="008D7DF8" w:rsidRDefault="008D7DF8" w:rsidP="008D7DF8">
      <w:pPr>
        <w:rPr>
          <w:sz w:val="18"/>
          <w:szCs w:val="18"/>
        </w:rPr>
      </w:pPr>
    </w:p>
    <w:p w14:paraId="476291F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// Constructor</w:t>
      </w:r>
    </w:p>
    <w:p w14:paraId="2B873B2D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template &lt;class T&gt;</w:t>
      </w:r>
    </w:p>
    <w:p w14:paraId="7DF603E3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Queue&lt;T&gt;::Queue(){</w:t>
      </w:r>
    </w:p>
    <w:p w14:paraId="620013C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head = NULL;</w:t>
      </w:r>
    </w:p>
    <w:p w14:paraId="38046E86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tail = NULL;</w:t>
      </w:r>
    </w:p>
    <w:p w14:paraId="1D10D65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temp = NULL;</w:t>
      </w:r>
    </w:p>
    <w:p w14:paraId="29FC4C6F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}</w:t>
      </w:r>
    </w:p>
    <w:p w14:paraId="4F0CFCF7" w14:textId="77777777" w:rsidR="008D7DF8" w:rsidRPr="008D7DF8" w:rsidRDefault="008D7DF8" w:rsidP="008D7DF8">
      <w:pPr>
        <w:rPr>
          <w:sz w:val="18"/>
          <w:szCs w:val="18"/>
        </w:rPr>
      </w:pPr>
    </w:p>
    <w:p w14:paraId="405163E0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template &lt;class T&gt;</w:t>
      </w:r>
    </w:p>
    <w:p w14:paraId="0D71618B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int Queue&lt;T&gt;::qSize(){</w:t>
      </w:r>
    </w:p>
    <w:p w14:paraId="51B7CAD1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int count = 0;</w:t>
      </w:r>
    </w:p>
    <w:p w14:paraId="12EC8C0B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temp = head;</w:t>
      </w:r>
    </w:p>
    <w:p w14:paraId="17C54CDA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</w:t>
      </w:r>
    </w:p>
    <w:p w14:paraId="07220C48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if (isEmpty()){</w:t>
      </w:r>
    </w:p>
    <w:p w14:paraId="403DEBC4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lastRenderedPageBreak/>
        <w:t xml:space="preserve">        return count;   </w:t>
      </w:r>
    </w:p>
    <w:p w14:paraId="228A8E3B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} // end if</w:t>
      </w:r>
    </w:p>
    <w:p w14:paraId="387F209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else if (temp-&gt;next == NULL){</w:t>
      </w:r>
    </w:p>
    <w:p w14:paraId="0012DCD7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count++;</w:t>
      </w:r>
    </w:p>
    <w:p w14:paraId="6EAEC140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return count;</w:t>
      </w:r>
    </w:p>
    <w:p w14:paraId="4138A757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} // end if</w:t>
      </w:r>
    </w:p>
    <w:p w14:paraId="35789C3B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else{</w:t>
      </w:r>
    </w:p>
    <w:p w14:paraId="6F0E654A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while (temp != NULL){</w:t>
      </w:r>
    </w:p>
    <w:p w14:paraId="1650AA44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    count++;</w:t>
      </w:r>
    </w:p>
    <w:p w14:paraId="2FA0B936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    temp = temp-&gt;next;</w:t>
      </w:r>
    </w:p>
    <w:p w14:paraId="43EE2389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} // end while</w:t>
      </w:r>
    </w:p>
    <w:p w14:paraId="21D60D39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return count;</w:t>
      </w:r>
    </w:p>
    <w:p w14:paraId="2BC5FE01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} // end else</w:t>
      </w:r>
    </w:p>
    <w:p w14:paraId="65AE2BFA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} // end of qSize</w:t>
      </w:r>
    </w:p>
    <w:p w14:paraId="65D9F7D3" w14:textId="77777777" w:rsidR="008D7DF8" w:rsidRPr="008D7DF8" w:rsidRDefault="008D7DF8" w:rsidP="008D7DF8">
      <w:pPr>
        <w:rPr>
          <w:sz w:val="18"/>
          <w:szCs w:val="18"/>
        </w:rPr>
      </w:pPr>
    </w:p>
    <w:p w14:paraId="760549F8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// Enqueues new node and populates the data</w:t>
      </w:r>
    </w:p>
    <w:p w14:paraId="43F393A6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// with T data as passed in.</w:t>
      </w:r>
    </w:p>
    <w:p w14:paraId="72741826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template &lt;class T&gt; </w:t>
      </w:r>
    </w:p>
    <w:p w14:paraId="6ACF69A1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void Queue&lt;T&gt;::Enqueue(const T data){</w:t>
      </w:r>
    </w:p>
    <w:p w14:paraId="32144132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if (tail == NULL){</w:t>
      </w:r>
    </w:p>
    <w:p w14:paraId="4E15F0CE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head = tail = new node;</w:t>
      </w:r>
    </w:p>
    <w:p w14:paraId="3AC40047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tail-&gt;next = NULL;</w:t>
      </w:r>
    </w:p>
    <w:p w14:paraId="0C4B7DC9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tail-&gt;data = data;</w:t>
      </w:r>
    </w:p>
    <w:p w14:paraId="47254144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} // end if</w:t>
      </w:r>
    </w:p>
    <w:p w14:paraId="7B459ED9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else {</w:t>
      </w:r>
    </w:p>
    <w:p w14:paraId="38EBE02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tail-&gt;next = new node;</w:t>
      </w:r>
    </w:p>
    <w:p w14:paraId="4C03BCD8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tail-&gt;next-&gt;data = data;</w:t>
      </w:r>
    </w:p>
    <w:p w14:paraId="46708189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tail-&gt;next-&gt;next = NULL;</w:t>
      </w:r>
    </w:p>
    <w:p w14:paraId="65264127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tail = tail-&gt;next;</w:t>
      </w:r>
    </w:p>
    <w:p w14:paraId="079E73F3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} // end else</w:t>
      </w:r>
    </w:p>
    <w:p w14:paraId="64D2F1A4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} // end Enqueue</w:t>
      </w:r>
    </w:p>
    <w:p w14:paraId="0B8CFB8B" w14:textId="77777777" w:rsidR="008D7DF8" w:rsidRPr="008D7DF8" w:rsidRDefault="008D7DF8" w:rsidP="008D7DF8">
      <w:pPr>
        <w:rPr>
          <w:sz w:val="18"/>
          <w:szCs w:val="18"/>
        </w:rPr>
      </w:pPr>
    </w:p>
    <w:p w14:paraId="3A9ACA9B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// Dequeues node and returns data stored</w:t>
      </w:r>
    </w:p>
    <w:p w14:paraId="5F5B5E3E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lastRenderedPageBreak/>
        <w:t>// in dequeued node.</w:t>
      </w:r>
    </w:p>
    <w:p w14:paraId="4F3B6ABB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template &lt;class T&gt;</w:t>
      </w:r>
    </w:p>
    <w:p w14:paraId="357A6B97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T Queue&lt;T&gt;::Dequeue(){</w:t>
      </w:r>
    </w:p>
    <w:p w14:paraId="347E49A9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T returnData;</w:t>
      </w:r>
    </w:p>
    <w:p w14:paraId="6BDCAF02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returnData = head-&gt;data;</w:t>
      </w:r>
    </w:p>
    <w:p w14:paraId="0C32DF09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temp = head-&gt;next;</w:t>
      </w:r>
    </w:p>
    <w:p w14:paraId="16A300C3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delete head;</w:t>
      </w:r>
    </w:p>
    <w:p w14:paraId="0660FDED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head = temp;</w:t>
      </w:r>
    </w:p>
    <w:p w14:paraId="51FA32B5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tail = (!head? NULL: tail);</w:t>
      </w:r>
    </w:p>
    <w:p w14:paraId="067819C8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return returnData;</w:t>
      </w:r>
    </w:p>
    <w:p w14:paraId="4881C0D5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}</w:t>
      </w:r>
    </w:p>
    <w:p w14:paraId="34CF878B" w14:textId="77777777" w:rsidR="008D7DF8" w:rsidRPr="008D7DF8" w:rsidRDefault="008D7DF8" w:rsidP="008D7DF8">
      <w:pPr>
        <w:rPr>
          <w:sz w:val="18"/>
          <w:szCs w:val="18"/>
        </w:rPr>
      </w:pPr>
    </w:p>
    <w:p w14:paraId="188FA302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// Checks if the queue is empty.</w:t>
      </w:r>
    </w:p>
    <w:p w14:paraId="596D5074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template &lt;class T&gt;</w:t>
      </w:r>
    </w:p>
    <w:p w14:paraId="51B44BFB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bool Queue&lt;T&gt;::isEmpty(){</w:t>
      </w:r>
    </w:p>
    <w:p w14:paraId="0CD3ADD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return (!tail);</w:t>
      </w:r>
    </w:p>
    <w:p w14:paraId="2FC183F3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}</w:t>
      </w:r>
    </w:p>
    <w:p w14:paraId="2DEFCF81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struct thread_data{ </w:t>
      </w:r>
    </w:p>
    <w:p w14:paraId="63F8539D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int thread_no;</w:t>
      </w:r>
    </w:p>
    <w:p w14:paraId="48ACA060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char* thread_name;</w:t>
      </w:r>
    </w:p>
    <w:p w14:paraId="219163C2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WINDOW *thread_win;</w:t>
      </w:r>
    </w:p>
    <w:p w14:paraId="61ACDDFE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bool kill_signal;</w:t>
      </w:r>
    </w:p>
    <w:p w14:paraId="3FCD5548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int sleep_time;</w:t>
      </w:r>
    </w:p>
    <w:p w14:paraId="434D763C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int thread_results;</w:t>
      </w:r>
    </w:p>
    <w:p w14:paraId="0DBDB5CA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 xml:space="preserve">        bool state;</w:t>
      </w:r>
    </w:p>
    <w:p w14:paraId="41F3BFA1" w14:textId="77777777" w:rsidR="008D7DF8" w:rsidRPr="008D7DF8" w:rsidRDefault="008D7DF8" w:rsidP="008D7DF8">
      <w:pPr>
        <w:rPr>
          <w:sz w:val="18"/>
          <w:szCs w:val="18"/>
        </w:rPr>
      </w:pPr>
      <w:r w:rsidRPr="008D7DF8">
        <w:rPr>
          <w:sz w:val="18"/>
          <w:szCs w:val="18"/>
        </w:rPr>
        <w:t>};</w:t>
      </w:r>
    </w:p>
    <w:p w14:paraId="3F0B54A3" w14:textId="77777777" w:rsidR="008D7DF8" w:rsidRPr="008D7DF8" w:rsidRDefault="008D7DF8" w:rsidP="008D7DF8">
      <w:pPr>
        <w:rPr>
          <w:sz w:val="18"/>
          <w:szCs w:val="18"/>
        </w:rPr>
      </w:pPr>
    </w:p>
    <w:p w14:paraId="0DDE3BF1" w14:textId="22916638" w:rsidR="008D7DF8" w:rsidRDefault="008D7D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ADD626" w14:textId="3EBC1122" w:rsidR="00E32745" w:rsidRDefault="00E32745" w:rsidP="00E32745">
      <w:pPr>
        <w:pStyle w:val="Heading3"/>
      </w:pPr>
      <w:bookmarkStart w:id="12" w:name="_Toc2087427"/>
      <w:r>
        <w:lastRenderedPageBreak/>
        <w:t>Scheduler.h</w:t>
      </w:r>
      <w:bookmarkEnd w:id="12"/>
    </w:p>
    <w:p w14:paraId="46178C13" w14:textId="2AF33E68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/*==================================================================================|</w:t>
      </w:r>
    </w:p>
    <w:p w14:paraId="10659F01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Assignment:        Ultima 2.0 Phase 1</w:t>
      </w:r>
    </w:p>
    <w:p w14:paraId="2591A4A2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File Name:  scheduler.h</w:t>
      </w:r>
    </w:p>
    <w:p w14:paraId="5F65A853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Dependencies:     queue.h</w:t>
      </w:r>
    </w:p>
    <w:p w14:paraId="59F7714F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  Authors:     Drake Wood, James Giegerich</w:t>
      </w:r>
    </w:p>
    <w:p w14:paraId="04C2D8E4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Language:   C++</w:t>
      </w:r>
    </w:p>
    <w:p w14:paraId="4207599A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Compiler:  G++</w:t>
      </w:r>
    </w:p>
    <w:p w14:paraId="2F053A52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     Class:    C435 - Operating Systems</w:t>
      </w:r>
    </w:p>
    <w:p w14:paraId="769B194D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Instructor:    Dr. Hakimzadeh</w:t>
      </w:r>
    </w:p>
    <w:p w14:paraId="3726A40C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Date Created:    12/16/2019</w:t>
      </w:r>
    </w:p>
    <w:p w14:paraId="60702A9D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Last Updated:        12/25/2019</w:t>
      </w:r>
    </w:p>
    <w:p w14:paraId="4A1FA319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Due Date:  12/25/2019</w:t>
      </w:r>
    </w:p>
    <w:p w14:paraId="3AC0DCA9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|==================================================================================|</w:t>
      </w:r>
    </w:p>
    <w:p w14:paraId="13DE0C6D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Description: This is the header file which defines the class scheduler. There are 4 functions along with a</w:t>
      </w:r>
    </w:p>
    <w:p w14:paraId="488F5A95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|               constructor, deconstructor, and data structs. </w:t>
      </w:r>
    </w:p>
    <w:p w14:paraId="3E92EDAE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       -dump displays information related to this class in a window for debugging.</w:t>
      </w:r>
    </w:p>
    <w:p w14:paraId="25B5071A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       -garbage_collect finds threads that have been killed adn removes them from the process table.</w:t>
      </w:r>
    </w:p>
    <w:p w14:paraId="2CDE3096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|               -create_task creates a new thread running simple output, its information is added to the process table.</w:t>
      </w:r>
    </w:p>
    <w:p w14:paraId="62FAB08C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|               -destroy_task finds the task that the user wishes to kill and changes it status, stopping it. </w:t>
      </w:r>
    </w:p>
    <w:p w14:paraId="4653E4B1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|               -TCB is the struct containing the thread_data which is stored in the process queue. </w:t>
      </w:r>
    </w:p>
    <w:p w14:paraId="1B79417B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*==================================================================================*/</w:t>
      </w:r>
    </w:p>
    <w:p w14:paraId="15D1C3BC" w14:textId="77777777" w:rsidR="009D2432" w:rsidRPr="00162866" w:rsidRDefault="009D2432" w:rsidP="009D2432">
      <w:pPr>
        <w:rPr>
          <w:sz w:val="18"/>
          <w:szCs w:val="18"/>
        </w:rPr>
      </w:pPr>
    </w:p>
    <w:p w14:paraId="2B4EB1AE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#ifndef SCHEDULER_H</w:t>
      </w:r>
    </w:p>
    <w:p w14:paraId="05032466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#define SCHEDULER_H</w:t>
      </w:r>
    </w:p>
    <w:p w14:paraId="64981BC5" w14:textId="77777777" w:rsidR="009D2432" w:rsidRPr="00162866" w:rsidRDefault="009D2432" w:rsidP="009D2432">
      <w:pPr>
        <w:rPr>
          <w:sz w:val="18"/>
          <w:szCs w:val="18"/>
        </w:rPr>
      </w:pPr>
    </w:p>
    <w:p w14:paraId="3A6E2FAE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&lt;iostream&gt;</w:t>
      </w:r>
    </w:p>
    <w:p w14:paraId="3027FB41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&lt;pthread.h&gt;    // Needed for using the pthread library</w:t>
      </w:r>
    </w:p>
    <w:p w14:paraId="08DECCAD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&lt;assert.h&gt;</w:t>
      </w:r>
    </w:p>
    <w:p w14:paraId="665EB714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&lt;time.h&gt;</w:t>
      </w:r>
    </w:p>
    <w:p w14:paraId="5AA256E0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&lt;unistd.h&gt;         // Needed for sleep()</w:t>
      </w:r>
    </w:p>
    <w:p w14:paraId="20EBBCB3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&lt;ncurses.h&gt;    // Needed for Curses windowing</w:t>
      </w:r>
    </w:p>
    <w:p w14:paraId="0EB2D308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&lt;stdarg.h&gt;         // Needed for formatted output to window</w:t>
      </w:r>
    </w:p>
    <w:p w14:paraId="7D568FA0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lastRenderedPageBreak/>
        <w:t>#include &lt;termios.h&gt;</w:t>
      </w:r>
    </w:p>
    <w:p w14:paraId="7CD0F664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&lt;fcntl.h&gt;</w:t>
      </w:r>
    </w:p>
    <w:p w14:paraId="77895189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&lt;cstdlib&gt;</w:t>
      </w:r>
    </w:p>
    <w:p w14:paraId="6A09F4AB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"queue.h"</w:t>
      </w:r>
    </w:p>
    <w:p w14:paraId="1AFC46B9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#include &lt;string&gt;</w:t>
      </w:r>
    </w:p>
    <w:p w14:paraId="5B31F1AF" w14:textId="77777777" w:rsidR="009D2432" w:rsidRPr="00162866" w:rsidRDefault="009D2432" w:rsidP="009D2432">
      <w:pPr>
        <w:rPr>
          <w:sz w:val="18"/>
          <w:szCs w:val="18"/>
        </w:rPr>
      </w:pPr>
    </w:p>
    <w:p w14:paraId="2611B58C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struct thread_data{ </w:t>
      </w:r>
    </w:p>
    <w:p w14:paraId="106E6FB7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int thread_no;              // Thread number</w:t>
      </w:r>
    </w:p>
    <w:p w14:paraId="77C06744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char* thread_name;      // Thread name</w:t>
      </w:r>
    </w:p>
    <w:p w14:paraId="2B4686DA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WINDOW *thread_win; // Thread's window</w:t>
      </w:r>
    </w:p>
    <w:p w14:paraId="4BB02971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bool kill_signal;               // Kill signal flag live/kill</w:t>
      </w:r>
    </w:p>
    <w:p w14:paraId="4032C27F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int sleep_time;             // Sleep time </w:t>
      </w:r>
    </w:p>
    <w:p w14:paraId="765C51EF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int thread_results;         // Results</w:t>
      </w:r>
    </w:p>
    <w:p w14:paraId="4EC028D2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bool state;                     // State running/blocked</w:t>
      </w:r>
    </w:p>
    <w:p w14:paraId="3CEAE8D1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};</w:t>
      </w:r>
    </w:p>
    <w:p w14:paraId="1AF25C51" w14:textId="77777777" w:rsidR="009D2432" w:rsidRPr="00162866" w:rsidRDefault="009D2432" w:rsidP="009D2432">
      <w:pPr>
        <w:rPr>
          <w:sz w:val="18"/>
          <w:szCs w:val="18"/>
        </w:rPr>
      </w:pPr>
    </w:p>
    <w:p w14:paraId="5ECC405A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>class scheduler {</w:t>
      </w:r>
    </w:p>
    <w:p w14:paraId="5CCDADFC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public:</w:t>
      </w:r>
    </w:p>
    <w:p w14:paraId="59988EF6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struct TCB {</w:t>
      </w:r>
    </w:p>
    <w:p w14:paraId="4CB15B38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pthread_t thread;</w:t>
      </w:r>
    </w:p>
    <w:p w14:paraId="4B0543BE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std::string name;</w:t>
      </w:r>
    </w:p>
    <w:p w14:paraId="2404A60B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thread_data *td;</w:t>
      </w:r>
    </w:p>
    <w:p w14:paraId="6162BB8D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};</w:t>
      </w:r>
    </w:p>
    <w:p w14:paraId="23C1FBF9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</w:t>
      </w:r>
    </w:p>
    <w:p w14:paraId="63EC3A93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scheduler();</w:t>
      </w:r>
    </w:p>
    <w:p w14:paraId="788FFF4D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int task_counter;</w:t>
      </w:r>
    </w:p>
    <w:p w14:paraId="47422E60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Queue &lt;TCB&gt;process_table;</w:t>
      </w:r>
    </w:p>
    <w:p w14:paraId="50F9E706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int create_task(char* name, WINDOW *win);   // Create appropriate data structures and calls coroutine()</w:t>
      </w:r>
    </w:p>
    <w:p w14:paraId="1E20BC54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bool destroy_task(int tasknumber);                  // to kill a task (Set its status to DEAD)</w:t>
      </w:r>
    </w:p>
    <w:p w14:paraId="68E5B29D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void yield();                                                   // Strict round robin process switch. </w:t>
      </w:r>
    </w:p>
    <w:p w14:paraId="4F02118B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void dump(int level, WINDOW * win);                 // Debugging function with level indicating the verbosity of the dump </w:t>
      </w:r>
    </w:p>
    <w:p w14:paraId="1D67D98A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void garbage_collect();                                 // Include some functions which will allow you to dump the contents of the </w:t>
      </w:r>
    </w:p>
    <w:p w14:paraId="34114705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};                                                                      // process table in a readable format.  See the expected output section </w:t>
      </w:r>
    </w:p>
    <w:p w14:paraId="15DE5406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lastRenderedPageBreak/>
        <w:t xml:space="preserve">#endif                                                              // (below) for suggestions. </w:t>
      </w:r>
    </w:p>
    <w:p w14:paraId="0D4A2F6B" w14:textId="77777777" w:rsidR="009D2432" w:rsidRPr="00162866" w:rsidRDefault="009D2432" w:rsidP="009D2432">
      <w:pPr>
        <w:rPr>
          <w:sz w:val="18"/>
          <w:szCs w:val="18"/>
        </w:rPr>
      </w:pPr>
      <w:r w:rsidRPr="00162866">
        <w:rPr>
          <w:sz w:val="18"/>
          <w:szCs w:val="18"/>
        </w:rPr>
        <w:t xml:space="preserve">                                                                        // remove dead task, free their resources, etc. </w:t>
      </w:r>
    </w:p>
    <w:p w14:paraId="7209C90D" w14:textId="77777777" w:rsidR="009D2432" w:rsidRPr="00162866" w:rsidRDefault="009D2432" w:rsidP="009D2432">
      <w:pPr>
        <w:rPr>
          <w:sz w:val="18"/>
          <w:szCs w:val="18"/>
        </w:rPr>
      </w:pPr>
    </w:p>
    <w:p w14:paraId="33DBA9D9" w14:textId="02E1D033" w:rsidR="00E32745" w:rsidRPr="00990638" w:rsidRDefault="009D2432" w:rsidP="00646F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851505" w14:textId="50F438E0" w:rsidR="002D0BDE" w:rsidRDefault="002D0BDE" w:rsidP="002D0BDE">
      <w:pPr>
        <w:pStyle w:val="Heading3"/>
      </w:pPr>
      <w:bookmarkStart w:id="13" w:name="_Toc2087428"/>
      <w:r>
        <w:lastRenderedPageBreak/>
        <w:t>Scheduler.cpp</w:t>
      </w:r>
      <w:bookmarkEnd w:id="13"/>
    </w:p>
    <w:p w14:paraId="06294CCE" w14:textId="7F4894E5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/*==================================================================================|</w:t>
      </w:r>
    </w:p>
    <w:p w14:paraId="79742A0A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Assignment:        Ultima 2.0 Phase 1</w:t>
      </w:r>
    </w:p>
    <w:p w14:paraId="787DC319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   File Name:  scheduler.cpp</w:t>
      </w:r>
    </w:p>
    <w:p w14:paraId="0BB2825B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Dependencies:     scheduler.h semaphore.h window.h</w:t>
      </w:r>
    </w:p>
    <w:p w14:paraId="5A3FA2AA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      Authors:     Drake Wood, James Giegerich</w:t>
      </w:r>
    </w:p>
    <w:p w14:paraId="56504A25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   Language:   C++</w:t>
      </w:r>
    </w:p>
    <w:p w14:paraId="613946FB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    Compiler:  G++</w:t>
      </w:r>
    </w:p>
    <w:p w14:paraId="6D64E758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         Class:    C435 - Operating Systems</w:t>
      </w:r>
    </w:p>
    <w:p w14:paraId="530C04D7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    Instructor:    Dr. Hakimzadeh</w:t>
      </w:r>
    </w:p>
    <w:p w14:paraId="0F229F46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Date Created:    12/16/2019</w:t>
      </w:r>
    </w:p>
    <w:p w14:paraId="3E44FAE0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Last Updated:        12/25/2019</w:t>
      </w:r>
    </w:p>
    <w:p w14:paraId="775930EC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        Due Date:  12/25/2019</w:t>
      </w:r>
    </w:p>
    <w:p w14:paraId="33B6CDD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|==================================================================================|</w:t>
      </w:r>
    </w:p>
    <w:p w14:paraId="0704622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|  Description: Contains the definitions for the functions outlined in scheduler.h                     </w:t>
      </w:r>
    </w:p>
    <w:p w14:paraId="4E35C429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*==================================================================================*/</w:t>
      </w:r>
    </w:p>
    <w:p w14:paraId="7FB344DD" w14:textId="77777777" w:rsidR="00646F39" w:rsidRPr="00646F39" w:rsidRDefault="00646F39" w:rsidP="00646F39">
      <w:pPr>
        <w:rPr>
          <w:sz w:val="18"/>
          <w:szCs w:val="18"/>
        </w:rPr>
      </w:pPr>
    </w:p>
    <w:p w14:paraId="1B65C8A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#include "semaphore.h"</w:t>
      </w:r>
    </w:p>
    <w:p w14:paraId="2AD04806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#include "scheduler.h"</w:t>
      </w:r>
    </w:p>
    <w:p w14:paraId="1367EA58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#include "window.h"</w:t>
      </w:r>
    </w:p>
    <w:p w14:paraId="1495F57B" w14:textId="77777777" w:rsidR="00646F39" w:rsidRPr="00646F39" w:rsidRDefault="00646F39" w:rsidP="00646F39">
      <w:pPr>
        <w:rPr>
          <w:sz w:val="18"/>
          <w:szCs w:val="18"/>
        </w:rPr>
      </w:pPr>
    </w:p>
    <w:p w14:paraId="57F73C69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extern semaphore sema;</w:t>
      </w:r>
    </w:p>
    <w:p w14:paraId="42D561FC" w14:textId="77777777" w:rsidR="00646F39" w:rsidRPr="00646F39" w:rsidRDefault="00646F39" w:rsidP="00646F39">
      <w:pPr>
        <w:rPr>
          <w:sz w:val="18"/>
          <w:szCs w:val="18"/>
        </w:rPr>
      </w:pPr>
    </w:p>
    <w:p w14:paraId="0F1CD239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void scheduler::dump(int level, WINDOW * win) {</w:t>
      </w:r>
    </w:p>
    <w:p w14:paraId="5FB987BB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char semabuff[32];</w:t>
      </w:r>
    </w:p>
    <w:p w14:paraId="6B990585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sprintf(semabuff, " scheduler dump");       // giving semaphore a resource name</w:t>
      </w:r>
    </w:p>
    <w:p w14:paraId="6875B16E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sema.down(semabuff);</w:t>
      </w:r>
    </w:p>
    <w:p w14:paraId="0624BB6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wclear(win);</w:t>
      </w:r>
    </w:p>
    <w:p w14:paraId="4A3539BA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sema.up();</w:t>
      </w:r>
    </w:p>
    <w:p w14:paraId="76F464F7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write_window(win, 1, 5, "      PROCESS TABLE DUMP \n -------------------------------------\n");</w:t>
      </w:r>
    </w:p>
    <w:p w14:paraId="18D2541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char buff[256];</w:t>
      </w:r>
    </w:p>
    <w:p w14:paraId="57F1A417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int procnum1;</w:t>
      </w:r>
    </w:p>
    <w:p w14:paraId="6C30F21A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int size = process_table.qSize();</w:t>
      </w:r>
    </w:p>
    <w:p w14:paraId="2CC4B0EE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lastRenderedPageBreak/>
        <w:t xml:space="preserve">    </w:t>
      </w:r>
    </w:p>
    <w:p w14:paraId="10C45A1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if (size == 0)                  // Check if anything is in the queue</w:t>
      </w:r>
    </w:p>
    <w:p w14:paraId="57C06CE8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write_window(win, " No tasks currently running...\n");</w:t>
      </w:r>
    </w:p>
    <w:p w14:paraId="0C1EF09A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</w:t>
      </w:r>
    </w:p>
    <w:p w14:paraId="1A01022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for(int i = 0 ; i &lt; size ; i++){        // Search for a dead task</w:t>
      </w:r>
    </w:p>
    <w:p w14:paraId="33BBC96A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TCB tcb = process_table.Dequeue();</w:t>
      </w:r>
    </w:p>
    <w:p w14:paraId="462AB309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process_table.Enqueue(tcb);</w:t>
      </w:r>
    </w:p>
    <w:p w14:paraId="6F233DB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procnum1 = tcb.td-&gt;thread_no;</w:t>
      </w:r>
    </w:p>
    <w:p w14:paraId="36030FA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</w:t>
      </w:r>
    </w:p>
    <w:p w14:paraId="2E7BB3C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if ( tcb.td-&gt;kill_signal == false){</w:t>
      </w:r>
    </w:p>
    <w:p w14:paraId="5AAC079F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sprintf(buff, " Task #%d status Alive\n", procnum1);</w:t>
      </w:r>
    </w:p>
    <w:p w14:paraId="14AD390E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}else{</w:t>
      </w:r>
    </w:p>
    <w:p w14:paraId="54727CD7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sprintf(buff, " Task #%d status Dead\n", procnum1);</w:t>
      </w:r>
    </w:p>
    <w:p w14:paraId="472C2B22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} // end else</w:t>
      </w:r>
    </w:p>
    <w:p w14:paraId="047F87D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write_window(win, buff);</w:t>
      </w:r>
    </w:p>
    <w:p w14:paraId="2B8A86A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} // end for</w:t>
      </w:r>
    </w:p>
    <w:p w14:paraId="7C5C050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write_window(win, " -------------------------------------\n");  </w:t>
      </w:r>
    </w:p>
    <w:p w14:paraId="71393035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}// end of dump</w:t>
      </w:r>
    </w:p>
    <w:p w14:paraId="39FB65A7" w14:textId="77777777" w:rsidR="00646F39" w:rsidRPr="00646F39" w:rsidRDefault="00646F39" w:rsidP="00646F39">
      <w:pPr>
        <w:rPr>
          <w:sz w:val="18"/>
          <w:szCs w:val="18"/>
        </w:rPr>
      </w:pPr>
    </w:p>
    <w:p w14:paraId="7C77900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void scheduler::garbage_collect() {             // Delete those with  dead status</w:t>
      </w:r>
    </w:p>
    <w:p w14:paraId="11DC7C7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int size = process_table.qSize();</w:t>
      </w:r>
    </w:p>
    <w:p w14:paraId="52A08048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for(int i = 0 ; i &lt; size ; i++){</w:t>
      </w:r>
    </w:p>
    <w:p w14:paraId="72661ED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TCB tcb = process_table.Dequeue();</w:t>
      </w:r>
    </w:p>
    <w:p w14:paraId="52B9683B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if (tcb.td-&gt;kill_signal == false){</w:t>
      </w:r>
    </w:p>
    <w:p w14:paraId="2DE088B6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process_table.Enqueue(tcb);</w:t>
      </w:r>
    </w:p>
    <w:p w14:paraId="19E96977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} // end if</w:t>
      </w:r>
    </w:p>
    <w:p w14:paraId="2A7FA850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} // end for</w:t>
      </w:r>
    </w:p>
    <w:p w14:paraId="7E68D3BC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} // end of garbage_collect                                                 </w:t>
      </w:r>
    </w:p>
    <w:p w14:paraId="168FC8DD" w14:textId="77777777" w:rsidR="00646F39" w:rsidRPr="00646F39" w:rsidRDefault="00646F39" w:rsidP="00646F39">
      <w:pPr>
        <w:rPr>
          <w:sz w:val="18"/>
          <w:szCs w:val="18"/>
        </w:rPr>
      </w:pPr>
    </w:p>
    <w:p w14:paraId="2519799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int scheduler::create_task(char* name, WINDOW *win){</w:t>
      </w:r>
    </w:p>
    <w:p w14:paraId="5D5B3FC5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int result_code;</w:t>
      </w:r>
    </w:p>
    <w:p w14:paraId="10AA4A3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 tcb;</w:t>
      </w:r>
    </w:p>
    <w:p w14:paraId="6FED5400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tcb.td = new thread_data;</w:t>
      </w:r>
    </w:p>
    <w:p w14:paraId="7EBC7D28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lastRenderedPageBreak/>
        <w:t xml:space="preserve">    this-&gt;task_counter++;</w:t>
      </w:r>
    </w:p>
    <w:p w14:paraId="201A5CCC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tcb.td-&gt;thread_win = win;</w:t>
      </w:r>
    </w:p>
    <w:p w14:paraId="2E66BBE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write_window(tcb.td-&gt;thread_win, 13, 1, "Starting Thread.....\n");</w:t>
      </w:r>
    </w:p>
    <w:p w14:paraId="3644475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tcb.td-&gt;thread_no = this-&gt;task_counter;</w:t>
      </w:r>
    </w:p>
    <w:p w14:paraId="7470CE8E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tcb.td-&gt;kill_signal = false;</w:t>
      </w:r>
    </w:p>
    <w:p w14:paraId="26B11F8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tcb.td-&gt;sleep_time = 1+ rand() % 3;</w:t>
      </w:r>
    </w:p>
    <w:p w14:paraId="7412BD3A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tcb.td-&gt;thread_results = 0;</w:t>
      </w:r>
    </w:p>
    <w:p w14:paraId="0DF255B5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tcb.name = name;</w:t>
      </w:r>
    </w:p>
    <w:p w14:paraId="24CEA92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tcb.td-&gt;state = true;</w:t>
      </w:r>
    </w:p>
    <w:p w14:paraId="273BA03F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</w:t>
      </w:r>
    </w:p>
    <w:p w14:paraId="357F6662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// create thread running simple output in its own window</w:t>
      </w:r>
    </w:p>
    <w:p w14:paraId="73877AB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result_code = pthread_create(&amp;tcb.thread, NULL, perform_simple_output, tcb.td);</w:t>
      </w:r>
    </w:p>
    <w:p w14:paraId="2F7CAD4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assert(!result_code);           // if there is any problems with result code. display it and end program.</w:t>
      </w:r>
    </w:p>
    <w:p w14:paraId="5D0F758C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</w:t>
      </w:r>
    </w:p>
    <w:p w14:paraId="351D5B05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process_table.Enqueue(tcb);     // add to process table</w:t>
      </w:r>
    </w:p>
    <w:p w14:paraId="42399C8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} // end of create_task</w:t>
      </w:r>
    </w:p>
    <w:p w14:paraId="37365BA8" w14:textId="77777777" w:rsidR="00646F39" w:rsidRPr="00646F39" w:rsidRDefault="00646F39" w:rsidP="00646F39">
      <w:pPr>
        <w:rPr>
          <w:sz w:val="18"/>
          <w:szCs w:val="18"/>
        </w:rPr>
      </w:pPr>
    </w:p>
    <w:p w14:paraId="3B66FE7E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scheduler::scheduler(){</w:t>
      </w:r>
    </w:p>
    <w:p w14:paraId="793E0608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task_counter = 0;</w:t>
      </w:r>
    </w:p>
    <w:p w14:paraId="5B7A4E1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}</w:t>
      </w:r>
    </w:p>
    <w:p w14:paraId="7E1221C4" w14:textId="77777777" w:rsidR="00646F39" w:rsidRPr="00646F39" w:rsidRDefault="00646F39" w:rsidP="00646F39">
      <w:pPr>
        <w:rPr>
          <w:sz w:val="18"/>
          <w:szCs w:val="18"/>
        </w:rPr>
      </w:pPr>
    </w:p>
    <w:p w14:paraId="18A6478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bool scheduler::destroy_task(int tasknumber) {</w:t>
      </w:r>
    </w:p>
    <w:p w14:paraId="3E11D789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for( int i =0; i &lt; process_table.qSize(); i++){</w:t>
      </w:r>
    </w:p>
    <w:p w14:paraId="4D867B09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if (!process_table.isEmpty()){                      // this block searches Q for a specific process</w:t>
      </w:r>
    </w:p>
    <w:p w14:paraId="3B2AE10F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TCB tcb = process_table.Dequeue();</w:t>
      </w:r>
    </w:p>
    <w:p w14:paraId="7708DFA7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process_table.Enqueue(tcb);                 // if it is found kill signal is changed</w:t>
      </w:r>
    </w:p>
    <w:p w14:paraId="2A78F664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                    </w:t>
      </w:r>
    </w:p>
    <w:p w14:paraId="7D91236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if (tcb.td-&gt;thread_no == tasknumber){</w:t>
      </w:r>
    </w:p>
    <w:p w14:paraId="4407444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    if (tcb.td-&gt;kill_signal == false){          // other processes are added back to Q</w:t>
      </w:r>
    </w:p>
    <w:p w14:paraId="65D29A46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        tcb.td-&gt;kill_signal =true;  </w:t>
      </w:r>
    </w:p>
    <w:p w14:paraId="5B756AC3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        return 1;                           </w:t>
      </w:r>
    </w:p>
    <w:p w14:paraId="428D93EE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    }else {     //already killed.   </w:t>
      </w:r>
    </w:p>
    <w:p w14:paraId="4C70EA2D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        return 0;</w:t>
      </w:r>
    </w:p>
    <w:p w14:paraId="22D49C96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lastRenderedPageBreak/>
        <w:t xml:space="preserve">                } // end else                       </w:t>
      </w:r>
    </w:p>
    <w:p w14:paraId="5187F0F8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    } // end if</w:t>
      </w:r>
    </w:p>
    <w:p w14:paraId="6734490F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    } // end if</w:t>
      </w:r>
    </w:p>
    <w:p w14:paraId="5BE3C506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} // end for</w:t>
      </w:r>
    </w:p>
    <w:p w14:paraId="4C0A6BB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} // end of destroy_task</w:t>
      </w:r>
    </w:p>
    <w:p w14:paraId="46D25073" w14:textId="77777777" w:rsidR="00646F39" w:rsidRPr="00646F39" w:rsidRDefault="00646F39" w:rsidP="00646F39">
      <w:pPr>
        <w:rPr>
          <w:sz w:val="18"/>
          <w:szCs w:val="18"/>
        </w:rPr>
      </w:pPr>
    </w:p>
    <w:p w14:paraId="0D651BE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void scheduler::yield() {</w:t>
      </w:r>
    </w:p>
    <w:p w14:paraId="7AEB40E1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// unable to produce a working yield function at this time</w:t>
      </w:r>
    </w:p>
    <w:p w14:paraId="2E24F625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 xml:space="preserve">    // Semaphores currently handle the scheduling </w:t>
      </w:r>
    </w:p>
    <w:p w14:paraId="5B03AD66" w14:textId="77777777" w:rsidR="00646F39" w:rsidRPr="00646F39" w:rsidRDefault="00646F39" w:rsidP="00646F39">
      <w:pPr>
        <w:rPr>
          <w:sz w:val="18"/>
          <w:szCs w:val="18"/>
        </w:rPr>
      </w:pPr>
      <w:r w:rsidRPr="00646F39">
        <w:rPr>
          <w:sz w:val="18"/>
          <w:szCs w:val="18"/>
        </w:rPr>
        <w:t>}</w:t>
      </w:r>
    </w:p>
    <w:p w14:paraId="37201898" w14:textId="77777777" w:rsidR="00646F39" w:rsidRPr="00646F39" w:rsidRDefault="00646F39" w:rsidP="00646F39">
      <w:pPr>
        <w:rPr>
          <w:sz w:val="18"/>
          <w:szCs w:val="18"/>
        </w:rPr>
      </w:pPr>
    </w:p>
    <w:p w14:paraId="0A2E9F99" w14:textId="75514609" w:rsidR="00CD725F" w:rsidRDefault="00CD72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48B023" w14:textId="33DFE868" w:rsidR="00013476" w:rsidRDefault="00990638" w:rsidP="00990638">
      <w:pPr>
        <w:pStyle w:val="Heading2"/>
      </w:pPr>
      <w:bookmarkStart w:id="14" w:name="_Toc2087429"/>
      <w:r>
        <w:lastRenderedPageBreak/>
        <w:t>Makefile</w:t>
      </w:r>
      <w:bookmarkEnd w:id="14"/>
      <w:r>
        <w:t xml:space="preserve"> </w:t>
      </w:r>
    </w:p>
    <w:p w14:paraId="2FE3ADBB" w14:textId="77777777" w:rsidR="00990638" w:rsidRPr="00990638" w:rsidRDefault="00990638" w:rsidP="00990638"/>
    <w:p w14:paraId="4D99EE41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# Variables to control Makefile operation</w:t>
      </w:r>
    </w:p>
    <w:p w14:paraId="25560EA7" w14:textId="77777777" w:rsidR="00013476" w:rsidRPr="00013476" w:rsidRDefault="00013476" w:rsidP="00013476">
      <w:pPr>
        <w:rPr>
          <w:sz w:val="18"/>
          <w:szCs w:val="18"/>
        </w:rPr>
      </w:pPr>
    </w:p>
    <w:p w14:paraId="717CEABE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CXX </w:t>
      </w:r>
      <w:r w:rsidRPr="00013476">
        <w:rPr>
          <w:b/>
          <w:bCs/>
          <w:sz w:val="18"/>
          <w:szCs w:val="18"/>
        </w:rPr>
        <w:t>=</w:t>
      </w:r>
      <w:r w:rsidRPr="00013476">
        <w:rPr>
          <w:sz w:val="18"/>
          <w:szCs w:val="18"/>
        </w:rPr>
        <w:t xml:space="preserve"> g++</w:t>
      </w:r>
    </w:p>
    <w:p w14:paraId="60465F33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LINKS </w:t>
      </w:r>
      <w:r w:rsidRPr="00013476">
        <w:rPr>
          <w:b/>
          <w:bCs/>
          <w:sz w:val="18"/>
          <w:szCs w:val="18"/>
        </w:rPr>
        <w:t>=</w:t>
      </w:r>
      <w:r w:rsidRPr="00013476">
        <w:rPr>
          <w:sz w:val="18"/>
          <w:szCs w:val="18"/>
        </w:rPr>
        <w:t xml:space="preserve"> -lpthread -lncurses</w:t>
      </w:r>
    </w:p>
    <w:p w14:paraId="06BF2230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CXXFLAGS </w:t>
      </w:r>
      <w:r w:rsidRPr="00013476">
        <w:rPr>
          <w:b/>
          <w:bCs/>
          <w:sz w:val="18"/>
          <w:szCs w:val="18"/>
        </w:rPr>
        <w:t>=</w:t>
      </w:r>
      <w:r w:rsidRPr="00013476">
        <w:rPr>
          <w:sz w:val="18"/>
          <w:szCs w:val="18"/>
        </w:rPr>
        <w:t xml:space="preserve"> -Wall -g</w:t>
      </w:r>
    </w:p>
    <w:p w14:paraId="6D8F4C2C" w14:textId="77777777" w:rsidR="00013476" w:rsidRPr="00013476" w:rsidRDefault="00013476" w:rsidP="00013476">
      <w:pPr>
        <w:rPr>
          <w:sz w:val="18"/>
          <w:szCs w:val="18"/>
        </w:rPr>
      </w:pPr>
    </w:p>
    <w:p w14:paraId="2D6A31CA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# Targets needed to bring the executable up to date</w:t>
      </w:r>
    </w:p>
    <w:p w14:paraId="5E04EB52" w14:textId="77777777" w:rsidR="00013476" w:rsidRPr="00013476" w:rsidRDefault="00013476" w:rsidP="00013476">
      <w:pPr>
        <w:rPr>
          <w:sz w:val="18"/>
          <w:szCs w:val="18"/>
        </w:rPr>
      </w:pPr>
    </w:p>
    <w:p w14:paraId="7DC499ED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main</w:t>
      </w:r>
      <w:r w:rsidRPr="00013476">
        <w:rPr>
          <w:b/>
          <w:bCs/>
          <w:sz w:val="18"/>
          <w:szCs w:val="18"/>
        </w:rPr>
        <w:t>:</w:t>
      </w:r>
      <w:r w:rsidRPr="00013476">
        <w:rPr>
          <w:sz w:val="18"/>
          <w:szCs w:val="18"/>
        </w:rPr>
        <w:t xml:space="preserve"> main.o scheduler.o semaphore.o window.o</w:t>
      </w:r>
    </w:p>
    <w:p w14:paraId="7A5223F0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$(CXX) $(CXXFLAGS) -o main main.o scheduler.o semaphore.o window.o $(LINKS)</w:t>
      </w:r>
    </w:p>
    <w:p w14:paraId="3C399E5B" w14:textId="77777777" w:rsidR="00013476" w:rsidRPr="00013476" w:rsidRDefault="00013476" w:rsidP="00013476">
      <w:pPr>
        <w:rPr>
          <w:sz w:val="18"/>
          <w:szCs w:val="18"/>
        </w:rPr>
      </w:pPr>
    </w:p>
    <w:p w14:paraId="097CDFC1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main.o</w:t>
      </w:r>
      <w:r w:rsidRPr="00013476">
        <w:rPr>
          <w:b/>
          <w:bCs/>
          <w:sz w:val="18"/>
          <w:szCs w:val="18"/>
        </w:rPr>
        <w:t>:</w:t>
      </w:r>
      <w:r w:rsidRPr="00013476">
        <w:rPr>
          <w:sz w:val="18"/>
          <w:szCs w:val="18"/>
        </w:rPr>
        <w:t xml:space="preserve"> main.cpp scheduler.h semaphore.h queue.h window.h</w:t>
      </w:r>
    </w:p>
    <w:p w14:paraId="16A0A8A9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$(CXX) $(CXXFLAGS) -c main.cpp $(LINKS)</w:t>
      </w:r>
    </w:p>
    <w:p w14:paraId="2C73220E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</w:t>
      </w:r>
    </w:p>
    <w:p w14:paraId="57EE3193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window.o</w:t>
      </w:r>
      <w:r w:rsidRPr="00013476">
        <w:rPr>
          <w:b/>
          <w:bCs/>
          <w:sz w:val="18"/>
          <w:szCs w:val="18"/>
        </w:rPr>
        <w:t>:</w:t>
      </w:r>
      <w:r w:rsidRPr="00013476">
        <w:rPr>
          <w:sz w:val="18"/>
          <w:szCs w:val="18"/>
        </w:rPr>
        <w:t xml:space="preserve"> window.h window.cpp semaphore.h</w:t>
      </w:r>
    </w:p>
    <w:p w14:paraId="67F0C0F9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$(CXX) $(CXXFLAGS) -c window.cpp $(LINKS)</w:t>
      </w:r>
    </w:p>
    <w:p w14:paraId="1A27F1DE" w14:textId="77777777" w:rsidR="00013476" w:rsidRPr="00013476" w:rsidRDefault="00013476" w:rsidP="00013476">
      <w:pPr>
        <w:rPr>
          <w:sz w:val="18"/>
          <w:szCs w:val="18"/>
        </w:rPr>
      </w:pPr>
    </w:p>
    <w:p w14:paraId="09768A39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scheduler.o</w:t>
      </w:r>
      <w:r w:rsidRPr="00013476">
        <w:rPr>
          <w:b/>
          <w:bCs/>
          <w:sz w:val="18"/>
          <w:szCs w:val="18"/>
        </w:rPr>
        <w:t>:</w:t>
      </w:r>
      <w:r w:rsidRPr="00013476">
        <w:rPr>
          <w:sz w:val="18"/>
          <w:szCs w:val="18"/>
        </w:rPr>
        <w:t xml:space="preserve"> scheduler.h scheduler.cpp queue.h window.h</w:t>
      </w:r>
    </w:p>
    <w:p w14:paraId="23A16581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$(CXX) $(CXXFLAGS) -c scheduler.cpp $(LINKS)</w:t>
      </w:r>
    </w:p>
    <w:p w14:paraId="01BFD391" w14:textId="77777777" w:rsidR="00013476" w:rsidRPr="00013476" w:rsidRDefault="00013476" w:rsidP="00013476">
      <w:pPr>
        <w:rPr>
          <w:sz w:val="18"/>
          <w:szCs w:val="18"/>
        </w:rPr>
      </w:pPr>
    </w:p>
    <w:p w14:paraId="37242304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semaphore.o</w:t>
      </w:r>
      <w:r w:rsidRPr="00013476">
        <w:rPr>
          <w:b/>
          <w:bCs/>
          <w:sz w:val="18"/>
          <w:szCs w:val="18"/>
        </w:rPr>
        <w:t>:</w:t>
      </w:r>
      <w:r w:rsidRPr="00013476">
        <w:rPr>
          <w:sz w:val="18"/>
          <w:szCs w:val="18"/>
        </w:rPr>
        <w:t xml:space="preserve"> semaphore.h semaphore.cpp queue.h window.h</w:t>
      </w:r>
    </w:p>
    <w:p w14:paraId="006012EC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$(CXX) $(CXXFLAGS) -c semaphore.cpp $(LINKS)</w:t>
      </w:r>
    </w:p>
    <w:p w14:paraId="00C29046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</w:t>
      </w:r>
    </w:p>
    <w:p w14:paraId="43258B2C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>clean</w:t>
      </w:r>
      <w:r w:rsidRPr="00013476">
        <w:rPr>
          <w:b/>
          <w:bCs/>
          <w:sz w:val="18"/>
          <w:szCs w:val="18"/>
        </w:rPr>
        <w:t>:</w:t>
      </w:r>
    </w:p>
    <w:p w14:paraId="1258F29D" w14:textId="77777777" w:rsidR="00013476" w:rsidRPr="00013476" w:rsidRDefault="00013476" w:rsidP="00013476">
      <w:pPr>
        <w:rPr>
          <w:sz w:val="18"/>
          <w:szCs w:val="18"/>
        </w:rPr>
      </w:pPr>
      <w:r w:rsidRPr="00013476">
        <w:rPr>
          <w:sz w:val="18"/>
          <w:szCs w:val="18"/>
        </w:rPr>
        <w:t xml:space="preserve">    rm *.o</w:t>
      </w:r>
    </w:p>
    <w:p w14:paraId="79601EBD" w14:textId="77777777" w:rsidR="00013476" w:rsidRPr="00013476" w:rsidRDefault="00013476" w:rsidP="00013476">
      <w:pPr>
        <w:rPr>
          <w:sz w:val="18"/>
          <w:szCs w:val="18"/>
        </w:rPr>
      </w:pPr>
    </w:p>
    <w:p w14:paraId="49F8ADD9" w14:textId="03DBABB2" w:rsidR="00E32200" w:rsidRDefault="00E32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5685E3" w14:textId="2CC78271" w:rsidR="006D7D64" w:rsidRDefault="00E32200" w:rsidP="00990638">
      <w:pPr>
        <w:pStyle w:val="Heading2"/>
      </w:pPr>
      <w:bookmarkStart w:id="15" w:name="_Toc2087430"/>
      <w:r>
        <w:lastRenderedPageBreak/>
        <w:t>Output</w:t>
      </w:r>
      <w:bookmarkEnd w:id="15"/>
    </w:p>
    <w:p w14:paraId="7CE3E3DE" w14:textId="09566333" w:rsidR="00E32200" w:rsidRDefault="0035454D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test plan for this phase was producing all possible </w:t>
      </w:r>
      <w:r w:rsidR="007C7181">
        <w:rPr>
          <w:rFonts w:ascii="Times New Roman" w:hAnsi="Times New Roman" w:cs="Times New Roman"/>
        </w:rPr>
        <w:t xml:space="preserve">input combinations to check for errors that may occur in any situation. </w:t>
      </w:r>
      <w:r w:rsidR="00175E8A">
        <w:rPr>
          <w:rFonts w:ascii="Times New Roman" w:hAnsi="Times New Roman" w:cs="Times New Roman"/>
        </w:rPr>
        <w:t xml:space="preserve">We know the system is working because we </w:t>
      </w:r>
      <w:r w:rsidR="00A441DC">
        <w:rPr>
          <w:rFonts w:ascii="Times New Roman" w:hAnsi="Times New Roman" w:cs="Times New Roman"/>
        </w:rPr>
        <w:t>can</w:t>
      </w:r>
      <w:r w:rsidR="00175E8A">
        <w:rPr>
          <w:rFonts w:ascii="Times New Roman" w:hAnsi="Times New Roman" w:cs="Times New Roman"/>
        </w:rPr>
        <w:t xml:space="preserve"> show the </w:t>
      </w:r>
      <w:r w:rsidR="00410EB5">
        <w:rPr>
          <w:rFonts w:ascii="Times New Roman" w:hAnsi="Times New Roman" w:cs="Times New Roman"/>
        </w:rPr>
        <w:t>three</w:t>
      </w:r>
      <w:r w:rsidR="006E6535">
        <w:rPr>
          <w:rFonts w:ascii="Times New Roman" w:hAnsi="Times New Roman" w:cs="Times New Roman"/>
        </w:rPr>
        <w:t xml:space="preserve"> processes running and p</w:t>
      </w:r>
      <w:r w:rsidR="000F7820">
        <w:rPr>
          <w:rFonts w:ascii="Times New Roman" w:hAnsi="Times New Roman" w:cs="Times New Roman"/>
        </w:rPr>
        <w:t xml:space="preserve">erform any input we choose. The user </w:t>
      </w:r>
      <w:r w:rsidR="00A441DC">
        <w:rPr>
          <w:rFonts w:ascii="Times New Roman" w:hAnsi="Times New Roman" w:cs="Times New Roman"/>
        </w:rPr>
        <w:t>can</w:t>
      </w:r>
      <w:r w:rsidR="000F7820">
        <w:rPr>
          <w:rFonts w:ascii="Times New Roman" w:hAnsi="Times New Roman" w:cs="Times New Roman"/>
        </w:rPr>
        <w:t xml:space="preserve"> kill any and all threads in any order</w:t>
      </w:r>
      <w:r w:rsidR="00A441DC">
        <w:rPr>
          <w:rFonts w:ascii="Times New Roman" w:hAnsi="Times New Roman" w:cs="Times New Roman"/>
        </w:rPr>
        <w:t xml:space="preserve">, garbage collect to delete the dead ones, or end the program without error. </w:t>
      </w:r>
      <w:r w:rsidR="00410EB5">
        <w:rPr>
          <w:rFonts w:ascii="Times New Roman" w:hAnsi="Times New Roman" w:cs="Times New Roman"/>
        </w:rPr>
        <w:t xml:space="preserve">While the program does function correctly overall there were two areas that were not completed as assigned. </w:t>
      </w:r>
      <w:r w:rsidR="00482606">
        <w:rPr>
          <w:rFonts w:ascii="Times New Roman" w:hAnsi="Times New Roman" w:cs="Times New Roman"/>
        </w:rPr>
        <w:t xml:space="preserve">First the yield function in the scheduler class does not do anything. We were not able to find a way to control </w:t>
      </w:r>
      <w:r w:rsidR="0064020E">
        <w:rPr>
          <w:rFonts w:ascii="Times New Roman" w:hAnsi="Times New Roman" w:cs="Times New Roman"/>
        </w:rPr>
        <w:t xml:space="preserve">the processes outside of the use of a semaphore directly for resource control. The second is the semaphore </w:t>
      </w:r>
      <w:r w:rsidR="00D20CC8">
        <w:rPr>
          <w:rFonts w:ascii="Times New Roman" w:hAnsi="Times New Roman" w:cs="Times New Roman"/>
        </w:rPr>
        <w:t xml:space="preserve">dump does not display the contents of the semaphore queue. </w:t>
      </w:r>
      <w:r w:rsidR="00FD584E">
        <w:rPr>
          <w:rFonts w:ascii="Times New Roman" w:hAnsi="Times New Roman" w:cs="Times New Roman"/>
        </w:rPr>
        <w:t xml:space="preserve">Below are screenshots of our program with various inputs and outputs being tested. </w:t>
      </w:r>
    </w:p>
    <w:p w14:paraId="44584CE9" w14:textId="0780E373" w:rsidR="00DE3F87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we see Ultima during runtime as all three threads are running:</w:t>
      </w:r>
    </w:p>
    <w:p w14:paraId="0A8B6715" w14:textId="1828F07E" w:rsidR="00DE3F87" w:rsidRDefault="00DE3F87" w:rsidP="00D00F8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9EC4F2" wp14:editId="12598E42">
            <wp:extent cx="5943600" cy="4187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4349" w14:textId="77777777" w:rsidR="003B746B" w:rsidRDefault="003B746B" w:rsidP="00D00F85">
      <w:pPr>
        <w:spacing w:line="240" w:lineRule="auto"/>
        <w:rPr>
          <w:noProof/>
        </w:rPr>
      </w:pPr>
    </w:p>
    <w:p w14:paraId="4484F0BB" w14:textId="77777777" w:rsidR="003B746B" w:rsidRDefault="003B746B" w:rsidP="00D00F85">
      <w:pPr>
        <w:spacing w:line="240" w:lineRule="auto"/>
        <w:rPr>
          <w:noProof/>
        </w:rPr>
      </w:pPr>
    </w:p>
    <w:p w14:paraId="3B140C07" w14:textId="77777777" w:rsidR="003B746B" w:rsidRDefault="003B746B" w:rsidP="00D00F85">
      <w:pPr>
        <w:spacing w:line="240" w:lineRule="auto"/>
        <w:rPr>
          <w:noProof/>
        </w:rPr>
      </w:pPr>
    </w:p>
    <w:p w14:paraId="0B1E4289" w14:textId="77777777" w:rsidR="003B746B" w:rsidRDefault="003B746B" w:rsidP="00D00F85">
      <w:pPr>
        <w:spacing w:line="240" w:lineRule="auto"/>
        <w:rPr>
          <w:noProof/>
        </w:rPr>
      </w:pPr>
    </w:p>
    <w:p w14:paraId="22EB3B04" w14:textId="77777777" w:rsidR="003B746B" w:rsidRDefault="003B746B" w:rsidP="00D00F85">
      <w:pPr>
        <w:spacing w:line="240" w:lineRule="auto"/>
        <w:rPr>
          <w:noProof/>
        </w:rPr>
      </w:pPr>
    </w:p>
    <w:p w14:paraId="3543D99A" w14:textId="77777777" w:rsidR="003B746B" w:rsidRDefault="003B746B" w:rsidP="00D00F85">
      <w:pPr>
        <w:spacing w:line="240" w:lineRule="auto"/>
        <w:rPr>
          <w:noProof/>
        </w:rPr>
      </w:pPr>
    </w:p>
    <w:p w14:paraId="06FFB7EC" w14:textId="77777777" w:rsidR="003B746B" w:rsidRDefault="003B746B" w:rsidP="00D00F85">
      <w:pPr>
        <w:spacing w:line="240" w:lineRule="auto"/>
        <w:rPr>
          <w:noProof/>
        </w:rPr>
      </w:pPr>
    </w:p>
    <w:p w14:paraId="1B3F9D72" w14:textId="23F23ADF" w:rsidR="003B746B" w:rsidRPr="003B746B" w:rsidRDefault="003B746B" w:rsidP="00D00F85">
      <w:pPr>
        <w:spacing w:line="240" w:lineRule="auto"/>
        <w:rPr>
          <w:rFonts w:ascii="Times New Roman" w:hAnsi="Times New Roman" w:cs="Times New Roman"/>
          <w:noProof/>
        </w:rPr>
      </w:pPr>
      <w:r w:rsidRPr="003B746B">
        <w:rPr>
          <w:rFonts w:ascii="Times New Roman" w:hAnsi="Times New Roman" w:cs="Times New Roman"/>
          <w:noProof/>
        </w:rPr>
        <w:lastRenderedPageBreak/>
        <w:t xml:space="preserve">Next, </w:t>
      </w:r>
      <w:r>
        <w:rPr>
          <w:rFonts w:ascii="Times New Roman" w:hAnsi="Times New Roman" w:cs="Times New Roman"/>
          <w:noProof/>
        </w:rPr>
        <w:t>the help window:</w:t>
      </w:r>
    </w:p>
    <w:p w14:paraId="1232CCE0" w14:textId="472C8CAC" w:rsidR="00DE3F87" w:rsidRDefault="00DE3F87" w:rsidP="00D00F8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1D70F0" wp14:editId="4F801C01">
            <wp:extent cx="5943600" cy="377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149" b="4145"/>
                    <a:stretch/>
                  </pic:blipFill>
                  <pic:spPr bwMode="auto"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9306A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27531D37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A947E21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6DB785D6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4965861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06C961F9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76C05409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4B64E185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782C75B8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5CACFBD8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73466BCD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6FA28B9C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49D2CE7E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7488420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74019CFC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7CF055D2" w14:textId="2B19573F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Then, task 1 is killed:</w:t>
      </w:r>
    </w:p>
    <w:p w14:paraId="3BEDB1F5" w14:textId="063D12FE" w:rsidR="00DE3F87" w:rsidRDefault="00DE3F87" w:rsidP="00D00F8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0E44D5" wp14:editId="4ECF354C">
            <wp:extent cx="5943600" cy="42475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CC67" w14:textId="31C56EDF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status in the process table switches, and the semaphore dump updates Sema Value and the size of the Sema Queue.</w:t>
      </w:r>
    </w:p>
    <w:p w14:paraId="7E3B23B2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DD556D4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C70E3E6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51E3C313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29BF858C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37316F0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6143CF2D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016FD0F6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9B01827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339B5F25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6A9DDE9D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729E9AD9" w14:textId="77777777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</w:p>
    <w:p w14:paraId="49A762E1" w14:textId="1E9C6403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Now, scheduler::garbage_collect() is called to remove the thread</w:t>
      </w:r>
      <w:r w:rsidR="00BA2D90">
        <w:rPr>
          <w:rFonts w:ascii="Times New Roman" w:hAnsi="Times New Roman" w:cs="Times New Roman"/>
        </w:rPr>
        <w:t>, as seen in the process table:</w:t>
      </w:r>
    </w:p>
    <w:p w14:paraId="7FD88694" w14:textId="7DBE7EC3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11F00F" wp14:editId="313E4BD7">
            <wp:extent cx="5669280" cy="4038151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038" cy="40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8534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7EC40BFB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420C9232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7751654C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08A80C59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31EE7000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234B7649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21059089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6D868C38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5DBE1FE0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61D9C4FE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7A671E56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6103AFD1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657CD863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17EA7F60" w14:textId="1A253AC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Thread 2 is now killed, as the dump windows update accordingly:</w:t>
      </w:r>
    </w:p>
    <w:p w14:paraId="3DF036CC" w14:textId="562C4DAF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AD055E" wp14:editId="4CCB028D">
            <wp:extent cx="5943600" cy="4027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AC6A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157F1E9D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48C61C6D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733D6A4F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16243FA7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07AAB354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3AAE3FD5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49D3AF90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5902F157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60F18220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2C19F891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7B619E93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6B0D6DAD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7D3584D9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0936748B" w14:textId="77777777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</w:p>
    <w:p w14:paraId="6B2E485E" w14:textId="699B3E80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garbage collect again, and then thread 3 is killed:</w:t>
      </w:r>
    </w:p>
    <w:p w14:paraId="232DBA02" w14:textId="1A01EBD3" w:rsidR="003B746B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C0C030" wp14:editId="7BD24ACE">
            <wp:extent cx="5943600" cy="38411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9430" w14:textId="0176A732" w:rsidR="00BA2D90" w:rsidRDefault="00BA2D90" w:rsidP="00D00F8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then garbage collect one last time:</w:t>
      </w:r>
    </w:p>
    <w:p w14:paraId="4EFF0E8E" w14:textId="3FF8CDA8" w:rsidR="00DE3F87" w:rsidRPr="00D00F85" w:rsidRDefault="003B746B" w:rsidP="00D00F85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73DD55" wp14:editId="5C665F74">
            <wp:extent cx="5943600" cy="3740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F87" w:rsidRPr="00D00F85" w:rsidSect="00DC7A3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BC2C18" w14:textId="77777777" w:rsidR="00A978DD" w:rsidRDefault="00A978DD" w:rsidP="00B8645F">
      <w:pPr>
        <w:spacing w:after="0" w:line="240" w:lineRule="auto"/>
      </w:pPr>
      <w:r>
        <w:separator/>
      </w:r>
    </w:p>
  </w:endnote>
  <w:endnote w:type="continuationSeparator" w:id="0">
    <w:p w14:paraId="1B461A8E" w14:textId="77777777" w:rsidR="00A978DD" w:rsidRDefault="00A978DD" w:rsidP="00B8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2C7416" w14:textId="77777777" w:rsidR="003B746B" w:rsidRDefault="003B74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143075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123CFE" w14:textId="77777777" w:rsidR="003B746B" w:rsidRDefault="003B74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4251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4FBAA7BA" w14:textId="77777777" w:rsidR="003B746B" w:rsidRDefault="003B74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72086" w14:textId="77777777" w:rsidR="003B746B" w:rsidRDefault="003B74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DBA4A5" w14:textId="77777777" w:rsidR="00A978DD" w:rsidRDefault="00A978DD" w:rsidP="00B8645F">
      <w:pPr>
        <w:spacing w:after="0" w:line="240" w:lineRule="auto"/>
      </w:pPr>
      <w:r>
        <w:separator/>
      </w:r>
    </w:p>
  </w:footnote>
  <w:footnote w:type="continuationSeparator" w:id="0">
    <w:p w14:paraId="7FA7124B" w14:textId="77777777" w:rsidR="00A978DD" w:rsidRDefault="00A978DD" w:rsidP="00B8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7A4A3" w14:textId="77777777" w:rsidR="003B746B" w:rsidRDefault="003B74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1DCBBF" w14:textId="77777777" w:rsidR="003B746B" w:rsidRDefault="003B74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B487A4" w14:textId="77777777" w:rsidR="003B746B" w:rsidRDefault="003B7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03D49"/>
    <w:multiLevelType w:val="hybridMultilevel"/>
    <w:tmpl w:val="BDE6C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F85"/>
    <w:rsid w:val="00010610"/>
    <w:rsid w:val="00013476"/>
    <w:rsid w:val="00033DC4"/>
    <w:rsid w:val="00042BBD"/>
    <w:rsid w:val="0007402C"/>
    <w:rsid w:val="000828F4"/>
    <w:rsid w:val="000B39B2"/>
    <w:rsid w:val="000D34C4"/>
    <w:rsid w:val="000F1BAD"/>
    <w:rsid w:val="000F6921"/>
    <w:rsid w:val="000F7820"/>
    <w:rsid w:val="00104251"/>
    <w:rsid w:val="001200DC"/>
    <w:rsid w:val="00175E8A"/>
    <w:rsid w:val="001830F0"/>
    <w:rsid w:val="001A339F"/>
    <w:rsid w:val="001B3A5D"/>
    <w:rsid w:val="001C0B87"/>
    <w:rsid w:val="001D3F47"/>
    <w:rsid w:val="00246608"/>
    <w:rsid w:val="002619A0"/>
    <w:rsid w:val="00275249"/>
    <w:rsid w:val="00276F66"/>
    <w:rsid w:val="002913A2"/>
    <w:rsid w:val="0029531E"/>
    <w:rsid w:val="002D0BDE"/>
    <w:rsid w:val="002D2F4A"/>
    <w:rsid w:val="002F11C3"/>
    <w:rsid w:val="002F59EC"/>
    <w:rsid w:val="00335EDA"/>
    <w:rsid w:val="0035454D"/>
    <w:rsid w:val="00362B1A"/>
    <w:rsid w:val="003B746B"/>
    <w:rsid w:val="003D528B"/>
    <w:rsid w:val="003E4767"/>
    <w:rsid w:val="003E5CDA"/>
    <w:rsid w:val="003F217F"/>
    <w:rsid w:val="00410EB5"/>
    <w:rsid w:val="0041147B"/>
    <w:rsid w:val="00443C3A"/>
    <w:rsid w:val="00482606"/>
    <w:rsid w:val="004A7BEC"/>
    <w:rsid w:val="004B18FE"/>
    <w:rsid w:val="004F6984"/>
    <w:rsid w:val="00511C7C"/>
    <w:rsid w:val="005674EF"/>
    <w:rsid w:val="005679E2"/>
    <w:rsid w:val="00575E4B"/>
    <w:rsid w:val="005E1570"/>
    <w:rsid w:val="00615A43"/>
    <w:rsid w:val="00617A1B"/>
    <w:rsid w:val="0064020E"/>
    <w:rsid w:val="00646F39"/>
    <w:rsid w:val="006542F0"/>
    <w:rsid w:val="00670107"/>
    <w:rsid w:val="00687040"/>
    <w:rsid w:val="006D5BAC"/>
    <w:rsid w:val="006D7D64"/>
    <w:rsid w:val="006E2040"/>
    <w:rsid w:val="006E6535"/>
    <w:rsid w:val="007113C1"/>
    <w:rsid w:val="007213BB"/>
    <w:rsid w:val="00741F9B"/>
    <w:rsid w:val="00774933"/>
    <w:rsid w:val="007C57DD"/>
    <w:rsid w:val="007C7181"/>
    <w:rsid w:val="007E0A2B"/>
    <w:rsid w:val="007E1C55"/>
    <w:rsid w:val="007E2345"/>
    <w:rsid w:val="007E333D"/>
    <w:rsid w:val="008640D7"/>
    <w:rsid w:val="008821C0"/>
    <w:rsid w:val="008D7DF8"/>
    <w:rsid w:val="008E6547"/>
    <w:rsid w:val="008F3CBB"/>
    <w:rsid w:val="008F530B"/>
    <w:rsid w:val="00910B31"/>
    <w:rsid w:val="00936010"/>
    <w:rsid w:val="00975CBD"/>
    <w:rsid w:val="00982B6B"/>
    <w:rsid w:val="00990638"/>
    <w:rsid w:val="009D2432"/>
    <w:rsid w:val="00A441DC"/>
    <w:rsid w:val="00A51DD4"/>
    <w:rsid w:val="00A62C44"/>
    <w:rsid w:val="00A80F75"/>
    <w:rsid w:val="00A978DD"/>
    <w:rsid w:val="00AA7204"/>
    <w:rsid w:val="00B8645F"/>
    <w:rsid w:val="00BA2D90"/>
    <w:rsid w:val="00C519E2"/>
    <w:rsid w:val="00C6305C"/>
    <w:rsid w:val="00C81AE9"/>
    <w:rsid w:val="00C85B9F"/>
    <w:rsid w:val="00C90D13"/>
    <w:rsid w:val="00CC39BE"/>
    <w:rsid w:val="00CD725F"/>
    <w:rsid w:val="00D00F85"/>
    <w:rsid w:val="00D20CC8"/>
    <w:rsid w:val="00D30A36"/>
    <w:rsid w:val="00D3640F"/>
    <w:rsid w:val="00D4520B"/>
    <w:rsid w:val="00D77433"/>
    <w:rsid w:val="00D82C71"/>
    <w:rsid w:val="00DC7A30"/>
    <w:rsid w:val="00DD7B44"/>
    <w:rsid w:val="00DE3F87"/>
    <w:rsid w:val="00E272FC"/>
    <w:rsid w:val="00E32200"/>
    <w:rsid w:val="00E32745"/>
    <w:rsid w:val="00E4794F"/>
    <w:rsid w:val="00E847F4"/>
    <w:rsid w:val="00E85292"/>
    <w:rsid w:val="00EB4FF6"/>
    <w:rsid w:val="00EE08AE"/>
    <w:rsid w:val="00EE30C4"/>
    <w:rsid w:val="00F40A88"/>
    <w:rsid w:val="00F6202E"/>
    <w:rsid w:val="00F97723"/>
    <w:rsid w:val="00FD1A0E"/>
    <w:rsid w:val="00FD584E"/>
    <w:rsid w:val="00FE453C"/>
    <w:rsid w:val="00FF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86B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2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45F"/>
  </w:style>
  <w:style w:type="paragraph" w:styleId="Footer">
    <w:name w:val="footer"/>
    <w:basedOn w:val="Normal"/>
    <w:link w:val="FooterChar"/>
    <w:uiPriority w:val="99"/>
    <w:unhideWhenUsed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45F"/>
  </w:style>
  <w:style w:type="character" w:styleId="Hyperlink">
    <w:name w:val="Hyperlink"/>
    <w:basedOn w:val="DefaultParagraphFont"/>
    <w:uiPriority w:val="99"/>
    <w:unhideWhenUsed/>
    <w:rsid w:val="00D00F8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0F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5C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2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28F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828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828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542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906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9063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ke\AppData\Roaming\Microsoft\Templates\Cover-page%20numbering%20(bottom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F46917140D694AAEAF39165F579555" ma:contentTypeVersion="12" ma:contentTypeDescription="Create a new document." ma:contentTypeScope="" ma:versionID="db3d14a080c3d05a25fadac5b68fa9d4">
  <xsd:schema xmlns:xsd="http://www.w3.org/2001/XMLSchema" xmlns:xs="http://www.w3.org/2001/XMLSchema" xmlns:p="http://schemas.microsoft.com/office/2006/metadata/properties" xmlns:ns1="http://schemas.microsoft.com/sharepoint/v3" xmlns:ns2="876de33e-aaa5-4507-9b92-b84e676ded0d" xmlns:ns3="9a0666c7-4cba-45e4-bb78-1ed48d50e5d1" xmlns:ns4="10dd7f8a-f247-48ee-8534-441ce336aea6" targetNamespace="http://schemas.microsoft.com/office/2006/metadata/properties" ma:root="true" ma:fieldsID="515485ad6e36e5036d2a1cb74e47cf80" ns1:_="" ns2:_="" ns3:_="" ns4:_="">
    <xsd:import namespace="http://schemas.microsoft.com/sharepoint/v3"/>
    <xsd:import namespace="876de33e-aaa5-4507-9b92-b84e676ded0d"/>
    <xsd:import namespace="9a0666c7-4cba-45e4-bb78-1ed48d50e5d1"/>
    <xsd:import namespace="10dd7f8a-f247-48ee-8534-441ce336aea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de33e-aaa5-4507-9b92-b84e676ded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666c7-4cba-45e4-bb78-1ed48d50e5d1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hidden="true" ma:internalName="LastSharedByUser" ma:readOnly="true">
      <xsd:simpleType>
        <xsd:restriction base="dms:Note"/>
      </xsd:simpleType>
    </xsd:element>
    <xsd:element name="LastSharedByTime" ma:index="11" nillable="true" ma:displayName="Last Shared By Time" ma:description="" ma:hidden="true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d7f8a-f247-48ee-8534-441ce336a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9" nillable="true" ma:displayName="MediaServiceOCR" ma:description="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539CA-626A-478B-827E-59CB42E61A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98A1FC5-61FE-4158-B6F2-CF605BE113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76de33e-aaa5-4507-9b92-b84e676ded0d"/>
    <ds:schemaRef ds:uri="9a0666c7-4cba-45e4-bb78-1ed48d50e5d1"/>
    <ds:schemaRef ds:uri="10dd7f8a-f247-48ee-8534-441ce336ae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3386F7-845A-4F06-B020-2D57359C1A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52D2E0-D475-4856-81A5-D62BB25B7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Cover-page numbering (bottom).dotx</Template>
  <TotalTime>0</TotalTime>
  <Pages>43</Pages>
  <Words>5622</Words>
  <Characters>32046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2019-02-26T04:30:00Z</dcterms:created>
  <dcterms:modified xsi:type="dcterms:W3CDTF">2019-02-28T23:19:00Z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roxken@microsoft.com</vt:lpwstr>
  </property>
  <property fmtid="{D5CDD505-2E9C-101B-9397-08002B2CF9AE}" pid="5" name="MSIP_Label_f42aa342-8706-4288-bd11-ebb85995028c_SetDate">
    <vt:lpwstr>2018-07-13T17:33:02.7644396Z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0x010100D9F46917140D694AAEAF39165F579555</vt:lpwstr>
  </property>
</Properties>
</file>