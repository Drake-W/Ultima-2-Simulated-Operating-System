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5C99DD" w14:textId="77777777" w:rsidR="00D00F85" w:rsidRPr="008D7462" w:rsidRDefault="00D00F85" w:rsidP="00557BEA">
      <w:pPr>
        <w:pStyle w:val="Title"/>
        <w:jc w:val="center"/>
        <w:rPr>
          <w:sz w:val="18"/>
          <w:szCs w:val="18"/>
        </w:rPr>
      </w:pPr>
      <w:r w:rsidRPr="008D7462">
        <w:rPr>
          <w:sz w:val="18"/>
          <w:szCs w:val="18"/>
        </w:rPr>
        <w:t>ULTIMA 2.0</w:t>
      </w:r>
    </w:p>
    <w:p w14:paraId="3503472F" w14:textId="77777777" w:rsidR="00D00F85" w:rsidRPr="008D7462" w:rsidRDefault="00D00F85"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CS-435 Operating System</w:t>
      </w:r>
    </w:p>
    <w:p w14:paraId="5FB8AAFC" w14:textId="18DF18F9" w:rsidR="00D00F85" w:rsidRPr="008D7462" w:rsidRDefault="00D00F85"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 xml:space="preserve">Phase </w:t>
      </w:r>
      <w:r w:rsidR="008D7462" w:rsidRPr="008D7462">
        <w:rPr>
          <w:rFonts w:ascii="Times New Roman" w:hAnsi="Times New Roman" w:cs="Times New Roman"/>
          <w:sz w:val="18"/>
          <w:szCs w:val="18"/>
        </w:rPr>
        <w:t>5—Implementation and Presentation</w:t>
      </w:r>
    </w:p>
    <w:p w14:paraId="1666F392" w14:textId="77777777" w:rsidR="00D00F85" w:rsidRPr="008D7462" w:rsidRDefault="00D00F85" w:rsidP="00557BEA">
      <w:pPr>
        <w:spacing w:after="0" w:line="240" w:lineRule="auto"/>
        <w:jc w:val="center"/>
        <w:rPr>
          <w:rFonts w:ascii="Times New Roman" w:hAnsi="Times New Roman" w:cs="Times New Roman"/>
          <w:sz w:val="18"/>
          <w:szCs w:val="18"/>
        </w:rPr>
      </w:pPr>
    </w:p>
    <w:p w14:paraId="26B8FA21" w14:textId="77777777" w:rsidR="00D00F85" w:rsidRPr="008D7462" w:rsidRDefault="00D00F85"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By:</w:t>
      </w:r>
    </w:p>
    <w:p w14:paraId="128DDFF3" w14:textId="77777777" w:rsidR="00D00F85" w:rsidRPr="008D7462" w:rsidRDefault="00D00F85" w:rsidP="00557BEA">
      <w:pPr>
        <w:spacing w:after="0" w:line="240" w:lineRule="auto"/>
        <w:jc w:val="center"/>
        <w:rPr>
          <w:rFonts w:ascii="Times New Roman" w:hAnsi="Times New Roman" w:cs="Times New Roman"/>
          <w:sz w:val="18"/>
          <w:szCs w:val="18"/>
        </w:rPr>
      </w:pPr>
    </w:p>
    <w:p w14:paraId="3E4CBB6A" w14:textId="3A4F5346" w:rsidR="00D00F85" w:rsidRPr="008D7462" w:rsidRDefault="00D00F85"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 xml:space="preserve">Drake Wood </w:t>
      </w:r>
    </w:p>
    <w:p w14:paraId="103A6A1E" w14:textId="10E76C5D" w:rsidR="00D00F85" w:rsidRPr="008D7462" w:rsidRDefault="00D00F85"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drawood@iu.edu</w:t>
      </w:r>
    </w:p>
    <w:p w14:paraId="571BFCF2" w14:textId="77777777" w:rsidR="00D00F85" w:rsidRPr="008D7462" w:rsidRDefault="00D00F85" w:rsidP="00557BEA">
      <w:pPr>
        <w:spacing w:after="0" w:line="240" w:lineRule="auto"/>
        <w:jc w:val="center"/>
        <w:rPr>
          <w:rFonts w:ascii="Times New Roman" w:hAnsi="Times New Roman" w:cs="Times New Roman"/>
          <w:sz w:val="18"/>
          <w:szCs w:val="18"/>
        </w:rPr>
      </w:pPr>
    </w:p>
    <w:p w14:paraId="79828913" w14:textId="1FD1859B" w:rsidR="00D00F85" w:rsidRPr="008D7462" w:rsidRDefault="00D00F85"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James Giegerich</w:t>
      </w:r>
    </w:p>
    <w:p w14:paraId="1BDBE539" w14:textId="73A98C14" w:rsidR="00D00F85" w:rsidRPr="008D7462" w:rsidRDefault="00D00F85" w:rsidP="00557BEA">
      <w:pPr>
        <w:spacing w:after="0" w:line="240" w:lineRule="auto"/>
        <w:jc w:val="center"/>
        <w:rPr>
          <w:rFonts w:ascii="Times New Roman" w:hAnsi="Times New Roman" w:cs="Times New Roman"/>
          <w:sz w:val="18"/>
          <w:szCs w:val="18"/>
        </w:rPr>
      </w:pPr>
      <w:r w:rsidRPr="008D7462">
        <w:rPr>
          <w:rStyle w:val="Hyperlink"/>
          <w:rFonts w:ascii="Times New Roman" w:hAnsi="Times New Roman" w:cs="Times New Roman"/>
          <w:color w:val="auto"/>
          <w:sz w:val="18"/>
          <w:szCs w:val="18"/>
          <w:u w:val="none"/>
        </w:rPr>
        <w:t>jgiegeri@iu.edu</w:t>
      </w:r>
    </w:p>
    <w:p w14:paraId="34575CD4" w14:textId="2F353291" w:rsidR="00D00F85" w:rsidRPr="008D7462" w:rsidRDefault="00D00F85" w:rsidP="00557BEA">
      <w:pPr>
        <w:spacing w:after="0" w:line="240" w:lineRule="auto"/>
        <w:jc w:val="center"/>
        <w:rPr>
          <w:rFonts w:ascii="Times New Roman" w:hAnsi="Times New Roman" w:cs="Times New Roman"/>
          <w:sz w:val="18"/>
          <w:szCs w:val="18"/>
        </w:rPr>
      </w:pPr>
    </w:p>
    <w:p w14:paraId="26E1B47A" w14:textId="103908C3" w:rsidR="00D00F85" w:rsidRPr="008D7462" w:rsidRDefault="00AF39C9" w:rsidP="00557BEA">
      <w:pPr>
        <w:spacing w:after="0" w:line="240" w:lineRule="auto"/>
        <w:jc w:val="center"/>
        <w:rPr>
          <w:rFonts w:ascii="Times New Roman" w:hAnsi="Times New Roman" w:cs="Times New Roman"/>
          <w:sz w:val="18"/>
          <w:szCs w:val="18"/>
        </w:rPr>
      </w:pPr>
      <w:r w:rsidRPr="008D7462">
        <w:rPr>
          <w:rFonts w:ascii="Times New Roman" w:hAnsi="Times New Roman" w:cs="Times New Roman"/>
          <w:sz w:val="18"/>
          <w:szCs w:val="18"/>
        </w:rPr>
        <w:t>4/</w:t>
      </w:r>
      <w:r w:rsidR="008D7462" w:rsidRPr="008D7462">
        <w:rPr>
          <w:rFonts w:ascii="Times New Roman" w:hAnsi="Times New Roman" w:cs="Times New Roman"/>
          <w:sz w:val="18"/>
          <w:szCs w:val="18"/>
        </w:rPr>
        <w:t>29</w:t>
      </w:r>
      <w:r w:rsidR="00D00F85" w:rsidRPr="008D7462">
        <w:rPr>
          <w:rFonts w:ascii="Times New Roman" w:hAnsi="Times New Roman" w:cs="Times New Roman"/>
          <w:sz w:val="18"/>
          <w:szCs w:val="18"/>
        </w:rPr>
        <w:t>/19</w:t>
      </w:r>
    </w:p>
    <w:p w14:paraId="32399812" w14:textId="77777777" w:rsidR="00D00F85" w:rsidRPr="008D7462" w:rsidRDefault="00D00F85"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br w:type="page"/>
      </w:r>
    </w:p>
    <w:sdt>
      <w:sdtPr>
        <w:rPr>
          <w:rFonts w:asciiTheme="minorHAnsi" w:eastAsiaTheme="minorHAnsi" w:hAnsiTheme="minorHAnsi" w:cstheme="minorBidi"/>
          <w:color w:val="auto"/>
          <w:sz w:val="18"/>
          <w:szCs w:val="18"/>
        </w:rPr>
        <w:id w:val="2070157630"/>
        <w:docPartObj>
          <w:docPartGallery w:val="Table of Contents"/>
          <w:docPartUnique/>
        </w:docPartObj>
      </w:sdtPr>
      <w:sdtEndPr>
        <w:rPr>
          <w:b/>
          <w:bCs/>
          <w:noProof/>
        </w:rPr>
      </w:sdtEndPr>
      <w:sdtContent>
        <w:p w14:paraId="66D1FDF9" w14:textId="3537EE03" w:rsidR="000828F4" w:rsidRPr="008D7462" w:rsidRDefault="000828F4" w:rsidP="00557BEA">
          <w:pPr>
            <w:pStyle w:val="TOCHeading"/>
            <w:spacing w:before="0" w:line="240" w:lineRule="auto"/>
            <w:rPr>
              <w:sz w:val="18"/>
              <w:szCs w:val="18"/>
            </w:rPr>
          </w:pPr>
          <w:r w:rsidRPr="008D7462">
            <w:rPr>
              <w:sz w:val="18"/>
              <w:szCs w:val="18"/>
            </w:rPr>
            <w:t>Table of Contents</w:t>
          </w:r>
        </w:p>
        <w:p w14:paraId="2CC7FA70" w14:textId="30AD4975" w:rsidR="00BC7E33" w:rsidRPr="008D7462" w:rsidRDefault="000828F4" w:rsidP="00557BEA">
          <w:pPr>
            <w:pStyle w:val="TOC2"/>
            <w:tabs>
              <w:tab w:val="right" w:leader="dot" w:pos="9350"/>
            </w:tabs>
            <w:spacing w:after="0" w:line="240" w:lineRule="auto"/>
            <w:rPr>
              <w:rFonts w:eastAsiaTheme="minorEastAsia"/>
              <w:noProof/>
              <w:sz w:val="18"/>
              <w:szCs w:val="18"/>
            </w:rPr>
          </w:pPr>
          <w:r w:rsidRPr="008D7462">
            <w:rPr>
              <w:b/>
              <w:bCs/>
              <w:noProof/>
              <w:sz w:val="18"/>
              <w:szCs w:val="18"/>
            </w:rPr>
            <w:fldChar w:fldCharType="begin"/>
          </w:r>
          <w:r w:rsidRPr="008D7462">
            <w:rPr>
              <w:b/>
              <w:bCs/>
              <w:noProof/>
              <w:sz w:val="18"/>
              <w:szCs w:val="18"/>
            </w:rPr>
            <w:instrText xml:space="preserve"> TOC \o "1-3" \h \z \u </w:instrText>
          </w:r>
          <w:r w:rsidRPr="008D7462">
            <w:rPr>
              <w:b/>
              <w:bCs/>
              <w:noProof/>
              <w:sz w:val="18"/>
              <w:szCs w:val="18"/>
            </w:rPr>
            <w:fldChar w:fldCharType="separate"/>
          </w:r>
          <w:hyperlink w:anchor="_Toc5658242" w:history="1">
            <w:r w:rsidR="00BC7E33" w:rsidRPr="008D7462">
              <w:rPr>
                <w:rStyle w:val="Hyperlink"/>
                <w:noProof/>
                <w:sz w:val="18"/>
                <w:szCs w:val="18"/>
              </w:rPr>
              <w:t>Phase Abstract</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_Toc5658242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2</w:t>
            </w:r>
            <w:r w:rsidR="00BC7E33" w:rsidRPr="008D7462">
              <w:rPr>
                <w:noProof/>
                <w:webHidden/>
                <w:sz w:val="18"/>
                <w:szCs w:val="18"/>
              </w:rPr>
              <w:fldChar w:fldCharType="end"/>
            </w:r>
          </w:hyperlink>
        </w:p>
        <w:p w14:paraId="0EDF52AA" w14:textId="77213BA4" w:rsidR="00BC7E33" w:rsidRPr="008D7462" w:rsidRDefault="008D7462" w:rsidP="00557BEA">
          <w:pPr>
            <w:pStyle w:val="TOC2"/>
            <w:tabs>
              <w:tab w:val="right" w:leader="dot" w:pos="9350"/>
            </w:tabs>
            <w:spacing w:after="0" w:line="240" w:lineRule="auto"/>
            <w:rPr>
              <w:rFonts w:eastAsiaTheme="minorEastAsia"/>
              <w:noProof/>
              <w:sz w:val="18"/>
              <w:szCs w:val="18"/>
            </w:rPr>
          </w:pPr>
          <w:hyperlink w:anchor="_Toc5658243" w:history="1">
            <w:r w:rsidR="00BC7E33" w:rsidRPr="008D7462">
              <w:rPr>
                <w:rStyle w:val="Hyperlink"/>
                <w:noProof/>
                <w:sz w:val="18"/>
                <w:szCs w:val="18"/>
              </w:rPr>
              <w:t>Phase Description</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_Toc5658243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3</w:t>
            </w:r>
            <w:r w:rsidR="00BC7E33" w:rsidRPr="008D7462">
              <w:rPr>
                <w:noProof/>
                <w:webHidden/>
                <w:sz w:val="18"/>
                <w:szCs w:val="18"/>
              </w:rPr>
              <w:fldChar w:fldCharType="end"/>
            </w:r>
          </w:hyperlink>
        </w:p>
        <w:p w14:paraId="2872EB2C" w14:textId="1E5B71AB" w:rsidR="00BC7E33" w:rsidRPr="008D7462" w:rsidRDefault="008D7462" w:rsidP="00557BEA">
          <w:pPr>
            <w:pStyle w:val="TOC2"/>
            <w:tabs>
              <w:tab w:val="right" w:leader="dot" w:pos="9350"/>
            </w:tabs>
            <w:spacing w:after="0" w:line="240" w:lineRule="auto"/>
            <w:rPr>
              <w:rFonts w:eastAsiaTheme="minorEastAsia"/>
              <w:noProof/>
              <w:sz w:val="18"/>
              <w:szCs w:val="18"/>
            </w:rPr>
          </w:pPr>
          <w:hyperlink w:anchor="_Toc5658244" w:history="1">
            <w:r w:rsidR="00BC7E33" w:rsidRPr="008D7462">
              <w:rPr>
                <w:rStyle w:val="Hyperlink"/>
                <w:noProof/>
                <w:sz w:val="18"/>
                <w:szCs w:val="18"/>
              </w:rPr>
              <w:t>Design Diagram</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_Toc5658244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4</w:t>
            </w:r>
            <w:r w:rsidR="00BC7E33" w:rsidRPr="008D7462">
              <w:rPr>
                <w:noProof/>
                <w:webHidden/>
                <w:sz w:val="18"/>
                <w:szCs w:val="18"/>
              </w:rPr>
              <w:fldChar w:fldCharType="end"/>
            </w:r>
          </w:hyperlink>
        </w:p>
        <w:p w14:paraId="5BB4BF4A" w14:textId="54044C6E" w:rsidR="00BC7E33" w:rsidRPr="008D7462" w:rsidRDefault="008D7462" w:rsidP="00557BEA">
          <w:pPr>
            <w:pStyle w:val="TOC2"/>
            <w:tabs>
              <w:tab w:val="right" w:leader="dot" w:pos="9350"/>
            </w:tabs>
            <w:spacing w:after="0" w:line="240" w:lineRule="auto"/>
            <w:rPr>
              <w:rFonts w:eastAsiaTheme="minorEastAsia"/>
              <w:noProof/>
              <w:sz w:val="18"/>
              <w:szCs w:val="18"/>
            </w:rPr>
          </w:pPr>
          <w:hyperlink w:anchor="_Toc5658245" w:history="1">
            <w:r w:rsidR="00BC7E33" w:rsidRPr="008D7462">
              <w:rPr>
                <w:rStyle w:val="Hyperlink"/>
                <w:noProof/>
                <w:sz w:val="18"/>
                <w:szCs w:val="18"/>
              </w:rPr>
              <w:t>Source Code</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_Toc5658245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5</w:t>
            </w:r>
            <w:r w:rsidR="00BC7E33" w:rsidRPr="008D7462">
              <w:rPr>
                <w:noProof/>
                <w:webHidden/>
                <w:sz w:val="18"/>
                <w:szCs w:val="18"/>
              </w:rPr>
              <w:fldChar w:fldCharType="end"/>
            </w:r>
          </w:hyperlink>
        </w:p>
        <w:p w14:paraId="401B5E96" w14:textId="259CC647"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46" w:history="1">
            <w:r w:rsidR="00BC7E33" w:rsidRPr="008D7462">
              <w:rPr>
                <w:rStyle w:val="Hyperlink"/>
                <w:noProof/>
                <w:sz w:val="18"/>
                <w:szCs w:val="18"/>
              </w:rPr>
              <w:t>Main.cpp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_Toc5658246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5</w:t>
            </w:r>
            <w:r w:rsidR="00BC7E33" w:rsidRPr="008D7462">
              <w:rPr>
                <w:noProof/>
                <w:webHidden/>
                <w:sz w:val="18"/>
                <w:szCs w:val="18"/>
              </w:rPr>
              <w:fldChar w:fldCharType="end"/>
            </w:r>
          </w:hyperlink>
        </w:p>
        <w:p w14:paraId="75087F20" w14:textId="6CF474E1"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47" w:history="1">
            <w:r w:rsidR="00BC7E33" w:rsidRPr="008D7462">
              <w:rPr>
                <w:rStyle w:val="Hyperlink"/>
                <w:noProof/>
                <w:sz w:val="18"/>
                <w:szCs w:val="18"/>
              </w:rPr>
              <w:t>Semaphore.h</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_Toc5658247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8</w:t>
            </w:r>
            <w:r w:rsidR="00BC7E33" w:rsidRPr="008D7462">
              <w:rPr>
                <w:noProof/>
                <w:webHidden/>
                <w:sz w:val="18"/>
                <w:szCs w:val="18"/>
              </w:rPr>
              <w:fldChar w:fldCharType="end"/>
            </w:r>
          </w:hyperlink>
        </w:p>
        <w:p w14:paraId="6201D846" w14:textId="784BC7E2"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48" w:history="1">
            <w:r w:rsidR="00BC7E33" w:rsidRPr="008D7462">
              <w:rPr>
                <w:rStyle w:val="Hyperlink"/>
                <w:noProof/>
                <w:sz w:val="18"/>
                <w:szCs w:val="18"/>
              </w:rPr>
              <w:t>Semaphore.cpp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_Toc5658248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10</w:t>
            </w:r>
            <w:r w:rsidR="00BC7E33" w:rsidRPr="008D7462">
              <w:rPr>
                <w:noProof/>
                <w:webHidden/>
                <w:sz w:val="18"/>
                <w:szCs w:val="18"/>
              </w:rPr>
              <w:fldChar w:fldCharType="end"/>
            </w:r>
          </w:hyperlink>
        </w:p>
        <w:p w14:paraId="7BD2D3C3" w14:textId="4D8BF1F2"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49" w:history="1">
            <w:r w:rsidR="00BC7E33" w:rsidRPr="008D7462">
              <w:rPr>
                <w:rStyle w:val="Hyperlink"/>
                <w:noProof/>
                <w:sz w:val="18"/>
                <w:szCs w:val="18"/>
              </w:rPr>
              <w:t>Window.h</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_Toc5658249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12</w:t>
            </w:r>
            <w:r w:rsidR="00BC7E33" w:rsidRPr="008D7462">
              <w:rPr>
                <w:noProof/>
                <w:webHidden/>
                <w:sz w:val="18"/>
                <w:szCs w:val="18"/>
              </w:rPr>
              <w:fldChar w:fldCharType="end"/>
            </w:r>
          </w:hyperlink>
        </w:p>
        <w:p w14:paraId="6212D3FA" w14:textId="4A3912FB"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0" w:history="1">
            <w:r w:rsidR="00BC7E33" w:rsidRPr="008D7462">
              <w:rPr>
                <w:rStyle w:val="Hyperlink"/>
                <w:noProof/>
                <w:sz w:val="18"/>
                <w:szCs w:val="18"/>
              </w:rPr>
              <w:t>Window.cpp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_Toc5658250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13</w:t>
            </w:r>
            <w:r w:rsidR="00BC7E33" w:rsidRPr="008D7462">
              <w:rPr>
                <w:noProof/>
                <w:webHidden/>
                <w:sz w:val="18"/>
                <w:szCs w:val="18"/>
              </w:rPr>
              <w:fldChar w:fldCharType="end"/>
            </w:r>
          </w:hyperlink>
        </w:p>
        <w:p w14:paraId="075B0CA5" w14:textId="532E5D71"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1" w:history="1">
            <w:r w:rsidR="00BC7E33" w:rsidRPr="008D7462">
              <w:rPr>
                <w:rStyle w:val="Hyperlink"/>
                <w:noProof/>
                <w:sz w:val="18"/>
                <w:szCs w:val="18"/>
              </w:rPr>
              <w:t>Queue.h</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_Toc5658251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22</w:t>
            </w:r>
            <w:r w:rsidR="00BC7E33" w:rsidRPr="008D7462">
              <w:rPr>
                <w:noProof/>
                <w:webHidden/>
                <w:sz w:val="18"/>
                <w:szCs w:val="18"/>
              </w:rPr>
              <w:fldChar w:fldCharType="end"/>
            </w:r>
          </w:hyperlink>
        </w:p>
        <w:p w14:paraId="4B00BBDB" w14:textId="50E2A56B"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2" w:history="1">
            <w:r w:rsidR="00BC7E33" w:rsidRPr="008D7462">
              <w:rPr>
                <w:rStyle w:val="Hyperlink"/>
                <w:noProof/>
                <w:sz w:val="18"/>
                <w:szCs w:val="18"/>
              </w:rPr>
              <w:t>Queue.cpp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_Toc5658252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25</w:t>
            </w:r>
            <w:r w:rsidR="00BC7E33" w:rsidRPr="008D7462">
              <w:rPr>
                <w:noProof/>
                <w:webHidden/>
                <w:sz w:val="18"/>
                <w:szCs w:val="18"/>
              </w:rPr>
              <w:fldChar w:fldCharType="end"/>
            </w:r>
          </w:hyperlink>
        </w:p>
        <w:p w14:paraId="763396F3" w14:textId="2F109DA0"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3" w:history="1">
            <w:r w:rsidR="00BC7E33" w:rsidRPr="008D7462">
              <w:rPr>
                <w:rStyle w:val="Hyperlink"/>
                <w:noProof/>
                <w:sz w:val="18"/>
                <w:szCs w:val="18"/>
              </w:rPr>
              <w:t>Scheduler.h</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_Toc5658253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27</w:t>
            </w:r>
            <w:r w:rsidR="00BC7E33" w:rsidRPr="008D7462">
              <w:rPr>
                <w:noProof/>
                <w:webHidden/>
                <w:sz w:val="18"/>
                <w:szCs w:val="18"/>
              </w:rPr>
              <w:fldChar w:fldCharType="end"/>
            </w:r>
          </w:hyperlink>
        </w:p>
        <w:p w14:paraId="3432D2AD" w14:textId="49F85FFB"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4" w:history="1">
            <w:r w:rsidR="00BC7E33" w:rsidRPr="008D7462">
              <w:rPr>
                <w:rStyle w:val="Hyperlink"/>
                <w:noProof/>
                <w:sz w:val="18"/>
                <w:szCs w:val="18"/>
              </w:rPr>
              <w:t>Scheduler.cpp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_Toc5658254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29</w:t>
            </w:r>
            <w:r w:rsidR="00BC7E33" w:rsidRPr="008D7462">
              <w:rPr>
                <w:noProof/>
                <w:webHidden/>
                <w:sz w:val="18"/>
                <w:szCs w:val="18"/>
              </w:rPr>
              <w:fldChar w:fldCharType="end"/>
            </w:r>
          </w:hyperlink>
        </w:p>
        <w:p w14:paraId="1CC90DFE" w14:textId="4C15F6A8"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5" w:history="1">
            <w:r w:rsidR="00BC7E33" w:rsidRPr="008D7462">
              <w:rPr>
                <w:rStyle w:val="Hyperlink"/>
                <w:noProof/>
                <w:sz w:val="18"/>
                <w:szCs w:val="18"/>
              </w:rPr>
              <w:t>ipc.h</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_Toc5658255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34</w:t>
            </w:r>
            <w:r w:rsidR="00BC7E33" w:rsidRPr="008D7462">
              <w:rPr>
                <w:noProof/>
                <w:webHidden/>
                <w:sz w:val="18"/>
                <w:szCs w:val="18"/>
              </w:rPr>
              <w:fldChar w:fldCharType="end"/>
            </w:r>
          </w:hyperlink>
        </w:p>
        <w:p w14:paraId="682A8643" w14:textId="1893C9A5"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6" w:history="1">
            <w:r w:rsidR="00BC7E33" w:rsidRPr="008D7462">
              <w:rPr>
                <w:rStyle w:val="Hyperlink"/>
                <w:noProof/>
                <w:sz w:val="18"/>
                <w:szCs w:val="18"/>
              </w:rPr>
              <w:t>ipc.cpp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_Toc5658256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36</w:t>
            </w:r>
            <w:r w:rsidR="00BC7E33" w:rsidRPr="008D7462">
              <w:rPr>
                <w:noProof/>
                <w:webHidden/>
                <w:sz w:val="18"/>
                <w:szCs w:val="18"/>
              </w:rPr>
              <w:fldChar w:fldCharType="end"/>
            </w:r>
          </w:hyperlink>
        </w:p>
        <w:p w14:paraId="426DB2FF" w14:textId="68760052"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7" w:history="1">
            <w:r w:rsidR="00BC7E33" w:rsidRPr="008D7462">
              <w:rPr>
                <w:rStyle w:val="Hyperlink"/>
                <w:noProof/>
                <w:sz w:val="18"/>
                <w:szCs w:val="18"/>
              </w:rPr>
              <w:t>Memory.h</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_Toc5658257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42</w:t>
            </w:r>
            <w:r w:rsidR="00BC7E33" w:rsidRPr="008D7462">
              <w:rPr>
                <w:noProof/>
                <w:webHidden/>
                <w:sz w:val="18"/>
                <w:szCs w:val="18"/>
              </w:rPr>
              <w:fldChar w:fldCharType="end"/>
            </w:r>
          </w:hyperlink>
        </w:p>
        <w:p w14:paraId="0578C7BE" w14:textId="55577888" w:rsidR="00BC7E33" w:rsidRPr="008D7462" w:rsidRDefault="008D7462" w:rsidP="00557BEA">
          <w:pPr>
            <w:pStyle w:val="TOC3"/>
            <w:tabs>
              <w:tab w:val="right" w:leader="dot" w:pos="9350"/>
            </w:tabs>
            <w:spacing w:after="0" w:line="240" w:lineRule="auto"/>
            <w:rPr>
              <w:noProof/>
              <w:sz w:val="18"/>
              <w:szCs w:val="18"/>
            </w:rPr>
          </w:pPr>
          <w:hyperlink w:anchor="_Toc5658258" w:history="1">
            <w:r w:rsidR="00BC7E33" w:rsidRPr="008D7462">
              <w:rPr>
                <w:rStyle w:val="Hyperlink"/>
                <w:noProof/>
                <w:sz w:val="18"/>
                <w:szCs w:val="18"/>
              </w:rPr>
              <w:t>Memory.cpp</w:t>
            </w:r>
            <w:r w:rsidR="00BC7E33" w:rsidRPr="008D7462">
              <w:rPr>
                <w:noProof/>
                <w:webHidden/>
                <w:sz w:val="18"/>
                <w:szCs w:val="18"/>
              </w:rPr>
              <w:tab/>
            </w:r>
            <w:r w:rsidR="00BC7E33" w:rsidRPr="008D7462">
              <w:rPr>
                <w:noProof/>
                <w:webHidden/>
                <w:sz w:val="18"/>
                <w:szCs w:val="18"/>
              </w:rPr>
              <w:fldChar w:fldCharType="begin"/>
            </w:r>
            <w:r w:rsidR="00BC7E33" w:rsidRPr="008D7462">
              <w:rPr>
                <w:noProof/>
                <w:webHidden/>
                <w:sz w:val="18"/>
                <w:szCs w:val="18"/>
              </w:rPr>
              <w:instrText xml:space="preserve"> PAGEREF _Toc5658258 \h </w:instrText>
            </w:r>
            <w:r w:rsidR="00BC7E33" w:rsidRPr="008D7462">
              <w:rPr>
                <w:noProof/>
                <w:webHidden/>
                <w:sz w:val="18"/>
                <w:szCs w:val="18"/>
              </w:rPr>
            </w:r>
            <w:r w:rsidR="00BC7E33" w:rsidRPr="008D7462">
              <w:rPr>
                <w:noProof/>
                <w:webHidden/>
                <w:sz w:val="18"/>
                <w:szCs w:val="18"/>
              </w:rPr>
              <w:fldChar w:fldCharType="separate"/>
            </w:r>
            <w:r w:rsidR="00557BEA">
              <w:rPr>
                <w:noProof/>
                <w:webHidden/>
                <w:sz w:val="18"/>
                <w:szCs w:val="18"/>
              </w:rPr>
              <w:t>44</w:t>
            </w:r>
            <w:r w:rsidR="00BC7E33" w:rsidRPr="008D7462">
              <w:rPr>
                <w:noProof/>
                <w:webHidden/>
                <w:sz w:val="18"/>
                <w:szCs w:val="18"/>
              </w:rPr>
              <w:fldChar w:fldCharType="end"/>
            </w:r>
          </w:hyperlink>
        </w:p>
        <w:p w14:paraId="2B9843F9" w14:textId="438D3000" w:rsidR="006E3765" w:rsidRPr="008D7462" w:rsidRDefault="006E3765" w:rsidP="00557BEA">
          <w:pPr>
            <w:spacing w:after="0" w:line="240" w:lineRule="auto"/>
            <w:rPr>
              <w:noProof/>
              <w:sz w:val="18"/>
              <w:szCs w:val="18"/>
            </w:rPr>
          </w:pPr>
          <w:r w:rsidRPr="008D7462">
            <w:rPr>
              <w:noProof/>
              <w:sz w:val="18"/>
              <w:szCs w:val="18"/>
            </w:rPr>
            <w:t xml:space="preserve">         UFS.h………………………………………………………………………………………………………………………………………</w:t>
          </w:r>
          <w:r w:rsidR="00705503">
            <w:rPr>
              <w:noProof/>
              <w:sz w:val="18"/>
              <w:szCs w:val="18"/>
            </w:rPr>
            <w:t>…………………………………….</w:t>
          </w:r>
          <w:r w:rsidRPr="008D7462">
            <w:rPr>
              <w:noProof/>
              <w:sz w:val="18"/>
              <w:szCs w:val="18"/>
            </w:rPr>
            <w:t>……</w:t>
          </w:r>
          <w:r w:rsidR="00705503">
            <w:rPr>
              <w:noProof/>
              <w:sz w:val="18"/>
              <w:szCs w:val="18"/>
            </w:rPr>
            <w:t>52</w:t>
          </w:r>
        </w:p>
        <w:p w14:paraId="3ACE206F" w14:textId="659F381D" w:rsidR="006E3765" w:rsidRPr="008D7462" w:rsidRDefault="006E3765" w:rsidP="00557BEA">
          <w:pPr>
            <w:spacing w:after="0" w:line="240" w:lineRule="auto"/>
            <w:rPr>
              <w:noProof/>
              <w:sz w:val="18"/>
              <w:szCs w:val="18"/>
            </w:rPr>
          </w:pPr>
          <w:r w:rsidRPr="008D7462">
            <w:rPr>
              <w:noProof/>
              <w:sz w:val="18"/>
              <w:szCs w:val="18"/>
            </w:rPr>
            <w:t xml:space="preserve">         UFS.cpp…………………………………………………………………………………………………………………</w:t>
          </w:r>
          <w:r w:rsidR="00705503">
            <w:rPr>
              <w:noProof/>
              <w:sz w:val="18"/>
              <w:szCs w:val="18"/>
            </w:rPr>
            <w:t>……………………………………</w:t>
          </w:r>
          <w:bookmarkStart w:id="0" w:name="_GoBack"/>
          <w:bookmarkEnd w:id="0"/>
          <w:r w:rsidRPr="008D7462">
            <w:rPr>
              <w:noProof/>
              <w:sz w:val="18"/>
              <w:szCs w:val="18"/>
            </w:rPr>
            <w:t>………………………</w:t>
          </w:r>
          <w:r w:rsidR="00705503">
            <w:rPr>
              <w:noProof/>
              <w:sz w:val="18"/>
              <w:szCs w:val="18"/>
            </w:rPr>
            <w:t>55</w:t>
          </w:r>
        </w:p>
        <w:p w14:paraId="0593751B" w14:textId="6C672C93" w:rsidR="00BC7E33" w:rsidRPr="008D7462" w:rsidRDefault="008D7462" w:rsidP="00557BEA">
          <w:pPr>
            <w:pStyle w:val="TOC3"/>
            <w:tabs>
              <w:tab w:val="right" w:leader="dot" w:pos="9350"/>
            </w:tabs>
            <w:spacing w:after="0" w:line="240" w:lineRule="auto"/>
            <w:rPr>
              <w:rFonts w:eastAsiaTheme="minorEastAsia"/>
              <w:noProof/>
              <w:sz w:val="18"/>
              <w:szCs w:val="18"/>
            </w:rPr>
          </w:pPr>
          <w:hyperlink w:anchor="_Toc5658259" w:history="1">
            <w:r w:rsidR="00BC7E33" w:rsidRPr="008D7462">
              <w:rPr>
                <w:rStyle w:val="Hyperlink"/>
                <w:noProof/>
                <w:sz w:val="18"/>
                <w:szCs w:val="18"/>
              </w:rPr>
              <w:t>Makefile</w:t>
            </w:r>
            <w:r w:rsidR="00BC7E33" w:rsidRPr="008D7462">
              <w:rPr>
                <w:noProof/>
                <w:webHidden/>
                <w:sz w:val="18"/>
                <w:szCs w:val="18"/>
              </w:rPr>
              <w:tab/>
            </w:r>
            <w:r w:rsidR="00705503">
              <w:rPr>
                <w:noProof/>
                <w:webHidden/>
                <w:sz w:val="18"/>
                <w:szCs w:val="18"/>
              </w:rPr>
              <w:t>62</w:t>
            </w:r>
          </w:hyperlink>
        </w:p>
        <w:p w14:paraId="05003F50" w14:textId="4584ED25" w:rsidR="00BC7E33" w:rsidRPr="008D7462" w:rsidRDefault="008D7462" w:rsidP="00557BEA">
          <w:pPr>
            <w:pStyle w:val="TOC2"/>
            <w:tabs>
              <w:tab w:val="right" w:leader="dot" w:pos="9350"/>
            </w:tabs>
            <w:spacing w:after="0" w:line="240" w:lineRule="auto"/>
            <w:rPr>
              <w:rFonts w:eastAsiaTheme="minorEastAsia"/>
              <w:noProof/>
              <w:sz w:val="18"/>
              <w:szCs w:val="18"/>
            </w:rPr>
          </w:pPr>
          <w:hyperlink w:anchor="_Toc5658260" w:history="1">
            <w:r w:rsidR="00BC7E33" w:rsidRPr="008D7462">
              <w:rPr>
                <w:rStyle w:val="Hyperlink"/>
                <w:noProof/>
                <w:sz w:val="18"/>
                <w:szCs w:val="18"/>
              </w:rPr>
              <w:t>Output</w:t>
            </w:r>
            <w:r w:rsidR="00BC7E33" w:rsidRPr="008D7462">
              <w:rPr>
                <w:noProof/>
                <w:webHidden/>
                <w:sz w:val="18"/>
                <w:szCs w:val="18"/>
              </w:rPr>
              <w:tab/>
            </w:r>
            <w:r w:rsidR="00705503">
              <w:rPr>
                <w:noProof/>
                <w:webHidden/>
                <w:sz w:val="18"/>
                <w:szCs w:val="18"/>
              </w:rPr>
              <w:t>63</w:t>
            </w:r>
          </w:hyperlink>
        </w:p>
        <w:p w14:paraId="21092522" w14:textId="2781773C" w:rsidR="000828F4" w:rsidRPr="008D7462" w:rsidRDefault="000828F4" w:rsidP="00557BEA">
          <w:pPr>
            <w:spacing w:after="0" w:line="240" w:lineRule="auto"/>
            <w:rPr>
              <w:sz w:val="18"/>
              <w:szCs w:val="18"/>
            </w:rPr>
          </w:pPr>
          <w:r w:rsidRPr="008D7462">
            <w:rPr>
              <w:b/>
              <w:bCs/>
              <w:noProof/>
              <w:sz w:val="18"/>
              <w:szCs w:val="18"/>
            </w:rPr>
            <w:fldChar w:fldCharType="end"/>
          </w:r>
        </w:p>
      </w:sdtContent>
    </w:sdt>
    <w:p w14:paraId="2E7D31D4" w14:textId="77777777" w:rsidR="003F217F" w:rsidRPr="008D7462" w:rsidRDefault="003F217F" w:rsidP="00557BEA">
      <w:pPr>
        <w:spacing w:after="0" w:line="240" w:lineRule="auto"/>
        <w:rPr>
          <w:rFonts w:ascii="Times New Roman" w:hAnsi="Times New Roman" w:cs="Times New Roman"/>
          <w:sz w:val="18"/>
          <w:szCs w:val="18"/>
        </w:rPr>
      </w:pPr>
    </w:p>
    <w:p w14:paraId="3E1538F2" w14:textId="2E541FAE" w:rsidR="003E5CDA" w:rsidRPr="008D7462" w:rsidRDefault="003E5CDA" w:rsidP="00557BEA">
      <w:pPr>
        <w:spacing w:after="0" w:line="240" w:lineRule="auto"/>
        <w:rPr>
          <w:rFonts w:ascii="Times New Roman" w:hAnsi="Times New Roman" w:cs="Times New Roman"/>
          <w:sz w:val="18"/>
          <w:szCs w:val="18"/>
        </w:rPr>
      </w:pPr>
    </w:p>
    <w:p w14:paraId="07D9AC36" w14:textId="77777777" w:rsidR="002F11C3" w:rsidRPr="008D7462" w:rsidRDefault="002F11C3"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br w:type="page"/>
      </w:r>
    </w:p>
    <w:p w14:paraId="6BB68ACA" w14:textId="0F9CA7AF" w:rsidR="00D00F85" w:rsidRPr="008D7462" w:rsidRDefault="00D00F85" w:rsidP="00557BEA">
      <w:pPr>
        <w:pStyle w:val="Heading2"/>
        <w:spacing w:before="0" w:line="240" w:lineRule="auto"/>
        <w:rPr>
          <w:sz w:val="18"/>
          <w:szCs w:val="18"/>
        </w:rPr>
      </w:pPr>
      <w:bookmarkStart w:id="1" w:name="_Toc5658242"/>
      <w:r w:rsidRPr="008D7462">
        <w:rPr>
          <w:sz w:val="18"/>
          <w:szCs w:val="18"/>
        </w:rPr>
        <w:lastRenderedPageBreak/>
        <w:t>Phase Abstract</w:t>
      </w:r>
      <w:bookmarkEnd w:id="1"/>
    </w:p>
    <w:p w14:paraId="7C85958D" w14:textId="6841887D" w:rsidR="00D00F85" w:rsidRPr="008D7462" w:rsidRDefault="000B39B2"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This report details the design and development of</w:t>
      </w:r>
      <w:r w:rsidR="00E33FC8" w:rsidRPr="008D7462">
        <w:rPr>
          <w:rFonts w:ascii="Times New Roman" w:hAnsi="Times New Roman" w:cs="Times New Roman"/>
          <w:sz w:val="18"/>
          <w:szCs w:val="18"/>
        </w:rPr>
        <w:t xml:space="preserve"> the </w:t>
      </w:r>
      <w:r w:rsidR="000F11B3" w:rsidRPr="008D7462">
        <w:rPr>
          <w:rFonts w:ascii="Times New Roman" w:hAnsi="Times New Roman" w:cs="Times New Roman"/>
          <w:sz w:val="18"/>
          <w:szCs w:val="18"/>
        </w:rPr>
        <w:t>fourth</w:t>
      </w:r>
      <w:r w:rsidR="00EB4FF6" w:rsidRPr="008D7462">
        <w:rPr>
          <w:rFonts w:ascii="Times New Roman" w:hAnsi="Times New Roman" w:cs="Times New Roman"/>
          <w:sz w:val="18"/>
          <w:szCs w:val="18"/>
        </w:rPr>
        <w:t xml:space="preserve"> phase of the Ultima 2.0 project for C435</w:t>
      </w:r>
      <w:r w:rsidR="001200DC" w:rsidRPr="008D7462">
        <w:rPr>
          <w:rFonts w:ascii="Times New Roman" w:hAnsi="Times New Roman" w:cs="Times New Roman"/>
          <w:sz w:val="18"/>
          <w:szCs w:val="18"/>
        </w:rPr>
        <w:t xml:space="preserve">. This program is written in C++ and is designed to run on a Unix operating system. </w:t>
      </w:r>
      <w:r w:rsidR="00335EDA" w:rsidRPr="008D7462">
        <w:rPr>
          <w:rFonts w:ascii="Times New Roman" w:hAnsi="Times New Roman" w:cs="Times New Roman"/>
          <w:sz w:val="18"/>
          <w:szCs w:val="18"/>
        </w:rPr>
        <w:t>Th</w:t>
      </w:r>
      <w:r w:rsidR="00741F9B" w:rsidRPr="008D7462">
        <w:rPr>
          <w:rFonts w:ascii="Times New Roman" w:hAnsi="Times New Roman" w:cs="Times New Roman"/>
          <w:sz w:val="18"/>
          <w:szCs w:val="18"/>
        </w:rPr>
        <w:t>is program and design are meant to be added to and upgraded in future iterations</w:t>
      </w:r>
      <w:r w:rsidR="000D34C4" w:rsidRPr="008D7462">
        <w:rPr>
          <w:rFonts w:ascii="Times New Roman" w:hAnsi="Times New Roman" w:cs="Times New Roman"/>
          <w:sz w:val="18"/>
          <w:szCs w:val="18"/>
        </w:rPr>
        <w:t xml:space="preserve"> to add more features. This report includes the </w:t>
      </w:r>
      <w:r w:rsidR="00D3640F" w:rsidRPr="008D7462">
        <w:rPr>
          <w:rFonts w:ascii="Times New Roman" w:hAnsi="Times New Roman" w:cs="Times New Roman"/>
          <w:sz w:val="18"/>
          <w:szCs w:val="18"/>
        </w:rPr>
        <w:t xml:space="preserve">full source code as well as design diagrams. </w:t>
      </w:r>
      <w:r w:rsidR="00D00F85" w:rsidRPr="008D7462">
        <w:rPr>
          <w:rFonts w:ascii="Times New Roman" w:hAnsi="Times New Roman" w:cs="Times New Roman"/>
          <w:sz w:val="18"/>
          <w:szCs w:val="18"/>
        </w:rPr>
        <w:br w:type="page"/>
      </w:r>
    </w:p>
    <w:p w14:paraId="48BF907A" w14:textId="77777777" w:rsidR="00DE6052" w:rsidRPr="008D7462" w:rsidRDefault="00DE6052" w:rsidP="00557BEA">
      <w:pPr>
        <w:pStyle w:val="Heading2"/>
        <w:spacing w:before="0" w:line="240" w:lineRule="auto"/>
        <w:rPr>
          <w:sz w:val="18"/>
          <w:szCs w:val="18"/>
        </w:rPr>
      </w:pPr>
      <w:bookmarkStart w:id="2" w:name="_Toc5658243"/>
      <w:r w:rsidRPr="008D7462">
        <w:rPr>
          <w:sz w:val="18"/>
          <w:szCs w:val="18"/>
        </w:rPr>
        <w:lastRenderedPageBreak/>
        <w:t>Phase Description</w:t>
      </w:r>
      <w:bookmarkEnd w:id="2"/>
    </w:p>
    <w:p w14:paraId="11512DC1" w14:textId="77777777" w:rsidR="00DE6052" w:rsidRPr="008D7462" w:rsidRDefault="00DE6052" w:rsidP="00557BEA">
      <w:pPr>
        <w:spacing w:after="0" w:line="240" w:lineRule="auto"/>
        <w:rPr>
          <w:rFonts w:ascii="Times New Roman" w:hAnsi="Times New Roman" w:cs="Times New Roman"/>
          <w:sz w:val="18"/>
          <w:szCs w:val="18"/>
        </w:rPr>
      </w:pPr>
    </w:p>
    <w:p w14:paraId="7D401C2F" w14:textId="30198D7C" w:rsidR="00D00F85" w:rsidRPr="008D7462" w:rsidRDefault="00982B15" w:rsidP="00557BEA">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This phase is to test our implementation of the various concepts discussed throughout the semester. To do this, we developed several test cases to show certain components working properly. We use a sequence of testing function calls to show how they work or could be improved. </w:t>
      </w:r>
      <w:r w:rsidR="00FE5E1C">
        <w:rPr>
          <w:rFonts w:ascii="Times New Roman" w:hAnsi="Times New Roman" w:cs="Times New Roman"/>
          <w:sz w:val="18"/>
          <w:szCs w:val="18"/>
        </w:rPr>
        <w:t>These are kept in our UI loop switch case. Upon developing worker functions to test the integration of our entire system, we ran into several issues that we were not able to solve. Most of our worker functions brought screen corruption and segmentation faults, so there is little to show for the implementation for those.</w:t>
      </w:r>
      <w:r w:rsidR="00D00F85" w:rsidRPr="008D7462">
        <w:rPr>
          <w:rFonts w:ascii="Times New Roman" w:hAnsi="Times New Roman" w:cs="Times New Roman"/>
          <w:sz w:val="18"/>
          <w:szCs w:val="18"/>
        </w:rPr>
        <w:br w:type="page"/>
      </w:r>
    </w:p>
    <w:p w14:paraId="474C86E7" w14:textId="24859171" w:rsidR="00D00F85" w:rsidRPr="008D7462" w:rsidRDefault="00D00F85" w:rsidP="00557BEA">
      <w:pPr>
        <w:pStyle w:val="Heading2"/>
        <w:spacing w:before="0" w:line="240" w:lineRule="auto"/>
        <w:rPr>
          <w:sz w:val="18"/>
          <w:szCs w:val="18"/>
        </w:rPr>
      </w:pPr>
      <w:bookmarkStart w:id="3" w:name="_Toc5658244"/>
      <w:r w:rsidRPr="008D7462">
        <w:rPr>
          <w:sz w:val="18"/>
          <w:szCs w:val="18"/>
        </w:rPr>
        <w:lastRenderedPageBreak/>
        <w:t>Design Diagram</w:t>
      </w:r>
      <w:bookmarkEnd w:id="3"/>
    </w:p>
    <w:p w14:paraId="33296ACD" w14:textId="01ADC64C" w:rsidR="00D00F85" w:rsidRPr="008D7462" w:rsidRDefault="004A7BEC" w:rsidP="00557BEA">
      <w:pPr>
        <w:spacing w:after="0" w:line="240" w:lineRule="auto"/>
        <w:rPr>
          <w:rFonts w:ascii="Times New Roman" w:hAnsi="Times New Roman" w:cs="Times New Roman"/>
          <w:sz w:val="18"/>
          <w:szCs w:val="18"/>
        </w:rPr>
      </w:pPr>
      <w:r w:rsidRPr="008D7462">
        <w:rPr>
          <w:rFonts w:ascii="Times New Roman" w:hAnsi="Times New Roman" w:cs="Times New Roman"/>
          <w:noProof/>
          <w:sz w:val="18"/>
          <w:szCs w:val="18"/>
        </w:rPr>
        <w:drawing>
          <wp:inline distT="0" distB="0" distL="0" distR="0" wp14:anchorId="029D0337" wp14:editId="5218B8ED">
            <wp:extent cx="5943600" cy="472083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redScreenshot.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720839"/>
                    </a:xfrm>
                    <a:prstGeom prst="rect">
                      <a:avLst/>
                    </a:prstGeom>
                  </pic:spPr>
                </pic:pic>
              </a:graphicData>
            </a:graphic>
          </wp:inline>
        </w:drawing>
      </w:r>
      <w:r w:rsidR="00D00F85" w:rsidRPr="008D7462">
        <w:rPr>
          <w:rFonts w:ascii="Times New Roman" w:hAnsi="Times New Roman" w:cs="Times New Roman"/>
          <w:sz w:val="18"/>
          <w:szCs w:val="18"/>
        </w:rPr>
        <w:br w:type="page"/>
      </w:r>
    </w:p>
    <w:p w14:paraId="6B35981E" w14:textId="0B1AB84D" w:rsidR="006542F0" w:rsidRPr="008D7462" w:rsidRDefault="00D00F85" w:rsidP="00557BEA">
      <w:pPr>
        <w:pStyle w:val="Heading2"/>
        <w:spacing w:before="0" w:line="240" w:lineRule="auto"/>
        <w:rPr>
          <w:sz w:val="18"/>
          <w:szCs w:val="18"/>
        </w:rPr>
      </w:pPr>
      <w:bookmarkStart w:id="4" w:name="_Toc5658245"/>
      <w:r w:rsidRPr="008D7462">
        <w:rPr>
          <w:sz w:val="18"/>
          <w:szCs w:val="18"/>
        </w:rPr>
        <w:lastRenderedPageBreak/>
        <w:t>Source Code</w:t>
      </w:r>
      <w:bookmarkEnd w:id="4"/>
    </w:p>
    <w:p w14:paraId="1B1D1168" w14:textId="55209E98" w:rsidR="006542F0" w:rsidRPr="008D7462" w:rsidRDefault="006542F0" w:rsidP="00557BEA">
      <w:pPr>
        <w:pStyle w:val="Heading3"/>
        <w:spacing w:before="0" w:line="240" w:lineRule="auto"/>
        <w:rPr>
          <w:sz w:val="18"/>
          <w:szCs w:val="18"/>
        </w:rPr>
      </w:pPr>
      <w:bookmarkStart w:id="5" w:name="_Toc5658246"/>
      <w:r w:rsidRPr="008D7462">
        <w:rPr>
          <w:sz w:val="18"/>
          <w:szCs w:val="18"/>
        </w:rPr>
        <w:t>Main.cpp</w:t>
      </w:r>
      <w:bookmarkEnd w:id="5"/>
    </w:p>
    <w:p w14:paraId="6E36C759" w14:textId="77777777" w:rsidR="008D7462" w:rsidRPr="008D7462" w:rsidRDefault="008D7462" w:rsidP="00557BEA">
      <w:pPr>
        <w:spacing w:after="0" w:line="240" w:lineRule="auto"/>
        <w:rPr>
          <w:sz w:val="18"/>
          <w:szCs w:val="18"/>
        </w:rPr>
      </w:pPr>
      <w:r w:rsidRPr="008D7462">
        <w:rPr>
          <w:sz w:val="18"/>
          <w:szCs w:val="18"/>
        </w:rPr>
        <w:t>/*==================================================================================|</w:t>
      </w:r>
    </w:p>
    <w:p w14:paraId="468A9FBC" w14:textId="77777777" w:rsidR="008D7462" w:rsidRPr="008D7462" w:rsidRDefault="008D7462" w:rsidP="00557BEA">
      <w:pPr>
        <w:spacing w:after="0" w:line="240" w:lineRule="auto"/>
        <w:rPr>
          <w:sz w:val="18"/>
          <w:szCs w:val="18"/>
        </w:rPr>
      </w:pPr>
      <w:r w:rsidRPr="008D7462">
        <w:rPr>
          <w:sz w:val="18"/>
          <w:szCs w:val="18"/>
        </w:rPr>
        <w:t>|    Assignment:</w:t>
      </w:r>
      <w:r w:rsidRPr="008D7462">
        <w:rPr>
          <w:sz w:val="18"/>
          <w:szCs w:val="18"/>
        </w:rPr>
        <w:tab/>
        <w:t>Ultima 2.0 Phase 4</w:t>
      </w:r>
    </w:p>
    <w:p w14:paraId="4F1ED99F" w14:textId="77777777" w:rsidR="008D7462" w:rsidRPr="008D7462" w:rsidRDefault="008D7462" w:rsidP="00557BEA">
      <w:pPr>
        <w:spacing w:after="0" w:line="240" w:lineRule="auto"/>
        <w:rPr>
          <w:sz w:val="18"/>
          <w:szCs w:val="18"/>
        </w:rPr>
      </w:pPr>
      <w:r w:rsidRPr="008D7462">
        <w:rPr>
          <w:sz w:val="18"/>
          <w:szCs w:val="18"/>
        </w:rPr>
        <w:t>|     File Name:</w:t>
      </w:r>
      <w:r w:rsidRPr="008D7462">
        <w:rPr>
          <w:sz w:val="18"/>
          <w:szCs w:val="18"/>
        </w:rPr>
        <w:tab/>
        <w:t>main.cpp</w:t>
      </w:r>
    </w:p>
    <w:p w14:paraId="6D8F78EF" w14:textId="77777777" w:rsidR="008D7462" w:rsidRPr="008D7462" w:rsidRDefault="008D7462" w:rsidP="00557BEA">
      <w:pPr>
        <w:spacing w:after="0" w:line="240" w:lineRule="auto"/>
        <w:rPr>
          <w:sz w:val="18"/>
          <w:szCs w:val="18"/>
        </w:rPr>
      </w:pPr>
      <w:r w:rsidRPr="008D7462">
        <w:rPr>
          <w:sz w:val="18"/>
          <w:szCs w:val="18"/>
        </w:rPr>
        <w:t xml:space="preserve">|  Dependencies: </w:t>
      </w:r>
      <w:r w:rsidRPr="008D7462">
        <w:rPr>
          <w:sz w:val="18"/>
          <w:szCs w:val="18"/>
        </w:rPr>
        <w:tab/>
        <w:t>scheduler.h semaphore.h window.h queue.h</w:t>
      </w:r>
    </w:p>
    <w:p w14:paraId="341F504D" w14:textId="77777777" w:rsidR="008D7462" w:rsidRPr="008D7462" w:rsidRDefault="008D7462"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30586DF8" w14:textId="77777777" w:rsidR="008D7462" w:rsidRPr="008D7462" w:rsidRDefault="008D7462" w:rsidP="00557BEA">
      <w:pPr>
        <w:spacing w:after="0" w:line="240" w:lineRule="auto"/>
        <w:rPr>
          <w:sz w:val="18"/>
          <w:szCs w:val="18"/>
        </w:rPr>
      </w:pPr>
      <w:r w:rsidRPr="008D7462">
        <w:rPr>
          <w:sz w:val="18"/>
          <w:szCs w:val="18"/>
        </w:rPr>
        <w:t xml:space="preserve">|      Language: </w:t>
      </w:r>
      <w:r w:rsidRPr="008D7462">
        <w:rPr>
          <w:sz w:val="18"/>
          <w:szCs w:val="18"/>
        </w:rPr>
        <w:tab/>
        <w:t>C++</w:t>
      </w:r>
    </w:p>
    <w:p w14:paraId="4B7F8E52" w14:textId="77777777" w:rsidR="008D7462" w:rsidRPr="008D7462" w:rsidRDefault="008D7462" w:rsidP="00557BEA">
      <w:pPr>
        <w:spacing w:after="0" w:line="240" w:lineRule="auto"/>
        <w:rPr>
          <w:sz w:val="18"/>
          <w:szCs w:val="18"/>
        </w:rPr>
      </w:pPr>
      <w:r w:rsidRPr="008D7462">
        <w:rPr>
          <w:sz w:val="18"/>
          <w:szCs w:val="18"/>
        </w:rPr>
        <w:t xml:space="preserve">|      Compiler: </w:t>
      </w:r>
      <w:r w:rsidRPr="008D7462">
        <w:rPr>
          <w:sz w:val="18"/>
          <w:szCs w:val="18"/>
        </w:rPr>
        <w:tab/>
        <w:t>G++</w:t>
      </w:r>
    </w:p>
    <w:p w14:paraId="7783C7B6" w14:textId="77777777" w:rsidR="008D7462" w:rsidRPr="008D7462" w:rsidRDefault="008D7462"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15918EDA" w14:textId="77777777" w:rsidR="008D7462" w:rsidRPr="008D7462" w:rsidRDefault="008D7462"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0C21ECE2" w14:textId="77777777" w:rsidR="008D7462" w:rsidRPr="008D7462" w:rsidRDefault="008D7462"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0C89499C" w14:textId="77777777" w:rsidR="008D7462" w:rsidRPr="008D7462" w:rsidRDefault="008D7462" w:rsidP="00557BEA">
      <w:pPr>
        <w:spacing w:after="0" w:line="240" w:lineRule="auto"/>
        <w:rPr>
          <w:sz w:val="18"/>
          <w:szCs w:val="18"/>
        </w:rPr>
      </w:pPr>
      <w:r w:rsidRPr="008D7462">
        <w:rPr>
          <w:sz w:val="18"/>
          <w:szCs w:val="18"/>
        </w:rPr>
        <w:t>|  Last Updated:</w:t>
      </w:r>
      <w:r w:rsidRPr="008D7462">
        <w:rPr>
          <w:sz w:val="18"/>
          <w:szCs w:val="18"/>
        </w:rPr>
        <w:tab/>
        <w:t>4/08/2019</w:t>
      </w:r>
    </w:p>
    <w:p w14:paraId="09D99F4C" w14:textId="77777777" w:rsidR="008D7462" w:rsidRPr="008D7462" w:rsidRDefault="008D7462" w:rsidP="00557BEA">
      <w:pPr>
        <w:spacing w:after="0" w:line="240" w:lineRule="auto"/>
        <w:rPr>
          <w:sz w:val="18"/>
          <w:szCs w:val="18"/>
        </w:rPr>
      </w:pPr>
      <w:r w:rsidRPr="008D7462">
        <w:rPr>
          <w:sz w:val="18"/>
          <w:szCs w:val="18"/>
        </w:rPr>
        <w:t xml:space="preserve">|      Due Date: </w:t>
      </w:r>
      <w:r w:rsidRPr="008D7462">
        <w:rPr>
          <w:sz w:val="18"/>
          <w:szCs w:val="18"/>
        </w:rPr>
        <w:tab/>
        <w:t>4/08/2019</w:t>
      </w:r>
    </w:p>
    <w:p w14:paraId="7CC0CDDE" w14:textId="77777777" w:rsidR="008D7462" w:rsidRPr="008D7462" w:rsidRDefault="008D7462" w:rsidP="00557BEA">
      <w:pPr>
        <w:spacing w:after="0" w:line="240" w:lineRule="auto"/>
        <w:rPr>
          <w:sz w:val="18"/>
          <w:szCs w:val="18"/>
        </w:rPr>
      </w:pPr>
      <w:r w:rsidRPr="008D7462">
        <w:rPr>
          <w:sz w:val="18"/>
          <w:szCs w:val="18"/>
        </w:rPr>
        <w:t>|==================================================================================|</w:t>
      </w:r>
    </w:p>
    <w:p w14:paraId="0BA6C4BF" w14:textId="77777777" w:rsidR="008D7462" w:rsidRPr="008D7462" w:rsidRDefault="008D7462" w:rsidP="00557BEA">
      <w:pPr>
        <w:spacing w:after="0" w:line="240" w:lineRule="auto"/>
        <w:rPr>
          <w:sz w:val="18"/>
          <w:szCs w:val="18"/>
        </w:rPr>
      </w:pPr>
      <w:r w:rsidRPr="008D7462">
        <w:rPr>
          <w:sz w:val="18"/>
          <w:szCs w:val="18"/>
        </w:rPr>
        <w:t>|  Description: Contains the main function that interacts with the scheduler, semaphore, queue, and window classes.</w:t>
      </w:r>
    </w:p>
    <w:p w14:paraId="17D69A0C" w14:textId="77777777" w:rsidR="008D7462" w:rsidRPr="008D7462" w:rsidRDefault="008D7462" w:rsidP="00557BEA">
      <w:pPr>
        <w:spacing w:after="0" w:line="240" w:lineRule="auto"/>
        <w:rPr>
          <w:sz w:val="18"/>
          <w:szCs w:val="18"/>
        </w:rPr>
      </w:pPr>
      <w:r w:rsidRPr="008D7462">
        <w:rPr>
          <w:sz w:val="18"/>
          <w:szCs w:val="18"/>
        </w:rPr>
        <w:t xml:space="preserve">|               Multiple curses windows and 3 pthreads are created which are then passed to other functions to handle. </w:t>
      </w:r>
    </w:p>
    <w:p w14:paraId="1EE07CDA" w14:textId="77777777" w:rsidR="008D7462" w:rsidRPr="008D7462" w:rsidRDefault="008D7462"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The rest of main contains an input loop for the user to control what happens while the program is running.</w:t>
      </w:r>
    </w:p>
    <w:p w14:paraId="25227D68" w14:textId="77777777" w:rsidR="008D7462" w:rsidRPr="008D7462" w:rsidRDefault="008D7462" w:rsidP="00557BEA">
      <w:pPr>
        <w:spacing w:after="0" w:line="240" w:lineRule="auto"/>
        <w:rPr>
          <w:sz w:val="18"/>
          <w:szCs w:val="18"/>
        </w:rPr>
      </w:pPr>
      <w:r w:rsidRPr="008D7462">
        <w:rPr>
          <w:sz w:val="18"/>
          <w:szCs w:val="18"/>
        </w:rPr>
        <w:t xml:space="preserve">|               Details of the way functions are used and their parameters as well as </w:t>
      </w:r>
    </w:p>
    <w:p w14:paraId="3731B9D3" w14:textId="77777777" w:rsidR="008D7462" w:rsidRPr="008D7462" w:rsidRDefault="008D7462" w:rsidP="00557BEA">
      <w:pPr>
        <w:spacing w:after="0" w:line="240" w:lineRule="auto"/>
        <w:rPr>
          <w:sz w:val="18"/>
          <w:szCs w:val="18"/>
        </w:rPr>
      </w:pPr>
      <w:r w:rsidRPr="008D7462">
        <w:rPr>
          <w:sz w:val="18"/>
          <w:szCs w:val="18"/>
        </w:rPr>
        <w:t xml:space="preserve">|               computation details are given in the class descriptions.                         </w:t>
      </w:r>
    </w:p>
    <w:p w14:paraId="09B2B297" w14:textId="77777777" w:rsidR="008D7462" w:rsidRPr="008D7462" w:rsidRDefault="008D7462" w:rsidP="00557BEA">
      <w:pPr>
        <w:spacing w:after="0" w:line="240" w:lineRule="auto"/>
        <w:rPr>
          <w:sz w:val="18"/>
          <w:szCs w:val="18"/>
        </w:rPr>
      </w:pPr>
      <w:r w:rsidRPr="008D7462">
        <w:rPr>
          <w:sz w:val="18"/>
          <w:szCs w:val="18"/>
        </w:rPr>
        <w:t>*==================================================================================*/</w:t>
      </w:r>
    </w:p>
    <w:p w14:paraId="277A03A7" w14:textId="77777777" w:rsidR="008D7462" w:rsidRPr="008D7462" w:rsidRDefault="008D7462" w:rsidP="00557BEA">
      <w:pPr>
        <w:spacing w:after="0" w:line="240" w:lineRule="auto"/>
        <w:rPr>
          <w:sz w:val="18"/>
          <w:szCs w:val="18"/>
        </w:rPr>
      </w:pPr>
    </w:p>
    <w:p w14:paraId="0EEAEB5F" w14:textId="77777777" w:rsidR="008D7462" w:rsidRPr="008D7462" w:rsidRDefault="008D7462" w:rsidP="00557BEA">
      <w:pPr>
        <w:spacing w:after="0" w:line="240" w:lineRule="auto"/>
        <w:rPr>
          <w:sz w:val="18"/>
          <w:szCs w:val="18"/>
        </w:rPr>
      </w:pPr>
      <w:r w:rsidRPr="008D7462">
        <w:rPr>
          <w:sz w:val="18"/>
          <w:szCs w:val="18"/>
        </w:rPr>
        <w:t>#include &lt;iostream&gt;</w:t>
      </w:r>
    </w:p>
    <w:p w14:paraId="65545CD9" w14:textId="77777777" w:rsidR="008D7462" w:rsidRPr="008D7462" w:rsidRDefault="008D7462" w:rsidP="00557BEA">
      <w:pPr>
        <w:spacing w:after="0" w:line="240" w:lineRule="auto"/>
        <w:rPr>
          <w:sz w:val="18"/>
          <w:szCs w:val="18"/>
        </w:rPr>
      </w:pPr>
      <w:r w:rsidRPr="008D7462">
        <w:rPr>
          <w:sz w:val="18"/>
          <w:szCs w:val="18"/>
        </w:rPr>
        <w:t xml:space="preserve">#include &lt;pthread.h&gt; </w:t>
      </w:r>
      <w:r w:rsidRPr="008D7462">
        <w:rPr>
          <w:sz w:val="18"/>
          <w:szCs w:val="18"/>
        </w:rPr>
        <w:tab/>
        <w:t>// Needed for using the pthread library</w:t>
      </w:r>
    </w:p>
    <w:p w14:paraId="707AD9A7" w14:textId="77777777" w:rsidR="008D7462" w:rsidRPr="008D7462" w:rsidRDefault="008D7462" w:rsidP="00557BEA">
      <w:pPr>
        <w:spacing w:after="0" w:line="240" w:lineRule="auto"/>
        <w:rPr>
          <w:sz w:val="18"/>
          <w:szCs w:val="18"/>
        </w:rPr>
      </w:pPr>
      <w:r w:rsidRPr="008D7462">
        <w:rPr>
          <w:sz w:val="18"/>
          <w:szCs w:val="18"/>
        </w:rPr>
        <w:t>#include &lt;assert.h&gt;</w:t>
      </w:r>
    </w:p>
    <w:p w14:paraId="33FCE04B" w14:textId="77777777" w:rsidR="008D7462" w:rsidRPr="008D7462" w:rsidRDefault="008D7462" w:rsidP="00557BEA">
      <w:pPr>
        <w:spacing w:after="0" w:line="240" w:lineRule="auto"/>
        <w:rPr>
          <w:sz w:val="18"/>
          <w:szCs w:val="18"/>
        </w:rPr>
      </w:pPr>
      <w:r w:rsidRPr="008D7462">
        <w:rPr>
          <w:sz w:val="18"/>
          <w:szCs w:val="18"/>
        </w:rPr>
        <w:t>#include &lt;time.h&gt;</w:t>
      </w:r>
    </w:p>
    <w:p w14:paraId="07356435" w14:textId="77777777" w:rsidR="008D7462" w:rsidRPr="008D7462" w:rsidRDefault="008D7462" w:rsidP="00557BEA">
      <w:pPr>
        <w:spacing w:after="0" w:line="240" w:lineRule="auto"/>
        <w:rPr>
          <w:sz w:val="18"/>
          <w:szCs w:val="18"/>
        </w:rPr>
      </w:pPr>
      <w:r w:rsidRPr="008D7462">
        <w:rPr>
          <w:sz w:val="18"/>
          <w:szCs w:val="18"/>
        </w:rPr>
        <w:t xml:space="preserve">#include &lt;unistd.h&gt; </w:t>
      </w:r>
      <w:r w:rsidRPr="008D7462">
        <w:rPr>
          <w:sz w:val="18"/>
          <w:szCs w:val="18"/>
        </w:rPr>
        <w:tab/>
        <w:t>// Needed for sleep()</w:t>
      </w:r>
    </w:p>
    <w:p w14:paraId="2651F942" w14:textId="77777777" w:rsidR="008D7462" w:rsidRPr="008D7462" w:rsidRDefault="008D7462" w:rsidP="00557BEA">
      <w:pPr>
        <w:spacing w:after="0" w:line="240" w:lineRule="auto"/>
        <w:rPr>
          <w:sz w:val="18"/>
          <w:szCs w:val="18"/>
        </w:rPr>
      </w:pPr>
      <w:r w:rsidRPr="008D7462">
        <w:rPr>
          <w:sz w:val="18"/>
          <w:szCs w:val="18"/>
        </w:rPr>
        <w:t xml:space="preserve">#include &lt;ncurses.h&gt; </w:t>
      </w:r>
      <w:r w:rsidRPr="008D7462">
        <w:rPr>
          <w:sz w:val="18"/>
          <w:szCs w:val="18"/>
        </w:rPr>
        <w:tab/>
        <w:t>// Needed for Curses windowing</w:t>
      </w:r>
    </w:p>
    <w:p w14:paraId="31D40EB4" w14:textId="77777777" w:rsidR="008D7462" w:rsidRPr="008D7462" w:rsidRDefault="008D7462" w:rsidP="00557BEA">
      <w:pPr>
        <w:spacing w:after="0" w:line="240" w:lineRule="auto"/>
        <w:rPr>
          <w:sz w:val="18"/>
          <w:szCs w:val="18"/>
        </w:rPr>
      </w:pPr>
      <w:r w:rsidRPr="008D7462">
        <w:rPr>
          <w:sz w:val="18"/>
          <w:szCs w:val="18"/>
        </w:rPr>
        <w:t xml:space="preserve">#include &lt;stdarg.h&gt; </w:t>
      </w:r>
      <w:r w:rsidRPr="008D7462">
        <w:rPr>
          <w:sz w:val="18"/>
          <w:szCs w:val="18"/>
        </w:rPr>
        <w:tab/>
        <w:t>// Needed for formatted output to window</w:t>
      </w:r>
    </w:p>
    <w:p w14:paraId="2F44CBEF" w14:textId="77777777" w:rsidR="008D7462" w:rsidRPr="008D7462" w:rsidRDefault="008D7462" w:rsidP="00557BEA">
      <w:pPr>
        <w:spacing w:after="0" w:line="240" w:lineRule="auto"/>
        <w:rPr>
          <w:sz w:val="18"/>
          <w:szCs w:val="18"/>
        </w:rPr>
      </w:pPr>
      <w:r w:rsidRPr="008D7462">
        <w:rPr>
          <w:sz w:val="18"/>
          <w:szCs w:val="18"/>
        </w:rPr>
        <w:t>#include &lt;termios.h&gt;</w:t>
      </w:r>
    </w:p>
    <w:p w14:paraId="7D5060AB" w14:textId="77777777" w:rsidR="008D7462" w:rsidRPr="008D7462" w:rsidRDefault="008D7462" w:rsidP="00557BEA">
      <w:pPr>
        <w:spacing w:after="0" w:line="240" w:lineRule="auto"/>
        <w:rPr>
          <w:sz w:val="18"/>
          <w:szCs w:val="18"/>
        </w:rPr>
      </w:pPr>
      <w:r w:rsidRPr="008D7462">
        <w:rPr>
          <w:sz w:val="18"/>
          <w:szCs w:val="18"/>
        </w:rPr>
        <w:t>#include &lt;fcntl.h&gt;</w:t>
      </w:r>
    </w:p>
    <w:p w14:paraId="0F997FF4" w14:textId="77777777" w:rsidR="008D7462" w:rsidRPr="008D7462" w:rsidRDefault="008D7462" w:rsidP="00557BEA">
      <w:pPr>
        <w:spacing w:after="0" w:line="240" w:lineRule="auto"/>
        <w:rPr>
          <w:sz w:val="18"/>
          <w:szCs w:val="18"/>
        </w:rPr>
      </w:pPr>
      <w:r w:rsidRPr="008D7462">
        <w:rPr>
          <w:sz w:val="18"/>
          <w:szCs w:val="18"/>
        </w:rPr>
        <w:t>#include &lt;cstdlib&gt;</w:t>
      </w:r>
    </w:p>
    <w:p w14:paraId="0ECE62A0" w14:textId="77777777" w:rsidR="008D7462" w:rsidRPr="008D7462" w:rsidRDefault="008D7462" w:rsidP="00557BEA">
      <w:pPr>
        <w:spacing w:after="0" w:line="240" w:lineRule="auto"/>
        <w:rPr>
          <w:sz w:val="18"/>
          <w:szCs w:val="18"/>
        </w:rPr>
      </w:pPr>
      <w:r w:rsidRPr="008D7462">
        <w:rPr>
          <w:sz w:val="18"/>
          <w:szCs w:val="18"/>
        </w:rPr>
        <w:t>#include "queue.h"</w:t>
      </w:r>
    </w:p>
    <w:p w14:paraId="1EAA4355" w14:textId="77777777" w:rsidR="008D7462" w:rsidRPr="008D7462" w:rsidRDefault="008D7462" w:rsidP="00557BEA">
      <w:pPr>
        <w:spacing w:after="0" w:line="240" w:lineRule="auto"/>
        <w:rPr>
          <w:sz w:val="18"/>
          <w:szCs w:val="18"/>
        </w:rPr>
      </w:pPr>
      <w:r w:rsidRPr="008D7462">
        <w:rPr>
          <w:sz w:val="18"/>
          <w:szCs w:val="18"/>
        </w:rPr>
        <w:t>#include "scheduler.h"</w:t>
      </w:r>
    </w:p>
    <w:p w14:paraId="04E5D7FE" w14:textId="77777777" w:rsidR="008D7462" w:rsidRPr="008D7462" w:rsidRDefault="008D7462" w:rsidP="00557BEA">
      <w:pPr>
        <w:spacing w:after="0" w:line="240" w:lineRule="auto"/>
        <w:rPr>
          <w:sz w:val="18"/>
          <w:szCs w:val="18"/>
        </w:rPr>
      </w:pPr>
      <w:r w:rsidRPr="008D7462">
        <w:rPr>
          <w:sz w:val="18"/>
          <w:szCs w:val="18"/>
        </w:rPr>
        <w:t>#include "semaphore.h"</w:t>
      </w:r>
    </w:p>
    <w:p w14:paraId="009BE306" w14:textId="77777777" w:rsidR="008D7462" w:rsidRPr="008D7462" w:rsidRDefault="008D7462" w:rsidP="00557BEA">
      <w:pPr>
        <w:spacing w:after="0" w:line="240" w:lineRule="auto"/>
        <w:rPr>
          <w:sz w:val="18"/>
          <w:szCs w:val="18"/>
        </w:rPr>
      </w:pPr>
      <w:r w:rsidRPr="008D7462">
        <w:rPr>
          <w:sz w:val="18"/>
          <w:szCs w:val="18"/>
        </w:rPr>
        <w:t>#include "window.h"</w:t>
      </w:r>
    </w:p>
    <w:p w14:paraId="7761160C" w14:textId="77777777" w:rsidR="008D7462" w:rsidRPr="008D7462" w:rsidRDefault="008D7462" w:rsidP="00557BEA">
      <w:pPr>
        <w:spacing w:after="0" w:line="240" w:lineRule="auto"/>
        <w:rPr>
          <w:sz w:val="18"/>
          <w:szCs w:val="18"/>
        </w:rPr>
      </w:pPr>
      <w:r w:rsidRPr="008D7462">
        <w:rPr>
          <w:sz w:val="18"/>
          <w:szCs w:val="18"/>
        </w:rPr>
        <w:t>#include "memory.h"</w:t>
      </w:r>
    </w:p>
    <w:p w14:paraId="6297C564" w14:textId="77777777" w:rsidR="008D7462" w:rsidRPr="008D7462" w:rsidRDefault="008D7462" w:rsidP="00557BEA">
      <w:pPr>
        <w:spacing w:after="0" w:line="240" w:lineRule="auto"/>
        <w:rPr>
          <w:sz w:val="18"/>
          <w:szCs w:val="18"/>
        </w:rPr>
      </w:pPr>
      <w:r w:rsidRPr="008D7462">
        <w:rPr>
          <w:sz w:val="18"/>
          <w:szCs w:val="18"/>
        </w:rPr>
        <w:t>#include "ufs.h"</w:t>
      </w:r>
    </w:p>
    <w:p w14:paraId="737C7C72" w14:textId="77777777" w:rsidR="008D7462" w:rsidRPr="008D7462" w:rsidRDefault="008D7462" w:rsidP="00557BEA">
      <w:pPr>
        <w:spacing w:after="0" w:line="240" w:lineRule="auto"/>
        <w:rPr>
          <w:sz w:val="18"/>
          <w:szCs w:val="18"/>
        </w:rPr>
      </w:pPr>
    </w:p>
    <w:p w14:paraId="09BF0991" w14:textId="77777777" w:rsidR="008D7462" w:rsidRPr="008D7462" w:rsidRDefault="008D7462" w:rsidP="00557BEA">
      <w:pPr>
        <w:spacing w:after="0" w:line="240" w:lineRule="auto"/>
        <w:rPr>
          <w:sz w:val="18"/>
          <w:szCs w:val="18"/>
        </w:rPr>
      </w:pPr>
      <w:r w:rsidRPr="008D7462">
        <w:rPr>
          <w:sz w:val="18"/>
          <w:szCs w:val="18"/>
        </w:rPr>
        <w:t>using namespace std;</w:t>
      </w:r>
    </w:p>
    <w:p w14:paraId="00DEC5BD" w14:textId="77777777" w:rsidR="008D7462" w:rsidRPr="008D7462" w:rsidRDefault="008D7462" w:rsidP="00557BEA">
      <w:pPr>
        <w:spacing w:after="0" w:line="240" w:lineRule="auto"/>
        <w:rPr>
          <w:sz w:val="18"/>
          <w:szCs w:val="18"/>
        </w:rPr>
      </w:pPr>
    </w:p>
    <w:p w14:paraId="7D5490C3" w14:textId="77777777" w:rsidR="008D7462" w:rsidRPr="008D7462" w:rsidRDefault="008D7462" w:rsidP="00557BEA">
      <w:pPr>
        <w:spacing w:after="0" w:line="240" w:lineRule="auto"/>
        <w:rPr>
          <w:sz w:val="18"/>
          <w:szCs w:val="18"/>
        </w:rPr>
      </w:pPr>
      <w:r w:rsidRPr="008D7462">
        <w:rPr>
          <w:sz w:val="18"/>
          <w:szCs w:val="18"/>
        </w:rPr>
        <w:t>semaphore sema_deadlock(1, (char*)"Deadlock Test");</w:t>
      </w:r>
    </w:p>
    <w:p w14:paraId="30429662" w14:textId="77777777" w:rsidR="008D7462" w:rsidRPr="008D7462" w:rsidRDefault="008D7462" w:rsidP="00557BEA">
      <w:pPr>
        <w:spacing w:after="0" w:line="240" w:lineRule="auto"/>
        <w:rPr>
          <w:sz w:val="18"/>
          <w:szCs w:val="18"/>
        </w:rPr>
      </w:pPr>
      <w:r w:rsidRPr="008D7462">
        <w:rPr>
          <w:sz w:val="18"/>
          <w:szCs w:val="18"/>
        </w:rPr>
        <w:t>semaphore sema_screen(1, (char *)"Screen Print");</w:t>
      </w:r>
      <w:r w:rsidRPr="008D7462">
        <w:rPr>
          <w:sz w:val="18"/>
          <w:szCs w:val="18"/>
        </w:rPr>
        <w:tab/>
        <w:t>// creates semaphores</w:t>
      </w:r>
    </w:p>
    <w:p w14:paraId="058FF144" w14:textId="77777777" w:rsidR="008D7462" w:rsidRPr="008D7462" w:rsidRDefault="008D7462" w:rsidP="00557BEA">
      <w:pPr>
        <w:spacing w:after="0" w:line="240" w:lineRule="auto"/>
        <w:rPr>
          <w:sz w:val="18"/>
          <w:szCs w:val="18"/>
        </w:rPr>
      </w:pPr>
      <w:r w:rsidRPr="008D7462">
        <w:rPr>
          <w:sz w:val="18"/>
          <w:szCs w:val="18"/>
        </w:rPr>
        <w:t>semaphore sema_t1mail(1, (char *)"t1mail");</w:t>
      </w:r>
      <w:r w:rsidRPr="008D7462">
        <w:rPr>
          <w:sz w:val="18"/>
          <w:szCs w:val="18"/>
        </w:rPr>
        <w:tab/>
      </w:r>
    </w:p>
    <w:p w14:paraId="7E277200" w14:textId="77777777" w:rsidR="008D7462" w:rsidRPr="008D7462" w:rsidRDefault="008D7462" w:rsidP="00557BEA">
      <w:pPr>
        <w:spacing w:after="0" w:line="240" w:lineRule="auto"/>
        <w:rPr>
          <w:sz w:val="18"/>
          <w:szCs w:val="18"/>
        </w:rPr>
      </w:pPr>
      <w:r w:rsidRPr="008D7462">
        <w:rPr>
          <w:sz w:val="18"/>
          <w:szCs w:val="18"/>
        </w:rPr>
        <w:t>semaphore sema_t2mail(1, (char *)"t2mail");</w:t>
      </w:r>
      <w:r w:rsidRPr="008D7462">
        <w:rPr>
          <w:sz w:val="18"/>
          <w:szCs w:val="18"/>
        </w:rPr>
        <w:tab/>
      </w:r>
    </w:p>
    <w:p w14:paraId="4A4D61F6" w14:textId="77777777" w:rsidR="008D7462" w:rsidRPr="008D7462" w:rsidRDefault="008D7462" w:rsidP="00557BEA">
      <w:pPr>
        <w:spacing w:after="0" w:line="240" w:lineRule="auto"/>
        <w:rPr>
          <w:sz w:val="18"/>
          <w:szCs w:val="18"/>
        </w:rPr>
      </w:pPr>
      <w:r w:rsidRPr="008D7462">
        <w:rPr>
          <w:sz w:val="18"/>
          <w:szCs w:val="18"/>
        </w:rPr>
        <w:t>semaphore sema_t3mail(1, (char *)"t3mail");</w:t>
      </w:r>
      <w:r w:rsidRPr="008D7462">
        <w:rPr>
          <w:sz w:val="18"/>
          <w:szCs w:val="18"/>
        </w:rPr>
        <w:tab/>
      </w:r>
    </w:p>
    <w:p w14:paraId="15B3ECDE" w14:textId="77777777" w:rsidR="008D7462" w:rsidRPr="008D7462" w:rsidRDefault="008D7462" w:rsidP="00557BEA">
      <w:pPr>
        <w:spacing w:after="0" w:line="240" w:lineRule="auto"/>
        <w:rPr>
          <w:sz w:val="18"/>
          <w:szCs w:val="18"/>
        </w:rPr>
      </w:pPr>
      <w:r w:rsidRPr="008D7462">
        <w:rPr>
          <w:sz w:val="18"/>
          <w:szCs w:val="18"/>
        </w:rPr>
        <w:t>semaphore sema_t4mail(1, (char *)"t4mail");</w:t>
      </w:r>
      <w:r w:rsidRPr="008D7462">
        <w:rPr>
          <w:sz w:val="18"/>
          <w:szCs w:val="18"/>
        </w:rPr>
        <w:tab/>
      </w:r>
    </w:p>
    <w:p w14:paraId="3292B39A" w14:textId="77777777" w:rsidR="008D7462" w:rsidRPr="008D7462" w:rsidRDefault="008D7462" w:rsidP="00557BEA">
      <w:pPr>
        <w:spacing w:after="0" w:line="240" w:lineRule="auto"/>
        <w:rPr>
          <w:sz w:val="18"/>
          <w:szCs w:val="18"/>
        </w:rPr>
      </w:pPr>
      <w:r w:rsidRPr="008D7462">
        <w:rPr>
          <w:sz w:val="18"/>
          <w:szCs w:val="18"/>
        </w:rPr>
        <w:t>semaphore sema_ptable(1, (char *)"ptable");</w:t>
      </w:r>
      <w:r w:rsidRPr="008D7462">
        <w:rPr>
          <w:sz w:val="18"/>
          <w:szCs w:val="18"/>
        </w:rPr>
        <w:tab/>
      </w:r>
    </w:p>
    <w:p w14:paraId="4100E234" w14:textId="77777777" w:rsidR="008D7462" w:rsidRPr="008D7462" w:rsidRDefault="008D7462" w:rsidP="00557BEA">
      <w:pPr>
        <w:spacing w:after="0" w:line="240" w:lineRule="auto"/>
        <w:rPr>
          <w:sz w:val="18"/>
          <w:szCs w:val="18"/>
        </w:rPr>
      </w:pPr>
      <w:r w:rsidRPr="008D7462">
        <w:rPr>
          <w:sz w:val="18"/>
          <w:szCs w:val="18"/>
        </w:rPr>
        <w:t>semaphore sema_memory(1, (char *)"memory");</w:t>
      </w:r>
    </w:p>
    <w:p w14:paraId="59F2B4C3" w14:textId="77777777" w:rsidR="008D7462" w:rsidRPr="008D7462" w:rsidRDefault="008D7462" w:rsidP="00557BEA">
      <w:pPr>
        <w:spacing w:after="0" w:line="240" w:lineRule="auto"/>
        <w:rPr>
          <w:sz w:val="18"/>
          <w:szCs w:val="18"/>
        </w:rPr>
      </w:pPr>
      <w:r w:rsidRPr="008D7462">
        <w:rPr>
          <w:sz w:val="18"/>
          <w:szCs w:val="18"/>
        </w:rPr>
        <w:t>semaphore sema_filef(1, (char *)"Filesystem");</w:t>
      </w:r>
    </w:p>
    <w:p w14:paraId="4F0D8ECE" w14:textId="77777777" w:rsidR="008D7462" w:rsidRPr="008D7462" w:rsidRDefault="008D7462" w:rsidP="00557BEA">
      <w:pPr>
        <w:spacing w:after="0" w:line="240" w:lineRule="auto"/>
        <w:rPr>
          <w:sz w:val="18"/>
          <w:szCs w:val="18"/>
        </w:rPr>
      </w:pPr>
      <w:r w:rsidRPr="008D7462">
        <w:rPr>
          <w:sz w:val="18"/>
          <w:szCs w:val="18"/>
        </w:rPr>
        <w:t>semaphore sema_inodef(1, (char*)"iNode");</w:t>
      </w:r>
    </w:p>
    <w:p w14:paraId="562C593D" w14:textId="77777777" w:rsidR="008D7462" w:rsidRPr="008D7462" w:rsidRDefault="008D7462" w:rsidP="00557BEA">
      <w:pPr>
        <w:spacing w:after="0" w:line="240" w:lineRule="auto"/>
        <w:rPr>
          <w:sz w:val="18"/>
          <w:szCs w:val="18"/>
        </w:rPr>
      </w:pPr>
      <w:r w:rsidRPr="008D7462">
        <w:rPr>
          <w:sz w:val="18"/>
          <w:szCs w:val="18"/>
        </w:rPr>
        <w:t>scheduler sched; //creates scheduler</w:t>
      </w:r>
    </w:p>
    <w:p w14:paraId="7E686248" w14:textId="77777777" w:rsidR="008D7462" w:rsidRPr="008D7462" w:rsidRDefault="008D7462" w:rsidP="00557BEA">
      <w:pPr>
        <w:spacing w:after="0" w:line="240" w:lineRule="auto"/>
        <w:rPr>
          <w:sz w:val="18"/>
          <w:szCs w:val="18"/>
        </w:rPr>
      </w:pPr>
      <w:r w:rsidRPr="008D7462">
        <w:rPr>
          <w:sz w:val="18"/>
          <w:szCs w:val="18"/>
        </w:rPr>
        <w:t>ipc IPC; // creates ipc</w:t>
      </w:r>
    </w:p>
    <w:p w14:paraId="058F5E4B" w14:textId="77777777" w:rsidR="008D7462" w:rsidRPr="008D7462" w:rsidRDefault="008D7462" w:rsidP="00557BEA">
      <w:pPr>
        <w:spacing w:after="0" w:line="240" w:lineRule="auto"/>
        <w:rPr>
          <w:sz w:val="18"/>
          <w:szCs w:val="18"/>
        </w:rPr>
      </w:pPr>
      <w:r w:rsidRPr="008D7462">
        <w:rPr>
          <w:sz w:val="18"/>
          <w:szCs w:val="18"/>
        </w:rPr>
        <w:t>mem_mgr Mem_Mgr(1,1); // creates mem manager - size, initial value - dont do anything right now</w:t>
      </w:r>
    </w:p>
    <w:p w14:paraId="682119B8" w14:textId="77777777" w:rsidR="008D7462" w:rsidRPr="008D7462" w:rsidRDefault="008D7462" w:rsidP="00557BEA">
      <w:pPr>
        <w:spacing w:after="0" w:line="240" w:lineRule="auto"/>
        <w:rPr>
          <w:sz w:val="18"/>
          <w:szCs w:val="18"/>
        </w:rPr>
      </w:pPr>
      <w:r w:rsidRPr="008D7462">
        <w:rPr>
          <w:sz w:val="18"/>
          <w:szCs w:val="18"/>
        </w:rPr>
        <w:t>ufs superuser("superuser", 16, 128, '^'); // creates file system for the super user</w:t>
      </w:r>
    </w:p>
    <w:p w14:paraId="58E483B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//16 blocks, 128 byte block size, ^ initialization character</w:t>
      </w:r>
    </w:p>
    <w:p w14:paraId="519D84C1" w14:textId="77777777" w:rsidR="008D7462" w:rsidRPr="008D7462" w:rsidRDefault="008D7462" w:rsidP="00557BEA">
      <w:pPr>
        <w:spacing w:after="0" w:line="240" w:lineRule="auto"/>
        <w:rPr>
          <w:sz w:val="18"/>
          <w:szCs w:val="18"/>
        </w:rPr>
      </w:pPr>
      <w:r w:rsidRPr="008D7462">
        <w:rPr>
          <w:sz w:val="18"/>
          <w:szCs w:val="18"/>
        </w:rPr>
        <w:lastRenderedPageBreak/>
        <w:t>//------------------------------------------------------------------------------</w:t>
      </w:r>
    </w:p>
    <w:p w14:paraId="22FABD54" w14:textId="77777777" w:rsidR="008D7462" w:rsidRPr="008D7462" w:rsidRDefault="008D7462" w:rsidP="00557BEA">
      <w:pPr>
        <w:spacing w:after="0" w:line="240" w:lineRule="auto"/>
        <w:rPr>
          <w:sz w:val="18"/>
          <w:szCs w:val="18"/>
        </w:rPr>
      </w:pPr>
      <w:r w:rsidRPr="008D7462">
        <w:rPr>
          <w:sz w:val="18"/>
          <w:szCs w:val="18"/>
        </w:rPr>
        <w:t>//------------------------------MAIN--------------------------------------------</w:t>
      </w:r>
    </w:p>
    <w:p w14:paraId="083DF17F" w14:textId="77777777" w:rsidR="008D7462" w:rsidRPr="008D7462" w:rsidRDefault="008D7462" w:rsidP="00557BEA">
      <w:pPr>
        <w:spacing w:after="0" w:line="240" w:lineRule="auto"/>
        <w:rPr>
          <w:sz w:val="18"/>
          <w:szCs w:val="18"/>
        </w:rPr>
      </w:pPr>
      <w:r w:rsidRPr="008D7462">
        <w:rPr>
          <w:sz w:val="18"/>
          <w:szCs w:val="18"/>
        </w:rPr>
        <w:t>//------------------------------------------------------------------------------</w:t>
      </w:r>
    </w:p>
    <w:p w14:paraId="4B664E88" w14:textId="77777777" w:rsidR="008D7462" w:rsidRPr="008D7462" w:rsidRDefault="008D7462" w:rsidP="00557BEA">
      <w:pPr>
        <w:spacing w:after="0" w:line="240" w:lineRule="auto"/>
        <w:rPr>
          <w:sz w:val="18"/>
          <w:szCs w:val="18"/>
        </w:rPr>
      </w:pPr>
    </w:p>
    <w:p w14:paraId="2EDF967E" w14:textId="77777777" w:rsidR="008D7462" w:rsidRPr="008D7462" w:rsidRDefault="008D7462" w:rsidP="00557BEA">
      <w:pPr>
        <w:spacing w:after="0" w:line="240" w:lineRule="auto"/>
        <w:rPr>
          <w:sz w:val="18"/>
          <w:szCs w:val="18"/>
        </w:rPr>
      </w:pPr>
      <w:r w:rsidRPr="008D7462">
        <w:rPr>
          <w:sz w:val="18"/>
          <w:szCs w:val="18"/>
        </w:rPr>
        <w:t>int main() {</w:t>
      </w:r>
    </w:p>
    <w:p w14:paraId="529D2681" w14:textId="77777777" w:rsidR="008D7462" w:rsidRPr="008D7462" w:rsidRDefault="008D7462" w:rsidP="00557BEA">
      <w:pPr>
        <w:spacing w:after="0" w:line="240" w:lineRule="auto"/>
        <w:rPr>
          <w:sz w:val="18"/>
          <w:szCs w:val="18"/>
        </w:rPr>
      </w:pPr>
      <w:r w:rsidRPr="008D7462">
        <w:rPr>
          <w:sz w:val="18"/>
          <w:szCs w:val="18"/>
        </w:rPr>
        <w:tab/>
        <w:t xml:space="preserve">initscr();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Start nCurses</w:t>
      </w:r>
    </w:p>
    <w:p w14:paraId="71DB0EAF" w14:textId="77777777" w:rsidR="008D7462" w:rsidRPr="008D7462" w:rsidRDefault="008D7462" w:rsidP="00557BEA">
      <w:pPr>
        <w:spacing w:after="0" w:line="240" w:lineRule="auto"/>
        <w:rPr>
          <w:sz w:val="18"/>
          <w:szCs w:val="18"/>
        </w:rPr>
      </w:pPr>
      <w:r w:rsidRPr="008D7462">
        <w:rPr>
          <w:sz w:val="18"/>
          <w:szCs w:val="18"/>
        </w:rPr>
        <w:tab/>
        <w:t>refresh();</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Refresh screen</w:t>
      </w:r>
    </w:p>
    <w:p w14:paraId="7BCF3805" w14:textId="77777777" w:rsidR="008D7462" w:rsidRPr="008D7462" w:rsidRDefault="008D7462" w:rsidP="00557BEA">
      <w:pPr>
        <w:spacing w:after="0" w:line="240" w:lineRule="auto"/>
        <w:rPr>
          <w:sz w:val="18"/>
          <w:szCs w:val="18"/>
        </w:rPr>
      </w:pPr>
      <w:r w:rsidRPr="008D7462">
        <w:rPr>
          <w:sz w:val="18"/>
          <w:szCs w:val="18"/>
        </w:rPr>
        <w:tab/>
      </w:r>
    </w:p>
    <w:p w14:paraId="57A5201C" w14:textId="77777777" w:rsidR="008D7462" w:rsidRPr="008D7462" w:rsidRDefault="008D7462" w:rsidP="00557BEA">
      <w:pPr>
        <w:spacing w:after="0" w:line="240" w:lineRule="auto"/>
        <w:rPr>
          <w:sz w:val="18"/>
          <w:szCs w:val="18"/>
        </w:rPr>
      </w:pPr>
      <w:r w:rsidRPr="008D7462">
        <w:rPr>
          <w:sz w:val="18"/>
          <w:szCs w:val="18"/>
        </w:rPr>
        <w:t>//------------------------------------------------------------------------------</w:t>
      </w:r>
    </w:p>
    <w:p w14:paraId="74CDBB98" w14:textId="77777777" w:rsidR="008D7462" w:rsidRPr="008D7462" w:rsidRDefault="008D7462" w:rsidP="00557BEA">
      <w:pPr>
        <w:spacing w:after="0" w:line="240" w:lineRule="auto"/>
        <w:rPr>
          <w:sz w:val="18"/>
          <w:szCs w:val="18"/>
        </w:rPr>
      </w:pPr>
      <w:r w:rsidRPr="008D7462">
        <w:rPr>
          <w:sz w:val="18"/>
          <w:szCs w:val="18"/>
        </w:rPr>
        <w:t>//Creating heading window, printing content</w:t>
      </w:r>
    </w:p>
    <w:p w14:paraId="13A2A5DD" w14:textId="77777777" w:rsidR="008D7462" w:rsidRPr="008D7462" w:rsidRDefault="008D7462" w:rsidP="00557BEA">
      <w:pPr>
        <w:spacing w:after="0" w:line="240" w:lineRule="auto"/>
        <w:rPr>
          <w:sz w:val="18"/>
          <w:szCs w:val="18"/>
        </w:rPr>
      </w:pPr>
      <w:r w:rsidRPr="008D7462">
        <w:rPr>
          <w:sz w:val="18"/>
          <w:szCs w:val="18"/>
        </w:rPr>
        <w:t>//------------------------------------------------------------------------------</w:t>
      </w:r>
    </w:p>
    <w:p w14:paraId="61C1DBA3" w14:textId="77777777" w:rsidR="008D7462" w:rsidRPr="008D7462" w:rsidRDefault="008D7462" w:rsidP="00557BEA">
      <w:pPr>
        <w:spacing w:after="0" w:line="240" w:lineRule="auto"/>
        <w:rPr>
          <w:sz w:val="18"/>
          <w:szCs w:val="18"/>
        </w:rPr>
      </w:pPr>
      <w:r w:rsidRPr="008D7462">
        <w:rPr>
          <w:sz w:val="18"/>
          <w:szCs w:val="18"/>
        </w:rPr>
        <w:t xml:space="preserve"> </w:t>
      </w:r>
    </w:p>
    <w:p w14:paraId="6513D993" w14:textId="77777777" w:rsidR="008D7462" w:rsidRPr="008D7462" w:rsidRDefault="008D7462" w:rsidP="00557BEA">
      <w:pPr>
        <w:spacing w:after="0" w:line="240" w:lineRule="auto"/>
        <w:rPr>
          <w:sz w:val="18"/>
          <w:szCs w:val="18"/>
        </w:rPr>
      </w:pPr>
      <w:r w:rsidRPr="008D7462">
        <w:rPr>
          <w:sz w:val="18"/>
          <w:szCs w:val="18"/>
        </w:rPr>
        <w:tab/>
        <w:t>WINDOW * Heading_Win = newwin(5, 80, 0, 2);</w:t>
      </w:r>
    </w:p>
    <w:p w14:paraId="458EC2AE" w14:textId="77777777" w:rsidR="008D7462" w:rsidRPr="008D7462" w:rsidRDefault="008D7462" w:rsidP="00557BEA">
      <w:pPr>
        <w:spacing w:after="0" w:line="240" w:lineRule="auto"/>
        <w:rPr>
          <w:sz w:val="18"/>
          <w:szCs w:val="18"/>
        </w:rPr>
      </w:pPr>
      <w:r w:rsidRPr="008D7462">
        <w:rPr>
          <w:sz w:val="18"/>
          <w:szCs w:val="18"/>
        </w:rPr>
        <w:tab/>
        <w:t>box(Heading_Win, 0,0);</w:t>
      </w:r>
    </w:p>
    <w:p w14:paraId="10CF64BB" w14:textId="77777777" w:rsidR="008D7462" w:rsidRPr="008D7462" w:rsidRDefault="008D7462" w:rsidP="00557BEA">
      <w:pPr>
        <w:spacing w:after="0" w:line="240" w:lineRule="auto"/>
        <w:rPr>
          <w:sz w:val="18"/>
          <w:szCs w:val="18"/>
        </w:rPr>
      </w:pPr>
      <w:r w:rsidRPr="008D7462">
        <w:rPr>
          <w:sz w:val="18"/>
          <w:szCs w:val="18"/>
        </w:rPr>
        <w:tab/>
        <w:t>mvwprintw(Heading_Win, 1, 26, "ULTIMA 2.0 Phase 3 (Spring 2019)");</w:t>
      </w:r>
    </w:p>
    <w:p w14:paraId="7F581366" w14:textId="77777777" w:rsidR="008D7462" w:rsidRPr="008D7462" w:rsidRDefault="008D7462" w:rsidP="00557BEA">
      <w:pPr>
        <w:spacing w:after="0" w:line="240" w:lineRule="auto"/>
        <w:rPr>
          <w:sz w:val="18"/>
          <w:szCs w:val="18"/>
        </w:rPr>
      </w:pPr>
      <w:r w:rsidRPr="008D7462">
        <w:rPr>
          <w:sz w:val="18"/>
          <w:szCs w:val="18"/>
        </w:rPr>
        <w:tab/>
        <w:t xml:space="preserve">mvwprintw(Heading_Win, 3, 28, "Drake Wood </w:t>
      </w:r>
      <w:r w:rsidRPr="008D7462">
        <w:rPr>
          <w:sz w:val="18"/>
          <w:szCs w:val="18"/>
        </w:rPr>
        <w:tab/>
        <w:t>James Giegerich");</w:t>
      </w:r>
    </w:p>
    <w:p w14:paraId="70ED3C78" w14:textId="77777777" w:rsidR="008D7462" w:rsidRPr="008D7462" w:rsidRDefault="008D7462" w:rsidP="00557BEA">
      <w:pPr>
        <w:spacing w:after="0" w:line="240" w:lineRule="auto"/>
        <w:rPr>
          <w:sz w:val="18"/>
          <w:szCs w:val="18"/>
        </w:rPr>
      </w:pPr>
      <w:r w:rsidRPr="008D7462">
        <w:rPr>
          <w:sz w:val="18"/>
          <w:szCs w:val="18"/>
        </w:rPr>
        <w:tab/>
        <w:t>wrefresh(Heading_Win);</w:t>
      </w:r>
    </w:p>
    <w:p w14:paraId="5835B0B8" w14:textId="77777777" w:rsidR="008D7462" w:rsidRPr="008D7462" w:rsidRDefault="008D7462" w:rsidP="00557BEA">
      <w:pPr>
        <w:spacing w:after="0" w:line="240" w:lineRule="auto"/>
        <w:rPr>
          <w:sz w:val="18"/>
          <w:szCs w:val="18"/>
        </w:rPr>
      </w:pPr>
      <w:r w:rsidRPr="008D7462">
        <w:rPr>
          <w:sz w:val="18"/>
          <w:szCs w:val="18"/>
        </w:rPr>
        <w:tab/>
      </w:r>
    </w:p>
    <w:p w14:paraId="1EC956B1" w14:textId="77777777" w:rsidR="008D7462" w:rsidRPr="008D7462" w:rsidRDefault="008D7462" w:rsidP="00557BEA">
      <w:pPr>
        <w:spacing w:after="0" w:line="240" w:lineRule="auto"/>
        <w:rPr>
          <w:sz w:val="18"/>
          <w:szCs w:val="18"/>
        </w:rPr>
      </w:pPr>
      <w:r w:rsidRPr="008D7462">
        <w:rPr>
          <w:sz w:val="18"/>
          <w:szCs w:val="18"/>
        </w:rPr>
        <w:t>//------------------------------------------------------------------------------</w:t>
      </w:r>
    </w:p>
    <w:p w14:paraId="2D0F8198" w14:textId="77777777" w:rsidR="008D7462" w:rsidRPr="008D7462" w:rsidRDefault="008D7462" w:rsidP="00557BEA">
      <w:pPr>
        <w:spacing w:after="0" w:line="240" w:lineRule="auto"/>
        <w:rPr>
          <w:sz w:val="18"/>
          <w:szCs w:val="18"/>
        </w:rPr>
      </w:pPr>
      <w:r w:rsidRPr="008D7462">
        <w:rPr>
          <w:sz w:val="18"/>
          <w:szCs w:val="18"/>
        </w:rPr>
        <w:t>//Creating log window</w:t>
      </w:r>
    </w:p>
    <w:p w14:paraId="46EB6E06" w14:textId="77777777" w:rsidR="008D7462" w:rsidRPr="008D7462" w:rsidRDefault="008D7462" w:rsidP="00557BEA">
      <w:pPr>
        <w:spacing w:after="0" w:line="240" w:lineRule="auto"/>
        <w:rPr>
          <w:sz w:val="18"/>
          <w:szCs w:val="18"/>
        </w:rPr>
      </w:pPr>
      <w:r w:rsidRPr="008D7462">
        <w:rPr>
          <w:sz w:val="18"/>
          <w:szCs w:val="18"/>
        </w:rPr>
        <w:t>//------------------------------------------------------------------------------</w:t>
      </w:r>
    </w:p>
    <w:p w14:paraId="50E8B2CC" w14:textId="77777777" w:rsidR="008D7462" w:rsidRPr="008D7462" w:rsidRDefault="008D7462" w:rsidP="00557BEA">
      <w:pPr>
        <w:spacing w:after="0" w:line="240" w:lineRule="auto"/>
        <w:rPr>
          <w:sz w:val="18"/>
          <w:szCs w:val="18"/>
        </w:rPr>
      </w:pPr>
    </w:p>
    <w:p w14:paraId="0A20150E" w14:textId="77777777" w:rsidR="008D7462" w:rsidRPr="008D7462" w:rsidRDefault="008D7462" w:rsidP="00557BEA">
      <w:pPr>
        <w:spacing w:after="0" w:line="240" w:lineRule="auto"/>
        <w:rPr>
          <w:sz w:val="18"/>
          <w:szCs w:val="18"/>
        </w:rPr>
      </w:pPr>
      <w:r w:rsidRPr="008D7462">
        <w:rPr>
          <w:sz w:val="18"/>
          <w:szCs w:val="18"/>
        </w:rPr>
        <w:tab/>
        <w:t>WINDOW * Log_Win = create_window(15, 60, 20, 2);</w:t>
      </w:r>
    </w:p>
    <w:p w14:paraId="0BD45E81" w14:textId="77777777" w:rsidR="008D7462" w:rsidRPr="008D7462" w:rsidRDefault="008D7462" w:rsidP="00557BEA">
      <w:pPr>
        <w:spacing w:after="0" w:line="240" w:lineRule="auto"/>
        <w:rPr>
          <w:sz w:val="18"/>
          <w:szCs w:val="18"/>
        </w:rPr>
      </w:pPr>
      <w:r w:rsidRPr="008D7462">
        <w:rPr>
          <w:sz w:val="18"/>
          <w:szCs w:val="18"/>
        </w:rPr>
        <w:tab/>
        <w:t>write_window(Log_Win, 1, 18, "...........Log...........\n");</w:t>
      </w:r>
    </w:p>
    <w:p w14:paraId="6D3A38FA" w14:textId="77777777" w:rsidR="008D7462" w:rsidRPr="008D7462" w:rsidRDefault="008D7462" w:rsidP="00557BEA">
      <w:pPr>
        <w:spacing w:after="0" w:line="240" w:lineRule="auto"/>
        <w:rPr>
          <w:sz w:val="18"/>
          <w:szCs w:val="18"/>
        </w:rPr>
      </w:pPr>
      <w:r w:rsidRPr="008D7462">
        <w:rPr>
          <w:sz w:val="18"/>
          <w:szCs w:val="18"/>
        </w:rPr>
        <w:t xml:space="preserve"> </w:t>
      </w:r>
    </w:p>
    <w:p w14:paraId="6DA8BEE9" w14:textId="77777777" w:rsidR="008D7462" w:rsidRPr="008D7462" w:rsidRDefault="008D7462" w:rsidP="00557BEA">
      <w:pPr>
        <w:spacing w:after="0" w:line="240" w:lineRule="auto"/>
        <w:rPr>
          <w:sz w:val="18"/>
          <w:szCs w:val="18"/>
        </w:rPr>
      </w:pPr>
      <w:r w:rsidRPr="008D7462">
        <w:rPr>
          <w:sz w:val="18"/>
          <w:szCs w:val="18"/>
        </w:rPr>
        <w:t>//------------------------------------------------------------------------------</w:t>
      </w:r>
    </w:p>
    <w:p w14:paraId="7DB0E6A7" w14:textId="77777777" w:rsidR="008D7462" w:rsidRPr="008D7462" w:rsidRDefault="008D7462" w:rsidP="00557BEA">
      <w:pPr>
        <w:spacing w:after="0" w:line="240" w:lineRule="auto"/>
        <w:rPr>
          <w:sz w:val="18"/>
          <w:szCs w:val="18"/>
        </w:rPr>
      </w:pPr>
      <w:r w:rsidRPr="008D7462">
        <w:rPr>
          <w:sz w:val="18"/>
          <w:szCs w:val="18"/>
        </w:rPr>
        <w:t>//Creating console window</w:t>
      </w:r>
    </w:p>
    <w:p w14:paraId="068D982C" w14:textId="77777777" w:rsidR="008D7462" w:rsidRPr="008D7462" w:rsidRDefault="008D7462" w:rsidP="00557BEA">
      <w:pPr>
        <w:spacing w:after="0" w:line="240" w:lineRule="auto"/>
        <w:rPr>
          <w:sz w:val="18"/>
          <w:szCs w:val="18"/>
        </w:rPr>
      </w:pPr>
      <w:r w:rsidRPr="008D7462">
        <w:rPr>
          <w:sz w:val="18"/>
          <w:szCs w:val="18"/>
        </w:rPr>
        <w:t>//------------------------------------------------------------------------------</w:t>
      </w:r>
    </w:p>
    <w:p w14:paraId="01137B13" w14:textId="77777777" w:rsidR="008D7462" w:rsidRPr="008D7462" w:rsidRDefault="008D7462" w:rsidP="00557BEA">
      <w:pPr>
        <w:spacing w:after="0" w:line="240" w:lineRule="auto"/>
        <w:rPr>
          <w:sz w:val="18"/>
          <w:szCs w:val="18"/>
        </w:rPr>
      </w:pPr>
    </w:p>
    <w:p w14:paraId="63652606" w14:textId="77777777" w:rsidR="008D7462" w:rsidRPr="008D7462" w:rsidRDefault="008D7462" w:rsidP="00557BEA">
      <w:pPr>
        <w:spacing w:after="0" w:line="240" w:lineRule="auto"/>
        <w:rPr>
          <w:sz w:val="18"/>
          <w:szCs w:val="18"/>
        </w:rPr>
      </w:pPr>
      <w:r w:rsidRPr="008D7462">
        <w:rPr>
          <w:sz w:val="18"/>
          <w:szCs w:val="18"/>
        </w:rPr>
        <w:tab/>
        <w:t>WINDOW * Console_Win = create_window(15, 20, 20, 62);</w:t>
      </w:r>
    </w:p>
    <w:p w14:paraId="3A708EC5" w14:textId="77777777" w:rsidR="008D7462" w:rsidRPr="008D7462" w:rsidRDefault="008D7462" w:rsidP="00557BEA">
      <w:pPr>
        <w:spacing w:after="0" w:line="240" w:lineRule="auto"/>
        <w:rPr>
          <w:sz w:val="18"/>
          <w:szCs w:val="18"/>
        </w:rPr>
      </w:pPr>
      <w:r w:rsidRPr="008D7462">
        <w:rPr>
          <w:sz w:val="18"/>
          <w:szCs w:val="18"/>
        </w:rPr>
        <w:tab/>
        <w:t>write_window(Console_Win, 1, 1, " ....Console....\n");</w:t>
      </w:r>
    </w:p>
    <w:p w14:paraId="0B21F1AA" w14:textId="77777777" w:rsidR="008D7462" w:rsidRPr="008D7462" w:rsidRDefault="008D7462" w:rsidP="00557BEA">
      <w:pPr>
        <w:spacing w:after="0" w:line="240" w:lineRule="auto"/>
        <w:rPr>
          <w:sz w:val="18"/>
          <w:szCs w:val="18"/>
        </w:rPr>
      </w:pPr>
      <w:r w:rsidRPr="008D7462">
        <w:rPr>
          <w:sz w:val="18"/>
          <w:szCs w:val="18"/>
        </w:rPr>
        <w:tab/>
        <w:t>write_window(Console_Win, 2, 1, "Ultima # ");</w:t>
      </w:r>
    </w:p>
    <w:p w14:paraId="3040AEEC" w14:textId="77777777" w:rsidR="008D7462" w:rsidRPr="008D7462" w:rsidRDefault="008D7462" w:rsidP="00557BEA">
      <w:pPr>
        <w:spacing w:after="0" w:line="240" w:lineRule="auto"/>
        <w:rPr>
          <w:sz w:val="18"/>
          <w:szCs w:val="18"/>
        </w:rPr>
      </w:pPr>
      <w:r w:rsidRPr="008D7462">
        <w:rPr>
          <w:sz w:val="18"/>
          <w:szCs w:val="18"/>
        </w:rPr>
        <w:tab/>
        <w:t>write_window(Log_Win, " Main program started\n" );</w:t>
      </w:r>
    </w:p>
    <w:p w14:paraId="3C8354FF" w14:textId="77777777" w:rsidR="008D7462" w:rsidRPr="008D7462" w:rsidRDefault="008D7462" w:rsidP="00557BEA">
      <w:pPr>
        <w:spacing w:after="0" w:line="240" w:lineRule="auto"/>
        <w:rPr>
          <w:sz w:val="18"/>
          <w:szCs w:val="18"/>
        </w:rPr>
      </w:pPr>
    </w:p>
    <w:p w14:paraId="15609C7F" w14:textId="77777777" w:rsidR="008D7462" w:rsidRPr="008D7462" w:rsidRDefault="008D7462" w:rsidP="00557BEA">
      <w:pPr>
        <w:spacing w:after="0" w:line="240" w:lineRule="auto"/>
        <w:rPr>
          <w:sz w:val="18"/>
          <w:szCs w:val="18"/>
        </w:rPr>
      </w:pPr>
      <w:r w:rsidRPr="008D7462">
        <w:rPr>
          <w:sz w:val="18"/>
          <w:szCs w:val="18"/>
        </w:rPr>
        <w:t>//------------------------------------------------------------------------------</w:t>
      </w:r>
    </w:p>
    <w:p w14:paraId="36607028" w14:textId="77777777" w:rsidR="008D7462" w:rsidRPr="008D7462" w:rsidRDefault="008D7462" w:rsidP="00557BEA">
      <w:pPr>
        <w:spacing w:after="0" w:line="240" w:lineRule="auto"/>
        <w:rPr>
          <w:sz w:val="18"/>
          <w:szCs w:val="18"/>
        </w:rPr>
      </w:pPr>
      <w:r w:rsidRPr="008D7462">
        <w:rPr>
          <w:sz w:val="18"/>
          <w:szCs w:val="18"/>
        </w:rPr>
        <w:t>//Creating 3 windows for tasks</w:t>
      </w:r>
    </w:p>
    <w:p w14:paraId="2CBB74F7" w14:textId="77777777" w:rsidR="008D7462" w:rsidRPr="008D7462" w:rsidRDefault="008D7462" w:rsidP="00557BEA">
      <w:pPr>
        <w:spacing w:after="0" w:line="240" w:lineRule="auto"/>
        <w:rPr>
          <w:sz w:val="18"/>
          <w:szCs w:val="18"/>
        </w:rPr>
      </w:pPr>
      <w:r w:rsidRPr="008D7462">
        <w:rPr>
          <w:sz w:val="18"/>
          <w:szCs w:val="18"/>
        </w:rPr>
        <w:t>//------------------------------------------------------------------------------</w:t>
      </w:r>
    </w:p>
    <w:p w14:paraId="2E82F7AE" w14:textId="77777777" w:rsidR="008D7462" w:rsidRPr="008D7462" w:rsidRDefault="008D7462" w:rsidP="00557BEA">
      <w:pPr>
        <w:spacing w:after="0" w:line="240" w:lineRule="auto"/>
        <w:rPr>
          <w:sz w:val="18"/>
          <w:szCs w:val="18"/>
        </w:rPr>
      </w:pPr>
    </w:p>
    <w:p w14:paraId="7164A0C7" w14:textId="77777777" w:rsidR="008D7462" w:rsidRPr="008D7462" w:rsidRDefault="008D7462" w:rsidP="00557BEA">
      <w:pPr>
        <w:spacing w:after="0" w:line="240" w:lineRule="auto"/>
        <w:rPr>
          <w:sz w:val="18"/>
          <w:szCs w:val="18"/>
        </w:rPr>
      </w:pPr>
      <w:r w:rsidRPr="008D7462">
        <w:rPr>
          <w:sz w:val="18"/>
          <w:szCs w:val="18"/>
        </w:rPr>
        <w:tab/>
        <w:t>WINDOW * W1 = create_window(15, 25, 5, 2);</w:t>
      </w:r>
    </w:p>
    <w:p w14:paraId="3C78F8F1" w14:textId="77777777" w:rsidR="008D7462" w:rsidRPr="008D7462" w:rsidRDefault="008D7462" w:rsidP="00557BEA">
      <w:pPr>
        <w:spacing w:after="0" w:line="240" w:lineRule="auto"/>
        <w:rPr>
          <w:sz w:val="18"/>
          <w:szCs w:val="18"/>
        </w:rPr>
      </w:pPr>
      <w:r w:rsidRPr="008D7462">
        <w:rPr>
          <w:sz w:val="18"/>
          <w:szCs w:val="18"/>
        </w:rPr>
        <w:tab/>
        <w:t>WINDOW * W2 = create_window(15, 25, 5, 30);</w:t>
      </w:r>
    </w:p>
    <w:p w14:paraId="07F2F8C4" w14:textId="77777777" w:rsidR="008D7462" w:rsidRPr="008D7462" w:rsidRDefault="008D7462" w:rsidP="00557BEA">
      <w:pPr>
        <w:spacing w:after="0" w:line="240" w:lineRule="auto"/>
        <w:rPr>
          <w:sz w:val="18"/>
          <w:szCs w:val="18"/>
        </w:rPr>
      </w:pPr>
      <w:r w:rsidRPr="008D7462">
        <w:rPr>
          <w:sz w:val="18"/>
          <w:szCs w:val="18"/>
        </w:rPr>
        <w:tab/>
        <w:t>WINDOW * W3 = create_window(15, 25, 5, 57);</w:t>
      </w:r>
    </w:p>
    <w:p w14:paraId="0F3E280F" w14:textId="77777777" w:rsidR="008D7462" w:rsidRPr="008D7462" w:rsidRDefault="008D7462" w:rsidP="00557BEA">
      <w:pPr>
        <w:spacing w:after="0" w:line="240" w:lineRule="auto"/>
        <w:rPr>
          <w:sz w:val="18"/>
          <w:szCs w:val="18"/>
        </w:rPr>
      </w:pPr>
      <w:r w:rsidRPr="008D7462">
        <w:rPr>
          <w:sz w:val="18"/>
          <w:szCs w:val="18"/>
        </w:rPr>
        <w:tab/>
      </w:r>
    </w:p>
    <w:p w14:paraId="5E938B68" w14:textId="77777777" w:rsidR="008D7462" w:rsidRPr="008D7462" w:rsidRDefault="008D7462" w:rsidP="00557BEA">
      <w:pPr>
        <w:spacing w:after="0" w:line="240" w:lineRule="auto"/>
        <w:rPr>
          <w:sz w:val="18"/>
          <w:szCs w:val="18"/>
        </w:rPr>
      </w:pPr>
      <w:r w:rsidRPr="008D7462">
        <w:rPr>
          <w:sz w:val="18"/>
          <w:szCs w:val="18"/>
        </w:rPr>
        <w:t>//------------------------------------------------------------------------------</w:t>
      </w:r>
    </w:p>
    <w:p w14:paraId="5D580B51" w14:textId="77777777" w:rsidR="008D7462" w:rsidRPr="008D7462" w:rsidRDefault="008D7462" w:rsidP="00557BEA">
      <w:pPr>
        <w:spacing w:after="0" w:line="240" w:lineRule="auto"/>
        <w:rPr>
          <w:sz w:val="18"/>
          <w:szCs w:val="18"/>
        </w:rPr>
      </w:pPr>
      <w:r w:rsidRPr="008D7462">
        <w:rPr>
          <w:sz w:val="18"/>
          <w:szCs w:val="18"/>
        </w:rPr>
        <w:t>//Creating a process table dump window</w:t>
      </w:r>
    </w:p>
    <w:p w14:paraId="15B709E8" w14:textId="77777777" w:rsidR="008D7462" w:rsidRPr="008D7462" w:rsidRDefault="008D7462" w:rsidP="00557BEA">
      <w:pPr>
        <w:spacing w:after="0" w:line="240" w:lineRule="auto"/>
        <w:rPr>
          <w:sz w:val="18"/>
          <w:szCs w:val="18"/>
        </w:rPr>
      </w:pPr>
      <w:r w:rsidRPr="008D7462">
        <w:rPr>
          <w:sz w:val="18"/>
          <w:szCs w:val="18"/>
        </w:rPr>
        <w:t>//------------------------------------------------------------------------------</w:t>
      </w:r>
    </w:p>
    <w:p w14:paraId="2A03B6D7" w14:textId="77777777" w:rsidR="008D7462" w:rsidRPr="008D7462" w:rsidRDefault="008D7462" w:rsidP="00557BEA">
      <w:pPr>
        <w:spacing w:after="0" w:line="240" w:lineRule="auto"/>
        <w:rPr>
          <w:sz w:val="18"/>
          <w:szCs w:val="18"/>
        </w:rPr>
      </w:pPr>
    </w:p>
    <w:p w14:paraId="6B8A1A5D" w14:textId="77777777" w:rsidR="008D7462" w:rsidRPr="008D7462" w:rsidRDefault="008D7462" w:rsidP="00557BEA">
      <w:pPr>
        <w:spacing w:after="0" w:line="240" w:lineRule="auto"/>
        <w:rPr>
          <w:sz w:val="18"/>
          <w:szCs w:val="18"/>
        </w:rPr>
      </w:pPr>
      <w:r w:rsidRPr="008D7462">
        <w:rPr>
          <w:sz w:val="18"/>
          <w:szCs w:val="18"/>
        </w:rPr>
        <w:tab/>
        <w:t>WINDOW * Process_Table = create_window(9, 80, 0, 83);</w:t>
      </w:r>
    </w:p>
    <w:p w14:paraId="2C224DD5" w14:textId="77777777" w:rsidR="008D7462" w:rsidRPr="008D7462" w:rsidRDefault="008D7462" w:rsidP="00557BEA">
      <w:pPr>
        <w:spacing w:after="0" w:line="240" w:lineRule="auto"/>
        <w:rPr>
          <w:sz w:val="18"/>
          <w:szCs w:val="18"/>
        </w:rPr>
      </w:pPr>
      <w:r w:rsidRPr="008D7462">
        <w:rPr>
          <w:sz w:val="18"/>
          <w:szCs w:val="18"/>
        </w:rPr>
        <w:tab/>
        <w:t>write_window(Process_Table, 1, 5, "      PROCESS TABLE DUMP \n -------------------------------------\n");</w:t>
      </w:r>
    </w:p>
    <w:p w14:paraId="3B10BB85" w14:textId="77777777" w:rsidR="008D7462" w:rsidRPr="008D7462" w:rsidRDefault="008D7462" w:rsidP="00557BEA">
      <w:pPr>
        <w:spacing w:after="0" w:line="240" w:lineRule="auto"/>
        <w:rPr>
          <w:sz w:val="18"/>
          <w:szCs w:val="18"/>
        </w:rPr>
      </w:pPr>
    </w:p>
    <w:p w14:paraId="0BF6C0AD" w14:textId="77777777" w:rsidR="008D7462" w:rsidRPr="008D7462" w:rsidRDefault="008D7462" w:rsidP="00557BEA">
      <w:pPr>
        <w:spacing w:after="0" w:line="240" w:lineRule="auto"/>
        <w:rPr>
          <w:sz w:val="18"/>
          <w:szCs w:val="18"/>
        </w:rPr>
      </w:pPr>
      <w:r w:rsidRPr="008D7462">
        <w:rPr>
          <w:sz w:val="18"/>
          <w:szCs w:val="18"/>
        </w:rPr>
        <w:tab/>
      </w:r>
    </w:p>
    <w:p w14:paraId="144A5AC8" w14:textId="77777777" w:rsidR="008D7462" w:rsidRPr="008D7462" w:rsidRDefault="008D7462" w:rsidP="00557BEA">
      <w:pPr>
        <w:spacing w:after="0" w:line="240" w:lineRule="auto"/>
        <w:rPr>
          <w:sz w:val="18"/>
          <w:szCs w:val="18"/>
        </w:rPr>
      </w:pPr>
      <w:r w:rsidRPr="008D7462">
        <w:rPr>
          <w:sz w:val="18"/>
          <w:szCs w:val="18"/>
        </w:rPr>
        <w:t>//-------------------------------------------------------------------------------</w:t>
      </w:r>
    </w:p>
    <w:p w14:paraId="03896B66" w14:textId="77777777" w:rsidR="008D7462" w:rsidRPr="008D7462" w:rsidRDefault="008D7462" w:rsidP="00557BEA">
      <w:pPr>
        <w:spacing w:after="0" w:line="240" w:lineRule="auto"/>
        <w:rPr>
          <w:sz w:val="18"/>
          <w:szCs w:val="18"/>
        </w:rPr>
      </w:pPr>
      <w:r w:rsidRPr="008D7462">
        <w:rPr>
          <w:sz w:val="18"/>
          <w:szCs w:val="18"/>
        </w:rPr>
        <w:t>//Creating a semaphore dump window</w:t>
      </w:r>
    </w:p>
    <w:p w14:paraId="49E9D922" w14:textId="77777777" w:rsidR="008D7462" w:rsidRPr="008D7462" w:rsidRDefault="008D7462" w:rsidP="00557BEA">
      <w:pPr>
        <w:spacing w:after="0" w:line="240" w:lineRule="auto"/>
        <w:rPr>
          <w:sz w:val="18"/>
          <w:szCs w:val="18"/>
        </w:rPr>
      </w:pPr>
      <w:r w:rsidRPr="008D7462">
        <w:rPr>
          <w:sz w:val="18"/>
          <w:szCs w:val="18"/>
        </w:rPr>
        <w:t>//-------------------------------------------------------------------------------</w:t>
      </w:r>
    </w:p>
    <w:p w14:paraId="2B3BC638" w14:textId="77777777" w:rsidR="008D7462" w:rsidRPr="008D7462" w:rsidRDefault="008D7462" w:rsidP="00557BEA">
      <w:pPr>
        <w:spacing w:after="0" w:line="240" w:lineRule="auto"/>
        <w:rPr>
          <w:sz w:val="18"/>
          <w:szCs w:val="18"/>
        </w:rPr>
      </w:pPr>
    </w:p>
    <w:p w14:paraId="2F301628" w14:textId="77777777" w:rsidR="008D7462" w:rsidRPr="008D7462" w:rsidRDefault="008D7462" w:rsidP="00557BEA">
      <w:pPr>
        <w:spacing w:after="0" w:line="240" w:lineRule="auto"/>
        <w:rPr>
          <w:sz w:val="18"/>
          <w:szCs w:val="18"/>
        </w:rPr>
      </w:pPr>
      <w:r w:rsidRPr="008D7462">
        <w:rPr>
          <w:sz w:val="18"/>
          <w:szCs w:val="18"/>
        </w:rPr>
        <w:tab/>
        <w:t>WINDOW * Sema_Dump = create_window(16, 80, 9, 83);</w:t>
      </w:r>
    </w:p>
    <w:p w14:paraId="62CEBEC4" w14:textId="77777777" w:rsidR="008D7462" w:rsidRPr="008D7462" w:rsidRDefault="008D7462" w:rsidP="00557BEA">
      <w:pPr>
        <w:spacing w:after="0" w:line="240" w:lineRule="auto"/>
        <w:rPr>
          <w:sz w:val="18"/>
          <w:szCs w:val="18"/>
        </w:rPr>
      </w:pPr>
      <w:r w:rsidRPr="008D7462">
        <w:rPr>
          <w:sz w:val="18"/>
          <w:szCs w:val="18"/>
        </w:rPr>
        <w:tab/>
        <w:t>write_window(Sema_Dump, 1, 5, "        SEMAPHORE DUMP \n -------------------------------------\n");</w:t>
      </w:r>
    </w:p>
    <w:p w14:paraId="307954E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p>
    <w:p w14:paraId="39BBB4E8" w14:textId="77777777" w:rsidR="008D7462" w:rsidRPr="008D7462" w:rsidRDefault="008D7462" w:rsidP="00557BEA">
      <w:pPr>
        <w:spacing w:after="0" w:line="240" w:lineRule="auto"/>
        <w:rPr>
          <w:sz w:val="18"/>
          <w:szCs w:val="18"/>
        </w:rPr>
      </w:pPr>
      <w:r w:rsidRPr="008D7462">
        <w:rPr>
          <w:sz w:val="18"/>
          <w:szCs w:val="18"/>
        </w:rPr>
        <w:t>//------------------------------------------------------------------------------</w:t>
      </w:r>
    </w:p>
    <w:p w14:paraId="7117F395" w14:textId="77777777" w:rsidR="008D7462" w:rsidRPr="008D7462" w:rsidRDefault="008D7462" w:rsidP="00557BEA">
      <w:pPr>
        <w:spacing w:after="0" w:line="240" w:lineRule="auto"/>
        <w:rPr>
          <w:sz w:val="18"/>
          <w:szCs w:val="18"/>
        </w:rPr>
      </w:pPr>
      <w:r w:rsidRPr="008D7462">
        <w:rPr>
          <w:sz w:val="18"/>
          <w:szCs w:val="18"/>
        </w:rPr>
        <w:lastRenderedPageBreak/>
        <w:t xml:space="preserve">//Creating tasks with create_task passing each a name and task window </w:t>
      </w:r>
    </w:p>
    <w:p w14:paraId="3EE88A06" w14:textId="77777777" w:rsidR="008D7462" w:rsidRPr="008D7462" w:rsidRDefault="008D7462" w:rsidP="00557BEA">
      <w:pPr>
        <w:spacing w:after="0" w:line="240" w:lineRule="auto"/>
        <w:rPr>
          <w:sz w:val="18"/>
          <w:szCs w:val="18"/>
        </w:rPr>
      </w:pPr>
      <w:r w:rsidRPr="008D7462">
        <w:rPr>
          <w:sz w:val="18"/>
          <w:szCs w:val="18"/>
        </w:rPr>
        <w:t>//------------------------------------------------------------------------------</w:t>
      </w:r>
    </w:p>
    <w:p w14:paraId="7A03DB6C" w14:textId="77777777" w:rsidR="008D7462" w:rsidRPr="008D7462" w:rsidRDefault="008D7462" w:rsidP="00557BEA">
      <w:pPr>
        <w:spacing w:after="0" w:line="240" w:lineRule="auto"/>
        <w:rPr>
          <w:sz w:val="18"/>
          <w:szCs w:val="18"/>
        </w:rPr>
      </w:pPr>
      <w:r w:rsidRPr="008D7462">
        <w:rPr>
          <w:sz w:val="18"/>
          <w:szCs w:val="18"/>
        </w:rPr>
        <w:tab/>
      </w:r>
    </w:p>
    <w:p w14:paraId="0105B6E0" w14:textId="77777777" w:rsidR="008D7462" w:rsidRPr="008D7462" w:rsidRDefault="008D7462" w:rsidP="00557BEA">
      <w:pPr>
        <w:spacing w:after="0" w:line="240" w:lineRule="auto"/>
        <w:rPr>
          <w:sz w:val="18"/>
          <w:szCs w:val="18"/>
        </w:rPr>
      </w:pPr>
      <w:r w:rsidRPr="008D7462">
        <w:rPr>
          <w:sz w:val="18"/>
          <w:szCs w:val="18"/>
        </w:rPr>
        <w:tab/>
        <w:t>sched.create_task((char*)" Task 1", W1,Process_Table, Sema_Dump);</w:t>
      </w:r>
    </w:p>
    <w:p w14:paraId="53454D92" w14:textId="77777777" w:rsidR="008D7462" w:rsidRPr="008D7462" w:rsidRDefault="008D7462" w:rsidP="00557BEA">
      <w:pPr>
        <w:spacing w:after="0" w:line="240" w:lineRule="auto"/>
        <w:rPr>
          <w:sz w:val="18"/>
          <w:szCs w:val="18"/>
        </w:rPr>
      </w:pPr>
      <w:r w:rsidRPr="008D7462">
        <w:rPr>
          <w:sz w:val="18"/>
          <w:szCs w:val="18"/>
        </w:rPr>
        <w:tab/>
        <w:t>sched.create_task((char*)" Task 2", W2,Process_Table, Sema_Dump);</w:t>
      </w:r>
    </w:p>
    <w:p w14:paraId="24BDBB99" w14:textId="77777777" w:rsidR="008D7462" w:rsidRPr="008D7462" w:rsidRDefault="008D7462" w:rsidP="00557BEA">
      <w:pPr>
        <w:spacing w:after="0" w:line="240" w:lineRule="auto"/>
        <w:rPr>
          <w:sz w:val="18"/>
          <w:szCs w:val="18"/>
        </w:rPr>
      </w:pPr>
      <w:r w:rsidRPr="008D7462">
        <w:rPr>
          <w:sz w:val="18"/>
          <w:szCs w:val="18"/>
        </w:rPr>
        <w:tab/>
        <w:t>sched.create_task((char*)" Task 3", W3,Process_Table, Sema_Dump);</w:t>
      </w:r>
    </w:p>
    <w:p w14:paraId="1DD2AE8E" w14:textId="77777777" w:rsidR="008D7462" w:rsidRPr="008D7462" w:rsidRDefault="008D7462" w:rsidP="00557BEA">
      <w:pPr>
        <w:spacing w:after="0" w:line="240" w:lineRule="auto"/>
        <w:rPr>
          <w:sz w:val="18"/>
          <w:szCs w:val="18"/>
        </w:rPr>
      </w:pPr>
      <w:r w:rsidRPr="008D7462">
        <w:rPr>
          <w:sz w:val="18"/>
          <w:szCs w:val="18"/>
        </w:rPr>
        <w:tab/>
      </w:r>
    </w:p>
    <w:p w14:paraId="367F4C7D" w14:textId="77777777" w:rsidR="008D7462" w:rsidRPr="008D7462" w:rsidRDefault="008D7462" w:rsidP="00557BEA">
      <w:pPr>
        <w:spacing w:after="0" w:line="240" w:lineRule="auto"/>
        <w:rPr>
          <w:sz w:val="18"/>
          <w:szCs w:val="18"/>
        </w:rPr>
      </w:pPr>
      <w:r w:rsidRPr="008D7462">
        <w:rPr>
          <w:sz w:val="18"/>
          <w:szCs w:val="18"/>
        </w:rPr>
        <w:t>//-------------------------------------------------------------------------------</w:t>
      </w:r>
    </w:p>
    <w:p w14:paraId="4CA61527" w14:textId="77777777" w:rsidR="008D7462" w:rsidRPr="008D7462" w:rsidRDefault="008D7462" w:rsidP="00557BEA">
      <w:pPr>
        <w:spacing w:after="0" w:line="240" w:lineRule="auto"/>
        <w:rPr>
          <w:sz w:val="18"/>
          <w:szCs w:val="18"/>
        </w:rPr>
      </w:pPr>
      <w:r w:rsidRPr="008D7462">
        <w:rPr>
          <w:sz w:val="18"/>
          <w:szCs w:val="18"/>
        </w:rPr>
        <w:t>//Creating a memory dump window</w:t>
      </w:r>
    </w:p>
    <w:p w14:paraId="1A86466C" w14:textId="77777777" w:rsidR="008D7462" w:rsidRPr="008D7462" w:rsidRDefault="008D7462" w:rsidP="00557BEA">
      <w:pPr>
        <w:spacing w:after="0" w:line="240" w:lineRule="auto"/>
        <w:rPr>
          <w:sz w:val="18"/>
          <w:szCs w:val="18"/>
        </w:rPr>
      </w:pPr>
      <w:r w:rsidRPr="008D7462">
        <w:rPr>
          <w:sz w:val="18"/>
          <w:szCs w:val="18"/>
        </w:rPr>
        <w:t>//-------------------------------------------------------------------------------</w:t>
      </w:r>
    </w:p>
    <w:p w14:paraId="2C485B20" w14:textId="77777777" w:rsidR="008D7462" w:rsidRPr="008D7462" w:rsidRDefault="008D7462" w:rsidP="00557BEA">
      <w:pPr>
        <w:spacing w:after="0" w:line="240" w:lineRule="auto"/>
        <w:rPr>
          <w:sz w:val="18"/>
          <w:szCs w:val="18"/>
        </w:rPr>
      </w:pPr>
    </w:p>
    <w:p w14:paraId="6EDCB5CF" w14:textId="77777777" w:rsidR="008D7462" w:rsidRPr="008D7462" w:rsidRDefault="008D7462" w:rsidP="00557BEA">
      <w:pPr>
        <w:spacing w:after="0" w:line="240" w:lineRule="auto"/>
        <w:rPr>
          <w:sz w:val="18"/>
          <w:szCs w:val="18"/>
        </w:rPr>
      </w:pPr>
      <w:r w:rsidRPr="008D7462">
        <w:rPr>
          <w:sz w:val="18"/>
          <w:szCs w:val="18"/>
        </w:rPr>
        <w:tab/>
        <w:t>WINDOW * Mem_Dump = create_window(22, 80, 35, 2);</w:t>
      </w:r>
    </w:p>
    <w:p w14:paraId="2437C894" w14:textId="77777777" w:rsidR="008D7462" w:rsidRPr="008D7462" w:rsidRDefault="008D7462" w:rsidP="00557BEA">
      <w:pPr>
        <w:spacing w:after="0" w:line="240" w:lineRule="auto"/>
        <w:rPr>
          <w:sz w:val="18"/>
          <w:szCs w:val="18"/>
        </w:rPr>
      </w:pPr>
      <w:r w:rsidRPr="008D7462">
        <w:rPr>
          <w:sz w:val="18"/>
          <w:szCs w:val="18"/>
        </w:rPr>
        <w:tab/>
        <w:t>write_window(Mem_Dump, 1, 5, "                   MEMORY DUMP \n --------------------------------------------------------\n");</w:t>
      </w:r>
    </w:p>
    <w:p w14:paraId="0B168B58" w14:textId="77777777" w:rsidR="008D7462" w:rsidRPr="008D7462" w:rsidRDefault="008D7462" w:rsidP="00557BEA">
      <w:pPr>
        <w:spacing w:after="0" w:line="240" w:lineRule="auto"/>
        <w:rPr>
          <w:sz w:val="18"/>
          <w:szCs w:val="18"/>
        </w:rPr>
      </w:pPr>
    </w:p>
    <w:p w14:paraId="7AEC5D92" w14:textId="77777777" w:rsidR="008D7462" w:rsidRPr="008D7462" w:rsidRDefault="008D7462" w:rsidP="00557BEA">
      <w:pPr>
        <w:spacing w:after="0" w:line="240" w:lineRule="auto"/>
        <w:rPr>
          <w:sz w:val="18"/>
          <w:szCs w:val="18"/>
        </w:rPr>
      </w:pPr>
      <w:r w:rsidRPr="008D7462">
        <w:rPr>
          <w:sz w:val="18"/>
          <w:szCs w:val="18"/>
        </w:rPr>
        <w:t>//------------------------------------------------------------------------------</w:t>
      </w:r>
    </w:p>
    <w:p w14:paraId="58CEA97E" w14:textId="77777777" w:rsidR="008D7462" w:rsidRPr="008D7462" w:rsidRDefault="008D7462" w:rsidP="00557BEA">
      <w:pPr>
        <w:spacing w:after="0" w:line="240" w:lineRule="auto"/>
        <w:rPr>
          <w:sz w:val="18"/>
          <w:szCs w:val="18"/>
        </w:rPr>
      </w:pPr>
      <w:r w:rsidRPr="008D7462">
        <w:rPr>
          <w:sz w:val="18"/>
          <w:szCs w:val="18"/>
        </w:rPr>
        <w:t>//Create a Messaging dump window</w:t>
      </w:r>
    </w:p>
    <w:p w14:paraId="0B491F91" w14:textId="77777777" w:rsidR="008D7462" w:rsidRPr="008D7462" w:rsidRDefault="008D7462" w:rsidP="00557BEA">
      <w:pPr>
        <w:spacing w:after="0" w:line="240" w:lineRule="auto"/>
        <w:rPr>
          <w:sz w:val="18"/>
          <w:szCs w:val="18"/>
        </w:rPr>
      </w:pPr>
      <w:r w:rsidRPr="008D7462">
        <w:rPr>
          <w:sz w:val="18"/>
          <w:szCs w:val="18"/>
        </w:rPr>
        <w:t>//------------------------------------------------------------------------------</w:t>
      </w:r>
    </w:p>
    <w:p w14:paraId="0F4CBA85" w14:textId="77777777" w:rsidR="008D7462" w:rsidRPr="008D7462" w:rsidRDefault="008D7462" w:rsidP="00557BEA">
      <w:pPr>
        <w:spacing w:after="0" w:line="240" w:lineRule="auto"/>
        <w:rPr>
          <w:sz w:val="18"/>
          <w:szCs w:val="18"/>
        </w:rPr>
      </w:pPr>
    </w:p>
    <w:p w14:paraId="0D9C46AD" w14:textId="77777777" w:rsidR="008D7462" w:rsidRPr="008D7462" w:rsidRDefault="008D7462" w:rsidP="00557BEA">
      <w:pPr>
        <w:spacing w:after="0" w:line="240" w:lineRule="auto"/>
        <w:rPr>
          <w:sz w:val="18"/>
          <w:szCs w:val="18"/>
        </w:rPr>
      </w:pPr>
      <w:r w:rsidRPr="008D7462">
        <w:rPr>
          <w:sz w:val="18"/>
          <w:szCs w:val="18"/>
        </w:rPr>
        <w:tab/>
        <w:t>WINDOW * Message_Dump = create_window(17, 80, 25, 83);</w:t>
      </w:r>
    </w:p>
    <w:p w14:paraId="3F5023D4" w14:textId="77777777" w:rsidR="008D7462" w:rsidRPr="008D7462" w:rsidRDefault="008D7462" w:rsidP="00557BEA">
      <w:pPr>
        <w:spacing w:after="0" w:line="240" w:lineRule="auto"/>
        <w:rPr>
          <w:sz w:val="18"/>
          <w:szCs w:val="18"/>
        </w:rPr>
      </w:pPr>
      <w:r w:rsidRPr="008D7462">
        <w:rPr>
          <w:sz w:val="18"/>
          <w:szCs w:val="18"/>
        </w:rPr>
        <w:tab/>
        <w:t>write_window(Message_Dump, 1, 5, "</w:t>
      </w:r>
      <w:r w:rsidRPr="008D7462">
        <w:rPr>
          <w:sz w:val="18"/>
          <w:szCs w:val="18"/>
        </w:rPr>
        <w:tab/>
        <w:t xml:space="preserve">     MESSAGING DUMP \n -------------------------------------\n");</w:t>
      </w:r>
    </w:p>
    <w:p w14:paraId="007B52B6" w14:textId="77777777" w:rsidR="008D7462" w:rsidRPr="008D7462" w:rsidRDefault="008D7462" w:rsidP="00557BEA">
      <w:pPr>
        <w:spacing w:after="0" w:line="240" w:lineRule="auto"/>
        <w:rPr>
          <w:sz w:val="18"/>
          <w:szCs w:val="18"/>
        </w:rPr>
      </w:pPr>
      <w:r w:rsidRPr="008D7462">
        <w:rPr>
          <w:sz w:val="18"/>
          <w:szCs w:val="18"/>
        </w:rPr>
        <w:tab/>
      </w:r>
    </w:p>
    <w:p w14:paraId="1620C9AA" w14:textId="77777777" w:rsidR="008D7462" w:rsidRPr="008D7462" w:rsidRDefault="008D7462" w:rsidP="00557BEA">
      <w:pPr>
        <w:spacing w:after="0" w:line="240" w:lineRule="auto"/>
        <w:rPr>
          <w:sz w:val="18"/>
          <w:szCs w:val="18"/>
        </w:rPr>
      </w:pPr>
      <w:r w:rsidRPr="008D7462">
        <w:rPr>
          <w:sz w:val="18"/>
          <w:szCs w:val="18"/>
        </w:rPr>
        <w:t>//------------------------------------------------------------------------------</w:t>
      </w:r>
    </w:p>
    <w:p w14:paraId="02E5456C" w14:textId="77777777" w:rsidR="008D7462" w:rsidRPr="008D7462" w:rsidRDefault="008D7462" w:rsidP="00557BEA">
      <w:pPr>
        <w:spacing w:after="0" w:line="240" w:lineRule="auto"/>
        <w:rPr>
          <w:sz w:val="18"/>
          <w:szCs w:val="18"/>
        </w:rPr>
      </w:pPr>
      <w:r w:rsidRPr="008D7462">
        <w:rPr>
          <w:sz w:val="18"/>
          <w:szCs w:val="18"/>
        </w:rPr>
        <w:t>//Setup for user console input</w:t>
      </w:r>
    </w:p>
    <w:p w14:paraId="30A4E3DD" w14:textId="77777777" w:rsidR="008D7462" w:rsidRPr="008D7462" w:rsidRDefault="008D7462" w:rsidP="00557BEA">
      <w:pPr>
        <w:spacing w:after="0" w:line="240" w:lineRule="auto"/>
        <w:rPr>
          <w:sz w:val="18"/>
          <w:szCs w:val="18"/>
        </w:rPr>
      </w:pPr>
      <w:r w:rsidRPr="008D7462">
        <w:rPr>
          <w:sz w:val="18"/>
          <w:szCs w:val="18"/>
        </w:rPr>
        <w:t>//------------------------------------------------------------------------------</w:t>
      </w:r>
    </w:p>
    <w:p w14:paraId="40C66A2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16E2DFE7" w14:textId="77777777" w:rsidR="008D7462" w:rsidRPr="008D7462" w:rsidRDefault="008D7462" w:rsidP="00557BEA">
      <w:pPr>
        <w:spacing w:after="0" w:line="240" w:lineRule="auto"/>
        <w:rPr>
          <w:sz w:val="18"/>
          <w:szCs w:val="18"/>
        </w:rPr>
      </w:pPr>
      <w:r w:rsidRPr="008D7462">
        <w:rPr>
          <w:sz w:val="18"/>
          <w:szCs w:val="18"/>
        </w:rPr>
        <w:tab/>
        <w:t xml:space="preserve">cbreak();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Set up keyboard I/O processing</w:t>
      </w:r>
    </w:p>
    <w:p w14:paraId="18B4639B" w14:textId="77777777" w:rsidR="008D7462" w:rsidRPr="008D7462" w:rsidRDefault="008D7462" w:rsidP="00557BEA">
      <w:pPr>
        <w:spacing w:after="0" w:line="240" w:lineRule="auto"/>
        <w:rPr>
          <w:sz w:val="18"/>
          <w:szCs w:val="18"/>
        </w:rPr>
      </w:pPr>
      <w:r w:rsidRPr="008D7462">
        <w:rPr>
          <w:sz w:val="18"/>
          <w:szCs w:val="18"/>
        </w:rPr>
        <w:tab/>
        <w:t xml:space="preserve">noecho();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disable line buffering</w:t>
      </w:r>
    </w:p>
    <w:p w14:paraId="5B5DFE1C" w14:textId="77777777" w:rsidR="008D7462" w:rsidRPr="008D7462" w:rsidRDefault="008D7462" w:rsidP="00557BEA">
      <w:pPr>
        <w:spacing w:after="0" w:line="240" w:lineRule="auto"/>
        <w:rPr>
          <w:sz w:val="18"/>
          <w:szCs w:val="18"/>
        </w:rPr>
      </w:pPr>
      <w:r w:rsidRPr="008D7462">
        <w:rPr>
          <w:sz w:val="18"/>
          <w:szCs w:val="18"/>
        </w:rPr>
        <w:tab/>
        <w:t>nodelay(Console_Win, true);</w:t>
      </w:r>
      <w:r w:rsidRPr="008D7462">
        <w:rPr>
          <w:sz w:val="18"/>
          <w:szCs w:val="18"/>
        </w:rPr>
        <w:tab/>
      </w:r>
      <w:r w:rsidRPr="008D7462">
        <w:rPr>
          <w:sz w:val="18"/>
          <w:szCs w:val="18"/>
        </w:rPr>
        <w:tab/>
      </w:r>
      <w:r w:rsidRPr="008D7462">
        <w:rPr>
          <w:sz w:val="18"/>
          <w:szCs w:val="18"/>
        </w:rPr>
        <w:tab/>
        <w:t>// disable automatic echo of characters read by getch(), wgetch()</w:t>
      </w:r>
    </w:p>
    <w:p w14:paraId="3FEA58FB" w14:textId="77777777" w:rsidR="008D7462" w:rsidRPr="008D7462" w:rsidRDefault="008D7462" w:rsidP="00557BEA">
      <w:pPr>
        <w:spacing w:after="0" w:line="240" w:lineRule="auto"/>
        <w:rPr>
          <w:sz w:val="18"/>
          <w:szCs w:val="18"/>
        </w:rPr>
      </w:pPr>
      <w:r w:rsidRPr="008D7462">
        <w:rPr>
          <w:sz w:val="18"/>
          <w:szCs w:val="18"/>
        </w:rPr>
        <w:tab/>
        <w:t xml:space="preserve">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nodelay causes getch to be a non-blocking call.</w:t>
      </w:r>
    </w:p>
    <w:p w14:paraId="1C6462B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If no input is ready, getch returns ERR</w:t>
      </w:r>
    </w:p>
    <w:p w14:paraId="522CA00F" w14:textId="77777777" w:rsidR="008D7462" w:rsidRPr="008D7462" w:rsidRDefault="008D7462" w:rsidP="00557BEA">
      <w:pPr>
        <w:spacing w:after="0" w:line="240" w:lineRule="auto"/>
        <w:rPr>
          <w:sz w:val="18"/>
          <w:szCs w:val="18"/>
        </w:rPr>
      </w:pPr>
      <w:r w:rsidRPr="008D7462">
        <w:rPr>
          <w:sz w:val="18"/>
          <w:szCs w:val="18"/>
        </w:rPr>
        <w:tab/>
      </w:r>
    </w:p>
    <w:p w14:paraId="15055085" w14:textId="77777777" w:rsidR="008D7462" w:rsidRPr="008D7462" w:rsidRDefault="008D7462" w:rsidP="00557BEA">
      <w:pPr>
        <w:spacing w:after="0" w:line="240" w:lineRule="auto"/>
        <w:rPr>
          <w:sz w:val="18"/>
          <w:szCs w:val="18"/>
        </w:rPr>
      </w:pPr>
      <w:r w:rsidRPr="008D7462">
        <w:rPr>
          <w:sz w:val="18"/>
          <w:szCs w:val="18"/>
        </w:rPr>
        <w:t>//------------------------------------------------------------------------------</w:t>
      </w:r>
    </w:p>
    <w:p w14:paraId="07EEB578" w14:textId="77777777" w:rsidR="008D7462" w:rsidRPr="008D7462" w:rsidRDefault="008D7462" w:rsidP="00557BEA">
      <w:pPr>
        <w:spacing w:after="0" w:line="240" w:lineRule="auto"/>
        <w:rPr>
          <w:sz w:val="18"/>
          <w:szCs w:val="18"/>
        </w:rPr>
      </w:pPr>
      <w:r w:rsidRPr="008D7462">
        <w:rPr>
          <w:sz w:val="18"/>
          <w:szCs w:val="18"/>
        </w:rPr>
        <w:t xml:space="preserve">//Start threads and run till end of program </w:t>
      </w:r>
    </w:p>
    <w:p w14:paraId="6BB46414" w14:textId="77777777" w:rsidR="008D7462" w:rsidRPr="008D7462" w:rsidRDefault="008D7462" w:rsidP="00557BEA">
      <w:pPr>
        <w:spacing w:after="0" w:line="240" w:lineRule="auto"/>
        <w:rPr>
          <w:sz w:val="18"/>
          <w:szCs w:val="18"/>
        </w:rPr>
      </w:pPr>
      <w:r w:rsidRPr="008D7462">
        <w:rPr>
          <w:sz w:val="18"/>
          <w:szCs w:val="18"/>
        </w:rPr>
        <w:t>//------------------------------------------------------------------------------</w:t>
      </w:r>
    </w:p>
    <w:p w14:paraId="027048E8" w14:textId="77777777" w:rsidR="008D7462" w:rsidRPr="008D7462" w:rsidRDefault="008D7462" w:rsidP="00557BEA">
      <w:pPr>
        <w:spacing w:after="0" w:line="240" w:lineRule="auto"/>
        <w:rPr>
          <w:sz w:val="18"/>
          <w:szCs w:val="18"/>
        </w:rPr>
      </w:pPr>
      <w:r w:rsidRPr="008D7462">
        <w:rPr>
          <w:sz w:val="18"/>
          <w:szCs w:val="18"/>
        </w:rPr>
        <w:tab/>
      </w:r>
    </w:p>
    <w:p w14:paraId="28A9A6A7" w14:textId="77777777" w:rsidR="008D7462" w:rsidRPr="008D7462" w:rsidRDefault="008D7462" w:rsidP="00557BEA">
      <w:pPr>
        <w:spacing w:after="0" w:line="240" w:lineRule="auto"/>
        <w:rPr>
          <w:sz w:val="18"/>
          <w:szCs w:val="18"/>
        </w:rPr>
      </w:pPr>
      <w:r w:rsidRPr="008D7462">
        <w:rPr>
          <w:sz w:val="18"/>
          <w:szCs w:val="18"/>
        </w:rPr>
        <w:t xml:space="preserve"> </w:t>
      </w:r>
      <w:r w:rsidRPr="008D7462">
        <w:rPr>
          <w:sz w:val="18"/>
          <w:szCs w:val="18"/>
        </w:rPr>
        <w:tab/>
        <w:t>sched.run(); //start running all the tasks</w:t>
      </w:r>
    </w:p>
    <w:p w14:paraId="0F6B1B42" w14:textId="77777777" w:rsidR="008D7462" w:rsidRPr="008D7462" w:rsidRDefault="008D7462" w:rsidP="00557BEA">
      <w:pPr>
        <w:spacing w:after="0" w:line="240" w:lineRule="auto"/>
        <w:rPr>
          <w:sz w:val="18"/>
          <w:szCs w:val="18"/>
        </w:rPr>
      </w:pPr>
      <w:r w:rsidRPr="008D7462">
        <w:rPr>
          <w:sz w:val="18"/>
          <w:szCs w:val="18"/>
        </w:rPr>
        <w:tab/>
      </w:r>
    </w:p>
    <w:p w14:paraId="1B015B24" w14:textId="77777777" w:rsidR="008D7462" w:rsidRPr="008D7462" w:rsidRDefault="008D7462" w:rsidP="00557BEA">
      <w:pPr>
        <w:spacing w:after="0" w:line="240" w:lineRule="auto"/>
        <w:rPr>
          <w:sz w:val="18"/>
          <w:szCs w:val="18"/>
        </w:rPr>
      </w:pPr>
      <w:r w:rsidRPr="008D7462">
        <w:rPr>
          <w:sz w:val="18"/>
          <w:szCs w:val="18"/>
        </w:rPr>
        <w:tab/>
        <w:t>sched.create_ui_task(Process_Table, Sema_Dump, Console_Win, Log_Win, Message_Dump, Mem_Dump);</w:t>
      </w:r>
    </w:p>
    <w:p w14:paraId="1E123558" w14:textId="77777777" w:rsidR="008D7462" w:rsidRPr="008D7462" w:rsidRDefault="008D7462" w:rsidP="00557BEA">
      <w:pPr>
        <w:spacing w:after="0" w:line="240" w:lineRule="auto"/>
        <w:rPr>
          <w:sz w:val="18"/>
          <w:szCs w:val="18"/>
        </w:rPr>
      </w:pPr>
      <w:r w:rsidRPr="008D7462">
        <w:rPr>
          <w:sz w:val="18"/>
          <w:szCs w:val="18"/>
        </w:rPr>
        <w:tab/>
      </w:r>
    </w:p>
    <w:p w14:paraId="3B952C76" w14:textId="77777777" w:rsidR="008D7462" w:rsidRPr="008D7462" w:rsidRDefault="008D7462" w:rsidP="00557BEA">
      <w:pPr>
        <w:spacing w:after="0" w:line="240" w:lineRule="auto"/>
        <w:rPr>
          <w:sz w:val="18"/>
          <w:szCs w:val="18"/>
        </w:rPr>
      </w:pPr>
      <w:r w:rsidRPr="008D7462">
        <w:rPr>
          <w:sz w:val="18"/>
          <w:szCs w:val="18"/>
        </w:rPr>
        <w:tab/>
        <w:t>while(sched.process_table.qSize() != 0){ // loop while threads run</w:t>
      </w:r>
    </w:p>
    <w:p w14:paraId="64D78D3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sleep(1);</w:t>
      </w:r>
    </w:p>
    <w:p w14:paraId="3C5296AF" w14:textId="77777777" w:rsidR="008D7462" w:rsidRPr="008D7462" w:rsidRDefault="008D7462" w:rsidP="00557BEA">
      <w:pPr>
        <w:spacing w:after="0" w:line="240" w:lineRule="auto"/>
        <w:rPr>
          <w:sz w:val="18"/>
          <w:szCs w:val="18"/>
        </w:rPr>
      </w:pPr>
      <w:r w:rsidRPr="008D7462">
        <w:rPr>
          <w:sz w:val="18"/>
          <w:szCs w:val="18"/>
        </w:rPr>
        <w:tab/>
        <w:t>}</w:t>
      </w:r>
    </w:p>
    <w:p w14:paraId="476B8786" w14:textId="77777777" w:rsidR="008D7462" w:rsidRPr="008D7462" w:rsidRDefault="008D7462" w:rsidP="00557BEA">
      <w:pPr>
        <w:spacing w:after="0" w:line="240" w:lineRule="auto"/>
        <w:rPr>
          <w:sz w:val="18"/>
          <w:szCs w:val="18"/>
        </w:rPr>
      </w:pPr>
    </w:p>
    <w:p w14:paraId="033AF241" w14:textId="77777777" w:rsidR="008D7462" w:rsidRPr="008D7462" w:rsidRDefault="008D7462" w:rsidP="00557BEA">
      <w:pPr>
        <w:spacing w:after="0" w:line="240" w:lineRule="auto"/>
        <w:rPr>
          <w:sz w:val="18"/>
          <w:szCs w:val="18"/>
        </w:rPr>
      </w:pPr>
      <w:r w:rsidRPr="008D7462">
        <w:rPr>
          <w:sz w:val="18"/>
          <w:szCs w:val="18"/>
        </w:rPr>
        <w:t>endwin();</w:t>
      </w:r>
    </w:p>
    <w:p w14:paraId="076C6189" w14:textId="77777777" w:rsidR="008D7462" w:rsidRPr="008D7462" w:rsidRDefault="008D7462" w:rsidP="00557BEA">
      <w:pPr>
        <w:spacing w:after="0" w:line="240" w:lineRule="auto"/>
        <w:rPr>
          <w:sz w:val="18"/>
          <w:szCs w:val="18"/>
        </w:rPr>
      </w:pPr>
      <w:r w:rsidRPr="008D7462">
        <w:rPr>
          <w:sz w:val="18"/>
          <w:szCs w:val="18"/>
        </w:rPr>
        <w:t>return 0;</w:t>
      </w:r>
    </w:p>
    <w:p w14:paraId="63E687E8" w14:textId="77777777" w:rsidR="008D7462" w:rsidRPr="008D7462" w:rsidRDefault="008D7462" w:rsidP="00557BEA">
      <w:pPr>
        <w:spacing w:after="0" w:line="240" w:lineRule="auto"/>
        <w:rPr>
          <w:sz w:val="18"/>
          <w:szCs w:val="18"/>
        </w:rPr>
      </w:pPr>
      <w:r w:rsidRPr="008D7462">
        <w:rPr>
          <w:sz w:val="18"/>
          <w:szCs w:val="18"/>
        </w:rPr>
        <w:t>} // end of main</w:t>
      </w:r>
    </w:p>
    <w:p w14:paraId="1DF8B687" w14:textId="77777777" w:rsidR="008D7462" w:rsidRPr="008D7462" w:rsidRDefault="008D7462" w:rsidP="00557BEA">
      <w:pPr>
        <w:spacing w:after="0" w:line="240" w:lineRule="auto"/>
        <w:rPr>
          <w:sz w:val="18"/>
          <w:szCs w:val="18"/>
        </w:rPr>
      </w:pPr>
    </w:p>
    <w:p w14:paraId="5F4334E2" w14:textId="77777777" w:rsidR="00782DFD" w:rsidRPr="008D7462" w:rsidRDefault="00782DFD" w:rsidP="00557BEA">
      <w:pPr>
        <w:spacing w:after="0" w:line="240" w:lineRule="auto"/>
        <w:rPr>
          <w:sz w:val="18"/>
          <w:szCs w:val="18"/>
        </w:rPr>
      </w:pPr>
    </w:p>
    <w:p w14:paraId="7989C336" w14:textId="77777777" w:rsidR="00863260" w:rsidRPr="008D7462" w:rsidRDefault="00863260" w:rsidP="00557BEA">
      <w:pPr>
        <w:spacing w:after="0" w:line="240" w:lineRule="auto"/>
        <w:rPr>
          <w:sz w:val="18"/>
          <w:szCs w:val="18"/>
        </w:rPr>
      </w:pPr>
    </w:p>
    <w:p w14:paraId="5F710D93" w14:textId="3512F770" w:rsidR="00582D16" w:rsidRPr="008D7462" w:rsidRDefault="00863260" w:rsidP="00557BEA">
      <w:pPr>
        <w:spacing w:after="0" w:line="240" w:lineRule="auto"/>
        <w:rPr>
          <w:sz w:val="18"/>
          <w:szCs w:val="18"/>
        </w:rPr>
      </w:pPr>
      <w:r w:rsidRPr="008D7462">
        <w:rPr>
          <w:sz w:val="18"/>
          <w:szCs w:val="18"/>
        </w:rPr>
        <w:cr/>
      </w:r>
    </w:p>
    <w:p w14:paraId="3EAD96F9" w14:textId="77777777" w:rsidR="00A24AD0" w:rsidRPr="008D7462" w:rsidRDefault="00A24AD0"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2C3DDCEC" w14:textId="0BFE87D4" w:rsidR="00CD391B" w:rsidRPr="008D7462" w:rsidRDefault="006542F0" w:rsidP="00557BEA">
      <w:pPr>
        <w:pStyle w:val="Heading3"/>
        <w:spacing w:before="0" w:line="240" w:lineRule="auto"/>
        <w:rPr>
          <w:sz w:val="18"/>
          <w:szCs w:val="18"/>
        </w:rPr>
      </w:pPr>
      <w:bookmarkStart w:id="6" w:name="_Toc5658247"/>
      <w:r w:rsidRPr="008D7462">
        <w:rPr>
          <w:sz w:val="18"/>
          <w:szCs w:val="18"/>
        </w:rPr>
        <w:lastRenderedPageBreak/>
        <w:t>Semaphore.h</w:t>
      </w:r>
      <w:bookmarkEnd w:id="6"/>
    </w:p>
    <w:p w14:paraId="37EC9295" w14:textId="77777777" w:rsidR="00ED28CE" w:rsidRPr="008D7462" w:rsidRDefault="00ED28CE" w:rsidP="00557BEA">
      <w:pPr>
        <w:spacing w:after="0" w:line="240" w:lineRule="auto"/>
        <w:rPr>
          <w:sz w:val="18"/>
          <w:szCs w:val="18"/>
        </w:rPr>
      </w:pPr>
      <w:r w:rsidRPr="008D7462">
        <w:rPr>
          <w:sz w:val="18"/>
          <w:szCs w:val="18"/>
        </w:rPr>
        <w:t>/*==================================================================================|</w:t>
      </w:r>
    </w:p>
    <w:p w14:paraId="09C026D0" w14:textId="77777777" w:rsidR="00ED28CE" w:rsidRPr="008D7462" w:rsidRDefault="00ED28CE" w:rsidP="00557BEA">
      <w:pPr>
        <w:spacing w:after="0" w:line="240" w:lineRule="auto"/>
        <w:rPr>
          <w:sz w:val="18"/>
          <w:szCs w:val="18"/>
        </w:rPr>
      </w:pPr>
      <w:r w:rsidRPr="008D7462">
        <w:rPr>
          <w:sz w:val="18"/>
          <w:szCs w:val="18"/>
        </w:rPr>
        <w:t>|    Assignment:</w:t>
      </w:r>
      <w:r w:rsidRPr="008D7462">
        <w:rPr>
          <w:sz w:val="18"/>
          <w:szCs w:val="18"/>
        </w:rPr>
        <w:tab/>
        <w:t>Ultima 2.0 Phase 3</w:t>
      </w:r>
    </w:p>
    <w:p w14:paraId="2B9DB462" w14:textId="77777777" w:rsidR="00ED28CE" w:rsidRPr="008D7462" w:rsidRDefault="00ED28CE" w:rsidP="00557BEA">
      <w:pPr>
        <w:spacing w:after="0" w:line="240" w:lineRule="auto"/>
        <w:rPr>
          <w:sz w:val="18"/>
          <w:szCs w:val="18"/>
        </w:rPr>
      </w:pPr>
      <w:r w:rsidRPr="008D7462">
        <w:rPr>
          <w:sz w:val="18"/>
          <w:szCs w:val="18"/>
        </w:rPr>
        <w:t>|     File Name:</w:t>
      </w:r>
      <w:r w:rsidRPr="008D7462">
        <w:rPr>
          <w:sz w:val="18"/>
          <w:szCs w:val="18"/>
        </w:rPr>
        <w:tab/>
        <w:t>semaphore.h</w:t>
      </w:r>
    </w:p>
    <w:p w14:paraId="5C1DDDA1" w14:textId="77777777" w:rsidR="00ED28CE" w:rsidRPr="008D7462" w:rsidRDefault="00ED28CE" w:rsidP="00557BEA">
      <w:pPr>
        <w:spacing w:after="0" w:line="240" w:lineRule="auto"/>
        <w:rPr>
          <w:sz w:val="18"/>
          <w:szCs w:val="18"/>
        </w:rPr>
      </w:pPr>
      <w:r w:rsidRPr="008D7462">
        <w:rPr>
          <w:sz w:val="18"/>
          <w:szCs w:val="18"/>
        </w:rPr>
        <w:t xml:space="preserve">|  Dependencies: </w:t>
      </w:r>
      <w:r w:rsidRPr="008D7462">
        <w:rPr>
          <w:sz w:val="18"/>
          <w:szCs w:val="18"/>
        </w:rPr>
        <w:tab/>
        <w:t>scheduler.h</w:t>
      </w:r>
    </w:p>
    <w:p w14:paraId="00CC5504" w14:textId="77777777" w:rsidR="00ED28CE" w:rsidRPr="008D7462" w:rsidRDefault="00ED28CE"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39E620AB" w14:textId="77777777" w:rsidR="00ED28CE" w:rsidRPr="008D7462" w:rsidRDefault="00ED28CE" w:rsidP="00557BEA">
      <w:pPr>
        <w:spacing w:after="0" w:line="240" w:lineRule="auto"/>
        <w:rPr>
          <w:sz w:val="18"/>
          <w:szCs w:val="18"/>
        </w:rPr>
      </w:pPr>
      <w:r w:rsidRPr="008D7462">
        <w:rPr>
          <w:sz w:val="18"/>
          <w:szCs w:val="18"/>
        </w:rPr>
        <w:t xml:space="preserve">|      Language: </w:t>
      </w:r>
      <w:r w:rsidRPr="008D7462">
        <w:rPr>
          <w:sz w:val="18"/>
          <w:szCs w:val="18"/>
        </w:rPr>
        <w:tab/>
        <w:t>C++</w:t>
      </w:r>
    </w:p>
    <w:p w14:paraId="4C800C06" w14:textId="77777777" w:rsidR="00ED28CE" w:rsidRPr="008D7462" w:rsidRDefault="00ED28CE" w:rsidP="00557BEA">
      <w:pPr>
        <w:spacing w:after="0" w:line="240" w:lineRule="auto"/>
        <w:rPr>
          <w:sz w:val="18"/>
          <w:szCs w:val="18"/>
        </w:rPr>
      </w:pPr>
      <w:r w:rsidRPr="008D7462">
        <w:rPr>
          <w:sz w:val="18"/>
          <w:szCs w:val="18"/>
        </w:rPr>
        <w:t xml:space="preserve">|      Compiler: </w:t>
      </w:r>
      <w:r w:rsidRPr="008D7462">
        <w:rPr>
          <w:sz w:val="18"/>
          <w:szCs w:val="18"/>
        </w:rPr>
        <w:tab/>
        <w:t>G++</w:t>
      </w:r>
    </w:p>
    <w:p w14:paraId="675A278E" w14:textId="77777777" w:rsidR="00ED28CE" w:rsidRPr="008D7462" w:rsidRDefault="00ED28CE"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08AC6993" w14:textId="77777777" w:rsidR="00ED28CE" w:rsidRPr="008D7462" w:rsidRDefault="00ED28CE"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595AF0F6" w14:textId="77777777" w:rsidR="00ED28CE" w:rsidRPr="008D7462" w:rsidRDefault="00ED28CE"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10DAEEED" w14:textId="77777777" w:rsidR="00ED28CE" w:rsidRPr="008D7462" w:rsidRDefault="00ED28CE" w:rsidP="00557BEA">
      <w:pPr>
        <w:spacing w:after="0" w:line="240" w:lineRule="auto"/>
        <w:rPr>
          <w:sz w:val="18"/>
          <w:szCs w:val="18"/>
        </w:rPr>
      </w:pPr>
      <w:r w:rsidRPr="008D7462">
        <w:rPr>
          <w:sz w:val="18"/>
          <w:szCs w:val="18"/>
        </w:rPr>
        <w:t>|  Last Updated:</w:t>
      </w:r>
      <w:r w:rsidRPr="008D7462">
        <w:rPr>
          <w:sz w:val="18"/>
          <w:szCs w:val="18"/>
        </w:rPr>
        <w:tab/>
        <w:t>3/18/2019</w:t>
      </w:r>
    </w:p>
    <w:p w14:paraId="3A0CC09B" w14:textId="77777777" w:rsidR="00ED28CE" w:rsidRPr="008D7462" w:rsidRDefault="00ED28CE" w:rsidP="00557BEA">
      <w:pPr>
        <w:spacing w:after="0" w:line="240" w:lineRule="auto"/>
        <w:rPr>
          <w:sz w:val="18"/>
          <w:szCs w:val="18"/>
        </w:rPr>
      </w:pPr>
      <w:r w:rsidRPr="008D7462">
        <w:rPr>
          <w:sz w:val="18"/>
          <w:szCs w:val="18"/>
        </w:rPr>
        <w:t xml:space="preserve">|      Due Date: </w:t>
      </w:r>
      <w:r w:rsidRPr="008D7462">
        <w:rPr>
          <w:sz w:val="18"/>
          <w:szCs w:val="18"/>
        </w:rPr>
        <w:tab/>
        <w:t>4/08/2019</w:t>
      </w:r>
    </w:p>
    <w:p w14:paraId="1645D13A" w14:textId="77777777" w:rsidR="00ED28CE" w:rsidRPr="008D7462" w:rsidRDefault="00ED28CE" w:rsidP="00557BEA">
      <w:pPr>
        <w:spacing w:after="0" w:line="240" w:lineRule="auto"/>
        <w:rPr>
          <w:sz w:val="18"/>
          <w:szCs w:val="18"/>
        </w:rPr>
      </w:pPr>
      <w:r w:rsidRPr="008D7462">
        <w:rPr>
          <w:sz w:val="18"/>
          <w:szCs w:val="18"/>
        </w:rPr>
        <w:t>|==================================================================================|</w:t>
      </w:r>
    </w:p>
    <w:p w14:paraId="0F786C86" w14:textId="77777777" w:rsidR="00ED28CE" w:rsidRPr="008D7462" w:rsidRDefault="00ED28CE" w:rsidP="00557BEA">
      <w:pPr>
        <w:spacing w:after="0" w:line="240" w:lineRule="auto"/>
        <w:rPr>
          <w:sz w:val="18"/>
          <w:szCs w:val="18"/>
        </w:rPr>
      </w:pPr>
      <w:r w:rsidRPr="008D7462">
        <w:rPr>
          <w:sz w:val="18"/>
          <w:szCs w:val="18"/>
        </w:rPr>
        <w:t>|  Description: This is the header file which defines the class semaphore. There are 3 functions along with a</w:t>
      </w:r>
    </w:p>
    <w:p w14:paraId="19E80AFA" w14:textId="77777777" w:rsidR="00ED28CE" w:rsidRPr="008D7462" w:rsidRDefault="00ED28CE"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constructor and deconstructor.</w:t>
      </w:r>
    </w:p>
    <w:p w14:paraId="75F9D86E" w14:textId="77777777" w:rsidR="00ED28CE" w:rsidRPr="008D7462" w:rsidRDefault="00ED28CE"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-dump displays information related to this class in a window for debugging.</w:t>
      </w:r>
    </w:p>
    <w:p w14:paraId="0CF0FC55" w14:textId="77777777" w:rsidR="00ED28CE" w:rsidRPr="008D7462" w:rsidRDefault="00ED28CE"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-up creates a mutex and queues it, effectively locking a critical section.</w:t>
      </w:r>
    </w:p>
    <w:p w14:paraId="140D12D6" w14:textId="77777777" w:rsidR="00ED28CE" w:rsidRPr="008D7462" w:rsidRDefault="00ED28CE"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-down dequeues a mutex, unlocking it. </w:t>
      </w:r>
    </w:p>
    <w:p w14:paraId="549859EF" w14:textId="77777777" w:rsidR="00ED28CE" w:rsidRPr="008D7462" w:rsidRDefault="00ED28CE" w:rsidP="00557BEA">
      <w:pPr>
        <w:spacing w:after="0" w:line="240" w:lineRule="auto"/>
        <w:rPr>
          <w:sz w:val="18"/>
          <w:szCs w:val="18"/>
        </w:rPr>
      </w:pPr>
      <w:r w:rsidRPr="008D7462">
        <w:rPr>
          <w:sz w:val="18"/>
          <w:szCs w:val="18"/>
        </w:rPr>
        <w:t>*==================================================================================*/</w:t>
      </w:r>
    </w:p>
    <w:p w14:paraId="73BEF685" w14:textId="77777777" w:rsidR="00ED28CE" w:rsidRPr="008D7462" w:rsidRDefault="00ED28CE" w:rsidP="00557BEA">
      <w:pPr>
        <w:spacing w:after="0" w:line="240" w:lineRule="auto"/>
        <w:rPr>
          <w:sz w:val="18"/>
          <w:szCs w:val="18"/>
        </w:rPr>
      </w:pPr>
    </w:p>
    <w:p w14:paraId="00043E36" w14:textId="77777777" w:rsidR="00ED28CE" w:rsidRPr="008D7462" w:rsidRDefault="00ED28CE" w:rsidP="00557BEA">
      <w:pPr>
        <w:spacing w:after="0" w:line="240" w:lineRule="auto"/>
        <w:rPr>
          <w:sz w:val="18"/>
          <w:szCs w:val="18"/>
        </w:rPr>
      </w:pPr>
      <w:r w:rsidRPr="008D7462">
        <w:rPr>
          <w:sz w:val="18"/>
          <w:szCs w:val="18"/>
        </w:rPr>
        <w:t>#ifndef SEMAPHORE_H</w:t>
      </w:r>
    </w:p>
    <w:p w14:paraId="3DD354B1" w14:textId="77777777" w:rsidR="00ED28CE" w:rsidRPr="008D7462" w:rsidRDefault="00ED28CE" w:rsidP="00557BEA">
      <w:pPr>
        <w:spacing w:after="0" w:line="240" w:lineRule="auto"/>
        <w:rPr>
          <w:sz w:val="18"/>
          <w:szCs w:val="18"/>
        </w:rPr>
      </w:pPr>
      <w:r w:rsidRPr="008D7462">
        <w:rPr>
          <w:sz w:val="18"/>
          <w:szCs w:val="18"/>
        </w:rPr>
        <w:t>#define SEMAPHORE_H</w:t>
      </w:r>
    </w:p>
    <w:p w14:paraId="6F64D12F" w14:textId="77777777" w:rsidR="00ED28CE" w:rsidRPr="008D7462" w:rsidRDefault="00ED28CE" w:rsidP="00557BEA">
      <w:pPr>
        <w:spacing w:after="0" w:line="240" w:lineRule="auto"/>
        <w:rPr>
          <w:sz w:val="18"/>
          <w:szCs w:val="18"/>
        </w:rPr>
      </w:pPr>
    </w:p>
    <w:p w14:paraId="09B9D956" w14:textId="77777777" w:rsidR="00ED28CE" w:rsidRPr="008D7462" w:rsidRDefault="00ED28CE" w:rsidP="00557BEA">
      <w:pPr>
        <w:spacing w:after="0" w:line="240" w:lineRule="auto"/>
        <w:rPr>
          <w:sz w:val="18"/>
          <w:szCs w:val="18"/>
        </w:rPr>
      </w:pPr>
      <w:r w:rsidRPr="008D7462">
        <w:rPr>
          <w:sz w:val="18"/>
          <w:szCs w:val="18"/>
        </w:rPr>
        <w:t>#include &lt;iostream&gt;</w:t>
      </w:r>
    </w:p>
    <w:p w14:paraId="39D36307" w14:textId="77777777" w:rsidR="00ED28CE" w:rsidRPr="008D7462" w:rsidRDefault="00ED28CE" w:rsidP="00557BEA">
      <w:pPr>
        <w:spacing w:after="0" w:line="240" w:lineRule="auto"/>
        <w:rPr>
          <w:sz w:val="18"/>
          <w:szCs w:val="18"/>
        </w:rPr>
      </w:pPr>
      <w:r w:rsidRPr="008D7462">
        <w:rPr>
          <w:sz w:val="18"/>
          <w:szCs w:val="18"/>
        </w:rPr>
        <w:t xml:space="preserve">#include &lt;pthread.h&gt; </w:t>
      </w:r>
      <w:r w:rsidRPr="008D7462">
        <w:rPr>
          <w:sz w:val="18"/>
          <w:szCs w:val="18"/>
        </w:rPr>
        <w:tab/>
        <w:t>// Needed for using the pthread library</w:t>
      </w:r>
    </w:p>
    <w:p w14:paraId="7D8AD284" w14:textId="77777777" w:rsidR="00ED28CE" w:rsidRPr="008D7462" w:rsidRDefault="00ED28CE" w:rsidP="00557BEA">
      <w:pPr>
        <w:spacing w:after="0" w:line="240" w:lineRule="auto"/>
        <w:rPr>
          <w:sz w:val="18"/>
          <w:szCs w:val="18"/>
        </w:rPr>
      </w:pPr>
      <w:r w:rsidRPr="008D7462">
        <w:rPr>
          <w:sz w:val="18"/>
          <w:szCs w:val="18"/>
        </w:rPr>
        <w:t>#include &lt;assert.h&gt;</w:t>
      </w:r>
    </w:p>
    <w:p w14:paraId="51BAFD06" w14:textId="77777777" w:rsidR="00ED28CE" w:rsidRPr="008D7462" w:rsidRDefault="00ED28CE" w:rsidP="00557BEA">
      <w:pPr>
        <w:spacing w:after="0" w:line="240" w:lineRule="auto"/>
        <w:rPr>
          <w:sz w:val="18"/>
          <w:szCs w:val="18"/>
        </w:rPr>
      </w:pPr>
      <w:r w:rsidRPr="008D7462">
        <w:rPr>
          <w:sz w:val="18"/>
          <w:szCs w:val="18"/>
        </w:rPr>
        <w:t>#include &lt;time.h&gt;</w:t>
      </w:r>
    </w:p>
    <w:p w14:paraId="0D89BEC0" w14:textId="77777777" w:rsidR="00ED28CE" w:rsidRPr="008D7462" w:rsidRDefault="00ED28CE" w:rsidP="00557BEA">
      <w:pPr>
        <w:spacing w:after="0" w:line="240" w:lineRule="auto"/>
        <w:rPr>
          <w:sz w:val="18"/>
          <w:szCs w:val="18"/>
        </w:rPr>
      </w:pPr>
      <w:r w:rsidRPr="008D7462">
        <w:rPr>
          <w:sz w:val="18"/>
          <w:szCs w:val="18"/>
        </w:rPr>
        <w:t xml:space="preserve">#include &lt;unistd.h&gt; </w:t>
      </w:r>
      <w:r w:rsidRPr="008D7462">
        <w:rPr>
          <w:sz w:val="18"/>
          <w:szCs w:val="18"/>
        </w:rPr>
        <w:tab/>
      </w:r>
      <w:r w:rsidRPr="008D7462">
        <w:rPr>
          <w:sz w:val="18"/>
          <w:szCs w:val="18"/>
        </w:rPr>
        <w:tab/>
        <w:t>// Needed for sleep()</w:t>
      </w:r>
    </w:p>
    <w:p w14:paraId="786790FB" w14:textId="77777777" w:rsidR="00ED28CE" w:rsidRPr="008D7462" w:rsidRDefault="00ED28CE" w:rsidP="00557BEA">
      <w:pPr>
        <w:spacing w:after="0" w:line="240" w:lineRule="auto"/>
        <w:rPr>
          <w:sz w:val="18"/>
          <w:szCs w:val="18"/>
        </w:rPr>
      </w:pPr>
      <w:r w:rsidRPr="008D7462">
        <w:rPr>
          <w:sz w:val="18"/>
          <w:szCs w:val="18"/>
        </w:rPr>
        <w:t xml:space="preserve">#include &lt;ncurses.h&gt; </w:t>
      </w:r>
      <w:r w:rsidRPr="008D7462">
        <w:rPr>
          <w:sz w:val="18"/>
          <w:szCs w:val="18"/>
        </w:rPr>
        <w:tab/>
        <w:t>// Needed for Curses windowing</w:t>
      </w:r>
    </w:p>
    <w:p w14:paraId="3831E718" w14:textId="77777777" w:rsidR="00ED28CE" w:rsidRPr="008D7462" w:rsidRDefault="00ED28CE" w:rsidP="00557BEA">
      <w:pPr>
        <w:spacing w:after="0" w:line="240" w:lineRule="auto"/>
        <w:rPr>
          <w:sz w:val="18"/>
          <w:szCs w:val="18"/>
        </w:rPr>
      </w:pPr>
      <w:r w:rsidRPr="008D7462">
        <w:rPr>
          <w:sz w:val="18"/>
          <w:szCs w:val="18"/>
        </w:rPr>
        <w:t xml:space="preserve">#include &lt;stdarg.h&gt; </w:t>
      </w:r>
      <w:r w:rsidRPr="008D7462">
        <w:rPr>
          <w:sz w:val="18"/>
          <w:szCs w:val="18"/>
        </w:rPr>
        <w:tab/>
      </w:r>
      <w:r w:rsidRPr="008D7462">
        <w:rPr>
          <w:sz w:val="18"/>
          <w:szCs w:val="18"/>
        </w:rPr>
        <w:tab/>
        <w:t>// Needed for formatted output to window</w:t>
      </w:r>
    </w:p>
    <w:p w14:paraId="6D7B4B93" w14:textId="77777777" w:rsidR="00ED28CE" w:rsidRPr="008D7462" w:rsidRDefault="00ED28CE" w:rsidP="00557BEA">
      <w:pPr>
        <w:spacing w:after="0" w:line="240" w:lineRule="auto"/>
        <w:rPr>
          <w:sz w:val="18"/>
          <w:szCs w:val="18"/>
        </w:rPr>
      </w:pPr>
      <w:r w:rsidRPr="008D7462">
        <w:rPr>
          <w:sz w:val="18"/>
          <w:szCs w:val="18"/>
        </w:rPr>
        <w:t>#include &lt;termios.h&gt;</w:t>
      </w:r>
    </w:p>
    <w:p w14:paraId="2E0F27A9" w14:textId="77777777" w:rsidR="00ED28CE" w:rsidRPr="008D7462" w:rsidRDefault="00ED28CE" w:rsidP="00557BEA">
      <w:pPr>
        <w:spacing w:after="0" w:line="240" w:lineRule="auto"/>
        <w:rPr>
          <w:sz w:val="18"/>
          <w:szCs w:val="18"/>
        </w:rPr>
      </w:pPr>
      <w:r w:rsidRPr="008D7462">
        <w:rPr>
          <w:sz w:val="18"/>
          <w:szCs w:val="18"/>
        </w:rPr>
        <w:t>#include &lt;fcntl.h&gt;</w:t>
      </w:r>
    </w:p>
    <w:p w14:paraId="16714F8B" w14:textId="77777777" w:rsidR="00ED28CE" w:rsidRPr="008D7462" w:rsidRDefault="00ED28CE" w:rsidP="00557BEA">
      <w:pPr>
        <w:spacing w:after="0" w:line="240" w:lineRule="auto"/>
        <w:rPr>
          <w:sz w:val="18"/>
          <w:szCs w:val="18"/>
        </w:rPr>
      </w:pPr>
      <w:r w:rsidRPr="008D7462">
        <w:rPr>
          <w:sz w:val="18"/>
          <w:szCs w:val="18"/>
        </w:rPr>
        <w:t>#include &lt;cstdlib&gt;</w:t>
      </w:r>
    </w:p>
    <w:p w14:paraId="14055679" w14:textId="77777777" w:rsidR="00ED28CE" w:rsidRPr="008D7462" w:rsidRDefault="00ED28CE" w:rsidP="00557BEA">
      <w:pPr>
        <w:spacing w:after="0" w:line="240" w:lineRule="auto"/>
        <w:rPr>
          <w:sz w:val="18"/>
          <w:szCs w:val="18"/>
        </w:rPr>
      </w:pPr>
      <w:r w:rsidRPr="008D7462">
        <w:rPr>
          <w:sz w:val="18"/>
          <w:szCs w:val="18"/>
        </w:rPr>
        <w:t>#include "queue.h"</w:t>
      </w:r>
    </w:p>
    <w:p w14:paraId="2BD324AB" w14:textId="77777777" w:rsidR="00ED28CE" w:rsidRPr="008D7462" w:rsidRDefault="00ED28CE" w:rsidP="00557BEA">
      <w:pPr>
        <w:spacing w:after="0" w:line="240" w:lineRule="auto"/>
        <w:rPr>
          <w:sz w:val="18"/>
          <w:szCs w:val="18"/>
        </w:rPr>
      </w:pPr>
      <w:r w:rsidRPr="008D7462">
        <w:rPr>
          <w:sz w:val="18"/>
          <w:szCs w:val="18"/>
        </w:rPr>
        <w:t>#include "scheduler.h"</w:t>
      </w:r>
    </w:p>
    <w:p w14:paraId="5E327D40" w14:textId="77777777" w:rsidR="00ED28CE" w:rsidRPr="008D7462" w:rsidRDefault="00ED28CE" w:rsidP="00557BEA">
      <w:pPr>
        <w:spacing w:after="0" w:line="240" w:lineRule="auto"/>
        <w:rPr>
          <w:sz w:val="18"/>
          <w:szCs w:val="18"/>
        </w:rPr>
      </w:pPr>
      <w:r w:rsidRPr="008D7462">
        <w:rPr>
          <w:sz w:val="18"/>
          <w:szCs w:val="18"/>
        </w:rPr>
        <w:t>#include &lt;string&gt;</w:t>
      </w:r>
    </w:p>
    <w:p w14:paraId="51FBE4E1" w14:textId="77777777" w:rsidR="00ED28CE" w:rsidRPr="008D7462" w:rsidRDefault="00ED28CE" w:rsidP="00557BEA">
      <w:pPr>
        <w:spacing w:after="0" w:line="240" w:lineRule="auto"/>
        <w:rPr>
          <w:sz w:val="18"/>
          <w:szCs w:val="18"/>
        </w:rPr>
      </w:pPr>
    </w:p>
    <w:p w14:paraId="47886367" w14:textId="77777777" w:rsidR="00ED28CE" w:rsidRPr="008D7462" w:rsidRDefault="00ED28CE" w:rsidP="00557BEA">
      <w:pPr>
        <w:spacing w:after="0" w:line="240" w:lineRule="auto"/>
        <w:rPr>
          <w:sz w:val="18"/>
          <w:szCs w:val="18"/>
        </w:rPr>
      </w:pPr>
      <w:r w:rsidRPr="008D7462">
        <w:rPr>
          <w:sz w:val="18"/>
          <w:szCs w:val="18"/>
        </w:rPr>
        <w:t xml:space="preserve">class semaphore { </w:t>
      </w:r>
    </w:p>
    <w:p w14:paraId="565A5430" w14:textId="77777777" w:rsidR="00ED28CE" w:rsidRPr="008D7462" w:rsidRDefault="00ED28CE" w:rsidP="00557BEA">
      <w:pPr>
        <w:spacing w:after="0" w:line="240" w:lineRule="auto"/>
        <w:rPr>
          <w:sz w:val="18"/>
          <w:szCs w:val="18"/>
        </w:rPr>
      </w:pPr>
      <w:r w:rsidRPr="008D7462">
        <w:rPr>
          <w:sz w:val="18"/>
          <w:szCs w:val="18"/>
        </w:rPr>
        <w:tab/>
        <w:t>int sema_value;</w:t>
      </w:r>
      <w:r w:rsidRPr="008D7462">
        <w:rPr>
          <w:sz w:val="18"/>
          <w:szCs w:val="18"/>
        </w:rPr>
        <w:tab/>
      </w:r>
      <w:r w:rsidRPr="008D7462">
        <w:rPr>
          <w:sz w:val="18"/>
          <w:szCs w:val="18"/>
        </w:rPr>
        <w:tab/>
      </w:r>
      <w:r w:rsidRPr="008D7462">
        <w:rPr>
          <w:sz w:val="18"/>
          <w:szCs w:val="18"/>
        </w:rPr>
        <w:tab/>
        <w:t>// 0 or 1 in the case of a binary semaphore</w:t>
      </w:r>
    </w:p>
    <w:p w14:paraId="625C933F" w14:textId="77777777" w:rsidR="00ED28CE" w:rsidRPr="008D7462" w:rsidRDefault="00ED28CE" w:rsidP="00557BEA">
      <w:pPr>
        <w:spacing w:after="0" w:line="240" w:lineRule="auto"/>
        <w:rPr>
          <w:sz w:val="18"/>
          <w:szCs w:val="18"/>
        </w:rPr>
      </w:pPr>
      <w:r w:rsidRPr="008D7462">
        <w:rPr>
          <w:sz w:val="18"/>
          <w:szCs w:val="18"/>
        </w:rPr>
        <w:tab/>
      </w:r>
    </w:p>
    <w:p w14:paraId="1489C19D" w14:textId="77777777" w:rsidR="00ED28CE" w:rsidRPr="008D7462" w:rsidRDefault="00ED28CE" w:rsidP="00557BEA">
      <w:pPr>
        <w:spacing w:after="0" w:line="240" w:lineRule="auto"/>
        <w:rPr>
          <w:sz w:val="18"/>
          <w:szCs w:val="18"/>
        </w:rPr>
      </w:pPr>
      <w:r w:rsidRPr="008D7462">
        <w:rPr>
          <w:sz w:val="18"/>
          <w:szCs w:val="18"/>
        </w:rPr>
        <w:tab/>
        <w:t>Queue &lt;scheduler::TCB*&gt;sema_data;</w:t>
      </w:r>
    </w:p>
    <w:p w14:paraId="03D562D4" w14:textId="77777777" w:rsidR="00ED28CE" w:rsidRPr="008D7462" w:rsidRDefault="00ED28CE" w:rsidP="00557BEA">
      <w:pPr>
        <w:spacing w:after="0" w:line="240" w:lineRule="auto"/>
        <w:rPr>
          <w:sz w:val="18"/>
          <w:szCs w:val="18"/>
        </w:rPr>
      </w:pPr>
      <w:r w:rsidRPr="008D7462">
        <w:rPr>
          <w:sz w:val="18"/>
          <w:szCs w:val="18"/>
        </w:rPr>
        <w:tab/>
        <w:t>std::string resource_name; // The name of the resource being managed</w:t>
      </w:r>
    </w:p>
    <w:p w14:paraId="2C3D1ABC" w14:textId="77777777" w:rsidR="00ED28CE" w:rsidRPr="008D7462" w:rsidRDefault="00ED28CE" w:rsidP="00557BEA">
      <w:pPr>
        <w:spacing w:after="0" w:line="240" w:lineRule="auto"/>
        <w:rPr>
          <w:sz w:val="18"/>
          <w:szCs w:val="18"/>
        </w:rPr>
      </w:pPr>
      <w:r w:rsidRPr="008D7462">
        <w:rPr>
          <w:sz w:val="18"/>
          <w:szCs w:val="18"/>
        </w:rPr>
        <w:tab/>
        <w:t>int count;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3F376F38" w14:textId="77777777" w:rsidR="00ED28CE" w:rsidRPr="008D7462" w:rsidRDefault="00ED28CE" w:rsidP="00557BEA">
      <w:pPr>
        <w:spacing w:after="0" w:line="240" w:lineRule="auto"/>
        <w:rPr>
          <w:sz w:val="18"/>
          <w:szCs w:val="18"/>
        </w:rPr>
      </w:pPr>
      <w:r w:rsidRPr="008D7462">
        <w:rPr>
          <w:sz w:val="18"/>
          <w:szCs w:val="18"/>
        </w:rPr>
        <w:tab/>
      </w:r>
    </w:p>
    <w:p w14:paraId="4CB297C7" w14:textId="77777777" w:rsidR="00ED28CE" w:rsidRPr="008D7462" w:rsidRDefault="00ED28CE" w:rsidP="00557BEA">
      <w:pPr>
        <w:spacing w:after="0" w:line="240" w:lineRule="auto"/>
        <w:rPr>
          <w:sz w:val="18"/>
          <w:szCs w:val="18"/>
        </w:rPr>
      </w:pPr>
      <w:r w:rsidRPr="008D7462">
        <w:rPr>
          <w:sz w:val="18"/>
          <w:szCs w:val="18"/>
        </w:rPr>
        <w:tab/>
        <w:t>public:</w:t>
      </w:r>
    </w:p>
    <w:p w14:paraId="7A757E5D" w14:textId="77777777" w:rsidR="00ED28CE" w:rsidRPr="008D7462" w:rsidRDefault="00ED28CE" w:rsidP="00557BEA">
      <w:pPr>
        <w:spacing w:after="0" w:line="240" w:lineRule="auto"/>
        <w:rPr>
          <w:sz w:val="18"/>
          <w:szCs w:val="18"/>
        </w:rPr>
      </w:pPr>
      <w:r w:rsidRPr="008D7462">
        <w:rPr>
          <w:sz w:val="18"/>
          <w:szCs w:val="18"/>
        </w:rPr>
        <w:tab/>
        <w:t>semaphore(int sema_value, char* sema_name);</w:t>
      </w:r>
    </w:p>
    <w:p w14:paraId="087DA429" w14:textId="77777777" w:rsidR="00ED28CE" w:rsidRPr="008D7462" w:rsidRDefault="00ED28CE" w:rsidP="00557BEA">
      <w:pPr>
        <w:spacing w:after="0" w:line="240" w:lineRule="auto"/>
        <w:rPr>
          <w:sz w:val="18"/>
          <w:szCs w:val="18"/>
        </w:rPr>
      </w:pPr>
      <w:r w:rsidRPr="008D7462">
        <w:rPr>
          <w:sz w:val="18"/>
          <w:szCs w:val="18"/>
        </w:rPr>
        <w:tab/>
        <w:t>~semaphore();</w:t>
      </w:r>
    </w:p>
    <w:p w14:paraId="570F5B6F" w14:textId="77777777" w:rsidR="00ED28CE" w:rsidRPr="008D7462" w:rsidRDefault="00ED28CE" w:rsidP="00557BEA">
      <w:pPr>
        <w:spacing w:after="0" w:line="240" w:lineRule="auto"/>
        <w:rPr>
          <w:sz w:val="18"/>
          <w:szCs w:val="18"/>
        </w:rPr>
      </w:pPr>
      <w:r w:rsidRPr="008D7462">
        <w:rPr>
          <w:sz w:val="18"/>
          <w:szCs w:val="18"/>
        </w:rPr>
        <w:tab/>
      </w:r>
      <w:r w:rsidRPr="008D7462">
        <w:rPr>
          <w:sz w:val="18"/>
          <w:szCs w:val="18"/>
        </w:rPr>
        <w:tab/>
      </w:r>
    </w:p>
    <w:p w14:paraId="0333A76A" w14:textId="77777777" w:rsidR="00ED28CE" w:rsidRPr="008D7462" w:rsidRDefault="00ED28CE" w:rsidP="00557BEA">
      <w:pPr>
        <w:spacing w:after="0" w:line="240" w:lineRule="auto"/>
        <w:rPr>
          <w:sz w:val="18"/>
          <w:szCs w:val="18"/>
        </w:rPr>
      </w:pPr>
      <w:r w:rsidRPr="008D7462">
        <w:rPr>
          <w:sz w:val="18"/>
          <w:szCs w:val="18"/>
        </w:rPr>
        <w:tab/>
        <w:t>void down();</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Get the resource or get queued!</w:t>
      </w:r>
    </w:p>
    <w:p w14:paraId="6FAA4B2C" w14:textId="77777777" w:rsidR="00ED28CE" w:rsidRPr="008D7462" w:rsidRDefault="00ED28CE" w:rsidP="00557BEA">
      <w:pPr>
        <w:spacing w:after="0" w:line="240" w:lineRule="auto"/>
        <w:rPr>
          <w:sz w:val="18"/>
          <w:szCs w:val="18"/>
        </w:rPr>
      </w:pPr>
      <w:r w:rsidRPr="008D7462">
        <w:rPr>
          <w:sz w:val="18"/>
          <w:szCs w:val="18"/>
        </w:rPr>
        <w:tab/>
        <w:t>void up();</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Release the resource</w:t>
      </w:r>
    </w:p>
    <w:p w14:paraId="7312C3A1" w14:textId="77777777" w:rsidR="00ED28CE" w:rsidRPr="008D7462" w:rsidRDefault="00ED28CE" w:rsidP="00557BEA">
      <w:pPr>
        <w:spacing w:after="0" w:line="240" w:lineRule="auto"/>
        <w:rPr>
          <w:sz w:val="18"/>
          <w:szCs w:val="18"/>
        </w:rPr>
      </w:pPr>
      <w:r w:rsidRPr="008D7462">
        <w:rPr>
          <w:sz w:val="18"/>
          <w:szCs w:val="18"/>
        </w:rPr>
        <w:tab/>
        <w:t>void dump(int level, WINDOW * win);</w:t>
      </w:r>
      <w:r w:rsidRPr="008D7462">
        <w:rPr>
          <w:sz w:val="18"/>
          <w:szCs w:val="18"/>
        </w:rPr>
        <w:tab/>
        <w:t>// Include some</w:t>
      </w:r>
    </w:p>
    <w:p w14:paraId="31E7F6F1" w14:textId="77777777" w:rsidR="00ED28CE" w:rsidRPr="008D7462" w:rsidRDefault="00ED28CE" w:rsidP="00557BEA">
      <w:pPr>
        <w:spacing w:after="0" w:line="240" w:lineRule="auto"/>
        <w:rPr>
          <w:sz w:val="18"/>
          <w:szCs w:val="18"/>
        </w:rPr>
      </w:pPr>
      <w:r w:rsidRPr="008D7462">
        <w:rPr>
          <w:sz w:val="18"/>
          <w:szCs w:val="18"/>
        </w:rPr>
        <w:tab/>
        <w: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Functions which will allow you to dump the </w:t>
      </w:r>
    </w:p>
    <w:p w14:paraId="2AF95458" w14:textId="77777777" w:rsidR="00ED28CE" w:rsidRPr="008D7462" w:rsidRDefault="00ED28CE" w:rsidP="00557BEA">
      <w:pPr>
        <w:spacing w:after="0" w:line="240" w:lineRule="auto"/>
        <w:rPr>
          <w:sz w:val="18"/>
          <w:szCs w:val="18"/>
        </w:rPr>
      </w:pPr>
      <w:r w:rsidRPr="008D7462">
        <w:rPr>
          <w:sz w:val="18"/>
          <w:szCs w:val="18"/>
        </w:rPr>
        <w:t xml:space="preserve">#endif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Contents of the semaphore in a readable format.  See the expected </w:t>
      </w:r>
    </w:p>
    <w:p w14:paraId="37FAED3B" w14:textId="3A2570D0" w:rsidR="000E7E26" w:rsidRPr="008D7462" w:rsidRDefault="00ED28CE"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Output section (below) for suggestions.  </w:t>
      </w:r>
      <w:r w:rsidRPr="008D7462">
        <w:rPr>
          <w:sz w:val="18"/>
          <w:szCs w:val="18"/>
        </w:rPr>
        <w:cr/>
      </w:r>
    </w:p>
    <w:p w14:paraId="086E56A4" w14:textId="77777777" w:rsidR="00A24AD0" w:rsidRPr="008D7462" w:rsidRDefault="00A24AD0"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2AEA2764" w14:textId="383FF387" w:rsidR="006542F0" w:rsidRPr="008D7462" w:rsidRDefault="006542F0" w:rsidP="00557BEA">
      <w:pPr>
        <w:pStyle w:val="Heading3"/>
        <w:spacing w:before="0" w:line="240" w:lineRule="auto"/>
        <w:rPr>
          <w:sz w:val="18"/>
          <w:szCs w:val="18"/>
        </w:rPr>
      </w:pPr>
      <w:bookmarkStart w:id="7" w:name="_Toc5658248"/>
      <w:r w:rsidRPr="008D7462">
        <w:rPr>
          <w:sz w:val="18"/>
          <w:szCs w:val="18"/>
        </w:rPr>
        <w:lastRenderedPageBreak/>
        <w:t>Semaphore.cpp</w:t>
      </w:r>
      <w:bookmarkEnd w:id="7"/>
    </w:p>
    <w:p w14:paraId="1506B456" w14:textId="77777777" w:rsidR="004D3425" w:rsidRPr="008D7462" w:rsidRDefault="004D3425" w:rsidP="00557BEA">
      <w:pPr>
        <w:spacing w:after="0" w:line="240" w:lineRule="auto"/>
        <w:rPr>
          <w:sz w:val="18"/>
          <w:szCs w:val="18"/>
        </w:rPr>
      </w:pPr>
      <w:r w:rsidRPr="008D7462">
        <w:rPr>
          <w:sz w:val="18"/>
          <w:szCs w:val="18"/>
        </w:rPr>
        <w:t>/*==================================================================================|</w:t>
      </w:r>
    </w:p>
    <w:p w14:paraId="3D40F1A7" w14:textId="77777777" w:rsidR="004D3425" w:rsidRPr="008D7462" w:rsidRDefault="004D3425" w:rsidP="00557BEA">
      <w:pPr>
        <w:spacing w:after="0" w:line="240" w:lineRule="auto"/>
        <w:rPr>
          <w:sz w:val="18"/>
          <w:szCs w:val="18"/>
        </w:rPr>
      </w:pPr>
      <w:r w:rsidRPr="008D7462">
        <w:rPr>
          <w:sz w:val="18"/>
          <w:szCs w:val="18"/>
        </w:rPr>
        <w:t>|    Assignment:</w:t>
      </w:r>
      <w:r w:rsidRPr="008D7462">
        <w:rPr>
          <w:sz w:val="18"/>
          <w:szCs w:val="18"/>
        </w:rPr>
        <w:tab/>
        <w:t>Ultima 2.0 Phase 3</w:t>
      </w:r>
    </w:p>
    <w:p w14:paraId="7F836629" w14:textId="77777777" w:rsidR="004D3425" w:rsidRPr="008D7462" w:rsidRDefault="004D3425" w:rsidP="00557BEA">
      <w:pPr>
        <w:spacing w:after="0" w:line="240" w:lineRule="auto"/>
        <w:rPr>
          <w:sz w:val="18"/>
          <w:szCs w:val="18"/>
        </w:rPr>
      </w:pPr>
      <w:r w:rsidRPr="008D7462">
        <w:rPr>
          <w:sz w:val="18"/>
          <w:szCs w:val="18"/>
        </w:rPr>
        <w:t>|     File Name:</w:t>
      </w:r>
      <w:r w:rsidRPr="008D7462">
        <w:rPr>
          <w:sz w:val="18"/>
          <w:szCs w:val="18"/>
        </w:rPr>
        <w:tab/>
        <w:t>semaphore.cpp</w:t>
      </w:r>
    </w:p>
    <w:p w14:paraId="6EF33292" w14:textId="77777777" w:rsidR="004D3425" w:rsidRPr="008D7462" w:rsidRDefault="004D3425" w:rsidP="00557BEA">
      <w:pPr>
        <w:spacing w:after="0" w:line="240" w:lineRule="auto"/>
        <w:rPr>
          <w:sz w:val="18"/>
          <w:szCs w:val="18"/>
        </w:rPr>
      </w:pPr>
      <w:r w:rsidRPr="008D7462">
        <w:rPr>
          <w:sz w:val="18"/>
          <w:szCs w:val="18"/>
        </w:rPr>
        <w:t xml:space="preserve">|  Dependencies: </w:t>
      </w:r>
      <w:r w:rsidRPr="008D7462">
        <w:rPr>
          <w:sz w:val="18"/>
          <w:szCs w:val="18"/>
        </w:rPr>
        <w:tab/>
        <w:t>semaphore.h window.h</w:t>
      </w:r>
    </w:p>
    <w:p w14:paraId="02E7F8AA" w14:textId="77777777" w:rsidR="004D3425" w:rsidRPr="008D7462" w:rsidRDefault="004D3425"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183B3B59" w14:textId="77777777" w:rsidR="004D3425" w:rsidRPr="008D7462" w:rsidRDefault="004D3425" w:rsidP="00557BEA">
      <w:pPr>
        <w:spacing w:after="0" w:line="240" w:lineRule="auto"/>
        <w:rPr>
          <w:sz w:val="18"/>
          <w:szCs w:val="18"/>
        </w:rPr>
      </w:pPr>
      <w:r w:rsidRPr="008D7462">
        <w:rPr>
          <w:sz w:val="18"/>
          <w:szCs w:val="18"/>
        </w:rPr>
        <w:t xml:space="preserve">|      Language: </w:t>
      </w:r>
      <w:r w:rsidRPr="008D7462">
        <w:rPr>
          <w:sz w:val="18"/>
          <w:szCs w:val="18"/>
        </w:rPr>
        <w:tab/>
        <w:t>C++</w:t>
      </w:r>
    </w:p>
    <w:p w14:paraId="3360718B" w14:textId="77777777" w:rsidR="004D3425" w:rsidRPr="008D7462" w:rsidRDefault="004D3425" w:rsidP="00557BEA">
      <w:pPr>
        <w:spacing w:after="0" w:line="240" w:lineRule="auto"/>
        <w:rPr>
          <w:sz w:val="18"/>
          <w:szCs w:val="18"/>
        </w:rPr>
      </w:pPr>
      <w:r w:rsidRPr="008D7462">
        <w:rPr>
          <w:sz w:val="18"/>
          <w:szCs w:val="18"/>
        </w:rPr>
        <w:t xml:space="preserve">|      Compiler: </w:t>
      </w:r>
      <w:r w:rsidRPr="008D7462">
        <w:rPr>
          <w:sz w:val="18"/>
          <w:szCs w:val="18"/>
        </w:rPr>
        <w:tab/>
        <w:t>G++</w:t>
      </w:r>
    </w:p>
    <w:p w14:paraId="15F0B26C" w14:textId="77777777" w:rsidR="004D3425" w:rsidRPr="008D7462" w:rsidRDefault="004D3425"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4DF9934E" w14:textId="77777777" w:rsidR="004D3425" w:rsidRPr="008D7462" w:rsidRDefault="004D3425"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7A94E868" w14:textId="77777777" w:rsidR="004D3425" w:rsidRPr="008D7462" w:rsidRDefault="004D3425"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3DA4CC27" w14:textId="77777777" w:rsidR="004D3425" w:rsidRPr="008D7462" w:rsidRDefault="004D3425" w:rsidP="00557BEA">
      <w:pPr>
        <w:spacing w:after="0" w:line="240" w:lineRule="auto"/>
        <w:rPr>
          <w:sz w:val="18"/>
          <w:szCs w:val="18"/>
        </w:rPr>
      </w:pPr>
      <w:r w:rsidRPr="008D7462">
        <w:rPr>
          <w:sz w:val="18"/>
          <w:szCs w:val="18"/>
        </w:rPr>
        <w:t>|  Last Updated:</w:t>
      </w:r>
      <w:r w:rsidRPr="008D7462">
        <w:rPr>
          <w:sz w:val="18"/>
          <w:szCs w:val="18"/>
        </w:rPr>
        <w:tab/>
        <w:t>4/08/2019</w:t>
      </w:r>
    </w:p>
    <w:p w14:paraId="7638BD12" w14:textId="77777777" w:rsidR="004D3425" w:rsidRPr="008D7462" w:rsidRDefault="004D3425" w:rsidP="00557BEA">
      <w:pPr>
        <w:spacing w:after="0" w:line="240" w:lineRule="auto"/>
        <w:rPr>
          <w:sz w:val="18"/>
          <w:szCs w:val="18"/>
        </w:rPr>
      </w:pPr>
      <w:r w:rsidRPr="008D7462">
        <w:rPr>
          <w:sz w:val="18"/>
          <w:szCs w:val="18"/>
        </w:rPr>
        <w:t xml:space="preserve">|      Due Date: </w:t>
      </w:r>
      <w:r w:rsidRPr="008D7462">
        <w:rPr>
          <w:sz w:val="18"/>
          <w:szCs w:val="18"/>
        </w:rPr>
        <w:tab/>
        <w:t>4/08/2019</w:t>
      </w:r>
    </w:p>
    <w:p w14:paraId="79BA519F" w14:textId="77777777" w:rsidR="004D3425" w:rsidRPr="008D7462" w:rsidRDefault="004D3425" w:rsidP="00557BEA">
      <w:pPr>
        <w:spacing w:after="0" w:line="240" w:lineRule="auto"/>
        <w:rPr>
          <w:sz w:val="18"/>
          <w:szCs w:val="18"/>
        </w:rPr>
      </w:pPr>
      <w:r w:rsidRPr="008D7462">
        <w:rPr>
          <w:sz w:val="18"/>
          <w:szCs w:val="18"/>
        </w:rPr>
        <w:t>|==================================================================================|</w:t>
      </w:r>
    </w:p>
    <w:p w14:paraId="7BDA4B27" w14:textId="77777777" w:rsidR="004D3425" w:rsidRPr="008D7462" w:rsidRDefault="004D3425" w:rsidP="00557BEA">
      <w:pPr>
        <w:spacing w:after="0" w:line="240" w:lineRule="auto"/>
        <w:rPr>
          <w:sz w:val="18"/>
          <w:szCs w:val="18"/>
        </w:rPr>
      </w:pPr>
      <w:r w:rsidRPr="008D7462">
        <w:rPr>
          <w:sz w:val="18"/>
          <w:szCs w:val="18"/>
        </w:rPr>
        <w:t xml:space="preserve">|  Description: Contains the definitions for the functions outlined in semaphore.h                     </w:t>
      </w:r>
    </w:p>
    <w:p w14:paraId="008203E5" w14:textId="77777777" w:rsidR="004D3425" w:rsidRPr="008D7462" w:rsidRDefault="004D3425" w:rsidP="00557BEA">
      <w:pPr>
        <w:spacing w:after="0" w:line="240" w:lineRule="auto"/>
        <w:rPr>
          <w:sz w:val="18"/>
          <w:szCs w:val="18"/>
        </w:rPr>
      </w:pPr>
      <w:r w:rsidRPr="008D7462">
        <w:rPr>
          <w:sz w:val="18"/>
          <w:szCs w:val="18"/>
        </w:rPr>
        <w:t>*==================================================================================*/</w:t>
      </w:r>
    </w:p>
    <w:p w14:paraId="16DC0AE3" w14:textId="77777777" w:rsidR="004D3425" w:rsidRPr="008D7462" w:rsidRDefault="004D3425" w:rsidP="00557BEA">
      <w:pPr>
        <w:spacing w:after="0" w:line="240" w:lineRule="auto"/>
        <w:rPr>
          <w:sz w:val="18"/>
          <w:szCs w:val="18"/>
        </w:rPr>
      </w:pPr>
    </w:p>
    <w:p w14:paraId="129A5DC4" w14:textId="77777777" w:rsidR="004D3425" w:rsidRPr="008D7462" w:rsidRDefault="004D3425" w:rsidP="00557BEA">
      <w:pPr>
        <w:spacing w:after="0" w:line="240" w:lineRule="auto"/>
        <w:rPr>
          <w:sz w:val="18"/>
          <w:szCs w:val="18"/>
        </w:rPr>
      </w:pPr>
      <w:r w:rsidRPr="008D7462">
        <w:rPr>
          <w:sz w:val="18"/>
          <w:szCs w:val="18"/>
        </w:rPr>
        <w:t>#include "window.h"</w:t>
      </w:r>
    </w:p>
    <w:p w14:paraId="470BE921" w14:textId="77777777" w:rsidR="004D3425" w:rsidRPr="008D7462" w:rsidRDefault="004D3425" w:rsidP="00557BEA">
      <w:pPr>
        <w:spacing w:after="0" w:line="240" w:lineRule="auto"/>
        <w:rPr>
          <w:sz w:val="18"/>
          <w:szCs w:val="18"/>
        </w:rPr>
      </w:pPr>
      <w:r w:rsidRPr="008D7462">
        <w:rPr>
          <w:sz w:val="18"/>
          <w:szCs w:val="18"/>
        </w:rPr>
        <w:t>#include "semaphore.h"</w:t>
      </w:r>
    </w:p>
    <w:p w14:paraId="2EFB6CAC" w14:textId="77777777" w:rsidR="004D3425" w:rsidRPr="008D7462" w:rsidRDefault="004D3425" w:rsidP="00557BEA">
      <w:pPr>
        <w:spacing w:after="0" w:line="240" w:lineRule="auto"/>
        <w:rPr>
          <w:sz w:val="18"/>
          <w:szCs w:val="18"/>
        </w:rPr>
      </w:pPr>
      <w:r w:rsidRPr="008D7462">
        <w:rPr>
          <w:sz w:val="18"/>
          <w:szCs w:val="18"/>
        </w:rPr>
        <w:t>#include "scheduler.h"</w:t>
      </w:r>
    </w:p>
    <w:p w14:paraId="7E84BDD3" w14:textId="77777777" w:rsidR="004D3425" w:rsidRPr="008D7462" w:rsidRDefault="004D3425" w:rsidP="00557BEA">
      <w:pPr>
        <w:spacing w:after="0" w:line="240" w:lineRule="auto"/>
        <w:rPr>
          <w:sz w:val="18"/>
          <w:szCs w:val="18"/>
        </w:rPr>
      </w:pPr>
    </w:p>
    <w:p w14:paraId="45734276" w14:textId="77777777" w:rsidR="004D3425" w:rsidRPr="008D7462" w:rsidRDefault="004D3425" w:rsidP="00557BEA">
      <w:pPr>
        <w:spacing w:after="0" w:line="240" w:lineRule="auto"/>
        <w:rPr>
          <w:sz w:val="18"/>
          <w:szCs w:val="18"/>
        </w:rPr>
      </w:pPr>
      <w:r w:rsidRPr="008D7462">
        <w:rPr>
          <w:sz w:val="18"/>
          <w:szCs w:val="18"/>
        </w:rPr>
        <w:t>extern semaphore sema_screen;</w:t>
      </w:r>
    </w:p>
    <w:p w14:paraId="71C9779D" w14:textId="77777777" w:rsidR="004D3425" w:rsidRPr="008D7462" w:rsidRDefault="004D3425" w:rsidP="00557BEA">
      <w:pPr>
        <w:spacing w:after="0" w:line="240" w:lineRule="auto"/>
        <w:rPr>
          <w:sz w:val="18"/>
          <w:szCs w:val="18"/>
        </w:rPr>
      </w:pPr>
      <w:r w:rsidRPr="008D7462">
        <w:rPr>
          <w:sz w:val="18"/>
          <w:szCs w:val="18"/>
        </w:rPr>
        <w:t>extern scheduler sched;</w:t>
      </w:r>
    </w:p>
    <w:p w14:paraId="58FEBE91" w14:textId="77777777" w:rsidR="004D3425" w:rsidRPr="008D7462" w:rsidRDefault="004D3425" w:rsidP="00557BEA">
      <w:pPr>
        <w:spacing w:after="0" w:line="240" w:lineRule="auto"/>
        <w:rPr>
          <w:sz w:val="18"/>
          <w:szCs w:val="18"/>
        </w:rPr>
      </w:pPr>
      <w:r w:rsidRPr="008D7462">
        <w:rPr>
          <w:sz w:val="18"/>
          <w:szCs w:val="18"/>
        </w:rPr>
        <w:t>extern scheduler TCB;</w:t>
      </w:r>
    </w:p>
    <w:p w14:paraId="3FE19652" w14:textId="77777777" w:rsidR="004D3425" w:rsidRPr="008D7462" w:rsidRDefault="004D3425" w:rsidP="00557BEA">
      <w:pPr>
        <w:spacing w:after="0" w:line="240" w:lineRule="auto"/>
        <w:rPr>
          <w:sz w:val="18"/>
          <w:szCs w:val="18"/>
        </w:rPr>
      </w:pPr>
    </w:p>
    <w:p w14:paraId="4C5092DE" w14:textId="77777777" w:rsidR="004D3425" w:rsidRPr="008D7462" w:rsidRDefault="004D3425" w:rsidP="00557BEA">
      <w:pPr>
        <w:spacing w:after="0" w:line="240" w:lineRule="auto"/>
        <w:rPr>
          <w:sz w:val="18"/>
          <w:szCs w:val="18"/>
        </w:rPr>
      </w:pPr>
      <w:r w:rsidRPr="008D7462">
        <w:rPr>
          <w:sz w:val="18"/>
          <w:szCs w:val="18"/>
        </w:rPr>
        <w:t xml:space="preserve">void semaphore::down(){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Lock resource</w:t>
      </w:r>
    </w:p>
    <w:p w14:paraId="4A1F28A3"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p>
    <w:p w14:paraId="2866D4D3"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scheduler::TCB * tcb; // new tcb object</w:t>
      </w:r>
    </w:p>
    <w:p w14:paraId="0BFF73CE"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p>
    <w:p w14:paraId="620A4E72"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if (sema_value &gt; 0){ // if no 1 else has access</w:t>
      </w:r>
    </w:p>
    <w:p w14:paraId="4070567D"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sema_value--;</w:t>
      </w:r>
      <w:r w:rsidRPr="008D7462">
        <w:rPr>
          <w:sz w:val="18"/>
          <w:szCs w:val="18"/>
        </w:rPr>
        <w:tab/>
        <w:t>// get access here</w:t>
      </w:r>
    </w:p>
    <w:p w14:paraId="30B2C28B"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 else{ // if someone else has access then we need to queue and block ourselves</w:t>
      </w:r>
    </w:p>
    <w:p w14:paraId="54DE0CC3"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 xml:space="preserve">tcb = sched.process_table.Dequeue(); </w:t>
      </w:r>
    </w:p>
    <w:p w14:paraId="659C6C81"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tcb-&gt;state = 0; // blocked</w:t>
      </w:r>
    </w:p>
    <w:p w14:paraId="3CFB7EA2"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sched.process_table.Enqueue(tcb);  //add back to process table</w:t>
      </w:r>
    </w:p>
    <w:p w14:paraId="1735EAAA"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sema_data.Enqueue(tcb); // stick in sema queue waitlist</w:t>
      </w:r>
    </w:p>
    <w:p w14:paraId="0A783F1F"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421A470D"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 (int i = 0; i &lt; sched.process_table.qSize() -1 ; i++)</w:t>
      </w:r>
    </w:p>
    <w:p w14:paraId="05249FCF"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691372C2"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tcb = sched.process_table.Dequeue();</w:t>
      </w:r>
    </w:p>
    <w:p w14:paraId="2A265CE9"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sched.process_table.Enqueue(tcb); //shuffle queue</w:t>
      </w:r>
    </w:p>
    <w:p w14:paraId="1CC727B8"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1F4B85DA"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w:t>
      </w:r>
    </w:p>
    <w:p w14:paraId="2F5AC507"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4845664C" w14:textId="77777777" w:rsidR="004D3425" w:rsidRPr="008D7462" w:rsidRDefault="004D3425" w:rsidP="00557BEA">
      <w:pPr>
        <w:spacing w:after="0" w:line="240" w:lineRule="auto"/>
        <w:rPr>
          <w:sz w:val="18"/>
          <w:szCs w:val="18"/>
        </w:rPr>
      </w:pPr>
      <w:r w:rsidRPr="008D7462">
        <w:rPr>
          <w:sz w:val="18"/>
          <w:szCs w:val="18"/>
        </w:rPr>
        <w:t>} // end of down</w:t>
      </w:r>
      <w:r w:rsidRPr="008D7462">
        <w:rPr>
          <w:sz w:val="18"/>
          <w:szCs w:val="18"/>
        </w:rPr>
        <w:tab/>
      </w:r>
      <w:r w:rsidRPr="008D7462">
        <w:rPr>
          <w:sz w:val="18"/>
          <w:szCs w:val="18"/>
        </w:rPr>
        <w:tab/>
      </w:r>
    </w:p>
    <w:p w14:paraId="297259C3" w14:textId="77777777" w:rsidR="004D3425" w:rsidRPr="008D7462" w:rsidRDefault="004D3425" w:rsidP="00557BEA">
      <w:pPr>
        <w:spacing w:after="0" w:line="240" w:lineRule="auto"/>
        <w:rPr>
          <w:sz w:val="18"/>
          <w:szCs w:val="18"/>
        </w:rPr>
      </w:pPr>
    </w:p>
    <w:p w14:paraId="22EA53C0" w14:textId="77777777" w:rsidR="004D3425" w:rsidRPr="008D7462" w:rsidRDefault="004D3425" w:rsidP="00557BEA">
      <w:pPr>
        <w:spacing w:after="0" w:line="240" w:lineRule="auto"/>
        <w:rPr>
          <w:sz w:val="18"/>
          <w:szCs w:val="18"/>
        </w:rPr>
      </w:pPr>
      <w:r w:rsidRPr="008D7462">
        <w:rPr>
          <w:sz w:val="18"/>
          <w:szCs w:val="18"/>
        </w:rPr>
        <w:t>void semaphore::up(){</w:t>
      </w:r>
      <w:r w:rsidRPr="008D7462">
        <w:rPr>
          <w:sz w:val="18"/>
          <w:szCs w:val="18"/>
        </w:rPr>
        <w:tab/>
      </w:r>
      <w:r w:rsidRPr="008D7462">
        <w:rPr>
          <w:sz w:val="18"/>
          <w:szCs w:val="18"/>
        </w:rPr>
        <w:tab/>
        <w:t xml:space="preserve">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Release the resource</w:t>
      </w:r>
    </w:p>
    <w:p w14:paraId="129BB249" w14:textId="77777777" w:rsidR="004D3425" w:rsidRPr="008D7462" w:rsidRDefault="004D3425" w:rsidP="00557BEA">
      <w:pPr>
        <w:spacing w:after="0" w:line="240" w:lineRule="auto"/>
        <w:rPr>
          <w:sz w:val="18"/>
          <w:szCs w:val="18"/>
        </w:rPr>
      </w:pPr>
    </w:p>
    <w:p w14:paraId="7A136392"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if (sema_data.isEmpty()){ // if no one is in line then set value back to 1</w:t>
      </w:r>
    </w:p>
    <w:p w14:paraId="54DFDC10"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sema_value++;</w:t>
      </w:r>
    </w:p>
    <w:p w14:paraId="2B0A2DC0"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 else {</w:t>
      </w:r>
    </w:p>
    <w:p w14:paraId="4089F3B8"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scheduler::TCB * tcb = sema_data.Dequeue(); // get first in semaphore queue</w:t>
      </w:r>
    </w:p>
    <w:p w14:paraId="0757B2F0"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scheduler::TCB * tcb2; // new tcb for comparison</w:t>
      </w:r>
    </w:p>
    <w:p w14:paraId="4A78538A"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 (int i = 0; i &lt; sched.process_table.qSize() ; i++)</w:t>
      </w:r>
    </w:p>
    <w:p w14:paraId="0529B160"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2B8653FE"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tcb2 = sched.process_table.Dequeue(); //get scheduler task</w:t>
      </w:r>
    </w:p>
    <w:p w14:paraId="5B50FFE1" w14:textId="77777777" w:rsidR="004D3425" w:rsidRPr="008D7462" w:rsidRDefault="004D3425"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t>if (tcb-&gt;thread_no == tcb2-&gt;thread_no){ // if task id in scheduler matches the one in semaphore</w:t>
      </w:r>
    </w:p>
    <w:p w14:paraId="4D7534F4"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tcb2-&gt;state = 1;  //ready // change it to ready from blocked</w:t>
      </w:r>
    </w:p>
    <w:p w14:paraId="247D42CB"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74782A87"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sched.process_table.Enqueue(tcb2); //shuffle queue</w:t>
      </w:r>
    </w:p>
    <w:p w14:paraId="41047381"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62CFFC72"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w:t>
      </w:r>
    </w:p>
    <w:p w14:paraId="6014806C" w14:textId="77777777" w:rsidR="004D3425" w:rsidRPr="008D7462" w:rsidRDefault="004D3425" w:rsidP="00557BEA">
      <w:pPr>
        <w:spacing w:after="0" w:line="240" w:lineRule="auto"/>
        <w:rPr>
          <w:sz w:val="18"/>
          <w:szCs w:val="18"/>
        </w:rPr>
      </w:pPr>
      <w:r w:rsidRPr="008D7462">
        <w:rPr>
          <w:sz w:val="18"/>
          <w:szCs w:val="18"/>
        </w:rPr>
        <w:t>} // end of up</w:t>
      </w:r>
      <w:r w:rsidRPr="008D7462">
        <w:rPr>
          <w:sz w:val="18"/>
          <w:szCs w:val="18"/>
        </w:rPr>
        <w:tab/>
      </w:r>
      <w:r w:rsidRPr="008D7462">
        <w:rPr>
          <w:sz w:val="18"/>
          <w:szCs w:val="18"/>
        </w:rPr>
        <w:tab/>
      </w:r>
      <w:r w:rsidRPr="008D7462">
        <w:rPr>
          <w:sz w:val="18"/>
          <w:szCs w:val="18"/>
        </w:rPr>
        <w:tab/>
      </w:r>
      <w:r w:rsidRPr="008D7462">
        <w:rPr>
          <w:sz w:val="18"/>
          <w:szCs w:val="18"/>
        </w:rPr>
        <w:tab/>
      </w:r>
    </w:p>
    <w:p w14:paraId="0D8F955D" w14:textId="77777777" w:rsidR="004D3425" w:rsidRPr="008D7462" w:rsidRDefault="004D3425" w:rsidP="00557BEA">
      <w:pPr>
        <w:spacing w:after="0" w:line="240" w:lineRule="auto"/>
        <w:rPr>
          <w:sz w:val="18"/>
          <w:szCs w:val="18"/>
        </w:rPr>
      </w:pPr>
    </w:p>
    <w:p w14:paraId="5861DA5D" w14:textId="77777777" w:rsidR="004D3425" w:rsidRPr="008D7462" w:rsidRDefault="004D3425" w:rsidP="00557BEA">
      <w:pPr>
        <w:spacing w:after="0" w:line="240" w:lineRule="auto"/>
        <w:rPr>
          <w:sz w:val="18"/>
          <w:szCs w:val="18"/>
        </w:rPr>
      </w:pPr>
      <w:r w:rsidRPr="008D7462">
        <w:rPr>
          <w:sz w:val="18"/>
          <w:szCs w:val="18"/>
        </w:rPr>
        <w:t>void semaphore::dump(int level, WINDOW * win){</w:t>
      </w:r>
    </w:p>
    <w:p w14:paraId="3D0309DC"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giving semaphore a resource name</w:t>
      </w:r>
    </w:p>
    <w:p w14:paraId="389E223A" w14:textId="77777777" w:rsidR="004D3425" w:rsidRPr="008D7462" w:rsidRDefault="004D3425" w:rsidP="00557BEA">
      <w:pPr>
        <w:spacing w:after="0" w:line="240" w:lineRule="auto"/>
        <w:rPr>
          <w:sz w:val="18"/>
          <w:szCs w:val="18"/>
        </w:rPr>
      </w:pPr>
    </w:p>
    <w:p w14:paraId="2593D4BA" w14:textId="77777777" w:rsidR="004D3425" w:rsidRPr="008D7462" w:rsidRDefault="004D3425" w:rsidP="00557BEA">
      <w:pPr>
        <w:spacing w:after="0" w:line="240" w:lineRule="auto"/>
        <w:rPr>
          <w:sz w:val="18"/>
          <w:szCs w:val="18"/>
        </w:rPr>
      </w:pPr>
      <w:r w:rsidRPr="008D7462">
        <w:rPr>
          <w:sz w:val="18"/>
          <w:szCs w:val="18"/>
        </w:rPr>
        <w:tab/>
        <w:t>char buff[256];</w:t>
      </w:r>
    </w:p>
    <w:p w14:paraId="3354AC40" w14:textId="77777777" w:rsidR="004D3425" w:rsidRPr="008D7462" w:rsidRDefault="004D3425" w:rsidP="00557BEA">
      <w:pPr>
        <w:spacing w:after="0" w:line="240" w:lineRule="auto"/>
        <w:rPr>
          <w:sz w:val="18"/>
          <w:szCs w:val="18"/>
        </w:rPr>
      </w:pPr>
    </w:p>
    <w:p w14:paraId="5260F46E" w14:textId="77777777" w:rsidR="004D3425" w:rsidRPr="008D7462" w:rsidRDefault="004D3425" w:rsidP="00557BEA">
      <w:pPr>
        <w:spacing w:after="0" w:line="240" w:lineRule="auto"/>
        <w:rPr>
          <w:sz w:val="18"/>
          <w:szCs w:val="18"/>
        </w:rPr>
      </w:pPr>
    </w:p>
    <w:p w14:paraId="6C8E105A" w14:textId="77777777" w:rsidR="004D3425" w:rsidRPr="008D7462" w:rsidRDefault="004D3425" w:rsidP="00557BEA">
      <w:pPr>
        <w:spacing w:after="0" w:line="240" w:lineRule="auto"/>
        <w:rPr>
          <w:sz w:val="18"/>
          <w:szCs w:val="18"/>
        </w:rPr>
      </w:pPr>
      <w:r w:rsidRPr="008D7462">
        <w:rPr>
          <w:sz w:val="18"/>
          <w:szCs w:val="18"/>
        </w:rPr>
        <w:tab/>
        <w:t>sprintf(buff, " Resource: %s Sema Value: \t%d \n", resource_name.c_str(), sema_value); // Print the resource name of the current semaphore</w:t>
      </w:r>
    </w:p>
    <w:p w14:paraId="21163838" w14:textId="77777777" w:rsidR="004D3425" w:rsidRPr="008D7462" w:rsidRDefault="004D3425" w:rsidP="00557BEA">
      <w:pPr>
        <w:spacing w:after="0" w:line="240" w:lineRule="auto"/>
        <w:rPr>
          <w:sz w:val="18"/>
          <w:szCs w:val="18"/>
        </w:rPr>
      </w:pPr>
      <w:r w:rsidRPr="008D7462">
        <w:rPr>
          <w:sz w:val="18"/>
          <w:szCs w:val="18"/>
        </w:rPr>
        <w:tab/>
        <w:t>write_window(win, buff);</w:t>
      </w:r>
    </w:p>
    <w:p w14:paraId="6C7788FE" w14:textId="77777777" w:rsidR="004D3425" w:rsidRPr="008D7462" w:rsidRDefault="004D3425" w:rsidP="00557BEA">
      <w:pPr>
        <w:spacing w:after="0" w:line="240" w:lineRule="auto"/>
        <w:rPr>
          <w:sz w:val="18"/>
          <w:szCs w:val="18"/>
        </w:rPr>
      </w:pPr>
      <w:r w:rsidRPr="008D7462">
        <w:rPr>
          <w:sz w:val="18"/>
          <w:szCs w:val="18"/>
        </w:rPr>
        <w:tab/>
      </w:r>
    </w:p>
    <w:p w14:paraId="40CF7182" w14:textId="77777777" w:rsidR="004D3425" w:rsidRPr="008D7462" w:rsidRDefault="004D3425" w:rsidP="00557BEA">
      <w:pPr>
        <w:spacing w:after="0" w:line="240" w:lineRule="auto"/>
        <w:rPr>
          <w:sz w:val="18"/>
          <w:szCs w:val="18"/>
        </w:rPr>
      </w:pPr>
      <w:r w:rsidRPr="008D7462">
        <w:rPr>
          <w:sz w:val="18"/>
          <w:szCs w:val="18"/>
        </w:rPr>
        <w:tab/>
        <w:t>std::string name;</w:t>
      </w:r>
    </w:p>
    <w:p w14:paraId="71425E2B" w14:textId="77777777" w:rsidR="004D3425" w:rsidRPr="008D7462" w:rsidRDefault="004D3425" w:rsidP="00557BEA">
      <w:pPr>
        <w:spacing w:after="0" w:line="240" w:lineRule="auto"/>
        <w:rPr>
          <w:sz w:val="18"/>
          <w:szCs w:val="18"/>
        </w:rPr>
      </w:pPr>
      <w:r w:rsidRPr="008D7462">
        <w:rPr>
          <w:sz w:val="18"/>
          <w:szCs w:val="18"/>
        </w:rPr>
        <w:tab/>
        <w:t>if (sema_data.qSize() &gt; 0){</w:t>
      </w:r>
    </w:p>
    <w:p w14:paraId="1A237E93"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scheduler::TCB * tcb;</w:t>
      </w:r>
    </w:p>
    <w:p w14:paraId="5EBB970E"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p>
    <w:p w14:paraId="5D9EE321"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for (int i = 0 ; sema_data.qSize(); i++){</w:t>
      </w:r>
    </w:p>
    <w:p w14:paraId="337C4A2C"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tcb = sema_data.Dequeue();</w:t>
      </w:r>
    </w:p>
    <w:p w14:paraId="42364404"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name = tcb-&gt;name;</w:t>
      </w:r>
    </w:p>
    <w:p w14:paraId="36DC129D"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sema_data.Enqueue(tcb);</w:t>
      </w:r>
    </w:p>
    <w:p w14:paraId="33C2DD9D"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"%s -&gt; ", name.c_str());</w:t>
      </w:r>
    </w:p>
    <w:p w14:paraId="55BC9BF0"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3FB7201A"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t>}</w:t>
      </w:r>
    </w:p>
    <w:p w14:paraId="6F575E15" w14:textId="77777777" w:rsidR="004D3425" w:rsidRPr="008D7462" w:rsidRDefault="004D3425" w:rsidP="00557BEA">
      <w:pPr>
        <w:spacing w:after="0" w:line="240" w:lineRule="auto"/>
        <w:rPr>
          <w:sz w:val="18"/>
          <w:szCs w:val="18"/>
        </w:rPr>
      </w:pPr>
      <w:r w:rsidRPr="008D7462">
        <w:rPr>
          <w:sz w:val="18"/>
          <w:szCs w:val="18"/>
        </w:rPr>
        <w:tab/>
        <w:t>} else{</w:t>
      </w:r>
    </w:p>
    <w:p w14:paraId="05C14744" w14:textId="77777777" w:rsidR="004D3425" w:rsidRPr="008D7462" w:rsidRDefault="004D3425"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write_window(win, " \tSema Queue empty\n");</w:t>
      </w:r>
    </w:p>
    <w:p w14:paraId="62D7A416" w14:textId="77777777" w:rsidR="004D3425" w:rsidRPr="008D7462" w:rsidRDefault="004D3425" w:rsidP="00557BEA">
      <w:pPr>
        <w:spacing w:after="0" w:line="240" w:lineRule="auto"/>
        <w:rPr>
          <w:sz w:val="18"/>
          <w:szCs w:val="18"/>
        </w:rPr>
      </w:pPr>
      <w:r w:rsidRPr="008D7462">
        <w:rPr>
          <w:sz w:val="18"/>
          <w:szCs w:val="18"/>
        </w:rPr>
        <w:tab/>
        <w:t>}</w:t>
      </w:r>
    </w:p>
    <w:p w14:paraId="05BEDC87" w14:textId="77777777" w:rsidR="004D3425" w:rsidRPr="008D7462" w:rsidRDefault="004D3425" w:rsidP="00557BEA">
      <w:pPr>
        <w:spacing w:after="0" w:line="240" w:lineRule="auto"/>
        <w:rPr>
          <w:sz w:val="18"/>
          <w:szCs w:val="18"/>
        </w:rPr>
      </w:pPr>
      <w:r w:rsidRPr="008D7462">
        <w:rPr>
          <w:sz w:val="18"/>
          <w:szCs w:val="18"/>
        </w:rPr>
        <w:t>} // end of dump</w:t>
      </w:r>
    </w:p>
    <w:p w14:paraId="061ED62D" w14:textId="77777777" w:rsidR="004D3425" w:rsidRPr="008D7462" w:rsidRDefault="004D3425" w:rsidP="00557BEA">
      <w:pPr>
        <w:spacing w:after="0" w:line="240" w:lineRule="auto"/>
        <w:rPr>
          <w:sz w:val="18"/>
          <w:szCs w:val="18"/>
        </w:rPr>
      </w:pPr>
    </w:p>
    <w:p w14:paraId="680B397D" w14:textId="77777777" w:rsidR="004D3425" w:rsidRPr="008D7462" w:rsidRDefault="004D3425" w:rsidP="00557BEA">
      <w:pPr>
        <w:spacing w:after="0" w:line="240" w:lineRule="auto"/>
        <w:rPr>
          <w:sz w:val="18"/>
          <w:szCs w:val="18"/>
        </w:rPr>
      </w:pPr>
      <w:r w:rsidRPr="008D7462">
        <w:rPr>
          <w:sz w:val="18"/>
          <w:szCs w:val="18"/>
        </w:rPr>
        <w:t>semaphore::semaphore(int sema_value, char* sema_name){</w:t>
      </w:r>
    </w:p>
    <w:p w14:paraId="11A952A5" w14:textId="77777777" w:rsidR="004D3425" w:rsidRPr="008D7462" w:rsidRDefault="004D3425" w:rsidP="00557BEA">
      <w:pPr>
        <w:spacing w:after="0" w:line="240" w:lineRule="auto"/>
        <w:rPr>
          <w:sz w:val="18"/>
          <w:szCs w:val="18"/>
        </w:rPr>
      </w:pPr>
      <w:r w:rsidRPr="008D7462">
        <w:rPr>
          <w:sz w:val="18"/>
          <w:szCs w:val="18"/>
        </w:rPr>
        <w:tab/>
        <w:t>count = 0;</w:t>
      </w:r>
    </w:p>
    <w:p w14:paraId="27D43C70" w14:textId="77777777" w:rsidR="004D3425" w:rsidRPr="008D7462" w:rsidRDefault="004D3425" w:rsidP="00557BEA">
      <w:pPr>
        <w:spacing w:after="0" w:line="240" w:lineRule="auto"/>
        <w:rPr>
          <w:sz w:val="18"/>
          <w:szCs w:val="18"/>
        </w:rPr>
      </w:pPr>
      <w:r w:rsidRPr="008D7462">
        <w:rPr>
          <w:sz w:val="18"/>
          <w:szCs w:val="18"/>
        </w:rPr>
        <w:tab/>
        <w:t>this-&gt;sema_value = sema_value;</w:t>
      </w:r>
      <w:r w:rsidRPr="008D7462">
        <w:rPr>
          <w:sz w:val="18"/>
          <w:szCs w:val="18"/>
        </w:rPr>
        <w:tab/>
      </w:r>
    </w:p>
    <w:p w14:paraId="141F6CE2" w14:textId="77777777" w:rsidR="004D3425" w:rsidRPr="008D7462" w:rsidRDefault="004D3425" w:rsidP="00557BEA">
      <w:pPr>
        <w:spacing w:after="0" w:line="240" w:lineRule="auto"/>
        <w:rPr>
          <w:sz w:val="18"/>
          <w:szCs w:val="18"/>
        </w:rPr>
      </w:pPr>
      <w:r w:rsidRPr="008D7462">
        <w:rPr>
          <w:sz w:val="18"/>
          <w:szCs w:val="18"/>
        </w:rPr>
        <w:tab/>
        <w:t>this-&gt;resource_name = sema_name;</w:t>
      </w:r>
    </w:p>
    <w:p w14:paraId="14A0C590" w14:textId="77777777" w:rsidR="004D3425" w:rsidRPr="008D7462" w:rsidRDefault="004D3425" w:rsidP="00557BEA">
      <w:pPr>
        <w:spacing w:after="0" w:line="240" w:lineRule="auto"/>
        <w:rPr>
          <w:sz w:val="18"/>
          <w:szCs w:val="18"/>
        </w:rPr>
      </w:pPr>
      <w:r w:rsidRPr="008D7462">
        <w:rPr>
          <w:sz w:val="18"/>
          <w:szCs w:val="18"/>
        </w:rPr>
        <w:t>}</w:t>
      </w:r>
    </w:p>
    <w:p w14:paraId="76C7E646" w14:textId="77777777" w:rsidR="004D3425" w:rsidRPr="008D7462" w:rsidRDefault="004D3425" w:rsidP="00557BEA">
      <w:pPr>
        <w:spacing w:after="0" w:line="240" w:lineRule="auto"/>
        <w:rPr>
          <w:sz w:val="18"/>
          <w:szCs w:val="18"/>
        </w:rPr>
      </w:pPr>
    </w:p>
    <w:p w14:paraId="6DD9F7C6" w14:textId="77777777" w:rsidR="004D3425" w:rsidRPr="008D7462" w:rsidRDefault="004D3425" w:rsidP="00557BEA">
      <w:pPr>
        <w:spacing w:after="0" w:line="240" w:lineRule="auto"/>
        <w:rPr>
          <w:sz w:val="18"/>
          <w:szCs w:val="18"/>
        </w:rPr>
      </w:pPr>
      <w:r w:rsidRPr="008D7462">
        <w:rPr>
          <w:sz w:val="18"/>
          <w:szCs w:val="18"/>
        </w:rPr>
        <w:t>semaphore::~semaphore(){</w:t>
      </w:r>
    </w:p>
    <w:p w14:paraId="33893EA3" w14:textId="5E0359F1" w:rsidR="00ED28CE" w:rsidRPr="008D7462" w:rsidRDefault="004D3425" w:rsidP="00557BEA">
      <w:pPr>
        <w:spacing w:after="0" w:line="240" w:lineRule="auto"/>
        <w:rPr>
          <w:sz w:val="18"/>
          <w:szCs w:val="18"/>
        </w:rPr>
      </w:pPr>
      <w:r w:rsidRPr="008D7462">
        <w:rPr>
          <w:sz w:val="18"/>
          <w:szCs w:val="18"/>
        </w:rPr>
        <w:t>}</w:t>
      </w:r>
      <w:r w:rsidRPr="008D7462">
        <w:rPr>
          <w:sz w:val="18"/>
          <w:szCs w:val="18"/>
        </w:rPr>
        <w:cr/>
      </w:r>
    </w:p>
    <w:p w14:paraId="6AFE48E9" w14:textId="77777777" w:rsidR="00A24AD0" w:rsidRPr="008D7462" w:rsidRDefault="00A24AD0"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040C1AD8" w14:textId="4605E3BB" w:rsidR="006542F0" w:rsidRPr="008D7462" w:rsidRDefault="006542F0" w:rsidP="00557BEA">
      <w:pPr>
        <w:pStyle w:val="Heading3"/>
        <w:spacing w:before="0" w:line="240" w:lineRule="auto"/>
        <w:rPr>
          <w:sz w:val="18"/>
          <w:szCs w:val="18"/>
        </w:rPr>
      </w:pPr>
      <w:bookmarkStart w:id="8" w:name="_Toc5658249"/>
      <w:r w:rsidRPr="008D7462">
        <w:rPr>
          <w:sz w:val="18"/>
          <w:szCs w:val="18"/>
        </w:rPr>
        <w:lastRenderedPageBreak/>
        <w:t>Window.h</w:t>
      </w:r>
      <w:bookmarkEnd w:id="8"/>
    </w:p>
    <w:p w14:paraId="12E876EE" w14:textId="77777777" w:rsidR="004F5E57" w:rsidRPr="008D7462" w:rsidRDefault="004F5E57" w:rsidP="00557BEA">
      <w:pPr>
        <w:spacing w:after="0" w:line="240" w:lineRule="auto"/>
        <w:rPr>
          <w:sz w:val="18"/>
          <w:szCs w:val="18"/>
        </w:rPr>
      </w:pPr>
      <w:r w:rsidRPr="008D7462">
        <w:rPr>
          <w:sz w:val="18"/>
          <w:szCs w:val="18"/>
        </w:rPr>
        <w:t>/*==================================================================================|</w:t>
      </w:r>
    </w:p>
    <w:p w14:paraId="7B275602" w14:textId="77777777" w:rsidR="004F5E57" w:rsidRPr="008D7462" w:rsidRDefault="004F5E57" w:rsidP="00557BEA">
      <w:pPr>
        <w:spacing w:after="0" w:line="240" w:lineRule="auto"/>
        <w:rPr>
          <w:sz w:val="18"/>
          <w:szCs w:val="18"/>
        </w:rPr>
      </w:pPr>
      <w:r w:rsidRPr="008D7462">
        <w:rPr>
          <w:sz w:val="18"/>
          <w:szCs w:val="18"/>
        </w:rPr>
        <w:t>|    Assignment:</w:t>
      </w:r>
      <w:r w:rsidRPr="008D7462">
        <w:rPr>
          <w:sz w:val="18"/>
          <w:szCs w:val="18"/>
        </w:rPr>
        <w:tab/>
        <w:t>Ultima 2.0 Phase 3</w:t>
      </w:r>
    </w:p>
    <w:p w14:paraId="2F1B8ADB" w14:textId="77777777" w:rsidR="004F5E57" w:rsidRPr="008D7462" w:rsidRDefault="004F5E57" w:rsidP="00557BEA">
      <w:pPr>
        <w:spacing w:after="0" w:line="240" w:lineRule="auto"/>
        <w:rPr>
          <w:sz w:val="18"/>
          <w:szCs w:val="18"/>
        </w:rPr>
      </w:pPr>
      <w:r w:rsidRPr="008D7462">
        <w:rPr>
          <w:sz w:val="18"/>
          <w:szCs w:val="18"/>
        </w:rPr>
        <w:t>|     File Name:</w:t>
      </w:r>
      <w:r w:rsidRPr="008D7462">
        <w:rPr>
          <w:sz w:val="18"/>
          <w:szCs w:val="18"/>
        </w:rPr>
        <w:tab/>
        <w:t>window.h</w:t>
      </w:r>
    </w:p>
    <w:p w14:paraId="4EAABE69" w14:textId="77777777" w:rsidR="004F5E57" w:rsidRPr="008D7462" w:rsidRDefault="004F5E57" w:rsidP="00557BEA">
      <w:pPr>
        <w:spacing w:after="0" w:line="240" w:lineRule="auto"/>
        <w:rPr>
          <w:sz w:val="18"/>
          <w:szCs w:val="18"/>
        </w:rPr>
      </w:pPr>
      <w:r w:rsidRPr="008D7462">
        <w:rPr>
          <w:sz w:val="18"/>
          <w:szCs w:val="18"/>
        </w:rPr>
        <w:t xml:space="preserve">|  Dependencies: </w:t>
      </w:r>
      <w:r w:rsidRPr="008D7462">
        <w:rPr>
          <w:sz w:val="18"/>
          <w:szCs w:val="18"/>
        </w:rPr>
        <w:tab/>
        <w:t>none</w:t>
      </w:r>
    </w:p>
    <w:p w14:paraId="0757AD98" w14:textId="77777777" w:rsidR="004F5E57" w:rsidRPr="008D7462" w:rsidRDefault="004F5E57"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49AB65D4" w14:textId="77777777" w:rsidR="004F5E57" w:rsidRPr="008D7462" w:rsidRDefault="004F5E57" w:rsidP="00557BEA">
      <w:pPr>
        <w:spacing w:after="0" w:line="240" w:lineRule="auto"/>
        <w:rPr>
          <w:sz w:val="18"/>
          <w:szCs w:val="18"/>
        </w:rPr>
      </w:pPr>
      <w:r w:rsidRPr="008D7462">
        <w:rPr>
          <w:sz w:val="18"/>
          <w:szCs w:val="18"/>
        </w:rPr>
        <w:t xml:space="preserve">|      Language: </w:t>
      </w:r>
      <w:r w:rsidRPr="008D7462">
        <w:rPr>
          <w:sz w:val="18"/>
          <w:szCs w:val="18"/>
        </w:rPr>
        <w:tab/>
        <w:t>C++</w:t>
      </w:r>
    </w:p>
    <w:p w14:paraId="4F6E460A" w14:textId="77777777" w:rsidR="004F5E57" w:rsidRPr="008D7462" w:rsidRDefault="004F5E57" w:rsidP="00557BEA">
      <w:pPr>
        <w:spacing w:after="0" w:line="240" w:lineRule="auto"/>
        <w:rPr>
          <w:sz w:val="18"/>
          <w:szCs w:val="18"/>
        </w:rPr>
      </w:pPr>
      <w:r w:rsidRPr="008D7462">
        <w:rPr>
          <w:sz w:val="18"/>
          <w:szCs w:val="18"/>
        </w:rPr>
        <w:t xml:space="preserve">|      Compiler: </w:t>
      </w:r>
      <w:r w:rsidRPr="008D7462">
        <w:rPr>
          <w:sz w:val="18"/>
          <w:szCs w:val="18"/>
        </w:rPr>
        <w:tab/>
        <w:t>G++</w:t>
      </w:r>
    </w:p>
    <w:p w14:paraId="5481C72C" w14:textId="77777777" w:rsidR="004F5E57" w:rsidRPr="008D7462" w:rsidRDefault="004F5E57"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11C2BF26" w14:textId="77777777" w:rsidR="004F5E57" w:rsidRPr="008D7462" w:rsidRDefault="004F5E57"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772BD850" w14:textId="77777777" w:rsidR="004F5E57" w:rsidRPr="008D7462" w:rsidRDefault="004F5E57"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68166826" w14:textId="77777777" w:rsidR="004F5E57" w:rsidRPr="008D7462" w:rsidRDefault="004F5E57" w:rsidP="00557BEA">
      <w:pPr>
        <w:spacing w:after="0" w:line="240" w:lineRule="auto"/>
        <w:rPr>
          <w:sz w:val="18"/>
          <w:szCs w:val="18"/>
        </w:rPr>
      </w:pPr>
      <w:r w:rsidRPr="008D7462">
        <w:rPr>
          <w:sz w:val="18"/>
          <w:szCs w:val="18"/>
        </w:rPr>
        <w:t>|  Last Updated:</w:t>
      </w:r>
      <w:r w:rsidRPr="008D7462">
        <w:rPr>
          <w:sz w:val="18"/>
          <w:szCs w:val="18"/>
        </w:rPr>
        <w:tab/>
        <w:t>3/18/2019</w:t>
      </w:r>
    </w:p>
    <w:p w14:paraId="3EA67A02" w14:textId="77777777" w:rsidR="004F5E57" w:rsidRPr="008D7462" w:rsidRDefault="004F5E57" w:rsidP="00557BEA">
      <w:pPr>
        <w:spacing w:after="0" w:line="240" w:lineRule="auto"/>
        <w:rPr>
          <w:sz w:val="18"/>
          <w:szCs w:val="18"/>
        </w:rPr>
      </w:pPr>
      <w:r w:rsidRPr="008D7462">
        <w:rPr>
          <w:sz w:val="18"/>
          <w:szCs w:val="18"/>
        </w:rPr>
        <w:t xml:space="preserve">|      Due Date: </w:t>
      </w:r>
      <w:r w:rsidRPr="008D7462">
        <w:rPr>
          <w:sz w:val="18"/>
          <w:szCs w:val="18"/>
        </w:rPr>
        <w:tab/>
        <w:t>4/08/2019</w:t>
      </w:r>
    </w:p>
    <w:p w14:paraId="13A37067" w14:textId="77777777" w:rsidR="004F5E57" w:rsidRPr="008D7462" w:rsidRDefault="004F5E57" w:rsidP="00557BEA">
      <w:pPr>
        <w:spacing w:after="0" w:line="240" w:lineRule="auto"/>
        <w:rPr>
          <w:sz w:val="18"/>
          <w:szCs w:val="18"/>
        </w:rPr>
      </w:pPr>
      <w:r w:rsidRPr="008D7462">
        <w:rPr>
          <w:sz w:val="18"/>
          <w:szCs w:val="18"/>
        </w:rPr>
        <w:t>|==================================================================================|</w:t>
      </w:r>
    </w:p>
    <w:p w14:paraId="001BD273" w14:textId="77777777" w:rsidR="004F5E57" w:rsidRPr="008D7462" w:rsidRDefault="004F5E57" w:rsidP="00557BEA">
      <w:pPr>
        <w:spacing w:after="0" w:line="240" w:lineRule="auto"/>
        <w:rPr>
          <w:sz w:val="18"/>
          <w:szCs w:val="18"/>
        </w:rPr>
      </w:pPr>
      <w:r w:rsidRPr="008D7462">
        <w:rPr>
          <w:sz w:val="18"/>
          <w:szCs w:val="18"/>
        </w:rPr>
        <w:t>|  Description: This is the header file which defines the class window. There are 5 functions.</w:t>
      </w:r>
    </w:p>
    <w:p w14:paraId="46652DA4" w14:textId="77777777" w:rsidR="004F5E57" w:rsidRPr="008D7462" w:rsidRDefault="004F5E57"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-create_window draws a new window at a specified size and position, it also turns on scrolling. </w:t>
      </w:r>
    </w:p>
    <w:p w14:paraId="3294B855" w14:textId="77777777" w:rsidR="004F5E57" w:rsidRPr="008D7462" w:rsidRDefault="004F5E57"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-write_window sends text to a specific window either with a position or without.</w:t>
      </w:r>
    </w:p>
    <w:p w14:paraId="0E706F3F" w14:textId="77777777" w:rsidR="004F5E57" w:rsidRPr="008D7462" w:rsidRDefault="004F5E57"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-display_help prints a help window with console options for the user. </w:t>
      </w:r>
    </w:p>
    <w:p w14:paraId="0A68799D" w14:textId="77777777" w:rsidR="004F5E57" w:rsidRPr="008D7462" w:rsidRDefault="004F5E57"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-perform_simple_output is the function that the thread will run while alive, it prints an incrementing message.</w:t>
      </w:r>
    </w:p>
    <w:p w14:paraId="650E3893" w14:textId="77777777" w:rsidR="004F5E57" w:rsidRPr="008D7462" w:rsidRDefault="004F5E57" w:rsidP="00557BEA">
      <w:pPr>
        <w:spacing w:after="0" w:line="240" w:lineRule="auto"/>
        <w:rPr>
          <w:sz w:val="18"/>
          <w:szCs w:val="18"/>
        </w:rPr>
      </w:pPr>
      <w:r w:rsidRPr="008D7462">
        <w:rPr>
          <w:sz w:val="18"/>
          <w:szCs w:val="18"/>
        </w:rPr>
        <w:t>*==================================================================================*/</w:t>
      </w:r>
    </w:p>
    <w:p w14:paraId="6D9D569C" w14:textId="77777777" w:rsidR="004F5E57" w:rsidRPr="008D7462" w:rsidRDefault="004F5E57" w:rsidP="00557BEA">
      <w:pPr>
        <w:spacing w:after="0" w:line="240" w:lineRule="auto"/>
        <w:rPr>
          <w:sz w:val="18"/>
          <w:szCs w:val="18"/>
        </w:rPr>
      </w:pPr>
    </w:p>
    <w:p w14:paraId="48109E80" w14:textId="77777777" w:rsidR="004F5E57" w:rsidRPr="008D7462" w:rsidRDefault="004F5E57" w:rsidP="00557BEA">
      <w:pPr>
        <w:spacing w:after="0" w:line="240" w:lineRule="auto"/>
        <w:rPr>
          <w:sz w:val="18"/>
          <w:szCs w:val="18"/>
        </w:rPr>
      </w:pPr>
      <w:r w:rsidRPr="008D7462">
        <w:rPr>
          <w:sz w:val="18"/>
          <w:szCs w:val="18"/>
        </w:rPr>
        <w:t>#ifndef WINDOW_H</w:t>
      </w:r>
    </w:p>
    <w:p w14:paraId="409D69D8" w14:textId="77777777" w:rsidR="004F5E57" w:rsidRPr="008D7462" w:rsidRDefault="004F5E57" w:rsidP="00557BEA">
      <w:pPr>
        <w:spacing w:after="0" w:line="240" w:lineRule="auto"/>
        <w:rPr>
          <w:sz w:val="18"/>
          <w:szCs w:val="18"/>
        </w:rPr>
      </w:pPr>
      <w:r w:rsidRPr="008D7462">
        <w:rPr>
          <w:sz w:val="18"/>
          <w:szCs w:val="18"/>
        </w:rPr>
        <w:t>#define WINDOW_H</w:t>
      </w:r>
    </w:p>
    <w:p w14:paraId="71F25909" w14:textId="77777777" w:rsidR="004F5E57" w:rsidRPr="008D7462" w:rsidRDefault="004F5E57" w:rsidP="00557BEA">
      <w:pPr>
        <w:spacing w:after="0" w:line="240" w:lineRule="auto"/>
        <w:rPr>
          <w:sz w:val="18"/>
          <w:szCs w:val="18"/>
        </w:rPr>
      </w:pPr>
    </w:p>
    <w:p w14:paraId="794E98BD" w14:textId="77777777" w:rsidR="004F5E57" w:rsidRPr="008D7462" w:rsidRDefault="004F5E57" w:rsidP="00557BEA">
      <w:pPr>
        <w:spacing w:after="0" w:line="240" w:lineRule="auto"/>
        <w:rPr>
          <w:sz w:val="18"/>
          <w:szCs w:val="18"/>
        </w:rPr>
      </w:pPr>
      <w:r w:rsidRPr="008D7462">
        <w:rPr>
          <w:sz w:val="18"/>
          <w:szCs w:val="18"/>
        </w:rPr>
        <w:t>#include &lt;iostream&gt;</w:t>
      </w:r>
    </w:p>
    <w:p w14:paraId="57468F35" w14:textId="77777777" w:rsidR="004F5E57" w:rsidRPr="008D7462" w:rsidRDefault="004F5E57" w:rsidP="00557BEA">
      <w:pPr>
        <w:spacing w:after="0" w:line="240" w:lineRule="auto"/>
        <w:rPr>
          <w:sz w:val="18"/>
          <w:szCs w:val="18"/>
        </w:rPr>
      </w:pPr>
      <w:r w:rsidRPr="008D7462">
        <w:rPr>
          <w:sz w:val="18"/>
          <w:szCs w:val="18"/>
        </w:rPr>
        <w:t xml:space="preserve">#include &lt;pthread.h&gt; </w:t>
      </w:r>
      <w:r w:rsidRPr="008D7462">
        <w:rPr>
          <w:sz w:val="18"/>
          <w:szCs w:val="18"/>
        </w:rPr>
        <w:tab/>
        <w:t>// Needed for using the pthread library</w:t>
      </w:r>
    </w:p>
    <w:p w14:paraId="48F0CA88" w14:textId="77777777" w:rsidR="004F5E57" w:rsidRPr="008D7462" w:rsidRDefault="004F5E57" w:rsidP="00557BEA">
      <w:pPr>
        <w:spacing w:after="0" w:line="240" w:lineRule="auto"/>
        <w:rPr>
          <w:sz w:val="18"/>
          <w:szCs w:val="18"/>
        </w:rPr>
      </w:pPr>
      <w:r w:rsidRPr="008D7462">
        <w:rPr>
          <w:sz w:val="18"/>
          <w:szCs w:val="18"/>
        </w:rPr>
        <w:t>#include &lt;assert.h&gt;</w:t>
      </w:r>
    </w:p>
    <w:p w14:paraId="58969AEC" w14:textId="77777777" w:rsidR="004F5E57" w:rsidRPr="008D7462" w:rsidRDefault="004F5E57" w:rsidP="00557BEA">
      <w:pPr>
        <w:spacing w:after="0" w:line="240" w:lineRule="auto"/>
        <w:rPr>
          <w:sz w:val="18"/>
          <w:szCs w:val="18"/>
        </w:rPr>
      </w:pPr>
      <w:r w:rsidRPr="008D7462">
        <w:rPr>
          <w:sz w:val="18"/>
          <w:szCs w:val="18"/>
        </w:rPr>
        <w:t>#include &lt;time.h&gt;</w:t>
      </w:r>
    </w:p>
    <w:p w14:paraId="24C22F92" w14:textId="77777777" w:rsidR="004F5E57" w:rsidRPr="008D7462" w:rsidRDefault="004F5E57" w:rsidP="00557BEA">
      <w:pPr>
        <w:spacing w:after="0" w:line="240" w:lineRule="auto"/>
        <w:rPr>
          <w:sz w:val="18"/>
          <w:szCs w:val="18"/>
        </w:rPr>
      </w:pPr>
      <w:r w:rsidRPr="008D7462">
        <w:rPr>
          <w:sz w:val="18"/>
          <w:szCs w:val="18"/>
        </w:rPr>
        <w:t xml:space="preserve">#include &lt;unistd.h&gt; </w:t>
      </w:r>
      <w:r w:rsidRPr="008D7462">
        <w:rPr>
          <w:sz w:val="18"/>
          <w:szCs w:val="18"/>
        </w:rPr>
        <w:tab/>
        <w:t>// Needed for sleep()</w:t>
      </w:r>
    </w:p>
    <w:p w14:paraId="48A7B3BA" w14:textId="77777777" w:rsidR="004F5E57" w:rsidRPr="008D7462" w:rsidRDefault="004F5E57" w:rsidP="00557BEA">
      <w:pPr>
        <w:spacing w:after="0" w:line="240" w:lineRule="auto"/>
        <w:rPr>
          <w:sz w:val="18"/>
          <w:szCs w:val="18"/>
        </w:rPr>
      </w:pPr>
      <w:r w:rsidRPr="008D7462">
        <w:rPr>
          <w:sz w:val="18"/>
          <w:szCs w:val="18"/>
        </w:rPr>
        <w:t xml:space="preserve">#include &lt;ncurses.h&gt; </w:t>
      </w:r>
      <w:r w:rsidRPr="008D7462">
        <w:rPr>
          <w:sz w:val="18"/>
          <w:szCs w:val="18"/>
        </w:rPr>
        <w:tab/>
        <w:t>// Needed for Curses windowing</w:t>
      </w:r>
    </w:p>
    <w:p w14:paraId="64A6CF8B" w14:textId="77777777" w:rsidR="004F5E57" w:rsidRPr="008D7462" w:rsidRDefault="004F5E57" w:rsidP="00557BEA">
      <w:pPr>
        <w:spacing w:after="0" w:line="240" w:lineRule="auto"/>
        <w:rPr>
          <w:sz w:val="18"/>
          <w:szCs w:val="18"/>
        </w:rPr>
      </w:pPr>
      <w:r w:rsidRPr="008D7462">
        <w:rPr>
          <w:sz w:val="18"/>
          <w:szCs w:val="18"/>
        </w:rPr>
        <w:t xml:space="preserve">#include &lt;stdarg.h&gt; </w:t>
      </w:r>
      <w:r w:rsidRPr="008D7462">
        <w:rPr>
          <w:sz w:val="18"/>
          <w:szCs w:val="18"/>
        </w:rPr>
        <w:tab/>
        <w:t>// needed for formatted output to window</w:t>
      </w:r>
    </w:p>
    <w:p w14:paraId="6E74F3B1" w14:textId="77777777" w:rsidR="004F5E57" w:rsidRPr="008D7462" w:rsidRDefault="004F5E57" w:rsidP="00557BEA">
      <w:pPr>
        <w:spacing w:after="0" w:line="240" w:lineRule="auto"/>
        <w:rPr>
          <w:sz w:val="18"/>
          <w:szCs w:val="18"/>
        </w:rPr>
      </w:pPr>
      <w:r w:rsidRPr="008D7462">
        <w:rPr>
          <w:sz w:val="18"/>
          <w:szCs w:val="18"/>
        </w:rPr>
        <w:t>#include &lt;termios.h&gt;</w:t>
      </w:r>
    </w:p>
    <w:p w14:paraId="17B5B23B" w14:textId="77777777" w:rsidR="004F5E57" w:rsidRPr="008D7462" w:rsidRDefault="004F5E57" w:rsidP="00557BEA">
      <w:pPr>
        <w:spacing w:after="0" w:line="240" w:lineRule="auto"/>
        <w:rPr>
          <w:sz w:val="18"/>
          <w:szCs w:val="18"/>
        </w:rPr>
      </w:pPr>
      <w:r w:rsidRPr="008D7462">
        <w:rPr>
          <w:sz w:val="18"/>
          <w:szCs w:val="18"/>
        </w:rPr>
        <w:t>#include &lt;fcntl.h&gt;</w:t>
      </w:r>
    </w:p>
    <w:p w14:paraId="30834EB0" w14:textId="77777777" w:rsidR="004F5E57" w:rsidRPr="008D7462" w:rsidRDefault="004F5E57" w:rsidP="00557BEA">
      <w:pPr>
        <w:spacing w:after="0" w:line="240" w:lineRule="auto"/>
        <w:rPr>
          <w:sz w:val="18"/>
          <w:szCs w:val="18"/>
        </w:rPr>
      </w:pPr>
      <w:r w:rsidRPr="008D7462">
        <w:rPr>
          <w:sz w:val="18"/>
          <w:szCs w:val="18"/>
        </w:rPr>
        <w:t>#include &lt;cstdlib&gt;</w:t>
      </w:r>
    </w:p>
    <w:p w14:paraId="386E73D4" w14:textId="77777777" w:rsidR="004F5E57" w:rsidRPr="008D7462" w:rsidRDefault="004F5E57" w:rsidP="00557BEA">
      <w:pPr>
        <w:spacing w:after="0" w:line="240" w:lineRule="auto"/>
        <w:rPr>
          <w:sz w:val="18"/>
          <w:szCs w:val="18"/>
        </w:rPr>
      </w:pPr>
    </w:p>
    <w:p w14:paraId="005E6735" w14:textId="77777777" w:rsidR="004F5E57" w:rsidRPr="008D7462" w:rsidRDefault="004F5E57" w:rsidP="00557BEA">
      <w:pPr>
        <w:spacing w:after="0" w:line="240" w:lineRule="auto"/>
        <w:rPr>
          <w:sz w:val="18"/>
          <w:szCs w:val="18"/>
        </w:rPr>
      </w:pPr>
      <w:r w:rsidRPr="008D7462">
        <w:rPr>
          <w:sz w:val="18"/>
          <w:szCs w:val="18"/>
        </w:rPr>
        <w:t>WINDOW *create_window(int height, int width, int starty, int startx);</w:t>
      </w:r>
    </w:p>
    <w:p w14:paraId="40AA11E7" w14:textId="77777777" w:rsidR="004F5E57" w:rsidRPr="008D7462" w:rsidRDefault="004F5E57" w:rsidP="00557BEA">
      <w:pPr>
        <w:spacing w:after="0" w:line="240" w:lineRule="auto"/>
        <w:rPr>
          <w:sz w:val="18"/>
          <w:szCs w:val="18"/>
        </w:rPr>
      </w:pPr>
      <w:r w:rsidRPr="008D7462">
        <w:rPr>
          <w:sz w:val="18"/>
          <w:szCs w:val="18"/>
        </w:rPr>
        <w:t>void write_window(WINDOW * Win, const char* text);</w:t>
      </w:r>
    </w:p>
    <w:p w14:paraId="577DA6DB" w14:textId="77777777" w:rsidR="004F5E57" w:rsidRPr="008D7462" w:rsidRDefault="004F5E57" w:rsidP="00557BEA">
      <w:pPr>
        <w:spacing w:after="0" w:line="240" w:lineRule="auto"/>
        <w:rPr>
          <w:sz w:val="18"/>
          <w:szCs w:val="18"/>
        </w:rPr>
      </w:pPr>
      <w:r w:rsidRPr="008D7462">
        <w:rPr>
          <w:sz w:val="18"/>
          <w:szCs w:val="18"/>
        </w:rPr>
        <w:t>void write_window(WINDOW * Win, int x, int y, const char* text);</w:t>
      </w:r>
    </w:p>
    <w:p w14:paraId="0A7702EB" w14:textId="77777777" w:rsidR="004F5E57" w:rsidRPr="008D7462" w:rsidRDefault="004F5E57" w:rsidP="00557BEA">
      <w:pPr>
        <w:spacing w:after="0" w:line="240" w:lineRule="auto"/>
        <w:rPr>
          <w:sz w:val="18"/>
          <w:szCs w:val="18"/>
        </w:rPr>
      </w:pPr>
      <w:r w:rsidRPr="008D7462">
        <w:rPr>
          <w:sz w:val="18"/>
          <w:szCs w:val="18"/>
        </w:rPr>
        <w:t>void display_help(WINDOW * Win);</w:t>
      </w:r>
    </w:p>
    <w:p w14:paraId="12B79F4E" w14:textId="77777777" w:rsidR="004F5E57" w:rsidRPr="008D7462" w:rsidRDefault="004F5E57" w:rsidP="00557BEA">
      <w:pPr>
        <w:spacing w:after="0" w:line="240" w:lineRule="auto"/>
        <w:rPr>
          <w:sz w:val="18"/>
          <w:szCs w:val="18"/>
        </w:rPr>
      </w:pPr>
      <w:r w:rsidRPr="008D7462">
        <w:rPr>
          <w:sz w:val="18"/>
          <w:szCs w:val="18"/>
        </w:rPr>
        <w:t>void *perform_simple_output(void *arguments);</w:t>
      </w:r>
    </w:p>
    <w:p w14:paraId="29673413" w14:textId="77777777" w:rsidR="004F5E57" w:rsidRPr="008D7462" w:rsidRDefault="004F5E57" w:rsidP="00557BEA">
      <w:pPr>
        <w:spacing w:after="0" w:line="240" w:lineRule="auto"/>
        <w:rPr>
          <w:sz w:val="18"/>
          <w:szCs w:val="18"/>
        </w:rPr>
      </w:pPr>
      <w:r w:rsidRPr="008D7462">
        <w:rPr>
          <w:sz w:val="18"/>
          <w:szCs w:val="18"/>
        </w:rPr>
        <w:t>void *ui_loop(void *arguments);</w:t>
      </w:r>
    </w:p>
    <w:p w14:paraId="77459457" w14:textId="77777777" w:rsidR="004F5E57" w:rsidRPr="008D7462" w:rsidRDefault="004F5E57" w:rsidP="00557BEA">
      <w:pPr>
        <w:spacing w:after="0" w:line="240" w:lineRule="auto"/>
        <w:rPr>
          <w:sz w:val="18"/>
          <w:szCs w:val="18"/>
        </w:rPr>
      </w:pPr>
    </w:p>
    <w:p w14:paraId="43FA15E5" w14:textId="26121C7F" w:rsidR="004F5E57" w:rsidRPr="008D7462" w:rsidRDefault="004F5E57" w:rsidP="00557BEA">
      <w:pPr>
        <w:spacing w:after="0" w:line="240" w:lineRule="auto"/>
        <w:rPr>
          <w:sz w:val="18"/>
          <w:szCs w:val="18"/>
        </w:rPr>
      </w:pPr>
      <w:r w:rsidRPr="008D7462">
        <w:rPr>
          <w:sz w:val="18"/>
          <w:szCs w:val="18"/>
        </w:rPr>
        <w:t>#endif</w:t>
      </w:r>
    </w:p>
    <w:p w14:paraId="1FDBF04E" w14:textId="539EB4B4" w:rsidR="002571E1" w:rsidRPr="008D7462" w:rsidRDefault="002571E1" w:rsidP="00557BEA">
      <w:pPr>
        <w:spacing w:after="0" w:line="240" w:lineRule="auto"/>
        <w:rPr>
          <w:sz w:val="18"/>
          <w:szCs w:val="18"/>
        </w:rPr>
      </w:pPr>
      <w:r w:rsidRPr="008D7462">
        <w:rPr>
          <w:sz w:val="18"/>
          <w:szCs w:val="18"/>
        </w:rPr>
        <w:br w:type="page"/>
      </w:r>
    </w:p>
    <w:p w14:paraId="0A874B77" w14:textId="77777777" w:rsidR="002571E1" w:rsidRPr="008D7462" w:rsidRDefault="002571E1" w:rsidP="00557BEA">
      <w:pPr>
        <w:spacing w:after="0" w:line="240" w:lineRule="auto"/>
        <w:rPr>
          <w:sz w:val="18"/>
          <w:szCs w:val="18"/>
        </w:rPr>
      </w:pPr>
    </w:p>
    <w:p w14:paraId="061F4698" w14:textId="1F7FA11C" w:rsidR="00CD391B" w:rsidRPr="008D7462" w:rsidRDefault="006542F0" w:rsidP="00557BEA">
      <w:pPr>
        <w:pStyle w:val="Heading3"/>
        <w:spacing w:before="0" w:line="240" w:lineRule="auto"/>
        <w:rPr>
          <w:sz w:val="18"/>
          <w:szCs w:val="18"/>
        </w:rPr>
      </w:pPr>
      <w:bookmarkStart w:id="9" w:name="_Toc5658250"/>
      <w:r w:rsidRPr="008D7462">
        <w:rPr>
          <w:sz w:val="18"/>
          <w:szCs w:val="18"/>
        </w:rPr>
        <w:t>Window.cpp</w:t>
      </w:r>
      <w:bookmarkEnd w:id="9"/>
    </w:p>
    <w:p w14:paraId="1706329D" w14:textId="77777777" w:rsidR="008D7462" w:rsidRPr="008D7462" w:rsidRDefault="008D7462" w:rsidP="00557BEA">
      <w:pPr>
        <w:spacing w:after="0" w:line="240" w:lineRule="auto"/>
        <w:rPr>
          <w:sz w:val="18"/>
          <w:szCs w:val="18"/>
        </w:rPr>
      </w:pPr>
      <w:r w:rsidRPr="008D7462">
        <w:rPr>
          <w:sz w:val="18"/>
          <w:szCs w:val="18"/>
        </w:rPr>
        <w:t>/*==================================================================================|</w:t>
      </w:r>
    </w:p>
    <w:p w14:paraId="63D067BB" w14:textId="77777777" w:rsidR="008D7462" w:rsidRPr="008D7462" w:rsidRDefault="008D7462" w:rsidP="00557BEA">
      <w:pPr>
        <w:spacing w:after="0" w:line="240" w:lineRule="auto"/>
        <w:rPr>
          <w:sz w:val="18"/>
          <w:szCs w:val="18"/>
        </w:rPr>
      </w:pPr>
      <w:r w:rsidRPr="008D7462">
        <w:rPr>
          <w:sz w:val="18"/>
          <w:szCs w:val="18"/>
        </w:rPr>
        <w:t>|    Assignment:</w:t>
      </w:r>
      <w:r w:rsidRPr="008D7462">
        <w:rPr>
          <w:sz w:val="18"/>
          <w:szCs w:val="18"/>
        </w:rPr>
        <w:tab/>
        <w:t>Ultima 2.0 Phase 4</w:t>
      </w:r>
    </w:p>
    <w:p w14:paraId="4D2861B3" w14:textId="77777777" w:rsidR="008D7462" w:rsidRPr="008D7462" w:rsidRDefault="008D7462" w:rsidP="00557BEA">
      <w:pPr>
        <w:spacing w:after="0" w:line="240" w:lineRule="auto"/>
        <w:rPr>
          <w:sz w:val="18"/>
          <w:szCs w:val="18"/>
        </w:rPr>
      </w:pPr>
      <w:r w:rsidRPr="008D7462">
        <w:rPr>
          <w:sz w:val="18"/>
          <w:szCs w:val="18"/>
        </w:rPr>
        <w:t>|     File Name:</w:t>
      </w:r>
      <w:r w:rsidRPr="008D7462">
        <w:rPr>
          <w:sz w:val="18"/>
          <w:szCs w:val="18"/>
        </w:rPr>
        <w:tab/>
        <w:t>window.cpp</w:t>
      </w:r>
    </w:p>
    <w:p w14:paraId="2138F808" w14:textId="77777777" w:rsidR="008D7462" w:rsidRPr="008D7462" w:rsidRDefault="008D7462" w:rsidP="00557BEA">
      <w:pPr>
        <w:spacing w:after="0" w:line="240" w:lineRule="auto"/>
        <w:rPr>
          <w:sz w:val="18"/>
          <w:szCs w:val="18"/>
        </w:rPr>
      </w:pPr>
      <w:r w:rsidRPr="008D7462">
        <w:rPr>
          <w:sz w:val="18"/>
          <w:szCs w:val="18"/>
        </w:rPr>
        <w:t xml:space="preserve">|  Dependencies: </w:t>
      </w:r>
      <w:r w:rsidRPr="008D7462">
        <w:rPr>
          <w:sz w:val="18"/>
          <w:szCs w:val="18"/>
        </w:rPr>
        <w:tab/>
        <w:t>semaphore.h window.h</w:t>
      </w:r>
    </w:p>
    <w:p w14:paraId="219002E1" w14:textId="77777777" w:rsidR="008D7462" w:rsidRPr="008D7462" w:rsidRDefault="008D7462"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2CCB3F84" w14:textId="77777777" w:rsidR="008D7462" w:rsidRPr="008D7462" w:rsidRDefault="008D7462" w:rsidP="00557BEA">
      <w:pPr>
        <w:spacing w:after="0" w:line="240" w:lineRule="auto"/>
        <w:rPr>
          <w:sz w:val="18"/>
          <w:szCs w:val="18"/>
        </w:rPr>
      </w:pPr>
      <w:r w:rsidRPr="008D7462">
        <w:rPr>
          <w:sz w:val="18"/>
          <w:szCs w:val="18"/>
        </w:rPr>
        <w:t xml:space="preserve">|      Language: </w:t>
      </w:r>
      <w:r w:rsidRPr="008D7462">
        <w:rPr>
          <w:sz w:val="18"/>
          <w:szCs w:val="18"/>
        </w:rPr>
        <w:tab/>
        <w:t>C++</w:t>
      </w:r>
    </w:p>
    <w:p w14:paraId="0C507343" w14:textId="77777777" w:rsidR="008D7462" w:rsidRPr="008D7462" w:rsidRDefault="008D7462" w:rsidP="00557BEA">
      <w:pPr>
        <w:spacing w:after="0" w:line="240" w:lineRule="auto"/>
        <w:rPr>
          <w:sz w:val="18"/>
          <w:szCs w:val="18"/>
        </w:rPr>
      </w:pPr>
      <w:r w:rsidRPr="008D7462">
        <w:rPr>
          <w:sz w:val="18"/>
          <w:szCs w:val="18"/>
        </w:rPr>
        <w:t xml:space="preserve">|      Compiler: </w:t>
      </w:r>
      <w:r w:rsidRPr="008D7462">
        <w:rPr>
          <w:sz w:val="18"/>
          <w:szCs w:val="18"/>
        </w:rPr>
        <w:tab/>
        <w:t>G++</w:t>
      </w:r>
    </w:p>
    <w:p w14:paraId="05628FAF" w14:textId="77777777" w:rsidR="008D7462" w:rsidRPr="008D7462" w:rsidRDefault="008D7462"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312EE4D9" w14:textId="77777777" w:rsidR="008D7462" w:rsidRPr="008D7462" w:rsidRDefault="008D7462"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6F0E1C1D" w14:textId="77777777" w:rsidR="008D7462" w:rsidRPr="008D7462" w:rsidRDefault="008D7462"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0B598916" w14:textId="77777777" w:rsidR="008D7462" w:rsidRPr="008D7462" w:rsidRDefault="008D7462" w:rsidP="00557BEA">
      <w:pPr>
        <w:spacing w:after="0" w:line="240" w:lineRule="auto"/>
        <w:rPr>
          <w:sz w:val="18"/>
          <w:szCs w:val="18"/>
        </w:rPr>
      </w:pPr>
      <w:r w:rsidRPr="008D7462">
        <w:rPr>
          <w:sz w:val="18"/>
          <w:szCs w:val="18"/>
        </w:rPr>
        <w:t>|  Last Updated:</w:t>
      </w:r>
      <w:r w:rsidRPr="008D7462">
        <w:rPr>
          <w:sz w:val="18"/>
          <w:szCs w:val="18"/>
        </w:rPr>
        <w:tab/>
        <w:t>4/08/2019</w:t>
      </w:r>
    </w:p>
    <w:p w14:paraId="04ECD0E9" w14:textId="77777777" w:rsidR="008D7462" w:rsidRPr="008D7462" w:rsidRDefault="008D7462" w:rsidP="00557BEA">
      <w:pPr>
        <w:spacing w:after="0" w:line="240" w:lineRule="auto"/>
        <w:rPr>
          <w:sz w:val="18"/>
          <w:szCs w:val="18"/>
        </w:rPr>
      </w:pPr>
      <w:r w:rsidRPr="008D7462">
        <w:rPr>
          <w:sz w:val="18"/>
          <w:szCs w:val="18"/>
        </w:rPr>
        <w:t xml:space="preserve">|      Due Date: </w:t>
      </w:r>
      <w:r w:rsidRPr="008D7462">
        <w:rPr>
          <w:sz w:val="18"/>
          <w:szCs w:val="18"/>
        </w:rPr>
        <w:tab/>
        <w:t>4/08/2019</w:t>
      </w:r>
    </w:p>
    <w:p w14:paraId="0C172BCD" w14:textId="77777777" w:rsidR="008D7462" w:rsidRPr="008D7462" w:rsidRDefault="008D7462" w:rsidP="00557BEA">
      <w:pPr>
        <w:spacing w:after="0" w:line="240" w:lineRule="auto"/>
        <w:rPr>
          <w:sz w:val="18"/>
          <w:szCs w:val="18"/>
        </w:rPr>
      </w:pPr>
      <w:r w:rsidRPr="008D7462">
        <w:rPr>
          <w:sz w:val="18"/>
          <w:szCs w:val="18"/>
        </w:rPr>
        <w:t>|==================================================================================|</w:t>
      </w:r>
    </w:p>
    <w:p w14:paraId="6FF810F1" w14:textId="77777777" w:rsidR="008D7462" w:rsidRPr="008D7462" w:rsidRDefault="008D7462" w:rsidP="00557BEA">
      <w:pPr>
        <w:spacing w:after="0" w:line="240" w:lineRule="auto"/>
        <w:rPr>
          <w:sz w:val="18"/>
          <w:szCs w:val="18"/>
        </w:rPr>
      </w:pPr>
      <w:r w:rsidRPr="008D7462">
        <w:rPr>
          <w:sz w:val="18"/>
          <w:szCs w:val="18"/>
        </w:rPr>
        <w:t xml:space="preserve">|  Description: Contains the definitions for the functions outlined in window.h                     </w:t>
      </w:r>
    </w:p>
    <w:p w14:paraId="1AAED39B" w14:textId="77777777" w:rsidR="008D7462" w:rsidRPr="008D7462" w:rsidRDefault="008D7462" w:rsidP="00557BEA">
      <w:pPr>
        <w:spacing w:after="0" w:line="240" w:lineRule="auto"/>
        <w:rPr>
          <w:sz w:val="18"/>
          <w:szCs w:val="18"/>
        </w:rPr>
      </w:pPr>
      <w:r w:rsidRPr="008D7462">
        <w:rPr>
          <w:sz w:val="18"/>
          <w:szCs w:val="18"/>
        </w:rPr>
        <w:t>*==================================================================================*/</w:t>
      </w:r>
    </w:p>
    <w:p w14:paraId="3FF8A412" w14:textId="77777777" w:rsidR="008D7462" w:rsidRPr="008D7462" w:rsidRDefault="008D7462" w:rsidP="00557BEA">
      <w:pPr>
        <w:spacing w:after="0" w:line="240" w:lineRule="auto"/>
        <w:rPr>
          <w:sz w:val="18"/>
          <w:szCs w:val="18"/>
        </w:rPr>
      </w:pPr>
    </w:p>
    <w:p w14:paraId="40BB1A4F" w14:textId="77777777" w:rsidR="008D7462" w:rsidRPr="008D7462" w:rsidRDefault="008D7462" w:rsidP="00557BEA">
      <w:pPr>
        <w:spacing w:after="0" w:line="240" w:lineRule="auto"/>
        <w:rPr>
          <w:sz w:val="18"/>
          <w:szCs w:val="18"/>
        </w:rPr>
      </w:pPr>
      <w:r w:rsidRPr="008D7462">
        <w:rPr>
          <w:sz w:val="18"/>
          <w:szCs w:val="18"/>
        </w:rPr>
        <w:t>#include "window.h"</w:t>
      </w:r>
    </w:p>
    <w:p w14:paraId="64ED2562" w14:textId="77777777" w:rsidR="008D7462" w:rsidRPr="008D7462" w:rsidRDefault="008D7462" w:rsidP="00557BEA">
      <w:pPr>
        <w:spacing w:after="0" w:line="240" w:lineRule="auto"/>
        <w:rPr>
          <w:sz w:val="18"/>
          <w:szCs w:val="18"/>
        </w:rPr>
      </w:pPr>
      <w:r w:rsidRPr="008D7462">
        <w:rPr>
          <w:sz w:val="18"/>
          <w:szCs w:val="18"/>
        </w:rPr>
        <w:t>#include "semaphore.h"</w:t>
      </w:r>
    </w:p>
    <w:p w14:paraId="78C014E3" w14:textId="77777777" w:rsidR="008D7462" w:rsidRPr="008D7462" w:rsidRDefault="008D7462" w:rsidP="00557BEA">
      <w:pPr>
        <w:spacing w:after="0" w:line="240" w:lineRule="auto"/>
        <w:rPr>
          <w:sz w:val="18"/>
          <w:szCs w:val="18"/>
        </w:rPr>
      </w:pPr>
      <w:r w:rsidRPr="008D7462">
        <w:rPr>
          <w:sz w:val="18"/>
          <w:szCs w:val="18"/>
        </w:rPr>
        <w:t>#include "ipc.h"</w:t>
      </w:r>
    </w:p>
    <w:p w14:paraId="7BEE4511" w14:textId="77777777" w:rsidR="008D7462" w:rsidRPr="008D7462" w:rsidRDefault="008D7462" w:rsidP="00557BEA">
      <w:pPr>
        <w:spacing w:after="0" w:line="240" w:lineRule="auto"/>
        <w:rPr>
          <w:sz w:val="18"/>
          <w:szCs w:val="18"/>
        </w:rPr>
      </w:pPr>
      <w:r w:rsidRPr="008D7462">
        <w:rPr>
          <w:sz w:val="18"/>
          <w:szCs w:val="18"/>
        </w:rPr>
        <w:t>#include "time.h"</w:t>
      </w:r>
    </w:p>
    <w:p w14:paraId="7EDCA012" w14:textId="77777777" w:rsidR="008D7462" w:rsidRPr="008D7462" w:rsidRDefault="008D7462" w:rsidP="00557BEA">
      <w:pPr>
        <w:spacing w:after="0" w:line="240" w:lineRule="auto"/>
        <w:rPr>
          <w:sz w:val="18"/>
          <w:szCs w:val="18"/>
        </w:rPr>
      </w:pPr>
      <w:r w:rsidRPr="008D7462">
        <w:rPr>
          <w:sz w:val="18"/>
          <w:szCs w:val="18"/>
        </w:rPr>
        <w:t>#include "memory.h"</w:t>
      </w:r>
    </w:p>
    <w:p w14:paraId="70F5DF54" w14:textId="77777777" w:rsidR="008D7462" w:rsidRPr="008D7462" w:rsidRDefault="008D7462" w:rsidP="00557BEA">
      <w:pPr>
        <w:spacing w:after="0" w:line="240" w:lineRule="auto"/>
        <w:rPr>
          <w:sz w:val="18"/>
          <w:szCs w:val="18"/>
        </w:rPr>
      </w:pPr>
      <w:r w:rsidRPr="008D7462">
        <w:rPr>
          <w:sz w:val="18"/>
          <w:szCs w:val="18"/>
        </w:rPr>
        <w:t>#include &lt;cstring&gt;</w:t>
      </w:r>
    </w:p>
    <w:p w14:paraId="23857F0C" w14:textId="77777777" w:rsidR="008D7462" w:rsidRPr="008D7462" w:rsidRDefault="008D7462" w:rsidP="00557BEA">
      <w:pPr>
        <w:spacing w:after="0" w:line="240" w:lineRule="auto"/>
        <w:rPr>
          <w:sz w:val="18"/>
          <w:szCs w:val="18"/>
        </w:rPr>
      </w:pPr>
      <w:r w:rsidRPr="008D7462">
        <w:rPr>
          <w:sz w:val="18"/>
          <w:szCs w:val="18"/>
        </w:rPr>
        <w:t>#include "ufs.h"</w:t>
      </w:r>
    </w:p>
    <w:p w14:paraId="5367A7A1" w14:textId="77777777" w:rsidR="008D7462" w:rsidRPr="008D7462" w:rsidRDefault="008D7462" w:rsidP="00557BEA">
      <w:pPr>
        <w:spacing w:after="0" w:line="240" w:lineRule="auto"/>
        <w:rPr>
          <w:sz w:val="18"/>
          <w:szCs w:val="18"/>
        </w:rPr>
      </w:pPr>
    </w:p>
    <w:p w14:paraId="4A96B523" w14:textId="77777777" w:rsidR="008D7462" w:rsidRPr="008D7462" w:rsidRDefault="008D7462" w:rsidP="00557BEA">
      <w:pPr>
        <w:spacing w:after="0" w:line="240" w:lineRule="auto"/>
        <w:rPr>
          <w:sz w:val="18"/>
          <w:szCs w:val="18"/>
        </w:rPr>
      </w:pPr>
      <w:r w:rsidRPr="008D7462">
        <w:rPr>
          <w:sz w:val="18"/>
          <w:szCs w:val="18"/>
        </w:rPr>
        <w:t>extern semaphore sema_deadlock;</w:t>
      </w:r>
    </w:p>
    <w:p w14:paraId="12AFDDE7" w14:textId="77777777" w:rsidR="008D7462" w:rsidRPr="008D7462" w:rsidRDefault="008D7462" w:rsidP="00557BEA">
      <w:pPr>
        <w:spacing w:after="0" w:line="240" w:lineRule="auto"/>
        <w:rPr>
          <w:sz w:val="18"/>
          <w:szCs w:val="18"/>
        </w:rPr>
      </w:pPr>
      <w:r w:rsidRPr="008D7462">
        <w:rPr>
          <w:sz w:val="18"/>
          <w:szCs w:val="18"/>
        </w:rPr>
        <w:t>extern semaphore sema_screen;</w:t>
      </w:r>
    </w:p>
    <w:p w14:paraId="7FE0A6C1" w14:textId="77777777" w:rsidR="008D7462" w:rsidRPr="008D7462" w:rsidRDefault="008D7462" w:rsidP="00557BEA">
      <w:pPr>
        <w:spacing w:after="0" w:line="240" w:lineRule="auto"/>
        <w:rPr>
          <w:sz w:val="18"/>
          <w:szCs w:val="18"/>
        </w:rPr>
      </w:pPr>
      <w:r w:rsidRPr="008D7462">
        <w:rPr>
          <w:sz w:val="18"/>
          <w:szCs w:val="18"/>
        </w:rPr>
        <w:t>extern semaphore sema_files;</w:t>
      </w:r>
    </w:p>
    <w:p w14:paraId="686A3106" w14:textId="77777777" w:rsidR="008D7462" w:rsidRPr="008D7462" w:rsidRDefault="008D7462" w:rsidP="00557BEA">
      <w:pPr>
        <w:spacing w:after="0" w:line="240" w:lineRule="auto"/>
        <w:rPr>
          <w:sz w:val="18"/>
          <w:szCs w:val="18"/>
        </w:rPr>
      </w:pPr>
      <w:r w:rsidRPr="008D7462">
        <w:rPr>
          <w:sz w:val="18"/>
          <w:szCs w:val="18"/>
        </w:rPr>
        <w:t>extern semaphore sema_t1mail;</w:t>
      </w:r>
      <w:r w:rsidRPr="008D7462">
        <w:rPr>
          <w:sz w:val="18"/>
          <w:szCs w:val="18"/>
        </w:rPr>
        <w:tab/>
      </w:r>
    </w:p>
    <w:p w14:paraId="4CE79735" w14:textId="77777777" w:rsidR="008D7462" w:rsidRPr="008D7462" w:rsidRDefault="008D7462" w:rsidP="00557BEA">
      <w:pPr>
        <w:spacing w:after="0" w:line="240" w:lineRule="auto"/>
        <w:rPr>
          <w:sz w:val="18"/>
          <w:szCs w:val="18"/>
        </w:rPr>
      </w:pPr>
      <w:r w:rsidRPr="008D7462">
        <w:rPr>
          <w:sz w:val="18"/>
          <w:szCs w:val="18"/>
        </w:rPr>
        <w:t>extern semaphore sema_t2mail;</w:t>
      </w:r>
      <w:r w:rsidRPr="008D7462">
        <w:rPr>
          <w:sz w:val="18"/>
          <w:szCs w:val="18"/>
        </w:rPr>
        <w:tab/>
      </w:r>
    </w:p>
    <w:p w14:paraId="6BA0B8E6" w14:textId="77777777" w:rsidR="008D7462" w:rsidRPr="008D7462" w:rsidRDefault="008D7462" w:rsidP="00557BEA">
      <w:pPr>
        <w:spacing w:after="0" w:line="240" w:lineRule="auto"/>
        <w:rPr>
          <w:sz w:val="18"/>
          <w:szCs w:val="18"/>
        </w:rPr>
      </w:pPr>
      <w:r w:rsidRPr="008D7462">
        <w:rPr>
          <w:sz w:val="18"/>
          <w:szCs w:val="18"/>
        </w:rPr>
        <w:t>extern semaphore sema_t3mail;</w:t>
      </w:r>
      <w:r w:rsidRPr="008D7462">
        <w:rPr>
          <w:sz w:val="18"/>
          <w:szCs w:val="18"/>
        </w:rPr>
        <w:tab/>
      </w:r>
    </w:p>
    <w:p w14:paraId="0FE237EF" w14:textId="77777777" w:rsidR="008D7462" w:rsidRPr="008D7462" w:rsidRDefault="008D7462" w:rsidP="00557BEA">
      <w:pPr>
        <w:spacing w:after="0" w:line="240" w:lineRule="auto"/>
        <w:rPr>
          <w:sz w:val="18"/>
          <w:szCs w:val="18"/>
        </w:rPr>
      </w:pPr>
      <w:r w:rsidRPr="008D7462">
        <w:rPr>
          <w:sz w:val="18"/>
          <w:szCs w:val="18"/>
        </w:rPr>
        <w:t>extern semaphore sema_t4mail;</w:t>
      </w:r>
      <w:r w:rsidRPr="008D7462">
        <w:rPr>
          <w:sz w:val="18"/>
          <w:szCs w:val="18"/>
        </w:rPr>
        <w:tab/>
      </w:r>
    </w:p>
    <w:p w14:paraId="74888059" w14:textId="77777777" w:rsidR="008D7462" w:rsidRPr="008D7462" w:rsidRDefault="008D7462" w:rsidP="00557BEA">
      <w:pPr>
        <w:spacing w:after="0" w:line="240" w:lineRule="auto"/>
        <w:rPr>
          <w:sz w:val="18"/>
          <w:szCs w:val="18"/>
        </w:rPr>
      </w:pPr>
      <w:r w:rsidRPr="008D7462">
        <w:rPr>
          <w:sz w:val="18"/>
          <w:szCs w:val="18"/>
        </w:rPr>
        <w:t>extern semaphore sema_ptable;</w:t>
      </w:r>
      <w:r w:rsidRPr="008D7462">
        <w:rPr>
          <w:sz w:val="18"/>
          <w:szCs w:val="18"/>
        </w:rPr>
        <w:tab/>
      </w:r>
    </w:p>
    <w:p w14:paraId="33B0BCD6" w14:textId="77777777" w:rsidR="008D7462" w:rsidRPr="008D7462" w:rsidRDefault="008D7462" w:rsidP="00557BEA">
      <w:pPr>
        <w:spacing w:after="0" w:line="240" w:lineRule="auto"/>
        <w:rPr>
          <w:sz w:val="18"/>
          <w:szCs w:val="18"/>
        </w:rPr>
      </w:pPr>
      <w:r w:rsidRPr="008D7462">
        <w:rPr>
          <w:sz w:val="18"/>
          <w:szCs w:val="18"/>
        </w:rPr>
        <w:t>extern scheduler sched;</w:t>
      </w:r>
    </w:p>
    <w:p w14:paraId="1E4923CD" w14:textId="77777777" w:rsidR="008D7462" w:rsidRPr="008D7462" w:rsidRDefault="008D7462" w:rsidP="00557BEA">
      <w:pPr>
        <w:spacing w:after="0" w:line="240" w:lineRule="auto"/>
        <w:rPr>
          <w:sz w:val="18"/>
          <w:szCs w:val="18"/>
        </w:rPr>
      </w:pPr>
      <w:r w:rsidRPr="008D7462">
        <w:rPr>
          <w:sz w:val="18"/>
          <w:szCs w:val="18"/>
        </w:rPr>
        <w:t>extern ipc IPC;</w:t>
      </w:r>
    </w:p>
    <w:p w14:paraId="76EF42F1" w14:textId="77777777" w:rsidR="008D7462" w:rsidRPr="008D7462" w:rsidRDefault="008D7462" w:rsidP="00557BEA">
      <w:pPr>
        <w:spacing w:after="0" w:line="240" w:lineRule="auto"/>
        <w:rPr>
          <w:sz w:val="18"/>
          <w:szCs w:val="18"/>
        </w:rPr>
      </w:pPr>
      <w:r w:rsidRPr="008D7462">
        <w:rPr>
          <w:sz w:val="18"/>
          <w:szCs w:val="18"/>
        </w:rPr>
        <w:t>extern mem_mgr Mem_Mgr;</w:t>
      </w:r>
    </w:p>
    <w:p w14:paraId="53E7FEBA" w14:textId="77777777" w:rsidR="008D7462" w:rsidRPr="008D7462" w:rsidRDefault="008D7462" w:rsidP="00557BEA">
      <w:pPr>
        <w:spacing w:after="0" w:line="240" w:lineRule="auto"/>
        <w:rPr>
          <w:sz w:val="18"/>
          <w:szCs w:val="18"/>
        </w:rPr>
      </w:pPr>
      <w:r w:rsidRPr="008D7462">
        <w:rPr>
          <w:sz w:val="18"/>
          <w:szCs w:val="18"/>
        </w:rPr>
        <w:t>extern ufs superuser;</w:t>
      </w:r>
    </w:p>
    <w:p w14:paraId="0624040F" w14:textId="77777777" w:rsidR="008D7462" w:rsidRPr="008D7462" w:rsidRDefault="008D7462" w:rsidP="00557BEA">
      <w:pPr>
        <w:spacing w:after="0" w:line="240" w:lineRule="auto"/>
        <w:rPr>
          <w:sz w:val="18"/>
          <w:szCs w:val="18"/>
        </w:rPr>
      </w:pPr>
    </w:p>
    <w:p w14:paraId="2EBC68CD" w14:textId="77777777" w:rsidR="008D7462" w:rsidRPr="008D7462" w:rsidRDefault="008D7462" w:rsidP="00557BEA">
      <w:pPr>
        <w:spacing w:after="0" w:line="240" w:lineRule="auto"/>
        <w:rPr>
          <w:sz w:val="18"/>
          <w:szCs w:val="18"/>
        </w:rPr>
      </w:pPr>
      <w:r w:rsidRPr="008D7462">
        <w:rPr>
          <w:sz w:val="18"/>
          <w:szCs w:val="18"/>
        </w:rPr>
        <w:t>WINDOW *create_window(int height, int width, int starty, int startx)</w:t>
      </w:r>
    </w:p>
    <w:p w14:paraId="0D0D408A" w14:textId="77777777" w:rsidR="008D7462" w:rsidRPr="008D7462" w:rsidRDefault="008D7462" w:rsidP="00557BEA">
      <w:pPr>
        <w:spacing w:after="0" w:line="240" w:lineRule="auto"/>
        <w:rPr>
          <w:sz w:val="18"/>
          <w:szCs w:val="18"/>
        </w:rPr>
      </w:pPr>
      <w:r w:rsidRPr="008D7462">
        <w:rPr>
          <w:sz w:val="18"/>
          <w:szCs w:val="18"/>
        </w:rPr>
        <w:t>{</w:t>
      </w:r>
    </w:p>
    <w:p w14:paraId="5071AD39" w14:textId="77777777" w:rsidR="008D7462" w:rsidRPr="008D7462" w:rsidRDefault="008D7462" w:rsidP="00557BEA">
      <w:pPr>
        <w:spacing w:after="0" w:line="240" w:lineRule="auto"/>
        <w:rPr>
          <w:sz w:val="18"/>
          <w:szCs w:val="18"/>
        </w:rPr>
      </w:pPr>
      <w:r w:rsidRPr="008D7462">
        <w:rPr>
          <w:sz w:val="18"/>
          <w:szCs w:val="18"/>
        </w:rPr>
        <w:tab/>
        <w:t>sema_screen.down();</w:t>
      </w:r>
    </w:p>
    <w:p w14:paraId="340F3B4D" w14:textId="77777777" w:rsidR="008D7462" w:rsidRPr="008D7462" w:rsidRDefault="008D7462" w:rsidP="00557BEA">
      <w:pPr>
        <w:spacing w:after="0" w:line="240" w:lineRule="auto"/>
        <w:rPr>
          <w:sz w:val="18"/>
          <w:szCs w:val="18"/>
        </w:rPr>
      </w:pPr>
      <w:r w:rsidRPr="008D7462">
        <w:rPr>
          <w:sz w:val="18"/>
          <w:szCs w:val="18"/>
        </w:rPr>
        <w:tab/>
        <w:t>WINDOW *Win;</w:t>
      </w:r>
    </w:p>
    <w:p w14:paraId="4762B969" w14:textId="77777777" w:rsidR="008D7462" w:rsidRPr="008D7462" w:rsidRDefault="008D7462" w:rsidP="00557BEA">
      <w:pPr>
        <w:spacing w:after="0" w:line="240" w:lineRule="auto"/>
        <w:rPr>
          <w:sz w:val="18"/>
          <w:szCs w:val="18"/>
        </w:rPr>
      </w:pPr>
      <w:r w:rsidRPr="008D7462">
        <w:rPr>
          <w:sz w:val="18"/>
          <w:szCs w:val="18"/>
        </w:rPr>
        <w:tab/>
        <w:t>Win = newwin(height, width, starty, startx);</w:t>
      </w:r>
    </w:p>
    <w:p w14:paraId="316FD314" w14:textId="77777777" w:rsidR="008D7462" w:rsidRPr="008D7462" w:rsidRDefault="008D7462" w:rsidP="00557BEA">
      <w:pPr>
        <w:spacing w:after="0" w:line="240" w:lineRule="auto"/>
        <w:rPr>
          <w:sz w:val="18"/>
          <w:szCs w:val="18"/>
        </w:rPr>
      </w:pPr>
      <w:r w:rsidRPr="008D7462">
        <w:rPr>
          <w:sz w:val="18"/>
          <w:szCs w:val="18"/>
        </w:rPr>
        <w:tab/>
        <w:t xml:space="preserve">scrollok(Win, TRUE); </w:t>
      </w:r>
      <w:r w:rsidRPr="008D7462">
        <w:rPr>
          <w:sz w:val="18"/>
          <w:szCs w:val="18"/>
        </w:rPr>
        <w:tab/>
      </w:r>
      <w:r w:rsidRPr="008D7462">
        <w:rPr>
          <w:sz w:val="18"/>
          <w:szCs w:val="18"/>
        </w:rPr>
        <w:tab/>
        <w:t>// Allow scrolling of the window</w:t>
      </w:r>
    </w:p>
    <w:p w14:paraId="2A016941" w14:textId="77777777" w:rsidR="008D7462" w:rsidRPr="008D7462" w:rsidRDefault="008D7462" w:rsidP="00557BEA">
      <w:pPr>
        <w:spacing w:after="0" w:line="240" w:lineRule="auto"/>
        <w:rPr>
          <w:sz w:val="18"/>
          <w:szCs w:val="18"/>
        </w:rPr>
      </w:pPr>
      <w:r w:rsidRPr="008D7462">
        <w:rPr>
          <w:sz w:val="18"/>
          <w:szCs w:val="18"/>
        </w:rPr>
        <w:tab/>
        <w:t xml:space="preserve">scroll(Win);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scroll the window</w:t>
      </w:r>
    </w:p>
    <w:p w14:paraId="132FA4EE" w14:textId="77777777" w:rsidR="008D7462" w:rsidRPr="008D7462" w:rsidRDefault="008D7462" w:rsidP="00557BEA">
      <w:pPr>
        <w:spacing w:after="0" w:line="240" w:lineRule="auto"/>
        <w:rPr>
          <w:sz w:val="18"/>
          <w:szCs w:val="18"/>
        </w:rPr>
      </w:pPr>
      <w:r w:rsidRPr="008D7462">
        <w:rPr>
          <w:sz w:val="18"/>
          <w:szCs w:val="18"/>
        </w:rPr>
        <w:tab/>
        <w:t xml:space="preserve">box(Win, 0 , 0); </w:t>
      </w:r>
      <w:r w:rsidRPr="008D7462">
        <w:rPr>
          <w:sz w:val="18"/>
          <w:szCs w:val="18"/>
        </w:rPr>
        <w:tab/>
      </w:r>
      <w:r w:rsidRPr="008D7462">
        <w:rPr>
          <w:sz w:val="18"/>
          <w:szCs w:val="18"/>
        </w:rPr>
        <w:tab/>
      </w:r>
      <w:r w:rsidRPr="008D7462">
        <w:rPr>
          <w:sz w:val="18"/>
          <w:szCs w:val="18"/>
        </w:rPr>
        <w:tab/>
      </w:r>
      <w:r w:rsidRPr="008D7462">
        <w:rPr>
          <w:sz w:val="18"/>
          <w:szCs w:val="18"/>
        </w:rPr>
        <w:tab/>
        <w:t>// 0, 0 gives default characters for the vertical and horizontal lines</w:t>
      </w:r>
    </w:p>
    <w:p w14:paraId="25D6E86C" w14:textId="77777777" w:rsidR="008D7462" w:rsidRPr="008D7462" w:rsidRDefault="008D7462" w:rsidP="00557BEA">
      <w:pPr>
        <w:spacing w:after="0" w:line="240" w:lineRule="auto"/>
        <w:rPr>
          <w:sz w:val="18"/>
          <w:szCs w:val="18"/>
        </w:rPr>
      </w:pPr>
      <w:r w:rsidRPr="008D7462">
        <w:rPr>
          <w:sz w:val="18"/>
          <w:szCs w:val="18"/>
        </w:rPr>
        <w:tab/>
        <w:t xml:space="preserve">wrefresh(Win);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draw the window</w:t>
      </w:r>
    </w:p>
    <w:p w14:paraId="409F4649" w14:textId="77777777" w:rsidR="008D7462" w:rsidRPr="008D7462" w:rsidRDefault="008D7462" w:rsidP="00557BEA">
      <w:pPr>
        <w:spacing w:after="0" w:line="240" w:lineRule="auto"/>
        <w:rPr>
          <w:sz w:val="18"/>
          <w:szCs w:val="18"/>
        </w:rPr>
      </w:pPr>
      <w:r w:rsidRPr="008D7462">
        <w:rPr>
          <w:sz w:val="18"/>
          <w:szCs w:val="18"/>
        </w:rPr>
        <w:tab/>
        <w:t>sema_screen.up();</w:t>
      </w:r>
    </w:p>
    <w:p w14:paraId="39582A33" w14:textId="77777777" w:rsidR="008D7462" w:rsidRPr="008D7462" w:rsidRDefault="008D7462" w:rsidP="00557BEA">
      <w:pPr>
        <w:spacing w:after="0" w:line="240" w:lineRule="auto"/>
        <w:rPr>
          <w:sz w:val="18"/>
          <w:szCs w:val="18"/>
        </w:rPr>
      </w:pPr>
      <w:r w:rsidRPr="008D7462">
        <w:rPr>
          <w:sz w:val="18"/>
          <w:szCs w:val="18"/>
        </w:rPr>
        <w:tab/>
      </w:r>
    </w:p>
    <w:p w14:paraId="0657AB8A" w14:textId="77777777" w:rsidR="008D7462" w:rsidRPr="008D7462" w:rsidRDefault="008D7462" w:rsidP="00557BEA">
      <w:pPr>
        <w:spacing w:after="0" w:line="240" w:lineRule="auto"/>
        <w:rPr>
          <w:sz w:val="18"/>
          <w:szCs w:val="18"/>
        </w:rPr>
      </w:pPr>
      <w:r w:rsidRPr="008D7462">
        <w:rPr>
          <w:sz w:val="18"/>
          <w:szCs w:val="18"/>
        </w:rPr>
        <w:tab/>
        <w:t>return Win;</w:t>
      </w:r>
    </w:p>
    <w:p w14:paraId="6C5C8BC5" w14:textId="77777777" w:rsidR="008D7462" w:rsidRPr="008D7462" w:rsidRDefault="008D7462" w:rsidP="00557BEA">
      <w:pPr>
        <w:spacing w:after="0" w:line="240" w:lineRule="auto"/>
        <w:rPr>
          <w:sz w:val="18"/>
          <w:szCs w:val="18"/>
        </w:rPr>
      </w:pPr>
      <w:r w:rsidRPr="008D7462">
        <w:rPr>
          <w:sz w:val="18"/>
          <w:szCs w:val="18"/>
        </w:rPr>
        <w:t>} // end of create_window</w:t>
      </w:r>
    </w:p>
    <w:p w14:paraId="356AFF13" w14:textId="77777777" w:rsidR="008D7462" w:rsidRPr="008D7462" w:rsidRDefault="008D7462" w:rsidP="00557BEA">
      <w:pPr>
        <w:spacing w:after="0" w:line="240" w:lineRule="auto"/>
        <w:rPr>
          <w:sz w:val="18"/>
          <w:szCs w:val="18"/>
        </w:rPr>
      </w:pPr>
    </w:p>
    <w:p w14:paraId="64C85524" w14:textId="77777777" w:rsidR="008D7462" w:rsidRPr="008D7462" w:rsidRDefault="008D7462" w:rsidP="00557BEA">
      <w:pPr>
        <w:spacing w:after="0" w:line="240" w:lineRule="auto"/>
        <w:rPr>
          <w:sz w:val="18"/>
          <w:szCs w:val="18"/>
        </w:rPr>
      </w:pPr>
      <w:r w:rsidRPr="008D7462">
        <w:rPr>
          <w:sz w:val="18"/>
          <w:szCs w:val="18"/>
        </w:rPr>
        <w:t>void write_window(WINDOW * Win, const char* text)</w:t>
      </w:r>
    </w:p>
    <w:p w14:paraId="74772CBA" w14:textId="77777777" w:rsidR="008D7462" w:rsidRPr="008D7462" w:rsidRDefault="008D7462" w:rsidP="00557BEA">
      <w:pPr>
        <w:spacing w:after="0" w:line="240" w:lineRule="auto"/>
        <w:rPr>
          <w:sz w:val="18"/>
          <w:szCs w:val="18"/>
        </w:rPr>
      </w:pPr>
      <w:r w:rsidRPr="008D7462">
        <w:rPr>
          <w:sz w:val="18"/>
          <w:szCs w:val="18"/>
        </w:rPr>
        <w:t>{</w:t>
      </w:r>
    </w:p>
    <w:p w14:paraId="1AFBD5EE" w14:textId="77777777" w:rsidR="008D7462" w:rsidRPr="008D7462" w:rsidRDefault="008D7462" w:rsidP="00557BEA">
      <w:pPr>
        <w:spacing w:after="0" w:line="240" w:lineRule="auto"/>
        <w:rPr>
          <w:sz w:val="18"/>
          <w:szCs w:val="18"/>
        </w:rPr>
      </w:pPr>
      <w:r w:rsidRPr="008D7462">
        <w:rPr>
          <w:sz w:val="18"/>
          <w:szCs w:val="18"/>
        </w:rPr>
        <w:tab/>
        <w:t>sema_screen.down();</w:t>
      </w:r>
    </w:p>
    <w:p w14:paraId="4A4AD6C3" w14:textId="77777777" w:rsidR="008D7462" w:rsidRPr="008D7462" w:rsidRDefault="008D7462" w:rsidP="00557BEA">
      <w:pPr>
        <w:spacing w:after="0" w:line="240" w:lineRule="auto"/>
        <w:rPr>
          <w:sz w:val="18"/>
          <w:szCs w:val="18"/>
        </w:rPr>
      </w:pPr>
      <w:r w:rsidRPr="008D7462">
        <w:rPr>
          <w:sz w:val="18"/>
          <w:szCs w:val="18"/>
        </w:rPr>
        <w:tab/>
        <w:t>wprintw(Win, text);</w:t>
      </w:r>
    </w:p>
    <w:p w14:paraId="341DE5BC" w14:textId="77777777" w:rsidR="008D7462" w:rsidRPr="008D7462" w:rsidRDefault="008D7462" w:rsidP="00557BEA">
      <w:pPr>
        <w:spacing w:after="0" w:line="240" w:lineRule="auto"/>
        <w:rPr>
          <w:sz w:val="18"/>
          <w:szCs w:val="18"/>
        </w:rPr>
      </w:pPr>
      <w:r w:rsidRPr="008D7462">
        <w:rPr>
          <w:sz w:val="18"/>
          <w:szCs w:val="18"/>
        </w:rPr>
        <w:tab/>
        <w:t>box(Win, 0 , 0);</w:t>
      </w:r>
    </w:p>
    <w:p w14:paraId="7A03308A" w14:textId="77777777" w:rsidR="008D7462" w:rsidRPr="008D7462" w:rsidRDefault="008D7462" w:rsidP="00557BEA">
      <w:pPr>
        <w:spacing w:after="0" w:line="240" w:lineRule="auto"/>
        <w:rPr>
          <w:sz w:val="18"/>
          <w:szCs w:val="18"/>
        </w:rPr>
      </w:pPr>
      <w:r w:rsidRPr="008D7462">
        <w:rPr>
          <w:sz w:val="18"/>
          <w:szCs w:val="18"/>
        </w:rPr>
        <w:lastRenderedPageBreak/>
        <w:tab/>
        <w:t xml:space="preserve">wrefresh(Win); </w:t>
      </w:r>
      <w:r w:rsidRPr="008D7462">
        <w:rPr>
          <w:sz w:val="18"/>
          <w:szCs w:val="18"/>
        </w:rPr>
        <w:tab/>
      </w:r>
      <w:r w:rsidRPr="008D7462">
        <w:rPr>
          <w:sz w:val="18"/>
          <w:szCs w:val="18"/>
        </w:rPr>
        <w:tab/>
      </w:r>
      <w:r w:rsidRPr="008D7462">
        <w:rPr>
          <w:sz w:val="18"/>
          <w:szCs w:val="18"/>
        </w:rPr>
        <w:tab/>
      </w:r>
      <w:r w:rsidRPr="008D7462">
        <w:rPr>
          <w:sz w:val="18"/>
          <w:szCs w:val="18"/>
        </w:rPr>
        <w:tab/>
        <w:t>// Draw the window</w:t>
      </w:r>
    </w:p>
    <w:p w14:paraId="676A16C4" w14:textId="77777777" w:rsidR="008D7462" w:rsidRPr="008D7462" w:rsidRDefault="008D7462" w:rsidP="00557BEA">
      <w:pPr>
        <w:spacing w:after="0" w:line="240" w:lineRule="auto"/>
        <w:rPr>
          <w:sz w:val="18"/>
          <w:szCs w:val="18"/>
        </w:rPr>
      </w:pPr>
      <w:r w:rsidRPr="008D7462">
        <w:rPr>
          <w:sz w:val="18"/>
          <w:szCs w:val="18"/>
        </w:rPr>
        <w:tab/>
        <w:t>sema_screen.up();</w:t>
      </w:r>
    </w:p>
    <w:p w14:paraId="6BF84820" w14:textId="77777777" w:rsidR="008D7462" w:rsidRPr="008D7462" w:rsidRDefault="008D7462" w:rsidP="00557BEA">
      <w:pPr>
        <w:spacing w:after="0" w:line="240" w:lineRule="auto"/>
        <w:rPr>
          <w:sz w:val="18"/>
          <w:szCs w:val="18"/>
        </w:rPr>
      </w:pPr>
      <w:r w:rsidRPr="008D7462">
        <w:rPr>
          <w:sz w:val="18"/>
          <w:szCs w:val="18"/>
        </w:rPr>
        <w:t xml:space="preserve"> } // end of write_window</w:t>
      </w:r>
    </w:p>
    <w:p w14:paraId="2EF3D52F" w14:textId="77777777" w:rsidR="008D7462" w:rsidRPr="008D7462" w:rsidRDefault="008D7462" w:rsidP="00557BEA">
      <w:pPr>
        <w:spacing w:after="0" w:line="240" w:lineRule="auto"/>
        <w:rPr>
          <w:sz w:val="18"/>
          <w:szCs w:val="18"/>
        </w:rPr>
      </w:pPr>
    </w:p>
    <w:p w14:paraId="5B4632BB" w14:textId="77777777" w:rsidR="008D7462" w:rsidRPr="008D7462" w:rsidRDefault="008D7462" w:rsidP="00557BEA">
      <w:pPr>
        <w:spacing w:after="0" w:line="240" w:lineRule="auto"/>
        <w:rPr>
          <w:sz w:val="18"/>
          <w:szCs w:val="18"/>
        </w:rPr>
      </w:pPr>
      <w:r w:rsidRPr="008D7462">
        <w:rPr>
          <w:sz w:val="18"/>
          <w:szCs w:val="18"/>
        </w:rPr>
        <w:t>void write_window(WINDOW * Win, int y, int x, const char* text)</w:t>
      </w:r>
    </w:p>
    <w:p w14:paraId="2F1514CA" w14:textId="77777777" w:rsidR="008D7462" w:rsidRPr="008D7462" w:rsidRDefault="008D7462" w:rsidP="00557BEA">
      <w:pPr>
        <w:spacing w:after="0" w:line="240" w:lineRule="auto"/>
        <w:rPr>
          <w:sz w:val="18"/>
          <w:szCs w:val="18"/>
        </w:rPr>
      </w:pPr>
      <w:r w:rsidRPr="008D7462">
        <w:rPr>
          <w:sz w:val="18"/>
          <w:szCs w:val="18"/>
        </w:rPr>
        <w:t>{</w:t>
      </w:r>
    </w:p>
    <w:p w14:paraId="56CB4F97" w14:textId="77777777" w:rsidR="008D7462" w:rsidRPr="008D7462" w:rsidRDefault="008D7462" w:rsidP="00557BEA">
      <w:pPr>
        <w:spacing w:after="0" w:line="240" w:lineRule="auto"/>
        <w:rPr>
          <w:sz w:val="18"/>
          <w:szCs w:val="18"/>
        </w:rPr>
      </w:pPr>
      <w:r w:rsidRPr="008D7462">
        <w:rPr>
          <w:sz w:val="18"/>
          <w:szCs w:val="18"/>
        </w:rPr>
        <w:tab/>
        <w:t>sema_screen.down();</w:t>
      </w:r>
    </w:p>
    <w:p w14:paraId="50B93543" w14:textId="77777777" w:rsidR="008D7462" w:rsidRPr="008D7462" w:rsidRDefault="008D7462" w:rsidP="00557BEA">
      <w:pPr>
        <w:spacing w:after="0" w:line="240" w:lineRule="auto"/>
        <w:rPr>
          <w:sz w:val="18"/>
          <w:szCs w:val="18"/>
        </w:rPr>
      </w:pPr>
      <w:r w:rsidRPr="008D7462">
        <w:rPr>
          <w:sz w:val="18"/>
          <w:szCs w:val="18"/>
        </w:rPr>
        <w:tab/>
        <w:t>mvwprintw(Win, y, x, text);</w:t>
      </w:r>
    </w:p>
    <w:p w14:paraId="6C3D2A46" w14:textId="77777777" w:rsidR="008D7462" w:rsidRPr="008D7462" w:rsidRDefault="008D7462" w:rsidP="00557BEA">
      <w:pPr>
        <w:spacing w:after="0" w:line="240" w:lineRule="auto"/>
        <w:rPr>
          <w:sz w:val="18"/>
          <w:szCs w:val="18"/>
        </w:rPr>
      </w:pPr>
      <w:r w:rsidRPr="008D7462">
        <w:rPr>
          <w:sz w:val="18"/>
          <w:szCs w:val="18"/>
        </w:rPr>
        <w:tab/>
        <w:t>box(Win, 0 , 0);</w:t>
      </w:r>
    </w:p>
    <w:p w14:paraId="018B9E98" w14:textId="77777777" w:rsidR="008D7462" w:rsidRPr="008D7462" w:rsidRDefault="008D7462" w:rsidP="00557BEA">
      <w:pPr>
        <w:spacing w:after="0" w:line="240" w:lineRule="auto"/>
        <w:rPr>
          <w:sz w:val="18"/>
          <w:szCs w:val="18"/>
        </w:rPr>
      </w:pPr>
      <w:r w:rsidRPr="008D7462">
        <w:rPr>
          <w:sz w:val="18"/>
          <w:szCs w:val="18"/>
        </w:rPr>
        <w:tab/>
        <w:t xml:space="preserve">wrefresh(Win); </w:t>
      </w:r>
      <w:r w:rsidRPr="008D7462">
        <w:rPr>
          <w:sz w:val="18"/>
          <w:szCs w:val="18"/>
        </w:rPr>
        <w:tab/>
      </w:r>
      <w:r w:rsidRPr="008D7462">
        <w:rPr>
          <w:sz w:val="18"/>
          <w:szCs w:val="18"/>
        </w:rPr>
        <w:tab/>
      </w:r>
      <w:r w:rsidRPr="008D7462">
        <w:rPr>
          <w:sz w:val="18"/>
          <w:szCs w:val="18"/>
        </w:rPr>
        <w:tab/>
      </w:r>
      <w:r w:rsidRPr="008D7462">
        <w:rPr>
          <w:sz w:val="18"/>
          <w:szCs w:val="18"/>
        </w:rPr>
        <w:tab/>
        <w:t>// Draw the window</w:t>
      </w:r>
    </w:p>
    <w:p w14:paraId="644FD4B4" w14:textId="77777777" w:rsidR="008D7462" w:rsidRPr="008D7462" w:rsidRDefault="008D7462" w:rsidP="00557BEA">
      <w:pPr>
        <w:spacing w:after="0" w:line="240" w:lineRule="auto"/>
        <w:rPr>
          <w:sz w:val="18"/>
          <w:szCs w:val="18"/>
        </w:rPr>
      </w:pPr>
      <w:r w:rsidRPr="008D7462">
        <w:rPr>
          <w:sz w:val="18"/>
          <w:szCs w:val="18"/>
        </w:rPr>
        <w:tab/>
        <w:t>sema_screen.up();</w:t>
      </w:r>
    </w:p>
    <w:p w14:paraId="659FF307" w14:textId="77777777" w:rsidR="008D7462" w:rsidRPr="008D7462" w:rsidRDefault="008D7462" w:rsidP="00557BEA">
      <w:pPr>
        <w:spacing w:after="0" w:line="240" w:lineRule="auto"/>
        <w:rPr>
          <w:sz w:val="18"/>
          <w:szCs w:val="18"/>
        </w:rPr>
      </w:pPr>
      <w:r w:rsidRPr="008D7462">
        <w:rPr>
          <w:sz w:val="18"/>
          <w:szCs w:val="18"/>
        </w:rPr>
        <w:t>} // end of write_window</w:t>
      </w:r>
    </w:p>
    <w:p w14:paraId="443B3F97" w14:textId="77777777" w:rsidR="008D7462" w:rsidRPr="008D7462" w:rsidRDefault="008D7462" w:rsidP="00557BEA">
      <w:pPr>
        <w:spacing w:after="0" w:line="240" w:lineRule="auto"/>
        <w:rPr>
          <w:sz w:val="18"/>
          <w:szCs w:val="18"/>
        </w:rPr>
      </w:pPr>
    </w:p>
    <w:p w14:paraId="30035AD9" w14:textId="77777777" w:rsidR="008D7462" w:rsidRPr="008D7462" w:rsidRDefault="008D7462" w:rsidP="00557BEA">
      <w:pPr>
        <w:spacing w:after="0" w:line="240" w:lineRule="auto"/>
        <w:rPr>
          <w:sz w:val="18"/>
          <w:szCs w:val="18"/>
        </w:rPr>
      </w:pPr>
      <w:r w:rsidRPr="008D7462">
        <w:rPr>
          <w:sz w:val="18"/>
          <w:szCs w:val="18"/>
        </w:rPr>
        <w:t>void display_help(WINDOW * Win)</w:t>
      </w:r>
    </w:p>
    <w:p w14:paraId="0BC10C41" w14:textId="77777777" w:rsidR="008D7462" w:rsidRPr="008D7462" w:rsidRDefault="008D7462" w:rsidP="00557BEA">
      <w:pPr>
        <w:spacing w:after="0" w:line="240" w:lineRule="auto"/>
        <w:rPr>
          <w:sz w:val="18"/>
          <w:szCs w:val="18"/>
        </w:rPr>
      </w:pPr>
      <w:r w:rsidRPr="008D7462">
        <w:rPr>
          <w:sz w:val="18"/>
          <w:szCs w:val="18"/>
        </w:rPr>
        <w:t>{</w:t>
      </w:r>
    </w:p>
    <w:p w14:paraId="07FFCFCA" w14:textId="77777777" w:rsidR="008D7462" w:rsidRPr="008D7462" w:rsidRDefault="008D7462" w:rsidP="00557BEA">
      <w:pPr>
        <w:spacing w:after="0" w:line="240" w:lineRule="auto"/>
        <w:rPr>
          <w:sz w:val="18"/>
          <w:szCs w:val="18"/>
        </w:rPr>
      </w:pPr>
      <w:r w:rsidRPr="008D7462">
        <w:rPr>
          <w:sz w:val="18"/>
          <w:szCs w:val="18"/>
        </w:rPr>
        <w:tab/>
        <w:t>sema_screen.down();</w:t>
      </w:r>
    </w:p>
    <w:p w14:paraId="7BD3385E" w14:textId="77777777" w:rsidR="008D7462" w:rsidRPr="008D7462" w:rsidRDefault="008D7462" w:rsidP="00557BEA">
      <w:pPr>
        <w:spacing w:after="0" w:line="240" w:lineRule="auto"/>
        <w:rPr>
          <w:sz w:val="18"/>
          <w:szCs w:val="18"/>
        </w:rPr>
      </w:pPr>
      <w:r w:rsidRPr="008D7462">
        <w:rPr>
          <w:sz w:val="18"/>
          <w:szCs w:val="18"/>
        </w:rPr>
        <w:tab/>
        <w:t>wclear(Win);</w:t>
      </w:r>
    </w:p>
    <w:p w14:paraId="712672FE" w14:textId="77777777" w:rsidR="008D7462" w:rsidRPr="008D7462" w:rsidRDefault="008D7462" w:rsidP="00557BEA">
      <w:pPr>
        <w:spacing w:after="0" w:line="240" w:lineRule="auto"/>
        <w:rPr>
          <w:sz w:val="18"/>
          <w:szCs w:val="18"/>
        </w:rPr>
      </w:pPr>
      <w:r w:rsidRPr="008D7462">
        <w:rPr>
          <w:sz w:val="18"/>
          <w:szCs w:val="18"/>
        </w:rPr>
        <w:tab/>
        <w:t xml:space="preserve">sema_screen.up();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Write window already has its own lock</w:t>
      </w:r>
    </w:p>
    <w:p w14:paraId="6B167C6C" w14:textId="77777777" w:rsidR="008D7462" w:rsidRPr="008D7462" w:rsidRDefault="008D7462" w:rsidP="00557BEA">
      <w:pPr>
        <w:spacing w:after="0" w:line="240" w:lineRule="auto"/>
        <w:rPr>
          <w:sz w:val="18"/>
          <w:szCs w:val="18"/>
        </w:rPr>
      </w:pPr>
      <w:r w:rsidRPr="008D7462">
        <w:rPr>
          <w:sz w:val="18"/>
          <w:szCs w:val="18"/>
        </w:rPr>
        <w:tab/>
        <w:t>write_window(Win, 1, 1, "1: Kill Task 1");</w:t>
      </w:r>
    </w:p>
    <w:p w14:paraId="58B028B4" w14:textId="77777777" w:rsidR="008D7462" w:rsidRPr="008D7462" w:rsidRDefault="008D7462" w:rsidP="00557BEA">
      <w:pPr>
        <w:spacing w:after="0" w:line="240" w:lineRule="auto"/>
        <w:rPr>
          <w:sz w:val="18"/>
          <w:szCs w:val="18"/>
        </w:rPr>
      </w:pPr>
      <w:r w:rsidRPr="008D7462">
        <w:rPr>
          <w:sz w:val="18"/>
          <w:szCs w:val="18"/>
        </w:rPr>
        <w:tab/>
        <w:t>write_window(Win, 2, 1, "2: Kill Task 2");</w:t>
      </w:r>
    </w:p>
    <w:p w14:paraId="791669C3" w14:textId="77777777" w:rsidR="008D7462" w:rsidRPr="008D7462" w:rsidRDefault="008D7462" w:rsidP="00557BEA">
      <w:pPr>
        <w:spacing w:after="0" w:line="240" w:lineRule="auto"/>
        <w:rPr>
          <w:sz w:val="18"/>
          <w:szCs w:val="18"/>
        </w:rPr>
      </w:pPr>
      <w:r w:rsidRPr="008D7462">
        <w:rPr>
          <w:sz w:val="18"/>
          <w:szCs w:val="18"/>
        </w:rPr>
        <w:tab/>
        <w:t>write_window(Win, 3, 1, "3: Kill Task 3");</w:t>
      </w:r>
    </w:p>
    <w:p w14:paraId="6BE45F04" w14:textId="77777777" w:rsidR="008D7462" w:rsidRPr="008D7462" w:rsidRDefault="008D7462" w:rsidP="00557BEA">
      <w:pPr>
        <w:spacing w:after="0" w:line="240" w:lineRule="auto"/>
        <w:rPr>
          <w:sz w:val="18"/>
          <w:szCs w:val="18"/>
        </w:rPr>
      </w:pPr>
      <w:r w:rsidRPr="008D7462">
        <w:rPr>
          <w:sz w:val="18"/>
          <w:szCs w:val="18"/>
        </w:rPr>
        <w:tab/>
        <w:t>write_window(Win, 4, 1, "c: Clear Screen");</w:t>
      </w:r>
    </w:p>
    <w:p w14:paraId="331DFBFD" w14:textId="77777777" w:rsidR="008D7462" w:rsidRPr="008D7462" w:rsidRDefault="008D7462" w:rsidP="00557BEA">
      <w:pPr>
        <w:spacing w:after="0" w:line="240" w:lineRule="auto"/>
        <w:rPr>
          <w:sz w:val="18"/>
          <w:szCs w:val="18"/>
        </w:rPr>
      </w:pPr>
      <w:r w:rsidRPr="008D7462">
        <w:rPr>
          <w:sz w:val="18"/>
          <w:szCs w:val="18"/>
        </w:rPr>
        <w:tab/>
        <w:t>write_window(Win, 5, 1, "d: Pause + Dump");</w:t>
      </w:r>
    </w:p>
    <w:p w14:paraId="2058E32B" w14:textId="77777777" w:rsidR="008D7462" w:rsidRPr="008D7462" w:rsidRDefault="008D7462" w:rsidP="00557BEA">
      <w:pPr>
        <w:spacing w:after="0" w:line="240" w:lineRule="auto"/>
        <w:rPr>
          <w:sz w:val="18"/>
          <w:szCs w:val="18"/>
        </w:rPr>
      </w:pPr>
      <w:r w:rsidRPr="008D7462">
        <w:rPr>
          <w:sz w:val="18"/>
          <w:szCs w:val="18"/>
        </w:rPr>
        <w:tab/>
        <w:t>write_window(Win, 6, 1, "f: Filesystem Methods");</w:t>
      </w:r>
    </w:p>
    <w:p w14:paraId="0D0F9C53" w14:textId="77777777" w:rsidR="008D7462" w:rsidRPr="008D7462" w:rsidRDefault="008D7462" w:rsidP="00557BEA">
      <w:pPr>
        <w:spacing w:after="0" w:line="240" w:lineRule="auto"/>
        <w:rPr>
          <w:sz w:val="18"/>
          <w:szCs w:val="18"/>
        </w:rPr>
      </w:pPr>
      <w:r w:rsidRPr="008D7462">
        <w:rPr>
          <w:sz w:val="18"/>
          <w:szCs w:val="18"/>
        </w:rPr>
        <w:tab/>
        <w:t>write_window(Win, 7, 1, "q: Quit");</w:t>
      </w:r>
    </w:p>
    <w:p w14:paraId="2AECDC5E" w14:textId="77777777" w:rsidR="008D7462" w:rsidRPr="008D7462" w:rsidRDefault="008D7462" w:rsidP="00557BEA">
      <w:pPr>
        <w:spacing w:after="0" w:line="240" w:lineRule="auto"/>
        <w:rPr>
          <w:sz w:val="18"/>
          <w:szCs w:val="18"/>
        </w:rPr>
      </w:pPr>
      <w:r w:rsidRPr="008D7462">
        <w:rPr>
          <w:sz w:val="18"/>
          <w:szCs w:val="18"/>
        </w:rPr>
        <w:tab/>
        <w:t>write_window(Win, 8, 1, "g: Garbage Collect");</w:t>
      </w:r>
    </w:p>
    <w:p w14:paraId="5BCECF2C" w14:textId="77777777" w:rsidR="008D7462" w:rsidRPr="008D7462" w:rsidRDefault="008D7462" w:rsidP="00557BEA">
      <w:pPr>
        <w:spacing w:after="0" w:line="240" w:lineRule="auto"/>
        <w:rPr>
          <w:sz w:val="18"/>
          <w:szCs w:val="18"/>
        </w:rPr>
      </w:pPr>
      <w:r w:rsidRPr="008D7462">
        <w:rPr>
          <w:sz w:val="18"/>
          <w:szCs w:val="18"/>
        </w:rPr>
        <w:tab/>
        <w:t>write_window(Win, 9, 1, "z: Message testing");</w:t>
      </w:r>
    </w:p>
    <w:p w14:paraId="27EEC0B3" w14:textId="77777777" w:rsidR="008D7462" w:rsidRPr="008D7462" w:rsidRDefault="008D7462" w:rsidP="00557BEA">
      <w:pPr>
        <w:spacing w:after="0" w:line="240" w:lineRule="auto"/>
        <w:rPr>
          <w:sz w:val="18"/>
          <w:szCs w:val="18"/>
        </w:rPr>
      </w:pPr>
      <w:r w:rsidRPr="008D7462">
        <w:rPr>
          <w:sz w:val="18"/>
          <w:szCs w:val="18"/>
        </w:rPr>
        <w:tab/>
      </w:r>
    </w:p>
    <w:p w14:paraId="0D635438" w14:textId="77777777" w:rsidR="008D7462" w:rsidRPr="008D7462" w:rsidRDefault="008D7462" w:rsidP="00557BEA">
      <w:pPr>
        <w:spacing w:after="0" w:line="240" w:lineRule="auto"/>
        <w:rPr>
          <w:sz w:val="18"/>
          <w:szCs w:val="18"/>
        </w:rPr>
      </w:pPr>
      <w:r w:rsidRPr="008D7462">
        <w:rPr>
          <w:sz w:val="18"/>
          <w:szCs w:val="18"/>
        </w:rPr>
        <w:t xml:space="preserve"> } // end of display_help</w:t>
      </w:r>
    </w:p>
    <w:p w14:paraId="36A29CDF" w14:textId="77777777" w:rsidR="008D7462" w:rsidRPr="008D7462" w:rsidRDefault="008D7462" w:rsidP="00557BEA">
      <w:pPr>
        <w:spacing w:after="0" w:line="240" w:lineRule="auto"/>
        <w:rPr>
          <w:sz w:val="18"/>
          <w:szCs w:val="18"/>
        </w:rPr>
      </w:pPr>
      <w:r w:rsidRPr="008D7462">
        <w:rPr>
          <w:sz w:val="18"/>
          <w:szCs w:val="18"/>
        </w:rPr>
        <w:t xml:space="preserve"> </w:t>
      </w:r>
    </w:p>
    <w:p w14:paraId="1768D727" w14:textId="77777777" w:rsidR="008D7462" w:rsidRPr="008D7462" w:rsidRDefault="008D7462" w:rsidP="00557BEA">
      <w:pPr>
        <w:spacing w:after="0" w:line="240" w:lineRule="auto"/>
        <w:rPr>
          <w:sz w:val="18"/>
          <w:szCs w:val="18"/>
        </w:rPr>
      </w:pPr>
      <w:r w:rsidRPr="008D7462">
        <w:rPr>
          <w:sz w:val="18"/>
          <w:szCs w:val="18"/>
        </w:rPr>
        <w:t>void *perform_simple_output(void *arguments)</w:t>
      </w:r>
    </w:p>
    <w:p w14:paraId="2C12B93A" w14:textId="77777777" w:rsidR="008D7462" w:rsidRPr="008D7462" w:rsidRDefault="008D7462" w:rsidP="00557BEA">
      <w:pPr>
        <w:spacing w:after="0" w:line="240" w:lineRule="auto"/>
        <w:rPr>
          <w:sz w:val="18"/>
          <w:szCs w:val="18"/>
        </w:rPr>
      </w:pPr>
      <w:r w:rsidRPr="008D7462">
        <w:rPr>
          <w:sz w:val="18"/>
          <w:szCs w:val="18"/>
        </w:rPr>
        <w:t>{</w:t>
      </w:r>
    </w:p>
    <w:p w14:paraId="6558B98A" w14:textId="77777777" w:rsidR="008D7462" w:rsidRPr="008D7462" w:rsidRDefault="008D7462" w:rsidP="00557BEA">
      <w:pPr>
        <w:spacing w:after="0" w:line="240" w:lineRule="auto"/>
        <w:rPr>
          <w:sz w:val="18"/>
          <w:szCs w:val="18"/>
        </w:rPr>
      </w:pPr>
      <w:r w:rsidRPr="008D7462">
        <w:rPr>
          <w:sz w:val="18"/>
          <w:szCs w:val="18"/>
        </w:rPr>
        <w:tab/>
        <w:t>scheduler::TCB * tcb = (scheduler::TCB *) arguments;</w:t>
      </w:r>
      <w:r w:rsidRPr="008D7462">
        <w:rPr>
          <w:sz w:val="18"/>
          <w:szCs w:val="18"/>
        </w:rPr>
        <w:tab/>
        <w:t>// Extract the thread arguments: (method 1)</w:t>
      </w:r>
    </w:p>
    <w:p w14:paraId="17D2CA50" w14:textId="77777777" w:rsidR="008D7462" w:rsidRPr="008D7462" w:rsidRDefault="008D7462" w:rsidP="00557BEA">
      <w:pPr>
        <w:spacing w:after="0" w:line="240" w:lineRule="auto"/>
        <w:rPr>
          <w:sz w:val="18"/>
          <w:szCs w:val="18"/>
        </w:rPr>
      </w:pPr>
      <w:r w:rsidRPr="008D7462">
        <w:rPr>
          <w:sz w:val="18"/>
          <w:szCs w:val="18"/>
        </w:rPr>
        <w:tab/>
        <w:t>int thread_no = tcb-&gt;thread_no;</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Cast arguments in to thread_data</w:t>
      </w:r>
    </w:p>
    <w:p w14:paraId="0CA8171D" w14:textId="77777777" w:rsidR="008D7462" w:rsidRPr="008D7462" w:rsidRDefault="008D7462" w:rsidP="00557BEA">
      <w:pPr>
        <w:spacing w:after="0" w:line="240" w:lineRule="auto"/>
        <w:rPr>
          <w:sz w:val="18"/>
          <w:szCs w:val="18"/>
        </w:rPr>
      </w:pPr>
      <w:r w:rsidRPr="008D7462">
        <w:rPr>
          <w:sz w:val="18"/>
          <w:szCs w:val="18"/>
        </w:rPr>
        <w:tab/>
        <w:t>WINDOW * Win = tcb-&gt;thread_win;</w:t>
      </w:r>
    </w:p>
    <w:p w14:paraId="278B61EB" w14:textId="77777777" w:rsidR="008D7462" w:rsidRPr="008D7462" w:rsidRDefault="008D7462" w:rsidP="00557BEA">
      <w:pPr>
        <w:spacing w:after="0" w:line="240" w:lineRule="auto"/>
        <w:rPr>
          <w:sz w:val="18"/>
          <w:szCs w:val="18"/>
        </w:rPr>
      </w:pPr>
      <w:r w:rsidRPr="008D7462">
        <w:rPr>
          <w:sz w:val="18"/>
          <w:szCs w:val="18"/>
        </w:rPr>
        <w:tab/>
        <w:t>WINDOW * pdumpwin = tcb-&gt;pdumpwin;</w:t>
      </w:r>
    </w:p>
    <w:p w14:paraId="2938388F" w14:textId="77777777" w:rsidR="008D7462" w:rsidRPr="008D7462" w:rsidRDefault="008D7462" w:rsidP="00557BEA">
      <w:pPr>
        <w:spacing w:after="0" w:line="240" w:lineRule="auto"/>
        <w:rPr>
          <w:sz w:val="18"/>
          <w:szCs w:val="18"/>
        </w:rPr>
      </w:pPr>
      <w:r w:rsidRPr="008D7462">
        <w:rPr>
          <w:sz w:val="18"/>
          <w:szCs w:val="18"/>
        </w:rPr>
        <w:tab/>
        <w:t>WINDOW * sdumpwin = tcb-&gt;sdumpwin;</w:t>
      </w:r>
    </w:p>
    <w:p w14:paraId="6CDE84A9" w14:textId="77777777" w:rsidR="008D7462" w:rsidRPr="008D7462" w:rsidRDefault="008D7462" w:rsidP="00557BEA">
      <w:pPr>
        <w:spacing w:after="0" w:line="240" w:lineRule="auto"/>
        <w:rPr>
          <w:sz w:val="18"/>
          <w:szCs w:val="18"/>
        </w:rPr>
      </w:pPr>
      <w:r w:rsidRPr="008D7462">
        <w:rPr>
          <w:sz w:val="18"/>
          <w:szCs w:val="18"/>
        </w:rPr>
        <w:tab/>
        <w:t>int CPU_Quantum =0;</w:t>
      </w:r>
    </w:p>
    <w:p w14:paraId="2F9448DF" w14:textId="77777777" w:rsidR="008D7462" w:rsidRPr="008D7462" w:rsidRDefault="008D7462" w:rsidP="00557BEA">
      <w:pPr>
        <w:spacing w:after="0" w:line="240" w:lineRule="auto"/>
        <w:rPr>
          <w:sz w:val="18"/>
          <w:szCs w:val="18"/>
        </w:rPr>
      </w:pPr>
      <w:r w:rsidRPr="008D7462">
        <w:rPr>
          <w:sz w:val="18"/>
          <w:szCs w:val="18"/>
        </w:rPr>
        <w:tab/>
        <w:t>int yield_quantum = 0;</w:t>
      </w:r>
    </w:p>
    <w:p w14:paraId="66BC680E" w14:textId="77777777" w:rsidR="008D7462" w:rsidRPr="008D7462" w:rsidRDefault="008D7462" w:rsidP="00557BEA">
      <w:pPr>
        <w:spacing w:after="0" w:line="240" w:lineRule="auto"/>
        <w:rPr>
          <w:sz w:val="18"/>
          <w:szCs w:val="18"/>
        </w:rPr>
      </w:pPr>
      <w:r w:rsidRPr="008D7462">
        <w:rPr>
          <w:sz w:val="18"/>
          <w:szCs w:val="18"/>
        </w:rPr>
        <w:tab/>
        <w:t>char buff[256];</w:t>
      </w:r>
    </w:p>
    <w:p w14:paraId="64F0C124" w14:textId="77777777" w:rsidR="008D7462" w:rsidRPr="008D7462" w:rsidRDefault="008D7462" w:rsidP="00557BEA">
      <w:pPr>
        <w:spacing w:after="0" w:line="240" w:lineRule="auto"/>
        <w:rPr>
          <w:sz w:val="18"/>
          <w:szCs w:val="18"/>
        </w:rPr>
      </w:pPr>
      <w:r w:rsidRPr="008D7462">
        <w:rPr>
          <w:sz w:val="18"/>
          <w:szCs w:val="18"/>
        </w:rPr>
        <w:tab/>
        <w:t>time_t messagetime;</w:t>
      </w:r>
    </w:p>
    <w:p w14:paraId="032E7D0A" w14:textId="77777777" w:rsidR="008D7462" w:rsidRPr="008D7462" w:rsidRDefault="008D7462" w:rsidP="00557BEA">
      <w:pPr>
        <w:spacing w:after="0" w:line="240" w:lineRule="auto"/>
        <w:rPr>
          <w:sz w:val="18"/>
          <w:szCs w:val="18"/>
        </w:rPr>
      </w:pPr>
      <w:r w:rsidRPr="008D7462">
        <w:rPr>
          <w:sz w:val="18"/>
          <w:szCs w:val="18"/>
        </w:rPr>
        <w:tab/>
        <w:t>char write;</w:t>
      </w:r>
    </w:p>
    <w:p w14:paraId="297F9EE2" w14:textId="77777777" w:rsidR="008D7462" w:rsidRPr="008D7462" w:rsidRDefault="008D7462" w:rsidP="00557BEA">
      <w:pPr>
        <w:spacing w:after="0" w:line="240" w:lineRule="auto"/>
        <w:rPr>
          <w:sz w:val="18"/>
          <w:szCs w:val="18"/>
        </w:rPr>
      </w:pPr>
      <w:r w:rsidRPr="008D7462">
        <w:rPr>
          <w:sz w:val="18"/>
          <w:szCs w:val="18"/>
        </w:rPr>
        <w:tab/>
        <w:t>char read = '=';</w:t>
      </w:r>
    </w:p>
    <w:p w14:paraId="1FFF0B10" w14:textId="77777777" w:rsidR="008D7462" w:rsidRPr="008D7462" w:rsidRDefault="008D7462" w:rsidP="00557BEA">
      <w:pPr>
        <w:spacing w:after="0" w:line="240" w:lineRule="auto"/>
        <w:rPr>
          <w:sz w:val="18"/>
          <w:szCs w:val="18"/>
        </w:rPr>
      </w:pPr>
      <w:r w:rsidRPr="008D7462">
        <w:rPr>
          <w:sz w:val="18"/>
          <w:szCs w:val="18"/>
        </w:rPr>
        <w:tab/>
        <w:t>unsigned seed= time(0);</w:t>
      </w:r>
    </w:p>
    <w:p w14:paraId="16582FD2" w14:textId="77777777" w:rsidR="008D7462" w:rsidRPr="008D7462" w:rsidRDefault="008D7462" w:rsidP="00557BEA">
      <w:pPr>
        <w:spacing w:after="0" w:line="240" w:lineRule="auto"/>
        <w:rPr>
          <w:sz w:val="18"/>
          <w:szCs w:val="18"/>
        </w:rPr>
      </w:pPr>
      <w:r w:rsidRPr="008D7462">
        <w:rPr>
          <w:sz w:val="18"/>
          <w:szCs w:val="18"/>
        </w:rPr>
        <w:t xml:space="preserve">    srand(seed);</w:t>
      </w:r>
    </w:p>
    <w:p w14:paraId="502F37F2" w14:textId="77777777" w:rsidR="008D7462" w:rsidRPr="008D7462" w:rsidRDefault="008D7462" w:rsidP="00557BEA">
      <w:pPr>
        <w:spacing w:after="0" w:line="240" w:lineRule="auto"/>
        <w:rPr>
          <w:sz w:val="18"/>
          <w:szCs w:val="18"/>
        </w:rPr>
      </w:pPr>
      <w:r w:rsidRPr="008D7462">
        <w:rPr>
          <w:sz w:val="18"/>
          <w:szCs w:val="18"/>
        </w:rPr>
        <w:tab/>
      </w:r>
    </w:p>
    <w:p w14:paraId="3E8222A5" w14:textId="77777777" w:rsidR="008D7462" w:rsidRPr="008D7462" w:rsidRDefault="008D7462" w:rsidP="00557BEA">
      <w:pPr>
        <w:spacing w:after="0" w:line="240" w:lineRule="auto"/>
        <w:rPr>
          <w:sz w:val="18"/>
          <w:szCs w:val="18"/>
        </w:rPr>
      </w:pPr>
      <w:r w:rsidRPr="008D7462">
        <w:rPr>
          <w:sz w:val="18"/>
          <w:szCs w:val="18"/>
        </w:rPr>
        <w:tab/>
      </w:r>
    </w:p>
    <w:p w14:paraId="2177E4B7" w14:textId="77777777" w:rsidR="008D7462" w:rsidRPr="008D7462" w:rsidRDefault="008D7462" w:rsidP="00557BEA">
      <w:pPr>
        <w:spacing w:after="0" w:line="240" w:lineRule="auto"/>
        <w:rPr>
          <w:sz w:val="18"/>
          <w:szCs w:val="18"/>
        </w:rPr>
      </w:pPr>
    </w:p>
    <w:p w14:paraId="0F8E12F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p>
    <w:p w14:paraId="587ADA22" w14:textId="77777777" w:rsidR="008D7462" w:rsidRPr="008D7462" w:rsidRDefault="008D7462" w:rsidP="00557BEA">
      <w:pPr>
        <w:spacing w:after="0" w:line="240" w:lineRule="auto"/>
        <w:rPr>
          <w:sz w:val="18"/>
          <w:szCs w:val="18"/>
        </w:rPr>
      </w:pPr>
      <w:r w:rsidRPr="008D7462">
        <w:rPr>
          <w:sz w:val="18"/>
          <w:szCs w:val="18"/>
        </w:rPr>
        <w:tab/>
        <w:t>while (tcb-&gt;state != 3){ // not dead</w:t>
      </w:r>
    </w:p>
    <w:p w14:paraId="7C0F37F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while(tcb-&gt;state == 2) { // running</w:t>
      </w:r>
    </w:p>
    <w:p w14:paraId="6EE31B5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if(yield_quantum == 0){ // updates process table when thread gets cpu time</w:t>
      </w:r>
    </w:p>
    <w:p w14:paraId="199C57A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sched.dump(1, pdumpwin);</w:t>
      </w:r>
    </w:p>
    <w:p w14:paraId="1DDAADE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sema_screen.dump(1, sdumpwin);</w:t>
      </w:r>
    </w:p>
    <w:p w14:paraId="694E5EC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E967BF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6E1E88B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(CPU_Quantum == 0) { // First thing a task does is send messages</w:t>
      </w:r>
    </w:p>
    <w:p w14:paraId="2470F54F"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t>for (int i = 1 ; i &lt; 4; i++){</w:t>
      </w:r>
    </w:p>
    <w:p w14:paraId="1C7F9D2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66BCEFF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ipc::Message * message = new ipc::Message; // create message </w:t>
      </w:r>
    </w:p>
    <w:p w14:paraId="794F51F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message-&gt;Source_Task_Id = thread_no; // source = this task</w:t>
      </w:r>
    </w:p>
    <w:p w14:paraId="73084C2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message-&gt;Destination_Task_Id = i; // destination is every task</w:t>
      </w:r>
    </w:p>
    <w:p w14:paraId="205DF1F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message-&gt;Message_Text = "message text"; // placeholder text </w:t>
      </w:r>
    </w:p>
    <w:p w14:paraId="4F19934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time(&amp;messagetime); // get time </w:t>
      </w:r>
    </w:p>
    <w:p w14:paraId="2334349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message-&gt;Message_Arrival_Time = messagetime; // store time</w:t>
      </w:r>
    </w:p>
    <w:p w14:paraId="24D2028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message-&gt;Message_Size = sizeof(message); // get and store size of message</w:t>
      </w:r>
    </w:p>
    <w:p w14:paraId="27B8036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if (IPC.Message_Send(message) == 1){ // send the message</w:t>
      </w:r>
    </w:p>
    <w:p w14:paraId="59678B1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sprintf(buff, " Message sent\n");</w:t>
      </w:r>
    </w:p>
    <w:p w14:paraId="7450CBA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write_window(Win, buff);</w:t>
      </w:r>
    </w:p>
    <w:p w14:paraId="5AA2742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254EE0F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5E18898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6E60727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(CPU_Quantum == 0){</w:t>
      </w:r>
    </w:p>
    <w:p w14:paraId="0514B73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creating a file\n");</w:t>
      </w:r>
    </w:p>
    <w:p w14:paraId="06C6A85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write_window(Win, buff);</w:t>
      </w:r>
    </w:p>
    <w:p w14:paraId="0E3574F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int permission[4] = {1,1,0,0};</w:t>
      </w:r>
    </w:p>
    <w:p w14:paraId="33D3F8C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sema_files.down();</w:t>
      </w:r>
    </w:p>
    <w:p w14:paraId="65FB98B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superuser.Create_file(tcb-&gt;thread_no, (char*)"tfile", 120, permission);</w:t>
      </w:r>
    </w:p>
    <w:p w14:paraId="001FC8E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sema_files.up();</w:t>
      </w:r>
    </w:p>
    <w:p w14:paraId="5E6B26E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FBF3AD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642103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((CPU_Quantum == 0) &amp;&amp; (thread_no == 1)) {</w:t>
      </w:r>
    </w:p>
    <w:p w14:paraId="5F7414D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sema_deadlock.down();</w:t>
      </w:r>
    </w:p>
    <w:p w14:paraId="034FA13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20E8AE8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197C019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((CPU_Quantum == 2000) &amp;&amp; (thread_no == 2)) {</w:t>
      </w:r>
    </w:p>
    <w:p w14:paraId="4556674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sema_deadlock.down();</w:t>
      </w:r>
    </w:p>
    <w:p w14:paraId="1EC4218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6547D82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103BC69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if((CPU_Quantum == 3000) &amp;&amp; (thread_no == 1)){</w:t>
      </w:r>
    </w:p>
    <w:p w14:paraId="603DEC0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sema_deadlock.up();</w:t>
      </w:r>
    </w:p>
    <w:p w14:paraId="42941D8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73DE09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2BDD05A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((CPU_Quantum == 4000) &amp;&amp; (thread_no == 2)) {</w:t>
      </w:r>
    </w:p>
    <w:p w14:paraId="592F800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sema_deadlock.up();</w:t>
      </w:r>
    </w:p>
    <w:p w14:paraId="0E4EB57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C94E09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679B1F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if(tcb-&gt;kill_signal !=1){ //for some reason we cant die before printing or get corruption for now</w:t>
      </w:r>
    </w:p>
    <w:p w14:paraId="35AD1CC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4D360C9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Task-%d running #%d\n", thread_no, CPU_Quantum++);</w:t>
      </w:r>
    </w:p>
    <w:p w14:paraId="2D8D877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write_window(Win, buff);</w:t>
      </w:r>
    </w:p>
    <w:p w14:paraId="2993E50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29C6523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//writes a random piece of data to memory at the beginning of yield cycle</w:t>
      </w:r>
    </w:p>
    <w:p w14:paraId="384C56C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if(yield_quantum == 1){</w:t>
      </w:r>
    </w:p>
    <w:p w14:paraId="63A8F6F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 = '0' + rand()%77;</w:t>
      </w:r>
    </w:p>
    <w:p w14:paraId="64182FA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Mem_Mgr.Mem_Write(tcb-&gt;memhandle,write); // write to memory once per yield cycle</w:t>
      </w:r>
    </w:p>
    <w:p w14:paraId="0EEA3C5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4B1ABC4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5BB62A1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yield_quantum++;</w:t>
      </w:r>
    </w:p>
    <w:p w14:paraId="7678971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(tcb-&gt;kill_signal == 1){ // set to be killed</w:t>
      </w:r>
    </w:p>
    <w:p w14:paraId="0B48D05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write_window(Win, " I'm dying...\n"); </w:t>
      </w:r>
    </w:p>
    <w:p w14:paraId="036DF0B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tcb-&gt;state = 3;</w:t>
      </w:r>
    </w:p>
    <w:p w14:paraId="2BB8D5D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sched.yield();</w:t>
      </w:r>
    </w:p>
    <w:p w14:paraId="6CF0F49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 </w:t>
      </w:r>
    </w:p>
    <w:p w14:paraId="72E35FD9"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t xml:space="preserve">if (yield_quantum == 1001){// if quantum is up </w:t>
      </w:r>
    </w:p>
    <w:p w14:paraId="17E10DB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yield_quantum = 0; //reset</w:t>
      </w:r>
    </w:p>
    <w:p w14:paraId="2FD8893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reads 1 ch of memory and prints at the end of yield cycle</w:t>
      </w:r>
    </w:p>
    <w:p w14:paraId="2113D08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if(Mem_Mgr.Mem_Read(tcb-&gt;memhandle,&amp;read)){</w:t>
      </w:r>
    </w:p>
    <w:p w14:paraId="1032A51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sprintf(buff," Reading from memory... \n    %c\n", read);</w:t>
      </w:r>
    </w:p>
    <w:p w14:paraId="01F3BD4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write_window(Win, buff); </w:t>
      </w:r>
    </w:p>
    <w:p w14:paraId="7EB1B59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02906FC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write_window(Win, " I'm yielding...\n"); </w:t>
      </w:r>
    </w:p>
    <w:p w14:paraId="7A1CCA8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sched.yield();</w:t>
      </w:r>
    </w:p>
    <w:p w14:paraId="3D92A7D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//sleep(1);</w:t>
      </w:r>
    </w:p>
    <w:p w14:paraId="3E3CB06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3948311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219018B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3012259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4339C3C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 // end while</w:t>
      </w:r>
    </w:p>
    <w:p w14:paraId="1A18E85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Mem_Mgr.Mem_Free(tcb-&gt;memhandle);</w:t>
      </w:r>
    </w:p>
    <w:p w14:paraId="4896F24E" w14:textId="77777777" w:rsidR="008D7462" w:rsidRPr="008D7462" w:rsidRDefault="008D7462" w:rsidP="00557BEA">
      <w:pPr>
        <w:spacing w:after="0" w:line="240" w:lineRule="auto"/>
        <w:rPr>
          <w:sz w:val="18"/>
          <w:szCs w:val="18"/>
        </w:rPr>
      </w:pPr>
      <w:r w:rsidRPr="008D7462">
        <w:rPr>
          <w:sz w:val="18"/>
          <w:szCs w:val="18"/>
        </w:rPr>
        <w:tab/>
        <w:t>return 0;</w:t>
      </w:r>
    </w:p>
    <w:p w14:paraId="61DA6EDA" w14:textId="77777777" w:rsidR="008D7462" w:rsidRPr="008D7462" w:rsidRDefault="008D7462" w:rsidP="00557BEA">
      <w:pPr>
        <w:spacing w:after="0" w:line="240" w:lineRule="auto"/>
        <w:rPr>
          <w:sz w:val="18"/>
          <w:szCs w:val="18"/>
        </w:rPr>
      </w:pPr>
      <w:r w:rsidRPr="008D7462">
        <w:rPr>
          <w:sz w:val="18"/>
          <w:szCs w:val="18"/>
        </w:rPr>
        <w:t>}</w:t>
      </w:r>
    </w:p>
    <w:p w14:paraId="13DB9D34" w14:textId="77777777" w:rsidR="008D7462" w:rsidRPr="008D7462" w:rsidRDefault="008D7462" w:rsidP="00557BEA">
      <w:pPr>
        <w:spacing w:after="0" w:line="240" w:lineRule="auto"/>
        <w:rPr>
          <w:sz w:val="18"/>
          <w:szCs w:val="18"/>
        </w:rPr>
      </w:pPr>
    </w:p>
    <w:p w14:paraId="6B2A9EF7" w14:textId="77777777" w:rsidR="008D7462" w:rsidRPr="008D7462" w:rsidRDefault="008D7462" w:rsidP="00557BEA">
      <w:pPr>
        <w:spacing w:after="0" w:line="240" w:lineRule="auto"/>
        <w:rPr>
          <w:sz w:val="18"/>
          <w:szCs w:val="18"/>
        </w:rPr>
      </w:pPr>
      <w:r w:rsidRPr="008D7462">
        <w:rPr>
          <w:sz w:val="18"/>
          <w:szCs w:val="18"/>
        </w:rPr>
        <w:t>void *ui_loop(void *arguments)</w:t>
      </w:r>
    </w:p>
    <w:p w14:paraId="5D216A15" w14:textId="77777777" w:rsidR="008D7462" w:rsidRPr="008D7462" w:rsidRDefault="008D7462" w:rsidP="00557BEA">
      <w:pPr>
        <w:spacing w:after="0" w:line="240" w:lineRule="auto"/>
        <w:rPr>
          <w:sz w:val="18"/>
          <w:szCs w:val="18"/>
        </w:rPr>
      </w:pPr>
      <w:r w:rsidRPr="008D7462">
        <w:rPr>
          <w:sz w:val="18"/>
          <w:szCs w:val="18"/>
        </w:rPr>
        <w:t>{</w:t>
      </w:r>
    </w:p>
    <w:p w14:paraId="65EF874F" w14:textId="77777777" w:rsidR="008D7462" w:rsidRPr="008D7462" w:rsidRDefault="008D7462" w:rsidP="00557BEA">
      <w:pPr>
        <w:spacing w:after="0" w:line="240" w:lineRule="auto"/>
        <w:rPr>
          <w:sz w:val="18"/>
          <w:szCs w:val="18"/>
        </w:rPr>
      </w:pPr>
      <w:r w:rsidRPr="008D7462">
        <w:rPr>
          <w:sz w:val="18"/>
          <w:szCs w:val="18"/>
        </w:rPr>
        <w:tab/>
        <w:t>scheduler::TCB * tcb = (scheduler::TCB *) arguments;</w:t>
      </w:r>
      <w:r w:rsidRPr="008D7462">
        <w:rPr>
          <w:sz w:val="18"/>
          <w:szCs w:val="18"/>
        </w:rPr>
        <w:tab/>
        <w:t>// Extract the thread arguments: (method 1)</w:t>
      </w:r>
    </w:p>
    <w:p w14:paraId="3126E02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Cast arguments in to tcb</w:t>
      </w:r>
    </w:p>
    <w:p w14:paraId="3B730F91" w14:textId="77777777" w:rsidR="008D7462" w:rsidRPr="008D7462" w:rsidRDefault="008D7462" w:rsidP="00557BEA">
      <w:pPr>
        <w:spacing w:after="0" w:line="240" w:lineRule="auto"/>
        <w:rPr>
          <w:sz w:val="18"/>
          <w:szCs w:val="18"/>
        </w:rPr>
      </w:pPr>
      <w:r w:rsidRPr="008D7462">
        <w:rPr>
          <w:sz w:val="18"/>
          <w:szCs w:val="18"/>
        </w:rPr>
        <w:tab/>
        <w:t>WINDOW * pdumpwin = tcb-&gt;pdumpwin;</w:t>
      </w:r>
    </w:p>
    <w:p w14:paraId="4828F2C2" w14:textId="77777777" w:rsidR="008D7462" w:rsidRPr="008D7462" w:rsidRDefault="008D7462" w:rsidP="00557BEA">
      <w:pPr>
        <w:spacing w:after="0" w:line="240" w:lineRule="auto"/>
        <w:rPr>
          <w:sz w:val="18"/>
          <w:szCs w:val="18"/>
        </w:rPr>
      </w:pPr>
      <w:r w:rsidRPr="008D7462">
        <w:rPr>
          <w:sz w:val="18"/>
          <w:szCs w:val="18"/>
        </w:rPr>
        <w:tab/>
        <w:t>WINDOW * sdumpwin = tcb-&gt;sdumpwin;</w:t>
      </w:r>
    </w:p>
    <w:p w14:paraId="65F5E872" w14:textId="77777777" w:rsidR="008D7462" w:rsidRPr="008D7462" w:rsidRDefault="008D7462" w:rsidP="00557BEA">
      <w:pPr>
        <w:spacing w:after="0" w:line="240" w:lineRule="auto"/>
        <w:rPr>
          <w:sz w:val="18"/>
          <w:szCs w:val="18"/>
        </w:rPr>
      </w:pPr>
      <w:r w:rsidRPr="008D7462">
        <w:rPr>
          <w:sz w:val="18"/>
          <w:szCs w:val="18"/>
        </w:rPr>
        <w:tab/>
        <w:t>WINDOW * conwin = tcb-&gt;conwin;</w:t>
      </w:r>
    </w:p>
    <w:p w14:paraId="25E353CD" w14:textId="77777777" w:rsidR="008D7462" w:rsidRPr="008D7462" w:rsidRDefault="008D7462" w:rsidP="00557BEA">
      <w:pPr>
        <w:spacing w:after="0" w:line="240" w:lineRule="auto"/>
        <w:rPr>
          <w:sz w:val="18"/>
          <w:szCs w:val="18"/>
        </w:rPr>
      </w:pPr>
      <w:r w:rsidRPr="008D7462">
        <w:rPr>
          <w:sz w:val="18"/>
          <w:szCs w:val="18"/>
        </w:rPr>
        <w:tab/>
        <w:t>WINDOW * logwin = tcb-&gt;logwin;</w:t>
      </w:r>
    </w:p>
    <w:p w14:paraId="1D12B904" w14:textId="77777777" w:rsidR="008D7462" w:rsidRPr="008D7462" w:rsidRDefault="008D7462" w:rsidP="00557BEA">
      <w:pPr>
        <w:spacing w:after="0" w:line="240" w:lineRule="auto"/>
        <w:rPr>
          <w:sz w:val="18"/>
          <w:szCs w:val="18"/>
        </w:rPr>
      </w:pPr>
      <w:r w:rsidRPr="008D7462">
        <w:rPr>
          <w:sz w:val="18"/>
          <w:szCs w:val="18"/>
        </w:rPr>
        <w:tab/>
        <w:t>WINDOW * messwin = tcb-&gt;messwin;</w:t>
      </w:r>
    </w:p>
    <w:p w14:paraId="72508440" w14:textId="77777777" w:rsidR="008D7462" w:rsidRPr="008D7462" w:rsidRDefault="008D7462" w:rsidP="00557BEA">
      <w:pPr>
        <w:spacing w:after="0" w:line="240" w:lineRule="auto"/>
        <w:rPr>
          <w:sz w:val="18"/>
          <w:szCs w:val="18"/>
        </w:rPr>
      </w:pPr>
      <w:r w:rsidRPr="008D7462">
        <w:rPr>
          <w:sz w:val="18"/>
          <w:szCs w:val="18"/>
        </w:rPr>
        <w:tab/>
        <w:t>WINDOW * memwin = tcb-&gt;memwin;</w:t>
      </w:r>
    </w:p>
    <w:p w14:paraId="15EE7520" w14:textId="77777777" w:rsidR="008D7462" w:rsidRPr="008D7462" w:rsidRDefault="008D7462" w:rsidP="00557BEA">
      <w:pPr>
        <w:spacing w:after="0" w:line="240" w:lineRule="auto"/>
        <w:rPr>
          <w:sz w:val="18"/>
          <w:szCs w:val="18"/>
        </w:rPr>
      </w:pPr>
      <w:r w:rsidRPr="008D7462">
        <w:rPr>
          <w:sz w:val="18"/>
          <w:szCs w:val="18"/>
        </w:rPr>
        <w:tab/>
        <w:t>char* text= "This example shows the overloaded write/read function";</w:t>
      </w:r>
    </w:p>
    <w:p w14:paraId="7810196C" w14:textId="77777777" w:rsidR="008D7462" w:rsidRPr="008D7462" w:rsidRDefault="008D7462" w:rsidP="00557BEA">
      <w:pPr>
        <w:spacing w:after="0" w:line="240" w:lineRule="auto"/>
        <w:rPr>
          <w:sz w:val="18"/>
          <w:szCs w:val="18"/>
        </w:rPr>
      </w:pPr>
      <w:r w:rsidRPr="008D7462">
        <w:rPr>
          <w:sz w:val="18"/>
          <w:szCs w:val="18"/>
        </w:rPr>
        <w:tab/>
        <w:t>int textsize = strlen(text);</w:t>
      </w:r>
    </w:p>
    <w:p w14:paraId="1CAC4B68" w14:textId="77777777" w:rsidR="008D7462" w:rsidRPr="008D7462" w:rsidRDefault="008D7462" w:rsidP="00557BEA">
      <w:pPr>
        <w:spacing w:after="0" w:line="240" w:lineRule="auto"/>
        <w:rPr>
          <w:sz w:val="18"/>
          <w:szCs w:val="18"/>
        </w:rPr>
      </w:pPr>
      <w:r w:rsidRPr="008D7462">
        <w:rPr>
          <w:sz w:val="18"/>
          <w:szCs w:val="18"/>
        </w:rPr>
        <w:tab/>
        <w:t>char* read = "reading didnt work";</w:t>
      </w:r>
    </w:p>
    <w:p w14:paraId="18D5A256" w14:textId="77777777" w:rsidR="008D7462" w:rsidRPr="008D7462" w:rsidRDefault="008D7462" w:rsidP="00557BEA">
      <w:pPr>
        <w:spacing w:after="0" w:line="240" w:lineRule="auto"/>
        <w:rPr>
          <w:sz w:val="18"/>
          <w:szCs w:val="18"/>
        </w:rPr>
      </w:pPr>
      <w:r w:rsidRPr="008D7462">
        <w:rPr>
          <w:sz w:val="18"/>
          <w:szCs w:val="18"/>
        </w:rPr>
        <w:tab/>
        <w:t>char buff[256];</w:t>
      </w:r>
    </w:p>
    <w:p w14:paraId="56C170A4" w14:textId="77777777" w:rsidR="008D7462" w:rsidRPr="008D7462" w:rsidRDefault="008D7462" w:rsidP="00557BEA">
      <w:pPr>
        <w:spacing w:after="0" w:line="240" w:lineRule="auto"/>
        <w:rPr>
          <w:sz w:val="18"/>
          <w:szCs w:val="18"/>
        </w:rPr>
      </w:pPr>
      <w:r w:rsidRPr="008D7462">
        <w:rPr>
          <w:sz w:val="18"/>
          <w:szCs w:val="18"/>
        </w:rPr>
        <w:tab/>
      </w:r>
    </w:p>
    <w:p w14:paraId="560B34A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while (tcb-&gt;state != 3){ // not dead</w:t>
      </w:r>
    </w:p>
    <w:p w14:paraId="06EF7B7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while(tcb-&gt;state == 2) { // running</w:t>
      </w:r>
    </w:p>
    <w:p w14:paraId="2C5FDEF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 xml:space="preserve"> // updates process table when thread gets cpu time, removed for now</w:t>
      </w:r>
    </w:p>
    <w:p w14:paraId="74FA858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 xml:space="preserve"> //sched.dump(1, pdumpwin);</w:t>
      </w:r>
    </w:p>
    <w:p w14:paraId="49E22C7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04CFCA2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switch(wgetch(conwin))</w:t>
      </w:r>
    </w:p>
    <w:p w14:paraId="328A677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w:t>
      </w:r>
    </w:p>
    <w:p w14:paraId="02AF6C3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'1':</w:t>
      </w:r>
    </w:p>
    <w:p w14:paraId="1ED8224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write_window(conwin, "1 \n Ultima # ");</w:t>
      </w:r>
    </w:p>
    <w:p w14:paraId="64A6ACA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if (sched.destroy_task(1)){</w:t>
      </w:r>
    </w:p>
    <w:p w14:paraId="693B0E8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Task 1 killed. \n");</w:t>
      </w:r>
    </w:p>
    <w:p w14:paraId="19A9859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}else{</w:t>
      </w:r>
    </w:p>
    <w:p w14:paraId="1777F52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Task 1 was already dead... \n ");</w:t>
      </w:r>
    </w:p>
    <w:p w14:paraId="7004FBE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0A41079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sched.yield();</w:t>
      </w:r>
    </w:p>
    <w:p w14:paraId="7BCC0B2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break;</w:t>
      </w:r>
    </w:p>
    <w:p w14:paraId="5DD3FFC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'2':</w:t>
      </w:r>
    </w:p>
    <w:p w14:paraId="29093D6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write_window(conwin, "2 \n Ultima # ");</w:t>
      </w:r>
    </w:p>
    <w:p w14:paraId="628581C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if (sched.destroy_task(2)){</w:t>
      </w:r>
    </w:p>
    <w:p w14:paraId="36D024E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Task 2 killed. \n");</w:t>
      </w:r>
    </w:p>
    <w:p w14:paraId="6A239C0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}else{</w:t>
      </w:r>
    </w:p>
    <w:p w14:paraId="7326E0D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Task 2 was already dead... \n ");</w:t>
      </w:r>
    </w:p>
    <w:p w14:paraId="358D49F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085B4DE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break;</w:t>
      </w:r>
    </w:p>
    <w:p w14:paraId="31C7F068"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t>case '3':</w:t>
      </w:r>
    </w:p>
    <w:p w14:paraId="5E5E91A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write_window(conwin, "3 \n Ultima # ");</w:t>
      </w:r>
    </w:p>
    <w:p w14:paraId="6D07C07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if (sched.destroy_task(3)){</w:t>
      </w:r>
    </w:p>
    <w:p w14:paraId="5D70540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Task 3 killed. \n");</w:t>
      </w:r>
    </w:p>
    <w:p w14:paraId="39554C1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}else{</w:t>
      </w:r>
    </w:p>
    <w:p w14:paraId="1853FDB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Task 3 was already dead... \n ");</w:t>
      </w:r>
    </w:p>
    <w:p w14:paraId="693A4C7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7C95823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break;</w:t>
      </w:r>
    </w:p>
    <w:p w14:paraId="0EB28A2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'c':</w:t>
      </w:r>
      <w:r w:rsidRPr="008D7462">
        <w:rPr>
          <w:sz w:val="18"/>
          <w:szCs w:val="18"/>
        </w:rPr>
        <w:tab/>
      </w:r>
      <w:r w:rsidRPr="008D7462">
        <w:rPr>
          <w:sz w:val="18"/>
          <w:szCs w:val="18"/>
        </w:rPr>
        <w:tab/>
      </w:r>
      <w:r w:rsidRPr="008D7462">
        <w:rPr>
          <w:sz w:val="18"/>
          <w:szCs w:val="18"/>
        </w:rPr>
        <w:tab/>
      </w:r>
      <w:r w:rsidRPr="008D7462">
        <w:rPr>
          <w:sz w:val="18"/>
          <w:szCs w:val="18"/>
        </w:rPr>
        <w:tab/>
        <w:t>// CLEAR and Coalesce</w:t>
      </w:r>
    </w:p>
    <w:p w14:paraId="72699C0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892BCE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sema_screen.down();</w:t>
      </w:r>
    </w:p>
    <w:p w14:paraId="10661BE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refresh(); </w:t>
      </w:r>
      <w:r w:rsidRPr="008D7462">
        <w:rPr>
          <w:sz w:val="18"/>
          <w:szCs w:val="18"/>
        </w:rPr>
        <w:tab/>
      </w:r>
      <w:r w:rsidRPr="008D7462">
        <w:rPr>
          <w:sz w:val="18"/>
          <w:szCs w:val="18"/>
        </w:rPr>
        <w:tab/>
      </w:r>
      <w:r w:rsidRPr="008D7462">
        <w:rPr>
          <w:sz w:val="18"/>
          <w:szCs w:val="18"/>
        </w:rPr>
        <w:tab/>
        <w:t>// Clear the entire screen (in case it is corrupted)</w:t>
      </w:r>
    </w:p>
    <w:p w14:paraId="3848231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wclear(conwin); </w:t>
      </w:r>
      <w:r w:rsidRPr="008D7462">
        <w:rPr>
          <w:sz w:val="18"/>
          <w:szCs w:val="18"/>
        </w:rPr>
        <w:tab/>
        <w:t>// Clear the Console window</w:t>
      </w:r>
    </w:p>
    <w:p w14:paraId="4275E99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sema_screen.up();</w:t>
      </w:r>
    </w:p>
    <w:p w14:paraId="40900CD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7149880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Mem_Mgr.Mem_Coalesce(); </w:t>
      </w:r>
    </w:p>
    <w:p w14:paraId="2CF4019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27ED7BF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Press any key to continue...\n");</w:t>
      </w:r>
    </w:p>
    <w:p w14:paraId="5CBA37A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6EF5077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92C09E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3984495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write_window(conwin, 1, 1, "Ultima # ");</w:t>
      </w:r>
    </w:p>
    <w:p w14:paraId="22FF775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3D90FB9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'd':</w:t>
      </w:r>
    </w:p>
    <w:p w14:paraId="7E10032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write_window(conwin, "d \n Ultima # ");</w:t>
      </w:r>
    </w:p>
    <w:p w14:paraId="4754E2D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Paused, press any key to continue... \n");</w:t>
      </w:r>
    </w:p>
    <w:p w14:paraId="1E8EB0C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//sched.pause();</w:t>
      </w:r>
    </w:p>
    <w:p w14:paraId="6320093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sched.dump(1, pdumpwin); </w:t>
      </w:r>
      <w:r w:rsidRPr="008D7462">
        <w:rPr>
          <w:sz w:val="18"/>
          <w:szCs w:val="18"/>
        </w:rPr>
        <w:tab/>
        <w:t>// updates process dump windows</w:t>
      </w:r>
    </w:p>
    <w:p w14:paraId="5F0DB3A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2BB119F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sema_screen.down();</w:t>
      </w:r>
    </w:p>
    <w:p w14:paraId="443E7AA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refresh(); </w:t>
      </w:r>
      <w:r w:rsidRPr="008D7462">
        <w:rPr>
          <w:sz w:val="18"/>
          <w:szCs w:val="18"/>
        </w:rPr>
        <w:tab/>
      </w:r>
      <w:r w:rsidRPr="008D7462">
        <w:rPr>
          <w:sz w:val="18"/>
          <w:szCs w:val="18"/>
        </w:rPr>
        <w:tab/>
      </w:r>
      <w:r w:rsidRPr="008D7462">
        <w:rPr>
          <w:sz w:val="18"/>
          <w:szCs w:val="18"/>
        </w:rPr>
        <w:tab/>
        <w:t>// Clear the entire screen (in case it is corrupted)</w:t>
      </w:r>
    </w:p>
    <w:p w14:paraId="2BF3B1D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wclear(sdumpwin); </w:t>
      </w:r>
      <w:r w:rsidRPr="008D7462">
        <w:rPr>
          <w:sz w:val="18"/>
          <w:szCs w:val="18"/>
        </w:rPr>
        <w:tab/>
        <w:t>// Clear the sema dump window</w:t>
      </w:r>
    </w:p>
    <w:p w14:paraId="3EFAF4F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wclear(messwin); </w:t>
      </w:r>
      <w:r w:rsidRPr="008D7462">
        <w:rPr>
          <w:sz w:val="18"/>
          <w:szCs w:val="18"/>
        </w:rPr>
        <w:tab/>
        <w:t>// Clear the message dump window</w:t>
      </w:r>
    </w:p>
    <w:p w14:paraId="3C93F8A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sema_screen.up();</w:t>
      </w:r>
    </w:p>
    <w:p w14:paraId="13B7DBF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0F7F5C4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write_window(sdumpwin, 1, 5, "        SEMAPHORE DUMP \n -------------------------------------\n");</w:t>
      </w:r>
    </w:p>
    <w:p w14:paraId="2403710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sema_screen.dump(1, sdumpwin);</w:t>
      </w:r>
    </w:p>
    <w:p w14:paraId="3312CDB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/*sema_t1mail.dump(1, sdumpwin);</w:t>
      </w:r>
    </w:p>
    <w:p w14:paraId="736BA31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sema_t2mail.dump(1, sdumpwin);</w:t>
      </w:r>
    </w:p>
    <w:p w14:paraId="035CF55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sema_t3mail.dump(1, sdumpwin);</w:t>
      </w:r>
    </w:p>
    <w:p w14:paraId="203BC20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sema_t4mail.dump(1, sdumpwin);</w:t>
      </w:r>
    </w:p>
    <w:p w14:paraId="2F8F305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sema_ptable.dump(1, sdumpwin);</w:t>
      </w:r>
    </w:p>
    <w:p w14:paraId="233ED42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3C5E6FE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//core dump</w:t>
      </w:r>
      <w:r w:rsidRPr="008D7462">
        <w:rPr>
          <w:sz w:val="18"/>
          <w:szCs w:val="18"/>
        </w:rPr>
        <w:tab/>
      </w:r>
    </w:p>
    <w:p w14:paraId="0DF7DB8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78AE292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C6EA0B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overloaded read does not work</w:t>
      </w:r>
    </w:p>
    <w:p w14:paraId="4B17EEE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r w:rsidRPr="008D7462">
        <w:rPr>
          <w:sz w:val="18"/>
          <w:szCs w:val="18"/>
        </w:rPr>
        <w:tab/>
      </w:r>
    </w:p>
    <w:p w14:paraId="7034379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if(Mem_Mgr.Mem_Read(tcb-&gt;memhandle,9, 20, &amp;read)){</w:t>
      </w:r>
    </w:p>
    <w:p w14:paraId="1E46178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sprintf(buff," Reading from memory... \n    %s\n", read);</w:t>
      </w:r>
    </w:p>
    <w:p w14:paraId="0201E81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write_window(logwin, buff); </w:t>
      </w:r>
    </w:p>
    <w:p w14:paraId="1E30B35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t>
      </w:r>
    </w:p>
    <w:p w14:paraId="4D5CB7F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7909974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7FFC785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write_window(messwin, 1, 5, "</w:t>
      </w:r>
      <w:r w:rsidRPr="008D7462">
        <w:rPr>
          <w:sz w:val="18"/>
          <w:szCs w:val="18"/>
        </w:rPr>
        <w:tab/>
        <w:t xml:space="preserve">     MESSAGING DUMP \n -------------------------------------\n");</w:t>
      </w:r>
      <w:r w:rsidRPr="008D7462">
        <w:rPr>
          <w:sz w:val="18"/>
          <w:szCs w:val="18"/>
        </w:rPr>
        <w:tab/>
      </w:r>
    </w:p>
    <w:p w14:paraId="13A2B3C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IPC.ipc_Message_Dump(messwin);</w:t>
      </w:r>
    </w:p>
    <w:p w14:paraId="63D67B21"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t>std::cin.get();</w:t>
      </w:r>
    </w:p>
    <w:p w14:paraId="363E8B8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Unpaused... \n");</w:t>
      </w:r>
    </w:p>
    <w:p w14:paraId="187BEBD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6513BEF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'f':</w:t>
      </w:r>
    </w:p>
    <w:p w14:paraId="41911EF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75D7D0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//create file, read file, dumps, testcase</w:t>
      </w:r>
    </w:p>
    <w:p w14:paraId="5893A36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write_window(conwin, "f \n Ultima # ");</w:t>
      </w:r>
    </w:p>
    <w:p w14:paraId="32F0A97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5A22E8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Dir();\n" );</w:t>
      </w:r>
    </w:p>
    <w:p w14:paraId="49DF7A8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superuser.Dir(memwin);</w:t>
      </w:r>
    </w:p>
    <w:p w14:paraId="1D6D9C6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1116478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1EC2E8A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366403A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Create_File(uifile);\n" );</w:t>
      </w:r>
    </w:p>
    <w:p w14:paraId="35EC948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int per[4] = {1, 1, 0, 0};</w:t>
      </w:r>
    </w:p>
    <w:p w14:paraId="500AD2B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superuser.Create_file(tcb-&gt;thread_no, (char*)"uifile", 120, per);</w:t>
      </w:r>
    </w:p>
    <w:p w14:paraId="4A43726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1887C54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2BA8576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742D50F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open(uifile)\n" );</w:t>
      </w:r>
    </w:p>
    <w:p w14:paraId="098747E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 (superuser.Open(tcb-&gt;thread_no, tcb-&gt;thread_no,(char*)"uifile",(char*)"w"))</w:t>
      </w:r>
    </w:p>
    <w:p w14:paraId="25DE49A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5BBC524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open success\n" );</w:t>
      </w:r>
    </w:p>
    <w:p w14:paraId="62AC3F2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}else{</w:t>
      </w:r>
    </w:p>
    <w:p w14:paraId="04FEEC0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open fail\n" );</w:t>
      </w:r>
    </w:p>
    <w:p w14:paraId="42B2430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4BC2460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77043B6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7867AA3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3BFB05D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write_char(uifile, x)\n" );</w:t>
      </w:r>
    </w:p>
    <w:p w14:paraId="281B993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superuser.Write_Char(tcb-&gt;thread_no, (char*)"uifile", (char*)"x");</w:t>
      </w:r>
    </w:p>
    <w:p w14:paraId="45D1AED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182D627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202772C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246C212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Dir();\n" );</w:t>
      </w:r>
    </w:p>
    <w:p w14:paraId="63419B1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superuser.Dir(memwin);</w:t>
      </w:r>
    </w:p>
    <w:p w14:paraId="66E839E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7601CCE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3E1F658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5587E11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int perm[4] = { 1, 1, 1, 1 };</w:t>
      </w:r>
    </w:p>
    <w:p w14:paraId="58D3D7E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change permissions(1,1,1,1) uifile\n" );</w:t>
      </w:r>
    </w:p>
    <w:p w14:paraId="520F500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superuser.Change_Permission(tcb-&gt;thread_no, (char*)"uifile", perm, logwin);</w:t>
      </w:r>
    </w:p>
    <w:p w14:paraId="307DE77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6925D90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6C03099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B93432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Dir(task id);\n" );</w:t>
      </w:r>
    </w:p>
    <w:p w14:paraId="6B84785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superuser.Dir(tcb-&gt;thread_no,memwin);</w:t>
      </w:r>
    </w:p>
    <w:p w14:paraId="5409E33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1A5EC2F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406A85F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51A19DA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dump\n" );</w:t>
      </w:r>
    </w:p>
    <w:p w14:paraId="402A22D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superuser.dump(memwin);</w:t>
      </w:r>
    </w:p>
    <w:p w14:paraId="2B86EEF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728A4C4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3E9E064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F62D53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read\n" );</w:t>
      </w:r>
    </w:p>
    <w:p w14:paraId="1D9969A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char v;</w:t>
      </w:r>
    </w:p>
    <w:p w14:paraId="217715F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superuser.Read_Char(tcb-&gt;thread_no, (char*)"uifile", &amp;v);</w:t>
      </w:r>
    </w:p>
    <w:p w14:paraId="70938172"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r>
    </w:p>
    <w:p w14:paraId="65D9D9E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7188D3D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293310E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char buffread[256];</w:t>
      </w:r>
    </w:p>
    <w:p w14:paraId="271B6FA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read in from uifile = %c \n", v);</w:t>
      </w:r>
    </w:p>
    <w:p w14:paraId="6297A41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buff );</w:t>
      </w:r>
    </w:p>
    <w:p w14:paraId="6E80318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46F8A99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4C8FADE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F0F1D6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delete(uifile)\n" );</w:t>
      </w:r>
    </w:p>
    <w:p w14:paraId="41E8ECB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superuser.Del_file(tcb-&gt;thread_no, (char*)"uifile");</w:t>
      </w:r>
    </w:p>
    <w:p w14:paraId="1FCED81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D44C47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3233035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6A1329B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Dir();\n" );</w:t>
      </w:r>
    </w:p>
    <w:p w14:paraId="7C33616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superuser.Dir(memwin);</w:t>
      </w:r>
    </w:p>
    <w:p w14:paraId="5A2BF6F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63AF5AF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5942B19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6EA4D11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dump\n" );</w:t>
      </w:r>
    </w:p>
    <w:p w14:paraId="43F63F4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superuser.dump(memwin);</w:t>
      </w:r>
    </w:p>
    <w:p w14:paraId="58E5DA5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04F6E04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0E06CA0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580436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14A6CBB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DE20AA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end testing\n" );</w:t>
      </w:r>
    </w:p>
    <w:p w14:paraId="43BF034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11EDA27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647FA49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0FDA5FD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479BA84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'r':</w:t>
      </w:r>
    </w:p>
    <w:p w14:paraId="3993783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6977E0A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sema_deadlock.down();</w:t>
      </w:r>
    </w:p>
    <w:p w14:paraId="36F308A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249F537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'h':</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HELP and mem usage</w:t>
      </w:r>
    </w:p>
    <w:p w14:paraId="0F51FEE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7ACDBB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display_help(conwin);</w:t>
      </w:r>
    </w:p>
    <w:p w14:paraId="1D76596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6051387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26EFD17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944CBA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3F46A42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'g':</w:t>
      </w:r>
    </w:p>
    <w:p w14:paraId="14156DF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sched.garbage_collect();</w:t>
      </w:r>
    </w:p>
    <w:p w14:paraId="1528CD9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write_window(conwin, "g \n Ultima # ");</w:t>
      </w:r>
    </w:p>
    <w:p w14:paraId="5962DA9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write_window(logwin, " Garbage collect\n"); </w:t>
      </w:r>
    </w:p>
    <w:p w14:paraId="4067AA9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//sched.yield();</w:t>
      </w:r>
    </w:p>
    <w:p w14:paraId="640757D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08C2954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'q':</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QUIT</w:t>
      </w:r>
    </w:p>
    <w:p w14:paraId="2BE6608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Quiting the main program....\n" );</w:t>
      </w:r>
    </w:p>
    <w:p w14:paraId="4012AFD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for (int i = 1; i &lt; 4; i++){</w:t>
      </w:r>
    </w:p>
    <w:p w14:paraId="27F0311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if (sched.destroy_task(i)){</w:t>
      </w:r>
      <w:r w:rsidRPr="008D7462">
        <w:rPr>
          <w:sz w:val="18"/>
          <w:szCs w:val="18"/>
        </w:rPr>
        <w:tab/>
      </w:r>
      <w:r w:rsidRPr="008D7462">
        <w:rPr>
          <w:sz w:val="18"/>
          <w:szCs w:val="18"/>
        </w:rPr>
        <w:tab/>
        <w:t>// Killed</w:t>
      </w:r>
    </w:p>
    <w:p w14:paraId="4498B18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sprintf(buff, " Task %d to be killed\n", i);</w:t>
      </w:r>
    </w:p>
    <w:p w14:paraId="30DF3DE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buff);</w:t>
      </w:r>
    </w:p>
    <w:p w14:paraId="7F572AD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}else{</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Already dead</w:t>
      </w:r>
    </w:p>
    <w:p w14:paraId="4E13B5C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sprintf(buff, " Task %d already dead\n", i);</w:t>
      </w:r>
    </w:p>
    <w:p w14:paraId="653253C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buff);</w:t>
      </w:r>
    </w:p>
    <w:p w14:paraId="56C434F5"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 end else</w:t>
      </w:r>
    </w:p>
    <w:p w14:paraId="4030820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 end if</w:t>
      </w:r>
    </w:p>
    <w:p w14:paraId="1FF93D6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tcb-&gt;kill_signal = 1;</w:t>
      </w:r>
    </w:p>
    <w:p w14:paraId="37B48F3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sched.yield();</w:t>
      </w:r>
    </w:p>
    <w:p w14:paraId="24E7678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5C7AABF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'z': // message test case</w:t>
      </w:r>
    </w:p>
    <w:p w14:paraId="6924C08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IPC.Message_Print(1, messwin); // print messages</w:t>
      </w:r>
    </w:p>
    <w:p w14:paraId="41FA0C8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 of messages in task1 box = %d \n" , IPC.Message_Count(1));</w:t>
      </w:r>
    </w:p>
    <w:p w14:paraId="30BF4D9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write_window(messwin, buff);</w:t>
      </w:r>
    </w:p>
    <w:p w14:paraId="36107CB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 of messages in all boxes = %d \n" , IPC.Message_Count());</w:t>
      </w:r>
    </w:p>
    <w:p w14:paraId="318C35D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write_window(messwin, buff);</w:t>
      </w:r>
    </w:p>
    <w:p w14:paraId="6AF9708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Deleting messages in task 1 box \n");</w:t>
      </w:r>
    </w:p>
    <w:p w14:paraId="7E5E266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write_window(messwin, buff);</w:t>
      </w:r>
    </w:p>
    <w:p w14:paraId="7CF4554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IPC.Message_DeleteAll(1);</w:t>
      </w:r>
    </w:p>
    <w:p w14:paraId="447925A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 of messages in task1 box = %d \n" , IPC.Message_Count(1));</w:t>
      </w:r>
    </w:p>
    <w:p w14:paraId="76A5E71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write_window(messwin, buff);</w:t>
      </w:r>
    </w:p>
    <w:p w14:paraId="559FF18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 of messages in all boxes = %d \n" , IPC.Message_Count());</w:t>
      </w:r>
    </w:p>
    <w:p w14:paraId="74022959"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write_window(messwin, buff);</w:t>
      </w:r>
    </w:p>
    <w:p w14:paraId="11F942F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228A5BC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0F0235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0789452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w:t>
      </w:r>
    </w:p>
    <w:p w14:paraId="382DF27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55BC3D5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'm':</w:t>
      </w:r>
    </w:p>
    <w:p w14:paraId="3188FDB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Mem_Mgr.Core_Dump(memwin);</w:t>
      </w:r>
      <w:r w:rsidRPr="008D7462">
        <w:rPr>
          <w:sz w:val="18"/>
          <w:szCs w:val="18"/>
        </w:rPr>
        <w:tab/>
      </w:r>
    </w:p>
    <w:p w14:paraId="6F7AB65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Core_Dump()\n");</w:t>
      </w:r>
    </w:p>
    <w:p w14:paraId="51B2056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35869D3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084AC59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Printing memory data: \n");</w:t>
      </w:r>
    </w:p>
    <w:p w14:paraId="378AED9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sprintf(buff, " memory largest: %d smallest: %d left: %d \n", Mem_Mgr.Mem_Largest(), Mem_Mgr.Mem_Smallest(), Mem_Mgr.Mem_Left());</w:t>
      </w:r>
    </w:p>
    <w:p w14:paraId="67C8F15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buff);</w:t>
      </w:r>
    </w:p>
    <w:p w14:paraId="22DEDD9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AE7949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013B46B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5A13706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6CC0E8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4D56916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Mem_Usage()\n");</w:t>
      </w:r>
    </w:p>
    <w:p w14:paraId="0D1440DC"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Mem_Mgr.Mem_Usage(memwin);</w:t>
      </w:r>
    </w:p>
    <w:p w14:paraId="5D08ECB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A6F376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57AD1FF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27B1283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Calling Overloaded Mem_Write\n");</w:t>
      </w:r>
    </w:p>
    <w:p w14:paraId="5261AB9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Mem_Mgr.Mem_Write(tcb-&gt;memhandle, 9, textsize, text);</w:t>
      </w:r>
    </w:p>
    <w:p w14:paraId="08017EC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C6867F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0C6A1F6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5E4307E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Another call to Core_Dump()\n");</w:t>
      </w:r>
    </w:p>
    <w:p w14:paraId="4C94360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Mem_Mgr.Core_Dump(memwin);</w:t>
      </w:r>
    </w:p>
    <w:p w14:paraId="6CE9EBC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650742C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Press any key to continue...\n");</w:t>
      </w:r>
    </w:p>
    <w:p w14:paraId="629AA915"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cin.get();</w:t>
      </w:r>
    </w:p>
    <w:p w14:paraId="6255791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04129DB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case ERR:</w:t>
      </w:r>
      <w:r w:rsidRPr="008D7462">
        <w:rPr>
          <w:sz w:val="18"/>
          <w:szCs w:val="18"/>
        </w:rPr>
        <w:tab/>
        <w:t>// If wgetch() return ERR, that means no keys were pressed</w:t>
      </w:r>
    </w:p>
    <w:p w14:paraId="5938C70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 (tcb-&gt;kill_signal == 1){ // set to be killed</w:t>
      </w:r>
    </w:p>
    <w:p w14:paraId="723819B4"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write_window(logwin, " UI window dying...\n");</w:t>
      </w:r>
    </w:p>
    <w:p w14:paraId="6D3EF72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Mem_Mgr.Mem_Free(tcb-&gt;memhandle);</w:t>
      </w:r>
    </w:p>
    <w:p w14:paraId="239BF786"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free this memory if thread is dying</w:t>
      </w:r>
    </w:p>
    <w:p w14:paraId="31738242" w14:textId="77777777" w:rsidR="008D7462" w:rsidRPr="008D7462" w:rsidRDefault="008D746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r>
      <w:r w:rsidRPr="008D7462">
        <w:rPr>
          <w:sz w:val="18"/>
          <w:szCs w:val="18"/>
        </w:rPr>
        <w:tab/>
        <w:t>tcb-&gt;state = 3;</w:t>
      </w:r>
    </w:p>
    <w:p w14:paraId="3758E8C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else {</w:t>
      </w:r>
    </w:p>
    <w:p w14:paraId="68E61897"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//write_window(logwin, " NO INPUT, UI yielding...\n");</w:t>
      </w:r>
    </w:p>
    <w:p w14:paraId="5E4A48F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sched.yield();</w:t>
      </w:r>
    </w:p>
    <w:p w14:paraId="62DD61E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62029E28"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197A554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break;</w:t>
      </w:r>
    </w:p>
    <w:p w14:paraId="05272C9D"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default:</w:t>
      </w:r>
    </w:p>
    <w:p w14:paraId="4AE73B02"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write_window(conwin, "\n -Invalid Command\n");</w:t>
      </w:r>
    </w:p>
    <w:p w14:paraId="23CF8981"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write_window(logwin, " -Invalid Command\n");</w:t>
      </w:r>
    </w:p>
    <w:p w14:paraId="6BDAE22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write_window(conwin, " Ultima # \n");</w:t>
      </w:r>
    </w:p>
    <w:p w14:paraId="47237053"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598FEC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9734EAB"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 // end switch</w:t>
      </w:r>
    </w:p>
    <w:p w14:paraId="679DD44E"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2CE69A8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if (tcb-&gt;state == 3){</w:t>
      </w:r>
      <w:r w:rsidRPr="008D7462">
        <w:rPr>
          <w:sz w:val="18"/>
          <w:szCs w:val="18"/>
        </w:rPr>
        <w:tab/>
      </w:r>
    </w:p>
    <w:p w14:paraId="25C370AF"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write_window(logwin," Ultima 2.0 shutting down...\n" );</w:t>
      </w:r>
    </w:p>
    <w:p w14:paraId="55C6A72A"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sched.garbage_collect();</w:t>
      </w:r>
    </w:p>
    <w:p w14:paraId="4107DBF0" w14:textId="77777777" w:rsidR="008D7462" w:rsidRPr="008D7462" w:rsidRDefault="008D7462" w:rsidP="00557BEA">
      <w:pPr>
        <w:spacing w:after="0" w:line="240" w:lineRule="auto"/>
        <w:rPr>
          <w:sz w:val="18"/>
          <w:szCs w:val="18"/>
        </w:rPr>
      </w:pPr>
      <w:r w:rsidRPr="008D7462">
        <w:rPr>
          <w:sz w:val="18"/>
          <w:szCs w:val="18"/>
        </w:rPr>
        <w:tab/>
      </w:r>
      <w:r w:rsidRPr="008D7462">
        <w:rPr>
          <w:sz w:val="18"/>
          <w:szCs w:val="18"/>
        </w:rPr>
        <w:tab/>
        <w:t>}</w:t>
      </w:r>
    </w:p>
    <w:p w14:paraId="658D4C52" w14:textId="77777777" w:rsidR="008D7462" w:rsidRPr="008D7462" w:rsidRDefault="008D7462" w:rsidP="00557BEA">
      <w:pPr>
        <w:spacing w:after="0" w:line="240" w:lineRule="auto"/>
        <w:rPr>
          <w:sz w:val="18"/>
          <w:szCs w:val="18"/>
        </w:rPr>
      </w:pPr>
      <w:r w:rsidRPr="008D7462">
        <w:rPr>
          <w:sz w:val="18"/>
          <w:szCs w:val="18"/>
        </w:rPr>
        <w:tab/>
        <w:t>} // while running</w:t>
      </w:r>
    </w:p>
    <w:p w14:paraId="78B5C039" w14:textId="77777777" w:rsidR="008D7462" w:rsidRPr="008D7462" w:rsidRDefault="008D7462" w:rsidP="00557BEA">
      <w:pPr>
        <w:spacing w:after="0" w:line="240" w:lineRule="auto"/>
        <w:rPr>
          <w:sz w:val="18"/>
          <w:szCs w:val="18"/>
        </w:rPr>
      </w:pPr>
    </w:p>
    <w:p w14:paraId="6F9C541F" w14:textId="77777777" w:rsidR="008D7462" w:rsidRPr="008D7462" w:rsidRDefault="008D7462" w:rsidP="00557BEA">
      <w:pPr>
        <w:spacing w:after="0" w:line="240" w:lineRule="auto"/>
        <w:rPr>
          <w:sz w:val="18"/>
          <w:szCs w:val="18"/>
        </w:rPr>
      </w:pPr>
      <w:r w:rsidRPr="008D7462">
        <w:rPr>
          <w:sz w:val="18"/>
          <w:szCs w:val="18"/>
        </w:rPr>
        <w:t>} // while not dead</w:t>
      </w:r>
    </w:p>
    <w:p w14:paraId="5B542E8F" w14:textId="77777777" w:rsidR="008D7462" w:rsidRPr="008D7462" w:rsidRDefault="008D7462" w:rsidP="00557BEA">
      <w:pPr>
        <w:spacing w:after="0" w:line="240" w:lineRule="auto"/>
        <w:rPr>
          <w:sz w:val="18"/>
          <w:szCs w:val="18"/>
        </w:rPr>
      </w:pPr>
      <w:r w:rsidRPr="008D7462">
        <w:rPr>
          <w:sz w:val="18"/>
          <w:szCs w:val="18"/>
        </w:rPr>
        <w:tab/>
      </w:r>
    </w:p>
    <w:p w14:paraId="478B032F" w14:textId="77777777" w:rsidR="008D7462" w:rsidRPr="008D7462" w:rsidRDefault="008D7462" w:rsidP="00557BEA">
      <w:pPr>
        <w:spacing w:after="0" w:line="240" w:lineRule="auto"/>
        <w:rPr>
          <w:sz w:val="18"/>
          <w:szCs w:val="18"/>
        </w:rPr>
      </w:pPr>
      <w:r w:rsidRPr="008D7462">
        <w:rPr>
          <w:sz w:val="18"/>
          <w:szCs w:val="18"/>
        </w:rPr>
        <w:tab/>
        <w:t>return 0;</w:t>
      </w:r>
    </w:p>
    <w:p w14:paraId="3B05F6BE" w14:textId="77777777" w:rsidR="008D7462" w:rsidRPr="008D7462" w:rsidRDefault="008D7462" w:rsidP="00557BEA">
      <w:pPr>
        <w:spacing w:after="0" w:line="240" w:lineRule="auto"/>
        <w:rPr>
          <w:sz w:val="18"/>
          <w:szCs w:val="18"/>
        </w:rPr>
      </w:pPr>
    </w:p>
    <w:p w14:paraId="6ED7BA9A" w14:textId="77777777" w:rsidR="008D7462" w:rsidRPr="008D7462" w:rsidRDefault="008D7462" w:rsidP="00557BEA">
      <w:pPr>
        <w:spacing w:after="0" w:line="240" w:lineRule="auto"/>
        <w:rPr>
          <w:sz w:val="18"/>
          <w:szCs w:val="18"/>
        </w:rPr>
      </w:pPr>
      <w:r w:rsidRPr="008D7462">
        <w:rPr>
          <w:sz w:val="18"/>
          <w:szCs w:val="18"/>
        </w:rPr>
        <w:t>}</w:t>
      </w:r>
    </w:p>
    <w:p w14:paraId="2A74487F" w14:textId="643E39B2" w:rsidR="00624841" w:rsidRDefault="00624841" w:rsidP="00557BEA">
      <w:pPr>
        <w:spacing w:after="0" w:line="240" w:lineRule="auto"/>
        <w:rPr>
          <w:sz w:val="18"/>
          <w:szCs w:val="18"/>
        </w:rPr>
      </w:pPr>
    </w:p>
    <w:p w14:paraId="59A6E750" w14:textId="77777777" w:rsidR="00557BEA" w:rsidRDefault="00557BEA" w:rsidP="00557BEA">
      <w:pPr>
        <w:spacing w:after="0" w:line="240" w:lineRule="auto"/>
        <w:rPr>
          <w:sz w:val="18"/>
          <w:szCs w:val="18"/>
        </w:rPr>
      </w:pPr>
    </w:p>
    <w:p w14:paraId="7304DF6C" w14:textId="77777777" w:rsidR="00557BEA" w:rsidRDefault="00557BEA" w:rsidP="00557BEA">
      <w:pPr>
        <w:spacing w:after="0" w:line="240" w:lineRule="auto"/>
        <w:rPr>
          <w:sz w:val="18"/>
          <w:szCs w:val="18"/>
        </w:rPr>
      </w:pPr>
    </w:p>
    <w:p w14:paraId="1CFC19A3" w14:textId="77777777" w:rsidR="00557BEA" w:rsidRDefault="00557BEA" w:rsidP="00557BEA">
      <w:pPr>
        <w:spacing w:after="0" w:line="240" w:lineRule="auto"/>
        <w:rPr>
          <w:sz w:val="18"/>
          <w:szCs w:val="18"/>
        </w:rPr>
      </w:pPr>
    </w:p>
    <w:p w14:paraId="0E704F2B" w14:textId="77777777" w:rsidR="00557BEA" w:rsidRDefault="00557BEA" w:rsidP="00557BEA">
      <w:pPr>
        <w:spacing w:after="0" w:line="240" w:lineRule="auto"/>
        <w:rPr>
          <w:sz w:val="18"/>
          <w:szCs w:val="18"/>
        </w:rPr>
      </w:pPr>
    </w:p>
    <w:p w14:paraId="0599ED01" w14:textId="77777777" w:rsidR="00557BEA" w:rsidRDefault="00557BEA" w:rsidP="00557BEA">
      <w:pPr>
        <w:spacing w:after="0" w:line="240" w:lineRule="auto"/>
        <w:rPr>
          <w:sz w:val="18"/>
          <w:szCs w:val="18"/>
        </w:rPr>
      </w:pPr>
    </w:p>
    <w:p w14:paraId="7D2604AB" w14:textId="77777777" w:rsidR="00557BEA" w:rsidRDefault="00557BEA" w:rsidP="00557BEA">
      <w:pPr>
        <w:spacing w:after="0" w:line="240" w:lineRule="auto"/>
        <w:rPr>
          <w:sz w:val="18"/>
          <w:szCs w:val="18"/>
        </w:rPr>
      </w:pPr>
    </w:p>
    <w:p w14:paraId="368E1500" w14:textId="77777777" w:rsidR="00557BEA" w:rsidRDefault="00557BEA" w:rsidP="00557BEA">
      <w:pPr>
        <w:spacing w:after="0" w:line="240" w:lineRule="auto"/>
        <w:rPr>
          <w:sz w:val="18"/>
          <w:szCs w:val="18"/>
        </w:rPr>
      </w:pPr>
    </w:p>
    <w:p w14:paraId="03C864AA" w14:textId="77777777" w:rsidR="00557BEA" w:rsidRDefault="00557BEA" w:rsidP="00557BEA">
      <w:pPr>
        <w:spacing w:after="0" w:line="240" w:lineRule="auto"/>
        <w:rPr>
          <w:sz w:val="18"/>
          <w:szCs w:val="18"/>
        </w:rPr>
      </w:pPr>
    </w:p>
    <w:p w14:paraId="39CA820F" w14:textId="77777777" w:rsidR="00557BEA" w:rsidRDefault="00557BEA" w:rsidP="00557BEA">
      <w:pPr>
        <w:spacing w:after="0" w:line="240" w:lineRule="auto"/>
        <w:rPr>
          <w:sz w:val="18"/>
          <w:szCs w:val="18"/>
        </w:rPr>
      </w:pPr>
    </w:p>
    <w:p w14:paraId="28EC4B0C" w14:textId="77777777" w:rsidR="00557BEA" w:rsidRDefault="00557BEA" w:rsidP="00557BEA">
      <w:pPr>
        <w:spacing w:after="0" w:line="240" w:lineRule="auto"/>
        <w:rPr>
          <w:sz w:val="18"/>
          <w:szCs w:val="18"/>
        </w:rPr>
      </w:pPr>
    </w:p>
    <w:p w14:paraId="0C07DDC9" w14:textId="77777777" w:rsidR="00557BEA" w:rsidRDefault="00557BEA" w:rsidP="00557BEA">
      <w:pPr>
        <w:spacing w:after="0" w:line="240" w:lineRule="auto"/>
        <w:rPr>
          <w:sz w:val="18"/>
          <w:szCs w:val="18"/>
        </w:rPr>
      </w:pPr>
    </w:p>
    <w:p w14:paraId="24D41401" w14:textId="77777777" w:rsidR="00557BEA" w:rsidRDefault="00557BEA" w:rsidP="00557BEA">
      <w:pPr>
        <w:spacing w:after="0" w:line="240" w:lineRule="auto"/>
        <w:rPr>
          <w:sz w:val="18"/>
          <w:szCs w:val="18"/>
        </w:rPr>
      </w:pPr>
    </w:p>
    <w:p w14:paraId="771035BD" w14:textId="77777777" w:rsidR="00557BEA" w:rsidRDefault="00557BEA" w:rsidP="00557BEA">
      <w:pPr>
        <w:spacing w:after="0" w:line="240" w:lineRule="auto"/>
        <w:rPr>
          <w:sz w:val="18"/>
          <w:szCs w:val="18"/>
        </w:rPr>
      </w:pPr>
    </w:p>
    <w:p w14:paraId="43EA8986" w14:textId="77777777" w:rsidR="00557BEA" w:rsidRDefault="00557BEA" w:rsidP="00557BEA">
      <w:pPr>
        <w:spacing w:after="0" w:line="240" w:lineRule="auto"/>
        <w:rPr>
          <w:sz w:val="18"/>
          <w:szCs w:val="18"/>
        </w:rPr>
      </w:pPr>
    </w:p>
    <w:p w14:paraId="17AAA8E2" w14:textId="77777777" w:rsidR="00557BEA" w:rsidRDefault="00557BEA" w:rsidP="00557BEA">
      <w:pPr>
        <w:spacing w:after="0" w:line="240" w:lineRule="auto"/>
        <w:rPr>
          <w:sz w:val="18"/>
          <w:szCs w:val="18"/>
        </w:rPr>
      </w:pPr>
    </w:p>
    <w:p w14:paraId="091D995B" w14:textId="77777777" w:rsidR="00557BEA" w:rsidRDefault="00557BEA" w:rsidP="00557BEA">
      <w:pPr>
        <w:spacing w:after="0" w:line="240" w:lineRule="auto"/>
        <w:rPr>
          <w:sz w:val="18"/>
          <w:szCs w:val="18"/>
        </w:rPr>
      </w:pPr>
    </w:p>
    <w:p w14:paraId="4F90F4D3" w14:textId="77777777" w:rsidR="00557BEA" w:rsidRDefault="00557BEA" w:rsidP="00557BEA">
      <w:pPr>
        <w:spacing w:after="0" w:line="240" w:lineRule="auto"/>
        <w:rPr>
          <w:sz w:val="18"/>
          <w:szCs w:val="18"/>
        </w:rPr>
      </w:pPr>
    </w:p>
    <w:p w14:paraId="070D2869" w14:textId="77777777" w:rsidR="00557BEA" w:rsidRDefault="00557BEA" w:rsidP="00557BEA">
      <w:pPr>
        <w:spacing w:after="0" w:line="240" w:lineRule="auto"/>
        <w:rPr>
          <w:sz w:val="18"/>
          <w:szCs w:val="18"/>
        </w:rPr>
      </w:pPr>
    </w:p>
    <w:p w14:paraId="1ED3EAE3" w14:textId="77777777" w:rsidR="00557BEA" w:rsidRDefault="00557BEA" w:rsidP="00557BEA">
      <w:pPr>
        <w:spacing w:after="0" w:line="240" w:lineRule="auto"/>
        <w:rPr>
          <w:sz w:val="18"/>
          <w:szCs w:val="18"/>
        </w:rPr>
      </w:pPr>
    </w:p>
    <w:p w14:paraId="42E6B66B" w14:textId="77777777" w:rsidR="00557BEA" w:rsidRDefault="00557BEA" w:rsidP="00557BEA">
      <w:pPr>
        <w:spacing w:after="0" w:line="240" w:lineRule="auto"/>
        <w:rPr>
          <w:sz w:val="18"/>
          <w:szCs w:val="18"/>
        </w:rPr>
      </w:pPr>
    </w:p>
    <w:p w14:paraId="27F10A4D" w14:textId="77777777" w:rsidR="00557BEA" w:rsidRDefault="00557BEA" w:rsidP="00557BEA">
      <w:pPr>
        <w:spacing w:after="0" w:line="240" w:lineRule="auto"/>
        <w:rPr>
          <w:sz w:val="18"/>
          <w:szCs w:val="18"/>
        </w:rPr>
      </w:pPr>
    </w:p>
    <w:p w14:paraId="6525073C" w14:textId="77777777" w:rsidR="00557BEA" w:rsidRDefault="00557BEA" w:rsidP="00557BEA">
      <w:pPr>
        <w:spacing w:after="0" w:line="240" w:lineRule="auto"/>
        <w:rPr>
          <w:sz w:val="18"/>
          <w:szCs w:val="18"/>
        </w:rPr>
      </w:pPr>
    </w:p>
    <w:p w14:paraId="58936BC7" w14:textId="77777777" w:rsidR="00557BEA" w:rsidRDefault="00557BEA" w:rsidP="00557BEA">
      <w:pPr>
        <w:spacing w:after="0" w:line="240" w:lineRule="auto"/>
        <w:rPr>
          <w:sz w:val="18"/>
          <w:szCs w:val="18"/>
        </w:rPr>
      </w:pPr>
    </w:p>
    <w:p w14:paraId="2A9A891C" w14:textId="77777777" w:rsidR="00557BEA" w:rsidRDefault="00557BEA" w:rsidP="00557BEA">
      <w:pPr>
        <w:spacing w:after="0" w:line="240" w:lineRule="auto"/>
        <w:rPr>
          <w:sz w:val="18"/>
          <w:szCs w:val="18"/>
        </w:rPr>
      </w:pPr>
    </w:p>
    <w:p w14:paraId="058ACC85" w14:textId="77777777" w:rsidR="00557BEA" w:rsidRDefault="00557BEA" w:rsidP="00557BEA">
      <w:pPr>
        <w:spacing w:after="0" w:line="240" w:lineRule="auto"/>
        <w:rPr>
          <w:sz w:val="18"/>
          <w:szCs w:val="18"/>
        </w:rPr>
      </w:pPr>
    </w:p>
    <w:p w14:paraId="38D4B986" w14:textId="77777777" w:rsidR="00557BEA" w:rsidRDefault="00557BEA" w:rsidP="00557BEA">
      <w:pPr>
        <w:spacing w:after="0" w:line="240" w:lineRule="auto"/>
        <w:rPr>
          <w:sz w:val="18"/>
          <w:szCs w:val="18"/>
        </w:rPr>
      </w:pPr>
    </w:p>
    <w:p w14:paraId="53DE0DCA" w14:textId="77777777" w:rsidR="00557BEA" w:rsidRDefault="00557BEA" w:rsidP="00557BEA">
      <w:pPr>
        <w:spacing w:after="0" w:line="240" w:lineRule="auto"/>
        <w:rPr>
          <w:sz w:val="18"/>
          <w:szCs w:val="18"/>
        </w:rPr>
      </w:pPr>
    </w:p>
    <w:p w14:paraId="08C3DC7F" w14:textId="77777777" w:rsidR="00557BEA" w:rsidRDefault="00557BEA" w:rsidP="00557BEA">
      <w:pPr>
        <w:spacing w:after="0" w:line="240" w:lineRule="auto"/>
        <w:rPr>
          <w:sz w:val="18"/>
          <w:szCs w:val="18"/>
        </w:rPr>
      </w:pPr>
    </w:p>
    <w:p w14:paraId="5CEEAD01" w14:textId="77777777" w:rsidR="00557BEA" w:rsidRDefault="00557BEA" w:rsidP="00557BEA">
      <w:pPr>
        <w:spacing w:after="0" w:line="240" w:lineRule="auto"/>
        <w:rPr>
          <w:sz w:val="18"/>
          <w:szCs w:val="18"/>
        </w:rPr>
      </w:pPr>
    </w:p>
    <w:p w14:paraId="4B6FFA65" w14:textId="77777777" w:rsidR="00557BEA" w:rsidRPr="008D7462" w:rsidRDefault="00557BEA" w:rsidP="00557BEA">
      <w:pPr>
        <w:spacing w:after="0" w:line="240" w:lineRule="auto"/>
        <w:rPr>
          <w:sz w:val="18"/>
          <w:szCs w:val="18"/>
        </w:rPr>
      </w:pPr>
    </w:p>
    <w:p w14:paraId="134AE2D7" w14:textId="18FB79BF" w:rsidR="00D00F85" w:rsidRPr="008D7462" w:rsidRDefault="00E32745" w:rsidP="00557BEA">
      <w:pPr>
        <w:pStyle w:val="Heading3"/>
        <w:spacing w:before="0" w:line="240" w:lineRule="auto"/>
        <w:rPr>
          <w:sz w:val="18"/>
          <w:szCs w:val="18"/>
        </w:rPr>
      </w:pPr>
      <w:bookmarkStart w:id="10" w:name="_Toc5658251"/>
      <w:r w:rsidRPr="008D7462">
        <w:rPr>
          <w:sz w:val="18"/>
          <w:szCs w:val="18"/>
        </w:rPr>
        <w:lastRenderedPageBreak/>
        <w:t>Queue.h</w:t>
      </w:r>
      <w:bookmarkEnd w:id="10"/>
    </w:p>
    <w:p w14:paraId="1720F399" w14:textId="77777777" w:rsidR="003F0529" w:rsidRPr="008D7462" w:rsidRDefault="003F0529" w:rsidP="00557BEA">
      <w:pPr>
        <w:spacing w:after="0" w:line="240" w:lineRule="auto"/>
        <w:rPr>
          <w:sz w:val="18"/>
          <w:szCs w:val="18"/>
        </w:rPr>
      </w:pPr>
      <w:r w:rsidRPr="008D7462">
        <w:rPr>
          <w:sz w:val="18"/>
          <w:szCs w:val="18"/>
        </w:rPr>
        <w:t>/*==================================================================================|</w:t>
      </w:r>
    </w:p>
    <w:p w14:paraId="662DF52B" w14:textId="77777777" w:rsidR="003F0529" w:rsidRPr="008D7462" w:rsidRDefault="003F0529" w:rsidP="00557BEA">
      <w:pPr>
        <w:spacing w:after="0" w:line="240" w:lineRule="auto"/>
        <w:rPr>
          <w:sz w:val="18"/>
          <w:szCs w:val="18"/>
        </w:rPr>
      </w:pPr>
      <w:r w:rsidRPr="008D7462">
        <w:rPr>
          <w:sz w:val="18"/>
          <w:szCs w:val="18"/>
        </w:rPr>
        <w:t>|    Assignment:</w:t>
      </w:r>
      <w:r w:rsidRPr="008D7462">
        <w:rPr>
          <w:sz w:val="18"/>
          <w:szCs w:val="18"/>
        </w:rPr>
        <w:tab/>
        <w:t>Ultima 2.0 Phase 3</w:t>
      </w:r>
    </w:p>
    <w:p w14:paraId="0C23627E" w14:textId="77777777" w:rsidR="003F0529" w:rsidRPr="008D7462" w:rsidRDefault="003F0529" w:rsidP="00557BEA">
      <w:pPr>
        <w:spacing w:after="0" w:line="240" w:lineRule="auto"/>
        <w:rPr>
          <w:sz w:val="18"/>
          <w:szCs w:val="18"/>
        </w:rPr>
      </w:pPr>
      <w:r w:rsidRPr="008D7462">
        <w:rPr>
          <w:sz w:val="18"/>
          <w:szCs w:val="18"/>
        </w:rPr>
        <w:t>|     File Name:</w:t>
      </w:r>
      <w:r w:rsidRPr="008D7462">
        <w:rPr>
          <w:sz w:val="18"/>
          <w:szCs w:val="18"/>
        </w:rPr>
        <w:tab/>
        <w:t>queue.h</w:t>
      </w:r>
    </w:p>
    <w:p w14:paraId="44863684" w14:textId="77777777" w:rsidR="003F0529" w:rsidRPr="008D7462" w:rsidRDefault="003F0529" w:rsidP="00557BEA">
      <w:pPr>
        <w:spacing w:after="0" w:line="240" w:lineRule="auto"/>
        <w:rPr>
          <w:sz w:val="18"/>
          <w:szCs w:val="18"/>
        </w:rPr>
      </w:pPr>
      <w:r w:rsidRPr="008D7462">
        <w:rPr>
          <w:sz w:val="18"/>
          <w:szCs w:val="18"/>
        </w:rPr>
        <w:t xml:space="preserve">|  Dependencies: </w:t>
      </w:r>
      <w:r w:rsidRPr="008D7462">
        <w:rPr>
          <w:sz w:val="18"/>
          <w:szCs w:val="18"/>
        </w:rPr>
        <w:tab/>
        <w:t>none</w:t>
      </w:r>
    </w:p>
    <w:p w14:paraId="6BE64F60" w14:textId="77777777" w:rsidR="003F0529" w:rsidRPr="008D7462" w:rsidRDefault="003F0529"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7D800584" w14:textId="77777777" w:rsidR="003F0529" w:rsidRPr="008D7462" w:rsidRDefault="003F0529" w:rsidP="00557BEA">
      <w:pPr>
        <w:spacing w:after="0" w:line="240" w:lineRule="auto"/>
        <w:rPr>
          <w:sz w:val="18"/>
          <w:szCs w:val="18"/>
        </w:rPr>
      </w:pPr>
      <w:r w:rsidRPr="008D7462">
        <w:rPr>
          <w:sz w:val="18"/>
          <w:szCs w:val="18"/>
        </w:rPr>
        <w:t xml:space="preserve">|      Language: </w:t>
      </w:r>
      <w:r w:rsidRPr="008D7462">
        <w:rPr>
          <w:sz w:val="18"/>
          <w:szCs w:val="18"/>
        </w:rPr>
        <w:tab/>
        <w:t>C++</w:t>
      </w:r>
    </w:p>
    <w:p w14:paraId="33608BAB" w14:textId="77777777" w:rsidR="003F0529" w:rsidRPr="008D7462" w:rsidRDefault="003F0529" w:rsidP="00557BEA">
      <w:pPr>
        <w:spacing w:after="0" w:line="240" w:lineRule="auto"/>
        <w:rPr>
          <w:sz w:val="18"/>
          <w:szCs w:val="18"/>
        </w:rPr>
      </w:pPr>
      <w:r w:rsidRPr="008D7462">
        <w:rPr>
          <w:sz w:val="18"/>
          <w:szCs w:val="18"/>
        </w:rPr>
        <w:t xml:space="preserve">|      Compiler: </w:t>
      </w:r>
      <w:r w:rsidRPr="008D7462">
        <w:rPr>
          <w:sz w:val="18"/>
          <w:szCs w:val="18"/>
        </w:rPr>
        <w:tab/>
        <w:t>G++</w:t>
      </w:r>
    </w:p>
    <w:p w14:paraId="19DAFC8F" w14:textId="77777777" w:rsidR="003F0529" w:rsidRPr="008D7462" w:rsidRDefault="003F0529"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0117C0D6" w14:textId="77777777" w:rsidR="003F0529" w:rsidRPr="008D7462" w:rsidRDefault="003F0529"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074D7EC7" w14:textId="77777777" w:rsidR="003F0529" w:rsidRPr="008D7462" w:rsidRDefault="003F0529"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43055224" w14:textId="77777777" w:rsidR="003F0529" w:rsidRPr="008D7462" w:rsidRDefault="003F0529" w:rsidP="00557BEA">
      <w:pPr>
        <w:spacing w:after="0" w:line="240" w:lineRule="auto"/>
        <w:rPr>
          <w:sz w:val="18"/>
          <w:szCs w:val="18"/>
        </w:rPr>
      </w:pPr>
      <w:r w:rsidRPr="008D7462">
        <w:rPr>
          <w:sz w:val="18"/>
          <w:szCs w:val="18"/>
        </w:rPr>
        <w:t>|  Last Updated:</w:t>
      </w:r>
      <w:r w:rsidRPr="008D7462">
        <w:rPr>
          <w:sz w:val="18"/>
          <w:szCs w:val="18"/>
        </w:rPr>
        <w:tab/>
        <w:t>3/18/2019</w:t>
      </w:r>
    </w:p>
    <w:p w14:paraId="3E2CF6BF" w14:textId="77777777" w:rsidR="003F0529" w:rsidRPr="008D7462" w:rsidRDefault="003F0529" w:rsidP="00557BEA">
      <w:pPr>
        <w:spacing w:after="0" w:line="240" w:lineRule="auto"/>
        <w:rPr>
          <w:sz w:val="18"/>
          <w:szCs w:val="18"/>
        </w:rPr>
      </w:pPr>
      <w:r w:rsidRPr="008D7462">
        <w:rPr>
          <w:sz w:val="18"/>
          <w:szCs w:val="18"/>
        </w:rPr>
        <w:t xml:space="preserve">|      Due Date: </w:t>
      </w:r>
      <w:r w:rsidRPr="008D7462">
        <w:rPr>
          <w:sz w:val="18"/>
          <w:szCs w:val="18"/>
        </w:rPr>
        <w:tab/>
        <w:t>4/08/2019</w:t>
      </w:r>
    </w:p>
    <w:p w14:paraId="5E02E071" w14:textId="77777777" w:rsidR="003F0529" w:rsidRPr="008D7462" w:rsidRDefault="003F0529" w:rsidP="00557BEA">
      <w:pPr>
        <w:spacing w:after="0" w:line="240" w:lineRule="auto"/>
        <w:rPr>
          <w:sz w:val="18"/>
          <w:szCs w:val="18"/>
        </w:rPr>
      </w:pPr>
      <w:r w:rsidRPr="008D7462">
        <w:rPr>
          <w:sz w:val="18"/>
          <w:szCs w:val="18"/>
        </w:rPr>
        <w:t>|==================================================================================|</w:t>
      </w:r>
    </w:p>
    <w:p w14:paraId="2F692DD6" w14:textId="77777777" w:rsidR="003F0529" w:rsidRPr="008D7462" w:rsidRDefault="003F0529" w:rsidP="00557BEA">
      <w:pPr>
        <w:spacing w:after="0" w:line="240" w:lineRule="auto"/>
        <w:rPr>
          <w:sz w:val="18"/>
          <w:szCs w:val="18"/>
        </w:rPr>
      </w:pPr>
      <w:r w:rsidRPr="008D7462">
        <w:rPr>
          <w:sz w:val="18"/>
          <w:szCs w:val="18"/>
        </w:rPr>
        <w:t>|  Description: This is the header file which defines the queue template class used by the semaphore</w:t>
      </w:r>
    </w:p>
    <w:p w14:paraId="71103BF6" w14:textId="77777777" w:rsidR="003F0529" w:rsidRPr="008D7462" w:rsidRDefault="003F0529"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and scheduler classes. </w:t>
      </w:r>
    </w:p>
    <w:p w14:paraId="16D948AD" w14:textId="77777777" w:rsidR="003F0529" w:rsidRPr="008D7462" w:rsidRDefault="003F0529" w:rsidP="00557BEA">
      <w:pPr>
        <w:spacing w:after="0" w:line="240" w:lineRule="auto"/>
        <w:rPr>
          <w:sz w:val="18"/>
          <w:szCs w:val="18"/>
        </w:rPr>
      </w:pPr>
      <w:r w:rsidRPr="008D7462">
        <w:rPr>
          <w:sz w:val="18"/>
          <w:szCs w:val="18"/>
        </w:rPr>
        <w:t>*==================================================================================*/</w:t>
      </w:r>
    </w:p>
    <w:p w14:paraId="28C5D583" w14:textId="77777777" w:rsidR="003F0529" w:rsidRPr="008D7462" w:rsidRDefault="003F0529" w:rsidP="00557BEA">
      <w:pPr>
        <w:spacing w:after="0" w:line="240" w:lineRule="auto"/>
        <w:rPr>
          <w:sz w:val="18"/>
          <w:szCs w:val="18"/>
        </w:rPr>
      </w:pPr>
    </w:p>
    <w:p w14:paraId="489CD310" w14:textId="77777777" w:rsidR="003F0529" w:rsidRPr="008D7462" w:rsidRDefault="003F0529" w:rsidP="00557BEA">
      <w:pPr>
        <w:spacing w:after="0" w:line="240" w:lineRule="auto"/>
        <w:rPr>
          <w:sz w:val="18"/>
          <w:szCs w:val="18"/>
        </w:rPr>
      </w:pPr>
      <w:r w:rsidRPr="008D7462">
        <w:rPr>
          <w:sz w:val="18"/>
          <w:szCs w:val="18"/>
        </w:rPr>
        <w:t>#ifndef QUEUE_H</w:t>
      </w:r>
    </w:p>
    <w:p w14:paraId="4359E9CC" w14:textId="77777777" w:rsidR="003F0529" w:rsidRPr="008D7462" w:rsidRDefault="003F0529" w:rsidP="00557BEA">
      <w:pPr>
        <w:spacing w:after="0" w:line="240" w:lineRule="auto"/>
        <w:rPr>
          <w:sz w:val="18"/>
          <w:szCs w:val="18"/>
        </w:rPr>
      </w:pPr>
      <w:r w:rsidRPr="008D7462">
        <w:rPr>
          <w:sz w:val="18"/>
          <w:szCs w:val="18"/>
        </w:rPr>
        <w:t>#define QUEUE_H</w:t>
      </w:r>
    </w:p>
    <w:p w14:paraId="6B6B20E8" w14:textId="77777777" w:rsidR="003F0529" w:rsidRPr="008D7462" w:rsidRDefault="003F0529" w:rsidP="00557BEA">
      <w:pPr>
        <w:spacing w:after="0" w:line="240" w:lineRule="auto"/>
        <w:rPr>
          <w:sz w:val="18"/>
          <w:szCs w:val="18"/>
        </w:rPr>
      </w:pPr>
    </w:p>
    <w:p w14:paraId="07DA5068" w14:textId="77777777" w:rsidR="003F0529" w:rsidRPr="008D7462" w:rsidRDefault="003F0529" w:rsidP="00557BEA">
      <w:pPr>
        <w:spacing w:after="0" w:line="240" w:lineRule="auto"/>
        <w:rPr>
          <w:sz w:val="18"/>
          <w:szCs w:val="18"/>
        </w:rPr>
      </w:pPr>
      <w:r w:rsidRPr="008D7462">
        <w:rPr>
          <w:sz w:val="18"/>
          <w:szCs w:val="18"/>
        </w:rPr>
        <w:t>#include &lt;iostream&gt;</w:t>
      </w:r>
    </w:p>
    <w:p w14:paraId="5D4B5D74" w14:textId="77777777" w:rsidR="003F0529" w:rsidRPr="008D7462" w:rsidRDefault="003F0529" w:rsidP="00557BEA">
      <w:pPr>
        <w:spacing w:after="0" w:line="240" w:lineRule="auto"/>
        <w:rPr>
          <w:sz w:val="18"/>
          <w:szCs w:val="18"/>
        </w:rPr>
      </w:pPr>
      <w:r w:rsidRPr="008D7462">
        <w:rPr>
          <w:sz w:val="18"/>
          <w:szCs w:val="18"/>
        </w:rPr>
        <w:t>#include &lt;pthread.h&gt; // Needed for using the pthread library</w:t>
      </w:r>
    </w:p>
    <w:p w14:paraId="2F4D0368" w14:textId="77777777" w:rsidR="003F0529" w:rsidRPr="008D7462" w:rsidRDefault="003F0529" w:rsidP="00557BEA">
      <w:pPr>
        <w:spacing w:after="0" w:line="240" w:lineRule="auto"/>
        <w:rPr>
          <w:sz w:val="18"/>
          <w:szCs w:val="18"/>
        </w:rPr>
      </w:pPr>
      <w:r w:rsidRPr="008D7462">
        <w:rPr>
          <w:sz w:val="18"/>
          <w:szCs w:val="18"/>
        </w:rPr>
        <w:t>#include &lt;assert.h&gt;</w:t>
      </w:r>
    </w:p>
    <w:p w14:paraId="38888592" w14:textId="77777777" w:rsidR="003F0529" w:rsidRPr="008D7462" w:rsidRDefault="003F0529" w:rsidP="00557BEA">
      <w:pPr>
        <w:spacing w:after="0" w:line="240" w:lineRule="auto"/>
        <w:rPr>
          <w:sz w:val="18"/>
          <w:szCs w:val="18"/>
        </w:rPr>
      </w:pPr>
      <w:r w:rsidRPr="008D7462">
        <w:rPr>
          <w:sz w:val="18"/>
          <w:szCs w:val="18"/>
        </w:rPr>
        <w:t>#include &lt;time.h&gt;</w:t>
      </w:r>
    </w:p>
    <w:p w14:paraId="6879153E" w14:textId="77777777" w:rsidR="003F0529" w:rsidRPr="008D7462" w:rsidRDefault="003F0529" w:rsidP="00557BEA">
      <w:pPr>
        <w:spacing w:after="0" w:line="240" w:lineRule="auto"/>
        <w:rPr>
          <w:sz w:val="18"/>
          <w:szCs w:val="18"/>
        </w:rPr>
      </w:pPr>
      <w:r w:rsidRPr="008D7462">
        <w:rPr>
          <w:sz w:val="18"/>
          <w:szCs w:val="18"/>
        </w:rPr>
        <w:t>#include &lt;unistd.h&gt; // Needed for sleep()</w:t>
      </w:r>
    </w:p>
    <w:p w14:paraId="0830D840" w14:textId="77777777" w:rsidR="003F0529" w:rsidRPr="008D7462" w:rsidRDefault="003F0529" w:rsidP="00557BEA">
      <w:pPr>
        <w:spacing w:after="0" w:line="240" w:lineRule="auto"/>
        <w:rPr>
          <w:sz w:val="18"/>
          <w:szCs w:val="18"/>
        </w:rPr>
      </w:pPr>
      <w:r w:rsidRPr="008D7462">
        <w:rPr>
          <w:sz w:val="18"/>
          <w:szCs w:val="18"/>
        </w:rPr>
        <w:t>#include &lt;ncurses.h&gt; // Needed for Curses windowing</w:t>
      </w:r>
    </w:p>
    <w:p w14:paraId="54E4B1DE" w14:textId="77777777" w:rsidR="003F0529" w:rsidRPr="008D7462" w:rsidRDefault="003F0529" w:rsidP="00557BEA">
      <w:pPr>
        <w:spacing w:after="0" w:line="240" w:lineRule="auto"/>
        <w:rPr>
          <w:sz w:val="18"/>
          <w:szCs w:val="18"/>
        </w:rPr>
      </w:pPr>
      <w:r w:rsidRPr="008D7462">
        <w:rPr>
          <w:sz w:val="18"/>
          <w:szCs w:val="18"/>
        </w:rPr>
        <w:t>#include &lt;stdarg.h&gt; // needed for formatted output to window</w:t>
      </w:r>
    </w:p>
    <w:p w14:paraId="64886857" w14:textId="77777777" w:rsidR="003F0529" w:rsidRPr="008D7462" w:rsidRDefault="003F0529" w:rsidP="00557BEA">
      <w:pPr>
        <w:spacing w:after="0" w:line="240" w:lineRule="auto"/>
        <w:rPr>
          <w:sz w:val="18"/>
          <w:szCs w:val="18"/>
        </w:rPr>
      </w:pPr>
      <w:r w:rsidRPr="008D7462">
        <w:rPr>
          <w:sz w:val="18"/>
          <w:szCs w:val="18"/>
        </w:rPr>
        <w:t>#include &lt;termios.h&gt;</w:t>
      </w:r>
    </w:p>
    <w:p w14:paraId="6017B183" w14:textId="77777777" w:rsidR="003F0529" w:rsidRPr="008D7462" w:rsidRDefault="003F0529" w:rsidP="00557BEA">
      <w:pPr>
        <w:spacing w:after="0" w:line="240" w:lineRule="auto"/>
        <w:rPr>
          <w:sz w:val="18"/>
          <w:szCs w:val="18"/>
        </w:rPr>
      </w:pPr>
      <w:r w:rsidRPr="008D7462">
        <w:rPr>
          <w:sz w:val="18"/>
          <w:szCs w:val="18"/>
        </w:rPr>
        <w:t>#include &lt;fcntl.h&gt;</w:t>
      </w:r>
    </w:p>
    <w:p w14:paraId="0801DB9D" w14:textId="77777777" w:rsidR="003F0529" w:rsidRPr="008D7462" w:rsidRDefault="003F0529" w:rsidP="00557BEA">
      <w:pPr>
        <w:spacing w:after="0" w:line="240" w:lineRule="auto"/>
        <w:rPr>
          <w:sz w:val="18"/>
          <w:szCs w:val="18"/>
        </w:rPr>
      </w:pPr>
      <w:r w:rsidRPr="008D7462">
        <w:rPr>
          <w:sz w:val="18"/>
          <w:szCs w:val="18"/>
        </w:rPr>
        <w:t>#include &lt;cstdlib&gt;</w:t>
      </w:r>
    </w:p>
    <w:p w14:paraId="4A52D486" w14:textId="77777777" w:rsidR="003F0529" w:rsidRPr="008D7462" w:rsidRDefault="003F0529" w:rsidP="00557BEA">
      <w:pPr>
        <w:spacing w:after="0" w:line="240" w:lineRule="auto"/>
        <w:rPr>
          <w:sz w:val="18"/>
          <w:szCs w:val="18"/>
        </w:rPr>
      </w:pPr>
    </w:p>
    <w:p w14:paraId="66B00540" w14:textId="77777777" w:rsidR="003F0529" w:rsidRPr="008D7462" w:rsidRDefault="003F0529" w:rsidP="00557BEA">
      <w:pPr>
        <w:spacing w:after="0" w:line="240" w:lineRule="auto"/>
        <w:rPr>
          <w:sz w:val="18"/>
          <w:szCs w:val="18"/>
        </w:rPr>
      </w:pPr>
      <w:r w:rsidRPr="008D7462">
        <w:rPr>
          <w:sz w:val="18"/>
          <w:szCs w:val="18"/>
        </w:rPr>
        <w:t>template &lt;class T&gt;</w:t>
      </w:r>
    </w:p>
    <w:p w14:paraId="09C649A9" w14:textId="77777777" w:rsidR="003F0529" w:rsidRPr="008D7462" w:rsidRDefault="003F0529" w:rsidP="00557BEA">
      <w:pPr>
        <w:spacing w:after="0" w:line="240" w:lineRule="auto"/>
        <w:rPr>
          <w:sz w:val="18"/>
          <w:szCs w:val="18"/>
        </w:rPr>
      </w:pPr>
      <w:r w:rsidRPr="008D7462">
        <w:rPr>
          <w:sz w:val="18"/>
          <w:szCs w:val="18"/>
        </w:rPr>
        <w:tab/>
        <w:t>class Queue{</w:t>
      </w:r>
    </w:p>
    <w:p w14:paraId="170490F8"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private:</w:t>
      </w:r>
    </w:p>
    <w:p w14:paraId="253A32E4"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struct node{</w:t>
      </w:r>
    </w:p>
    <w:p w14:paraId="44BF2287"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 data;</w:t>
      </w:r>
    </w:p>
    <w:p w14:paraId="739C7CBE"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node* next;</w:t>
      </w:r>
    </w:p>
    <w:p w14:paraId="556A6DD9"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6F04FC2A"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node* head;</w:t>
      </w:r>
    </w:p>
    <w:p w14:paraId="2D4ACB66"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node* tail;</w:t>
      </w:r>
    </w:p>
    <w:p w14:paraId="2969D083"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node* temp;</w:t>
      </w:r>
    </w:p>
    <w:p w14:paraId="5B70FDDE" w14:textId="77777777" w:rsidR="003F0529" w:rsidRPr="008D7462" w:rsidRDefault="003F0529" w:rsidP="00557BEA">
      <w:pPr>
        <w:spacing w:after="0" w:line="240" w:lineRule="auto"/>
        <w:rPr>
          <w:sz w:val="18"/>
          <w:szCs w:val="18"/>
        </w:rPr>
      </w:pPr>
      <w:r w:rsidRPr="008D7462">
        <w:rPr>
          <w:sz w:val="18"/>
          <w:szCs w:val="18"/>
        </w:rPr>
        <w:t xml:space="preserve"> </w:t>
      </w:r>
    </w:p>
    <w:p w14:paraId="18C8040B"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public:</w:t>
      </w:r>
    </w:p>
    <w:p w14:paraId="4C4FDE08"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Queue();</w:t>
      </w:r>
    </w:p>
    <w:p w14:paraId="2F05B00D"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void Enqueue(const T data);</w:t>
      </w:r>
    </w:p>
    <w:p w14:paraId="083F9FB8"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 Dequeue();</w:t>
      </w:r>
    </w:p>
    <w:p w14:paraId="0BDF03C7"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bool isEmpty();</w:t>
      </w:r>
    </w:p>
    <w:p w14:paraId="05A0AA09"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qSize();</w:t>
      </w:r>
    </w:p>
    <w:p w14:paraId="7FA7CC58"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 qnext();</w:t>
      </w:r>
    </w:p>
    <w:p w14:paraId="63574B32" w14:textId="77777777" w:rsidR="003F0529" w:rsidRPr="008D7462" w:rsidRDefault="003F0529" w:rsidP="00557BEA">
      <w:pPr>
        <w:spacing w:after="0" w:line="240" w:lineRule="auto"/>
        <w:rPr>
          <w:sz w:val="18"/>
          <w:szCs w:val="18"/>
        </w:rPr>
      </w:pPr>
      <w:r w:rsidRPr="008D7462">
        <w:rPr>
          <w:sz w:val="18"/>
          <w:szCs w:val="18"/>
        </w:rPr>
        <w:t>};</w:t>
      </w:r>
    </w:p>
    <w:p w14:paraId="26ECA77D" w14:textId="77777777" w:rsidR="003F0529" w:rsidRPr="008D7462" w:rsidRDefault="003F0529" w:rsidP="00557BEA">
      <w:pPr>
        <w:spacing w:after="0" w:line="240" w:lineRule="auto"/>
        <w:rPr>
          <w:sz w:val="18"/>
          <w:szCs w:val="18"/>
        </w:rPr>
      </w:pPr>
    </w:p>
    <w:p w14:paraId="5FE23695" w14:textId="77777777" w:rsidR="003F0529" w:rsidRPr="008D7462" w:rsidRDefault="003F0529" w:rsidP="00557BEA">
      <w:pPr>
        <w:spacing w:after="0" w:line="240" w:lineRule="auto"/>
        <w:rPr>
          <w:sz w:val="18"/>
          <w:szCs w:val="18"/>
        </w:rPr>
      </w:pPr>
    </w:p>
    <w:p w14:paraId="0454D99C" w14:textId="77777777" w:rsidR="003F0529" w:rsidRPr="008D7462" w:rsidRDefault="003F0529" w:rsidP="00557BEA">
      <w:pPr>
        <w:spacing w:after="0" w:line="240" w:lineRule="auto"/>
        <w:rPr>
          <w:sz w:val="18"/>
          <w:szCs w:val="18"/>
        </w:rPr>
      </w:pPr>
      <w:r w:rsidRPr="008D7462">
        <w:rPr>
          <w:sz w:val="18"/>
          <w:szCs w:val="18"/>
        </w:rPr>
        <w:t>// Constructor.</w:t>
      </w:r>
    </w:p>
    <w:p w14:paraId="462CE33A" w14:textId="77777777" w:rsidR="003F0529" w:rsidRPr="008D7462" w:rsidRDefault="003F0529" w:rsidP="00557BEA">
      <w:pPr>
        <w:spacing w:after="0" w:line="240" w:lineRule="auto"/>
        <w:rPr>
          <w:sz w:val="18"/>
          <w:szCs w:val="18"/>
        </w:rPr>
      </w:pPr>
      <w:r w:rsidRPr="008D7462">
        <w:rPr>
          <w:sz w:val="18"/>
          <w:szCs w:val="18"/>
        </w:rPr>
        <w:t>template &lt;class T&gt;</w:t>
      </w:r>
    </w:p>
    <w:p w14:paraId="431612B2" w14:textId="77777777" w:rsidR="003F0529" w:rsidRPr="008D7462" w:rsidRDefault="003F0529" w:rsidP="00557BEA">
      <w:pPr>
        <w:spacing w:after="0" w:line="240" w:lineRule="auto"/>
        <w:rPr>
          <w:sz w:val="18"/>
          <w:szCs w:val="18"/>
        </w:rPr>
      </w:pPr>
      <w:r w:rsidRPr="008D7462">
        <w:rPr>
          <w:sz w:val="18"/>
          <w:szCs w:val="18"/>
        </w:rPr>
        <w:t>Queue&lt;T&gt;::Queue(){</w:t>
      </w:r>
    </w:p>
    <w:p w14:paraId="40D7FC59" w14:textId="77777777" w:rsidR="003F0529" w:rsidRPr="008D7462" w:rsidRDefault="003F0529" w:rsidP="00557BEA">
      <w:pPr>
        <w:spacing w:after="0" w:line="240" w:lineRule="auto"/>
        <w:rPr>
          <w:sz w:val="18"/>
          <w:szCs w:val="18"/>
        </w:rPr>
      </w:pPr>
      <w:r w:rsidRPr="008D7462">
        <w:rPr>
          <w:sz w:val="18"/>
          <w:szCs w:val="18"/>
        </w:rPr>
        <w:tab/>
        <w:t>head = NULL;</w:t>
      </w:r>
    </w:p>
    <w:p w14:paraId="38F8B953" w14:textId="77777777" w:rsidR="003F0529" w:rsidRPr="008D7462" w:rsidRDefault="003F0529" w:rsidP="00557BEA">
      <w:pPr>
        <w:spacing w:after="0" w:line="240" w:lineRule="auto"/>
        <w:rPr>
          <w:sz w:val="18"/>
          <w:szCs w:val="18"/>
        </w:rPr>
      </w:pPr>
      <w:r w:rsidRPr="008D7462">
        <w:rPr>
          <w:sz w:val="18"/>
          <w:szCs w:val="18"/>
        </w:rPr>
        <w:tab/>
        <w:t>tail = NULL;</w:t>
      </w:r>
    </w:p>
    <w:p w14:paraId="38EA7A92" w14:textId="77777777" w:rsidR="003F0529" w:rsidRPr="008D7462" w:rsidRDefault="003F0529" w:rsidP="00557BEA">
      <w:pPr>
        <w:spacing w:after="0" w:line="240" w:lineRule="auto"/>
        <w:rPr>
          <w:sz w:val="18"/>
          <w:szCs w:val="18"/>
        </w:rPr>
      </w:pPr>
      <w:r w:rsidRPr="008D7462">
        <w:rPr>
          <w:sz w:val="18"/>
          <w:szCs w:val="18"/>
        </w:rPr>
        <w:lastRenderedPageBreak/>
        <w:tab/>
        <w:t>temp = NULL;</w:t>
      </w:r>
    </w:p>
    <w:p w14:paraId="166D0F94" w14:textId="77777777" w:rsidR="003F0529" w:rsidRPr="008D7462" w:rsidRDefault="003F0529" w:rsidP="00557BEA">
      <w:pPr>
        <w:spacing w:after="0" w:line="240" w:lineRule="auto"/>
        <w:rPr>
          <w:sz w:val="18"/>
          <w:szCs w:val="18"/>
        </w:rPr>
      </w:pPr>
      <w:r w:rsidRPr="008D7462">
        <w:rPr>
          <w:sz w:val="18"/>
          <w:szCs w:val="18"/>
        </w:rPr>
        <w:t>}</w:t>
      </w:r>
    </w:p>
    <w:p w14:paraId="70FB60C0" w14:textId="77777777" w:rsidR="003F0529" w:rsidRPr="008D7462" w:rsidRDefault="003F0529" w:rsidP="00557BEA">
      <w:pPr>
        <w:spacing w:after="0" w:line="240" w:lineRule="auto"/>
        <w:rPr>
          <w:sz w:val="18"/>
          <w:szCs w:val="18"/>
        </w:rPr>
      </w:pPr>
    </w:p>
    <w:p w14:paraId="76BBAA98" w14:textId="77777777" w:rsidR="003F0529" w:rsidRPr="008D7462" w:rsidRDefault="003F0529" w:rsidP="00557BEA">
      <w:pPr>
        <w:spacing w:after="0" w:line="240" w:lineRule="auto"/>
        <w:rPr>
          <w:sz w:val="18"/>
          <w:szCs w:val="18"/>
        </w:rPr>
      </w:pPr>
      <w:r w:rsidRPr="008D7462">
        <w:rPr>
          <w:sz w:val="18"/>
          <w:szCs w:val="18"/>
        </w:rPr>
        <w:t>template &lt;class T&gt;</w:t>
      </w:r>
    </w:p>
    <w:p w14:paraId="188C8B5F" w14:textId="77777777" w:rsidR="003F0529" w:rsidRPr="008D7462" w:rsidRDefault="003F0529" w:rsidP="00557BEA">
      <w:pPr>
        <w:spacing w:after="0" w:line="240" w:lineRule="auto"/>
        <w:rPr>
          <w:sz w:val="18"/>
          <w:szCs w:val="18"/>
        </w:rPr>
      </w:pPr>
      <w:r w:rsidRPr="008D7462">
        <w:rPr>
          <w:sz w:val="18"/>
          <w:szCs w:val="18"/>
        </w:rPr>
        <w:t>int Queue&lt;T&gt;::qSize(){</w:t>
      </w:r>
    </w:p>
    <w:p w14:paraId="62CB829E" w14:textId="77777777" w:rsidR="003F0529" w:rsidRPr="008D7462" w:rsidRDefault="003F0529" w:rsidP="00557BEA">
      <w:pPr>
        <w:spacing w:after="0" w:line="240" w:lineRule="auto"/>
        <w:rPr>
          <w:sz w:val="18"/>
          <w:szCs w:val="18"/>
        </w:rPr>
      </w:pPr>
      <w:r w:rsidRPr="008D7462">
        <w:rPr>
          <w:sz w:val="18"/>
          <w:szCs w:val="18"/>
        </w:rPr>
        <w:tab/>
        <w:t>int count = 0;</w:t>
      </w:r>
    </w:p>
    <w:p w14:paraId="345ECFB3" w14:textId="77777777" w:rsidR="003F0529" w:rsidRPr="008D7462" w:rsidRDefault="003F0529" w:rsidP="00557BEA">
      <w:pPr>
        <w:spacing w:after="0" w:line="240" w:lineRule="auto"/>
        <w:rPr>
          <w:sz w:val="18"/>
          <w:szCs w:val="18"/>
        </w:rPr>
      </w:pPr>
      <w:r w:rsidRPr="008D7462">
        <w:rPr>
          <w:sz w:val="18"/>
          <w:szCs w:val="18"/>
        </w:rPr>
        <w:tab/>
        <w:t>temp = head;</w:t>
      </w:r>
    </w:p>
    <w:p w14:paraId="3452D9E0" w14:textId="77777777" w:rsidR="003F0529" w:rsidRPr="008D7462" w:rsidRDefault="003F0529" w:rsidP="00557BEA">
      <w:pPr>
        <w:spacing w:after="0" w:line="240" w:lineRule="auto"/>
        <w:rPr>
          <w:sz w:val="18"/>
          <w:szCs w:val="18"/>
        </w:rPr>
      </w:pPr>
      <w:r w:rsidRPr="008D7462">
        <w:rPr>
          <w:sz w:val="18"/>
          <w:szCs w:val="18"/>
        </w:rPr>
        <w:tab/>
      </w:r>
    </w:p>
    <w:p w14:paraId="697D23AA" w14:textId="77777777" w:rsidR="003F0529" w:rsidRPr="008D7462" w:rsidRDefault="003F0529" w:rsidP="00557BEA">
      <w:pPr>
        <w:spacing w:after="0" w:line="240" w:lineRule="auto"/>
        <w:rPr>
          <w:sz w:val="18"/>
          <w:szCs w:val="18"/>
        </w:rPr>
      </w:pPr>
      <w:r w:rsidRPr="008D7462">
        <w:rPr>
          <w:sz w:val="18"/>
          <w:szCs w:val="18"/>
        </w:rPr>
        <w:tab/>
        <w:t>if (isEmpty()){</w:t>
      </w:r>
    </w:p>
    <w:p w14:paraId="00CE20EE"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return count;</w:t>
      </w:r>
      <w:r w:rsidRPr="008D7462">
        <w:rPr>
          <w:sz w:val="18"/>
          <w:szCs w:val="18"/>
        </w:rPr>
        <w:tab/>
      </w:r>
    </w:p>
    <w:p w14:paraId="7ED1FAB6" w14:textId="77777777" w:rsidR="003F0529" w:rsidRPr="008D7462" w:rsidRDefault="003F0529" w:rsidP="00557BEA">
      <w:pPr>
        <w:spacing w:after="0" w:line="240" w:lineRule="auto"/>
        <w:rPr>
          <w:sz w:val="18"/>
          <w:szCs w:val="18"/>
        </w:rPr>
      </w:pPr>
      <w:r w:rsidRPr="008D7462">
        <w:rPr>
          <w:sz w:val="18"/>
          <w:szCs w:val="18"/>
        </w:rPr>
        <w:tab/>
        <w:t>} // end if</w:t>
      </w:r>
    </w:p>
    <w:p w14:paraId="588C176C" w14:textId="77777777" w:rsidR="003F0529" w:rsidRPr="008D7462" w:rsidRDefault="003F0529" w:rsidP="00557BEA">
      <w:pPr>
        <w:spacing w:after="0" w:line="240" w:lineRule="auto"/>
        <w:rPr>
          <w:sz w:val="18"/>
          <w:szCs w:val="18"/>
        </w:rPr>
      </w:pPr>
      <w:r w:rsidRPr="008D7462">
        <w:rPr>
          <w:sz w:val="18"/>
          <w:szCs w:val="18"/>
        </w:rPr>
        <w:tab/>
        <w:t>else if (temp-&gt;next == NULL){</w:t>
      </w:r>
    </w:p>
    <w:p w14:paraId="116B60A1"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count++;</w:t>
      </w:r>
    </w:p>
    <w:p w14:paraId="5F66C486"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return count;</w:t>
      </w:r>
    </w:p>
    <w:p w14:paraId="048E1FD3" w14:textId="77777777" w:rsidR="003F0529" w:rsidRPr="008D7462" w:rsidRDefault="003F0529" w:rsidP="00557BEA">
      <w:pPr>
        <w:spacing w:after="0" w:line="240" w:lineRule="auto"/>
        <w:rPr>
          <w:sz w:val="18"/>
          <w:szCs w:val="18"/>
        </w:rPr>
      </w:pPr>
      <w:r w:rsidRPr="008D7462">
        <w:rPr>
          <w:sz w:val="18"/>
          <w:szCs w:val="18"/>
        </w:rPr>
        <w:tab/>
        <w:t>} // end if</w:t>
      </w:r>
    </w:p>
    <w:p w14:paraId="5B679EA5" w14:textId="77777777" w:rsidR="003F0529" w:rsidRPr="008D7462" w:rsidRDefault="003F0529" w:rsidP="00557BEA">
      <w:pPr>
        <w:spacing w:after="0" w:line="240" w:lineRule="auto"/>
        <w:rPr>
          <w:sz w:val="18"/>
          <w:szCs w:val="18"/>
        </w:rPr>
      </w:pPr>
      <w:r w:rsidRPr="008D7462">
        <w:rPr>
          <w:sz w:val="18"/>
          <w:szCs w:val="18"/>
        </w:rPr>
        <w:tab/>
        <w:t>else{</w:t>
      </w:r>
    </w:p>
    <w:p w14:paraId="313DF43D"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while (temp != NULL){</w:t>
      </w:r>
    </w:p>
    <w:p w14:paraId="30CF88E6"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count++;</w:t>
      </w:r>
    </w:p>
    <w:p w14:paraId="24C3B6FF"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 = temp-&gt;next;</w:t>
      </w:r>
    </w:p>
    <w:p w14:paraId="03502D81"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 // end while</w:t>
      </w:r>
    </w:p>
    <w:p w14:paraId="35EE71AD"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r>
    </w:p>
    <w:p w14:paraId="178BBC17"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return count;</w:t>
      </w:r>
    </w:p>
    <w:p w14:paraId="66BB7859" w14:textId="77777777" w:rsidR="003F0529" w:rsidRPr="008D7462" w:rsidRDefault="003F0529" w:rsidP="00557BEA">
      <w:pPr>
        <w:spacing w:after="0" w:line="240" w:lineRule="auto"/>
        <w:rPr>
          <w:sz w:val="18"/>
          <w:szCs w:val="18"/>
        </w:rPr>
      </w:pPr>
      <w:r w:rsidRPr="008D7462">
        <w:rPr>
          <w:sz w:val="18"/>
          <w:szCs w:val="18"/>
        </w:rPr>
        <w:tab/>
        <w:t>} // end else</w:t>
      </w:r>
    </w:p>
    <w:p w14:paraId="4104DECD" w14:textId="77777777" w:rsidR="003F0529" w:rsidRPr="008D7462" w:rsidRDefault="003F0529" w:rsidP="00557BEA">
      <w:pPr>
        <w:spacing w:after="0" w:line="240" w:lineRule="auto"/>
        <w:rPr>
          <w:sz w:val="18"/>
          <w:szCs w:val="18"/>
        </w:rPr>
      </w:pPr>
      <w:r w:rsidRPr="008D7462">
        <w:rPr>
          <w:sz w:val="18"/>
          <w:szCs w:val="18"/>
        </w:rPr>
        <w:t>} // end of qSize</w:t>
      </w:r>
    </w:p>
    <w:p w14:paraId="72E42A99" w14:textId="77777777" w:rsidR="003F0529" w:rsidRPr="008D7462" w:rsidRDefault="003F0529" w:rsidP="00557BEA">
      <w:pPr>
        <w:spacing w:after="0" w:line="240" w:lineRule="auto"/>
        <w:rPr>
          <w:sz w:val="18"/>
          <w:szCs w:val="18"/>
        </w:rPr>
      </w:pPr>
    </w:p>
    <w:p w14:paraId="36431E67" w14:textId="77777777" w:rsidR="003F0529" w:rsidRPr="008D7462" w:rsidRDefault="003F0529" w:rsidP="00557BEA">
      <w:pPr>
        <w:spacing w:after="0" w:line="240" w:lineRule="auto"/>
        <w:rPr>
          <w:sz w:val="18"/>
          <w:szCs w:val="18"/>
        </w:rPr>
      </w:pPr>
      <w:r w:rsidRPr="008D7462">
        <w:rPr>
          <w:sz w:val="18"/>
          <w:szCs w:val="18"/>
        </w:rPr>
        <w:t>//get data of next item, will probably be able to use this in yield</w:t>
      </w:r>
    </w:p>
    <w:p w14:paraId="47F221C5" w14:textId="77777777" w:rsidR="003F0529" w:rsidRPr="008D7462" w:rsidRDefault="003F0529" w:rsidP="00557BEA">
      <w:pPr>
        <w:spacing w:after="0" w:line="240" w:lineRule="auto"/>
        <w:rPr>
          <w:sz w:val="18"/>
          <w:szCs w:val="18"/>
        </w:rPr>
      </w:pPr>
      <w:r w:rsidRPr="008D7462">
        <w:rPr>
          <w:sz w:val="18"/>
          <w:szCs w:val="18"/>
        </w:rPr>
        <w:t>//so that we can pass the cpu to the next ID in the QUIT</w:t>
      </w:r>
    </w:p>
    <w:p w14:paraId="2F065FEE" w14:textId="77777777" w:rsidR="003F0529" w:rsidRPr="008D7462" w:rsidRDefault="003F0529" w:rsidP="00557BEA">
      <w:pPr>
        <w:spacing w:after="0" w:line="240" w:lineRule="auto"/>
        <w:rPr>
          <w:sz w:val="18"/>
          <w:szCs w:val="18"/>
        </w:rPr>
      </w:pPr>
      <w:r w:rsidRPr="008D7462">
        <w:rPr>
          <w:sz w:val="18"/>
          <w:szCs w:val="18"/>
        </w:rPr>
        <w:t xml:space="preserve">//also in semaphore dump to show the Q there </w:t>
      </w:r>
    </w:p>
    <w:p w14:paraId="229AED60" w14:textId="77777777" w:rsidR="003F0529" w:rsidRPr="008D7462" w:rsidRDefault="003F0529" w:rsidP="00557BEA">
      <w:pPr>
        <w:spacing w:after="0" w:line="240" w:lineRule="auto"/>
        <w:rPr>
          <w:sz w:val="18"/>
          <w:szCs w:val="18"/>
        </w:rPr>
      </w:pPr>
      <w:r w:rsidRPr="008D7462">
        <w:rPr>
          <w:sz w:val="18"/>
          <w:szCs w:val="18"/>
        </w:rPr>
        <w:t>template &lt;class T&gt;</w:t>
      </w:r>
    </w:p>
    <w:p w14:paraId="2C915365" w14:textId="77777777" w:rsidR="003F0529" w:rsidRPr="008D7462" w:rsidRDefault="003F0529" w:rsidP="00557BEA">
      <w:pPr>
        <w:spacing w:after="0" w:line="240" w:lineRule="auto"/>
        <w:rPr>
          <w:sz w:val="18"/>
          <w:szCs w:val="18"/>
        </w:rPr>
      </w:pPr>
      <w:r w:rsidRPr="008D7462">
        <w:rPr>
          <w:sz w:val="18"/>
          <w:szCs w:val="18"/>
        </w:rPr>
        <w:t>T Queue&lt;T&gt;::qnext(){</w:t>
      </w:r>
    </w:p>
    <w:p w14:paraId="5E390329" w14:textId="77777777" w:rsidR="003F0529" w:rsidRPr="008D7462" w:rsidRDefault="003F0529" w:rsidP="00557BEA">
      <w:pPr>
        <w:spacing w:after="0" w:line="240" w:lineRule="auto"/>
        <w:rPr>
          <w:sz w:val="18"/>
          <w:szCs w:val="18"/>
        </w:rPr>
      </w:pPr>
      <w:r w:rsidRPr="008D7462">
        <w:rPr>
          <w:sz w:val="18"/>
          <w:szCs w:val="18"/>
        </w:rPr>
        <w:tab/>
        <w:t>T returnData;</w:t>
      </w:r>
    </w:p>
    <w:p w14:paraId="4C3B21F2" w14:textId="77777777" w:rsidR="003F0529" w:rsidRPr="008D7462" w:rsidRDefault="003F0529" w:rsidP="00557BEA">
      <w:pPr>
        <w:spacing w:after="0" w:line="240" w:lineRule="auto"/>
        <w:rPr>
          <w:sz w:val="18"/>
          <w:szCs w:val="18"/>
        </w:rPr>
      </w:pPr>
      <w:r w:rsidRPr="008D7462">
        <w:rPr>
          <w:sz w:val="18"/>
          <w:szCs w:val="18"/>
        </w:rPr>
        <w:tab/>
        <w:t>returnData = head-&gt;next-&gt;data;</w:t>
      </w:r>
    </w:p>
    <w:p w14:paraId="139229E4" w14:textId="77777777" w:rsidR="003F0529" w:rsidRPr="008D7462" w:rsidRDefault="003F0529" w:rsidP="00557BEA">
      <w:pPr>
        <w:spacing w:after="0" w:line="240" w:lineRule="auto"/>
        <w:rPr>
          <w:sz w:val="18"/>
          <w:szCs w:val="18"/>
        </w:rPr>
      </w:pPr>
      <w:r w:rsidRPr="008D7462">
        <w:rPr>
          <w:sz w:val="18"/>
          <w:szCs w:val="18"/>
        </w:rPr>
        <w:tab/>
        <w:t>return returnData;</w:t>
      </w:r>
    </w:p>
    <w:p w14:paraId="695DD5A9" w14:textId="77777777" w:rsidR="003F0529" w:rsidRPr="008D7462" w:rsidRDefault="003F0529" w:rsidP="00557BEA">
      <w:pPr>
        <w:spacing w:after="0" w:line="240" w:lineRule="auto"/>
        <w:rPr>
          <w:sz w:val="18"/>
          <w:szCs w:val="18"/>
        </w:rPr>
      </w:pPr>
      <w:r w:rsidRPr="008D7462">
        <w:rPr>
          <w:sz w:val="18"/>
          <w:szCs w:val="18"/>
        </w:rPr>
        <w:t>}</w:t>
      </w:r>
    </w:p>
    <w:p w14:paraId="4FDA9953" w14:textId="77777777" w:rsidR="003F0529" w:rsidRPr="008D7462" w:rsidRDefault="003F0529" w:rsidP="00557BEA">
      <w:pPr>
        <w:spacing w:after="0" w:line="240" w:lineRule="auto"/>
        <w:rPr>
          <w:sz w:val="18"/>
          <w:szCs w:val="18"/>
        </w:rPr>
      </w:pPr>
    </w:p>
    <w:p w14:paraId="1038D255" w14:textId="77777777" w:rsidR="003F0529" w:rsidRPr="008D7462" w:rsidRDefault="003F0529" w:rsidP="00557BEA">
      <w:pPr>
        <w:spacing w:after="0" w:line="240" w:lineRule="auto"/>
        <w:rPr>
          <w:sz w:val="18"/>
          <w:szCs w:val="18"/>
        </w:rPr>
      </w:pPr>
      <w:r w:rsidRPr="008D7462">
        <w:rPr>
          <w:sz w:val="18"/>
          <w:szCs w:val="18"/>
        </w:rPr>
        <w:t>// Enqueues new node and populates the data</w:t>
      </w:r>
    </w:p>
    <w:p w14:paraId="6EE9BDCC" w14:textId="77777777" w:rsidR="003F0529" w:rsidRPr="008D7462" w:rsidRDefault="003F0529" w:rsidP="00557BEA">
      <w:pPr>
        <w:spacing w:after="0" w:line="240" w:lineRule="auto"/>
        <w:rPr>
          <w:sz w:val="18"/>
          <w:szCs w:val="18"/>
        </w:rPr>
      </w:pPr>
      <w:r w:rsidRPr="008D7462">
        <w:rPr>
          <w:sz w:val="18"/>
          <w:szCs w:val="18"/>
        </w:rPr>
        <w:t>// with T data as passed in.</w:t>
      </w:r>
    </w:p>
    <w:p w14:paraId="182340C9" w14:textId="77777777" w:rsidR="003F0529" w:rsidRPr="008D7462" w:rsidRDefault="003F0529" w:rsidP="00557BEA">
      <w:pPr>
        <w:spacing w:after="0" w:line="240" w:lineRule="auto"/>
        <w:rPr>
          <w:sz w:val="18"/>
          <w:szCs w:val="18"/>
        </w:rPr>
      </w:pPr>
      <w:r w:rsidRPr="008D7462">
        <w:rPr>
          <w:sz w:val="18"/>
          <w:szCs w:val="18"/>
        </w:rPr>
        <w:t xml:space="preserve">template &lt;class T&gt; </w:t>
      </w:r>
    </w:p>
    <w:p w14:paraId="1B79144C" w14:textId="77777777" w:rsidR="003F0529" w:rsidRPr="008D7462" w:rsidRDefault="003F0529" w:rsidP="00557BEA">
      <w:pPr>
        <w:spacing w:after="0" w:line="240" w:lineRule="auto"/>
        <w:rPr>
          <w:sz w:val="18"/>
          <w:szCs w:val="18"/>
        </w:rPr>
      </w:pPr>
      <w:r w:rsidRPr="008D7462">
        <w:rPr>
          <w:sz w:val="18"/>
          <w:szCs w:val="18"/>
        </w:rPr>
        <w:t>void Queue&lt;T&gt;::Enqueue(const T data){</w:t>
      </w:r>
    </w:p>
    <w:p w14:paraId="0F0C60B5" w14:textId="77777777" w:rsidR="003F0529" w:rsidRPr="008D7462" w:rsidRDefault="003F0529" w:rsidP="00557BEA">
      <w:pPr>
        <w:spacing w:after="0" w:line="240" w:lineRule="auto"/>
        <w:rPr>
          <w:sz w:val="18"/>
          <w:szCs w:val="18"/>
        </w:rPr>
      </w:pPr>
      <w:r w:rsidRPr="008D7462">
        <w:rPr>
          <w:sz w:val="18"/>
          <w:szCs w:val="18"/>
        </w:rPr>
        <w:tab/>
        <w:t>if (tail == NULL){</w:t>
      </w:r>
    </w:p>
    <w:p w14:paraId="68E6C2F6"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head = tail = new node;</w:t>
      </w:r>
    </w:p>
    <w:p w14:paraId="77D254F2"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tail-&gt;next = NULL;</w:t>
      </w:r>
    </w:p>
    <w:p w14:paraId="5B11B23C" w14:textId="77777777" w:rsidR="003F0529" w:rsidRPr="008D7462" w:rsidRDefault="003F0529" w:rsidP="00557BEA">
      <w:pPr>
        <w:spacing w:after="0" w:line="240" w:lineRule="auto"/>
        <w:rPr>
          <w:sz w:val="18"/>
          <w:szCs w:val="18"/>
        </w:rPr>
      </w:pPr>
      <w:r w:rsidRPr="008D7462">
        <w:rPr>
          <w:sz w:val="18"/>
          <w:szCs w:val="18"/>
        </w:rPr>
        <w:tab/>
      </w:r>
      <w:r w:rsidRPr="008D7462">
        <w:rPr>
          <w:sz w:val="18"/>
          <w:szCs w:val="18"/>
        </w:rPr>
        <w:tab/>
        <w:t>tail-&gt;data = data;</w:t>
      </w:r>
    </w:p>
    <w:p w14:paraId="50EF9E68" w14:textId="77777777" w:rsidR="003F0529" w:rsidRPr="008D7462" w:rsidRDefault="003F0529" w:rsidP="00557BEA">
      <w:pPr>
        <w:spacing w:after="0" w:line="240" w:lineRule="auto"/>
        <w:rPr>
          <w:sz w:val="18"/>
          <w:szCs w:val="18"/>
        </w:rPr>
      </w:pPr>
      <w:r w:rsidRPr="008D7462">
        <w:rPr>
          <w:sz w:val="18"/>
          <w:szCs w:val="18"/>
        </w:rPr>
        <w:tab/>
        <w:t>} // end if</w:t>
      </w:r>
    </w:p>
    <w:p w14:paraId="139CEA3B" w14:textId="77777777" w:rsidR="003F0529" w:rsidRPr="008D7462" w:rsidRDefault="003F0529" w:rsidP="00557BEA">
      <w:pPr>
        <w:spacing w:after="0" w:line="240" w:lineRule="auto"/>
        <w:rPr>
          <w:sz w:val="18"/>
          <w:szCs w:val="18"/>
        </w:rPr>
      </w:pPr>
      <w:r w:rsidRPr="008D7462">
        <w:rPr>
          <w:sz w:val="18"/>
          <w:szCs w:val="18"/>
        </w:rPr>
        <w:tab/>
        <w:t>else {</w:t>
      </w:r>
    </w:p>
    <w:p w14:paraId="05D282DF" w14:textId="77777777" w:rsidR="003F0529" w:rsidRPr="008D7462" w:rsidRDefault="003F0529" w:rsidP="00557BEA">
      <w:pPr>
        <w:spacing w:after="0" w:line="240" w:lineRule="auto"/>
        <w:rPr>
          <w:sz w:val="18"/>
          <w:szCs w:val="18"/>
        </w:rPr>
      </w:pPr>
      <w:r w:rsidRPr="008D7462">
        <w:rPr>
          <w:sz w:val="18"/>
          <w:szCs w:val="18"/>
        </w:rPr>
        <w:tab/>
        <w:t>tail-&gt;next = new node;</w:t>
      </w:r>
    </w:p>
    <w:p w14:paraId="77F369A5" w14:textId="77777777" w:rsidR="003F0529" w:rsidRPr="008D7462" w:rsidRDefault="003F0529" w:rsidP="00557BEA">
      <w:pPr>
        <w:spacing w:after="0" w:line="240" w:lineRule="auto"/>
        <w:rPr>
          <w:sz w:val="18"/>
          <w:szCs w:val="18"/>
        </w:rPr>
      </w:pPr>
      <w:r w:rsidRPr="008D7462">
        <w:rPr>
          <w:sz w:val="18"/>
          <w:szCs w:val="18"/>
        </w:rPr>
        <w:tab/>
        <w:t>tail-&gt;next-&gt;data = data;</w:t>
      </w:r>
    </w:p>
    <w:p w14:paraId="5028C777" w14:textId="77777777" w:rsidR="003F0529" w:rsidRPr="008D7462" w:rsidRDefault="003F0529" w:rsidP="00557BEA">
      <w:pPr>
        <w:spacing w:after="0" w:line="240" w:lineRule="auto"/>
        <w:rPr>
          <w:sz w:val="18"/>
          <w:szCs w:val="18"/>
        </w:rPr>
      </w:pPr>
      <w:r w:rsidRPr="008D7462">
        <w:rPr>
          <w:sz w:val="18"/>
          <w:szCs w:val="18"/>
        </w:rPr>
        <w:tab/>
        <w:t>tail-&gt;next-&gt;next = NULL;</w:t>
      </w:r>
    </w:p>
    <w:p w14:paraId="4779090E" w14:textId="77777777" w:rsidR="003F0529" w:rsidRPr="008D7462" w:rsidRDefault="003F0529" w:rsidP="00557BEA">
      <w:pPr>
        <w:spacing w:after="0" w:line="240" w:lineRule="auto"/>
        <w:rPr>
          <w:sz w:val="18"/>
          <w:szCs w:val="18"/>
        </w:rPr>
      </w:pPr>
      <w:r w:rsidRPr="008D7462">
        <w:rPr>
          <w:sz w:val="18"/>
          <w:szCs w:val="18"/>
        </w:rPr>
        <w:tab/>
        <w:t>tail = tail-&gt;next;</w:t>
      </w:r>
    </w:p>
    <w:p w14:paraId="095D3C59" w14:textId="77777777" w:rsidR="003F0529" w:rsidRPr="008D7462" w:rsidRDefault="003F0529" w:rsidP="00557BEA">
      <w:pPr>
        <w:spacing w:after="0" w:line="240" w:lineRule="auto"/>
        <w:rPr>
          <w:sz w:val="18"/>
          <w:szCs w:val="18"/>
        </w:rPr>
      </w:pPr>
      <w:r w:rsidRPr="008D7462">
        <w:rPr>
          <w:sz w:val="18"/>
          <w:szCs w:val="18"/>
        </w:rPr>
        <w:tab/>
        <w:t>} // end else</w:t>
      </w:r>
    </w:p>
    <w:p w14:paraId="58E0E923" w14:textId="77777777" w:rsidR="003F0529" w:rsidRPr="008D7462" w:rsidRDefault="003F0529" w:rsidP="00557BEA">
      <w:pPr>
        <w:spacing w:after="0" w:line="240" w:lineRule="auto"/>
        <w:rPr>
          <w:sz w:val="18"/>
          <w:szCs w:val="18"/>
        </w:rPr>
      </w:pPr>
      <w:r w:rsidRPr="008D7462">
        <w:rPr>
          <w:sz w:val="18"/>
          <w:szCs w:val="18"/>
        </w:rPr>
        <w:t>} // end of Enqueue</w:t>
      </w:r>
    </w:p>
    <w:p w14:paraId="475CD681" w14:textId="77777777" w:rsidR="003F0529" w:rsidRPr="008D7462" w:rsidRDefault="003F0529" w:rsidP="00557BEA">
      <w:pPr>
        <w:spacing w:after="0" w:line="240" w:lineRule="auto"/>
        <w:rPr>
          <w:sz w:val="18"/>
          <w:szCs w:val="18"/>
        </w:rPr>
      </w:pPr>
    </w:p>
    <w:p w14:paraId="4F9DF731" w14:textId="77777777" w:rsidR="003F0529" w:rsidRPr="008D7462" w:rsidRDefault="003F0529" w:rsidP="00557BEA">
      <w:pPr>
        <w:spacing w:after="0" w:line="240" w:lineRule="auto"/>
        <w:rPr>
          <w:sz w:val="18"/>
          <w:szCs w:val="18"/>
        </w:rPr>
      </w:pPr>
      <w:r w:rsidRPr="008D7462">
        <w:rPr>
          <w:sz w:val="18"/>
          <w:szCs w:val="18"/>
        </w:rPr>
        <w:t>// Dequeues node and returns data stored</w:t>
      </w:r>
    </w:p>
    <w:p w14:paraId="7A20F4F4" w14:textId="77777777" w:rsidR="003F0529" w:rsidRPr="008D7462" w:rsidRDefault="003F0529" w:rsidP="00557BEA">
      <w:pPr>
        <w:spacing w:after="0" w:line="240" w:lineRule="auto"/>
        <w:rPr>
          <w:sz w:val="18"/>
          <w:szCs w:val="18"/>
        </w:rPr>
      </w:pPr>
      <w:r w:rsidRPr="008D7462">
        <w:rPr>
          <w:sz w:val="18"/>
          <w:szCs w:val="18"/>
        </w:rPr>
        <w:t>// in dequeued node.</w:t>
      </w:r>
    </w:p>
    <w:p w14:paraId="5D6232E5" w14:textId="77777777" w:rsidR="003F0529" w:rsidRPr="008D7462" w:rsidRDefault="003F0529" w:rsidP="00557BEA">
      <w:pPr>
        <w:spacing w:after="0" w:line="240" w:lineRule="auto"/>
        <w:rPr>
          <w:sz w:val="18"/>
          <w:szCs w:val="18"/>
        </w:rPr>
      </w:pPr>
      <w:r w:rsidRPr="008D7462">
        <w:rPr>
          <w:sz w:val="18"/>
          <w:szCs w:val="18"/>
        </w:rPr>
        <w:t>template &lt;class T&gt;</w:t>
      </w:r>
    </w:p>
    <w:p w14:paraId="1B475795" w14:textId="77777777" w:rsidR="003F0529" w:rsidRPr="008D7462" w:rsidRDefault="003F0529" w:rsidP="00557BEA">
      <w:pPr>
        <w:spacing w:after="0" w:line="240" w:lineRule="auto"/>
        <w:rPr>
          <w:sz w:val="18"/>
          <w:szCs w:val="18"/>
        </w:rPr>
      </w:pPr>
      <w:r w:rsidRPr="008D7462">
        <w:rPr>
          <w:sz w:val="18"/>
          <w:szCs w:val="18"/>
        </w:rPr>
        <w:t>T Queue&lt;T&gt;::Dequeue(){</w:t>
      </w:r>
    </w:p>
    <w:p w14:paraId="1AF7A12F" w14:textId="77777777" w:rsidR="003F0529" w:rsidRPr="008D7462" w:rsidRDefault="003F0529" w:rsidP="00557BEA">
      <w:pPr>
        <w:spacing w:after="0" w:line="240" w:lineRule="auto"/>
        <w:rPr>
          <w:sz w:val="18"/>
          <w:szCs w:val="18"/>
        </w:rPr>
      </w:pPr>
      <w:r w:rsidRPr="008D7462">
        <w:rPr>
          <w:sz w:val="18"/>
          <w:szCs w:val="18"/>
        </w:rPr>
        <w:tab/>
        <w:t>T returnData;</w:t>
      </w:r>
    </w:p>
    <w:p w14:paraId="28EF4870" w14:textId="77777777" w:rsidR="003F0529" w:rsidRPr="008D7462" w:rsidRDefault="003F0529" w:rsidP="00557BEA">
      <w:pPr>
        <w:spacing w:after="0" w:line="240" w:lineRule="auto"/>
        <w:rPr>
          <w:sz w:val="18"/>
          <w:szCs w:val="18"/>
        </w:rPr>
      </w:pPr>
      <w:r w:rsidRPr="008D7462">
        <w:rPr>
          <w:sz w:val="18"/>
          <w:szCs w:val="18"/>
        </w:rPr>
        <w:tab/>
        <w:t>returnData = head-&gt;data;</w:t>
      </w:r>
    </w:p>
    <w:p w14:paraId="7EBACBA6" w14:textId="77777777" w:rsidR="003F0529" w:rsidRPr="008D7462" w:rsidRDefault="003F0529" w:rsidP="00557BEA">
      <w:pPr>
        <w:spacing w:after="0" w:line="240" w:lineRule="auto"/>
        <w:rPr>
          <w:sz w:val="18"/>
          <w:szCs w:val="18"/>
        </w:rPr>
      </w:pPr>
      <w:r w:rsidRPr="008D7462">
        <w:rPr>
          <w:sz w:val="18"/>
          <w:szCs w:val="18"/>
        </w:rPr>
        <w:lastRenderedPageBreak/>
        <w:tab/>
        <w:t>temp = head-&gt;next;</w:t>
      </w:r>
    </w:p>
    <w:p w14:paraId="5F238CC6" w14:textId="77777777" w:rsidR="003F0529" w:rsidRPr="008D7462" w:rsidRDefault="003F0529" w:rsidP="00557BEA">
      <w:pPr>
        <w:spacing w:after="0" w:line="240" w:lineRule="auto"/>
        <w:rPr>
          <w:sz w:val="18"/>
          <w:szCs w:val="18"/>
        </w:rPr>
      </w:pPr>
      <w:r w:rsidRPr="008D7462">
        <w:rPr>
          <w:sz w:val="18"/>
          <w:szCs w:val="18"/>
        </w:rPr>
        <w:tab/>
        <w:t>delete head;</w:t>
      </w:r>
    </w:p>
    <w:p w14:paraId="71DC704D" w14:textId="77777777" w:rsidR="003F0529" w:rsidRPr="008D7462" w:rsidRDefault="003F0529" w:rsidP="00557BEA">
      <w:pPr>
        <w:spacing w:after="0" w:line="240" w:lineRule="auto"/>
        <w:rPr>
          <w:sz w:val="18"/>
          <w:szCs w:val="18"/>
        </w:rPr>
      </w:pPr>
      <w:r w:rsidRPr="008D7462">
        <w:rPr>
          <w:sz w:val="18"/>
          <w:szCs w:val="18"/>
        </w:rPr>
        <w:tab/>
        <w:t>head = temp;</w:t>
      </w:r>
    </w:p>
    <w:p w14:paraId="30CD3B26" w14:textId="77777777" w:rsidR="003F0529" w:rsidRPr="008D7462" w:rsidRDefault="003F0529" w:rsidP="00557BEA">
      <w:pPr>
        <w:spacing w:after="0" w:line="240" w:lineRule="auto"/>
        <w:rPr>
          <w:sz w:val="18"/>
          <w:szCs w:val="18"/>
        </w:rPr>
      </w:pPr>
      <w:r w:rsidRPr="008D7462">
        <w:rPr>
          <w:sz w:val="18"/>
          <w:szCs w:val="18"/>
        </w:rPr>
        <w:tab/>
        <w:t>tail = (!head? NULL: tail);</w:t>
      </w:r>
    </w:p>
    <w:p w14:paraId="4C630056" w14:textId="77777777" w:rsidR="003F0529" w:rsidRPr="008D7462" w:rsidRDefault="003F0529" w:rsidP="00557BEA">
      <w:pPr>
        <w:spacing w:after="0" w:line="240" w:lineRule="auto"/>
        <w:rPr>
          <w:sz w:val="18"/>
          <w:szCs w:val="18"/>
        </w:rPr>
      </w:pPr>
      <w:r w:rsidRPr="008D7462">
        <w:rPr>
          <w:sz w:val="18"/>
          <w:szCs w:val="18"/>
        </w:rPr>
        <w:tab/>
        <w:t>return returnData;</w:t>
      </w:r>
    </w:p>
    <w:p w14:paraId="0D10D3CA" w14:textId="77777777" w:rsidR="003F0529" w:rsidRPr="008D7462" w:rsidRDefault="003F0529" w:rsidP="00557BEA">
      <w:pPr>
        <w:spacing w:after="0" w:line="240" w:lineRule="auto"/>
        <w:rPr>
          <w:sz w:val="18"/>
          <w:szCs w:val="18"/>
        </w:rPr>
      </w:pPr>
      <w:r w:rsidRPr="008D7462">
        <w:rPr>
          <w:sz w:val="18"/>
          <w:szCs w:val="18"/>
        </w:rPr>
        <w:t>}</w:t>
      </w:r>
    </w:p>
    <w:p w14:paraId="5999991D" w14:textId="77777777" w:rsidR="003F0529" w:rsidRPr="008D7462" w:rsidRDefault="003F0529" w:rsidP="00557BEA">
      <w:pPr>
        <w:spacing w:after="0" w:line="240" w:lineRule="auto"/>
        <w:rPr>
          <w:sz w:val="18"/>
          <w:szCs w:val="18"/>
        </w:rPr>
      </w:pPr>
    </w:p>
    <w:p w14:paraId="7493D83B" w14:textId="77777777" w:rsidR="003F0529" w:rsidRPr="008D7462" w:rsidRDefault="003F0529" w:rsidP="00557BEA">
      <w:pPr>
        <w:spacing w:after="0" w:line="240" w:lineRule="auto"/>
        <w:rPr>
          <w:sz w:val="18"/>
          <w:szCs w:val="18"/>
        </w:rPr>
      </w:pPr>
      <w:r w:rsidRPr="008D7462">
        <w:rPr>
          <w:sz w:val="18"/>
          <w:szCs w:val="18"/>
        </w:rPr>
        <w:t>// Checks if the queue is empty.</w:t>
      </w:r>
    </w:p>
    <w:p w14:paraId="66DB4272" w14:textId="77777777" w:rsidR="003F0529" w:rsidRPr="008D7462" w:rsidRDefault="003F0529" w:rsidP="00557BEA">
      <w:pPr>
        <w:spacing w:after="0" w:line="240" w:lineRule="auto"/>
        <w:rPr>
          <w:sz w:val="18"/>
          <w:szCs w:val="18"/>
        </w:rPr>
      </w:pPr>
      <w:r w:rsidRPr="008D7462">
        <w:rPr>
          <w:sz w:val="18"/>
          <w:szCs w:val="18"/>
        </w:rPr>
        <w:t>template &lt;class T&gt;</w:t>
      </w:r>
    </w:p>
    <w:p w14:paraId="049108BA" w14:textId="77777777" w:rsidR="003F0529" w:rsidRPr="008D7462" w:rsidRDefault="003F0529" w:rsidP="00557BEA">
      <w:pPr>
        <w:spacing w:after="0" w:line="240" w:lineRule="auto"/>
        <w:rPr>
          <w:sz w:val="18"/>
          <w:szCs w:val="18"/>
        </w:rPr>
      </w:pPr>
      <w:r w:rsidRPr="008D7462">
        <w:rPr>
          <w:sz w:val="18"/>
          <w:szCs w:val="18"/>
        </w:rPr>
        <w:t>bool Queue&lt;T&gt;::isEmpty(){</w:t>
      </w:r>
    </w:p>
    <w:p w14:paraId="4B087DF8" w14:textId="77777777" w:rsidR="003F0529" w:rsidRPr="008D7462" w:rsidRDefault="003F0529" w:rsidP="00557BEA">
      <w:pPr>
        <w:spacing w:after="0" w:line="240" w:lineRule="auto"/>
        <w:rPr>
          <w:sz w:val="18"/>
          <w:szCs w:val="18"/>
        </w:rPr>
      </w:pPr>
      <w:r w:rsidRPr="008D7462">
        <w:rPr>
          <w:sz w:val="18"/>
          <w:szCs w:val="18"/>
        </w:rPr>
        <w:t xml:space="preserve">  return (!tail);</w:t>
      </w:r>
    </w:p>
    <w:p w14:paraId="1FD567FD" w14:textId="77777777" w:rsidR="003F0529" w:rsidRPr="008D7462" w:rsidRDefault="003F0529" w:rsidP="00557BEA">
      <w:pPr>
        <w:spacing w:after="0" w:line="240" w:lineRule="auto"/>
        <w:rPr>
          <w:sz w:val="18"/>
          <w:szCs w:val="18"/>
        </w:rPr>
      </w:pPr>
      <w:r w:rsidRPr="008D7462">
        <w:rPr>
          <w:sz w:val="18"/>
          <w:szCs w:val="18"/>
        </w:rPr>
        <w:t>}</w:t>
      </w:r>
    </w:p>
    <w:p w14:paraId="59032708" w14:textId="77777777" w:rsidR="003F0529" w:rsidRPr="008D7462" w:rsidRDefault="003F0529" w:rsidP="00557BEA">
      <w:pPr>
        <w:spacing w:after="0" w:line="240" w:lineRule="auto"/>
        <w:rPr>
          <w:sz w:val="18"/>
          <w:szCs w:val="18"/>
        </w:rPr>
      </w:pPr>
    </w:p>
    <w:p w14:paraId="027A4B77" w14:textId="201C159A" w:rsidR="002571E1" w:rsidRPr="008D7462" w:rsidRDefault="003F0529" w:rsidP="00557BEA">
      <w:pPr>
        <w:spacing w:after="0" w:line="240" w:lineRule="auto"/>
        <w:rPr>
          <w:sz w:val="18"/>
          <w:szCs w:val="18"/>
        </w:rPr>
      </w:pPr>
      <w:r w:rsidRPr="008D7462">
        <w:rPr>
          <w:sz w:val="18"/>
          <w:szCs w:val="18"/>
        </w:rPr>
        <w:t>#endif</w:t>
      </w:r>
    </w:p>
    <w:p w14:paraId="622AD436" w14:textId="13986F43" w:rsidR="003F0529" w:rsidRPr="008D7462" w:rsidRDefault="002571E1" w:rsidP="00557BEA">
      <w:pPr>
        <w:spacing w:after="0" w:line="240" w:lineRule="auto"/>
        <w:rPr>
          <w:sz w:val="18"/>
          <w:szCs w:val="18"/>
        </w:rPr>
      </w:pPr>
      <w:r w:rsidRPr="008D7462">
        <w:rPr>
          <w:sz w:val="18"/>
          <w:szCs w:val="18"/>
        </w:rPr>
        <w:br w:type="page"/>
      </w:r>
    </w:p>
    <w:p w14:paraId="640400B0" w14:textId="790E82C3" w:rsidR="00582D16" w:rsidRPr="008D7462" w:rsidRDefault="00582D16" w:rsidP="00557BEA">
      <w:pPr>
        <w:pStyle w:val="Heading3"/>
        <w:spacing w:before="0" w:line="240" w:lineRule="auto"/>
        <w:rPr>
          <w:sz w:val="18"/>
          <w:szCs w:val="18"/>
        </w:rPr>
      </w:pPr>
      <w:bookmarkStart w:id="11" w:name="_Toc5658252"/>
      <w:r w:rsidRPr="008D7462">
        <w:rPr>
          <w:sz w:val="18"/>
          <w:szCs w:val="18"/>
        </w:rPr>
        <w:lastRenderedPageBreak/>
        <w:t>Queue.cpp</w:t>
      </w:r>
      <w:bookmarkEnd w:id="11"/>
    </w:p>
    <w:p w14:paraId="08C92A4E" w14:textId="77777777" w:rsidR="00535DD6" w:rsidRPr="008D7462" w:rsidRDefault="00535DD6" w:rsidP="00557BEA">
      <w:pPr>
        <w:spacing w:after="0" w:line="240" w:lineRule="auto"/>
        <w:rPr>
          <w:sz w:val="18"/>
          <w:szCs w:val="18"/>
        </w:rPr>
      </w:pPr>
      <w:r w:rsidRPr="008D7462">
        <w:rPr>
          <w:sz w:val="18"/>
          <w:szCs w:val="18"/>
        </w:rPr>
        <w:t>/*==================================================================================|</w:t>
      </w:r>
    </w:p>
    <w:p w14:paraId="28689E19" w14:textId="77777777" w:rsidR="00535DD6" w:rsidRPr="008D7462" w:rsidRDefault="00535DD6" w:rsidP="00557BEA">
      <w:pPr>
        <w:spacing w:after="0" w:line="240" w:lineRule="auto"/>
        <w:rPr>
          <w:sz w:val="18"/>
          <w:szCs w:val="18"/>
        </w:rPr>
      </w:pPr>
      <w:r w:rsidRPr="008D7462">
        <w:rPr>
          <w:sz w:val="18"/>
          <w:szCs w:val="18"/>
        </w:rPr>
        <w:t>|    Assignment:</w:t>
      </w:r>
      <w:r w:rsidRPr="008D7462">
        <w:rPr>
          <w:sz w:val="18"/>
          <w:szCs w:val="18"/>
        </w:rPr>
        <w:tab/>
        <w:t>Ultima 2.0 Phase 3</w:t>
      </w:r>
    </w:p>
    <w:p w14:paraId="5085DB8E" w14:textId="77777777" w:rsidR="00535DD6" w:rsidRPr="008D7462" w:rsidRDefault="00535DD6" w:rsidP="00557BEA">
      <w:pPr>
        <w:spacing w:after="0" w:line="240" w:lineRule="auto"/>
        <w:rPr>
          <w:sz w:val="18"/>
          <w:szCs w:val="18"/>
        </w:rPr>
      </w:pPr>
      <w:r w:rsidRPr="008D7462">
        <w:rPr>
          <w:sz w:val="18"/>
          <w:szCs w:val="18"/>
        </w:rPr>
        <w:t>|     File Name:</w:t>
      </w:r>
      <w:r w:rsidRPr="008D7462">
        <w:rPr>
          <w:sz w:val="18"/>
          <w:szCs w:val="18"/>
        </w:rPr>
        <w:tab/>
        <w:t>queue.cpp</w:t>
      </w:r>
    </w:p>
    <w:p w14:paraId="3A44B273" w14:textId="77777777" w:rsidR="00535DD6" w:rsidRPr="008D7462" w:rsidRDefault="00535DD6" w:rsidP="00557BEA">
      <w:pPr>
        <w:spacing w:after="0" w:line="240" w:lineRule="auto"/>
        <w:rPr>
          <w:sz w:val="18"/>
          <w:szCs w:val="18"/>
        </w:rPr>
      </w:pPr>
      <w:r w:rsidRPr="008D7462">
        <w:rPr>
          <w:sz w:val="18"/>
          <w:szCs w:val="18"/>
        </w:rPr>
        <w:t xml:space="preserve">|  Dependencies: </w:t>
      </w:r>
      <w:r w:rsidRPr="008D7462">
        <w:rPr>
          <w:sz w:val="18"/>
          <w:szCs w:val="18"/>
        </w:rPr>
        <w:tab/>
        <w:t>queue.h</w:t>
      </w:r>
    </w:p>
    <w:p w14:paraId="787EB3C6" w14:textId="77777777" w:rsidR="00535DD6" w:rsidRPr="008D7462" w:rsidRDefault="00535DD6"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2FC3B681" w14:textId="77777777" w:rsidR="00535DD6" w:rsidRPr="008D7462" w:rsidRDefault="00535DD6" w:rsidP="00557BEA">
      <w:pPr>
        <w:spacing w:after="0" w:line="240" w:lineRule="auto"/>
        <w:rPr>
          <w:sz w:val="18"/>
          <w:szCs w:val="18"/>
        </w:rPr>
      </w:pPr>
      <w:r w:rsidRPr="008D7462">
        <w:rPr>
          <w:sz w:val="18"/>
          <w:szCs w:val="18"/>
        </w:rPr>
        <w:t xml:space="preserve">|      Language: </w:t>
      </w:r>
      <w:r w:rsidRPr="008D7462">
        <w:rPr>
          <w:sz w:val="18"/>
          <w:szCs w:val="18"/>
        </w:rPr>
        <w:tab/>
        <w:t>C++</w:t>
      </w:r>
    </w:p>
    <w:p w14:paraId="023D4B35" w14:textId="77777777" w:rsidR="00535DD6" w:rsidRPr="008D7462" w:rsidRDefault="00535DD6" w:rsidP="00557BEA">
      <w:pPr>
        <w:spacing w:after="0" w:line="240" w:lineRule="auto"/>
        <w:rPr>
          <w:sz w:val="18"/>
          <w:szCs w:val="18"/>
        </w:rPr>
      </w:pPr>
      <w:r w:rsidRPr="008D7462">
        <w:rPr>
          <w:sz w:val="18"/>
          <w:szCs w:val="18"/>
        </w:rPr>
        <w:t xml:space="preserve">|      Compiler: </w:t>
      </w:r>
      <w:r w:rsidRPr="008D7462">
        <w:rPr>
          <w:sz w:val="18"/>
          <w:szCs w:val="18"/>
        </w:rPr>
        <w:tab/>
        <w:t>G++</w:t>
      </w:r>
    </w:p>
    <w:p w14:paraId="047AE9A7" w14:textId="77777777" w:rsidR="00535DD6" w:rsidRPr="008D7462" w:rsidRDefault="00535DD6"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7A626463" w14:textId="77777777" w:rsidR="00535DD6" w:rsidRPr="008D7462" w:rsidRDefault="00535DD6"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2BB22E0E" w14:textId="77777777" w:rsidR="00535DD6" w:rsidRPr="008D7462" w:rsidRDefault="00535DD6"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6D9DA2A1" w14:textId="77777777" w:rsidR="00535DD6" w:rsidRPr="008D7462" w:rsidRDefault="00535DD6" w:rsidP="00557BEA">
      <w:pPr>
        <w:spacing w:after="0" w:line="240" w:lineRule="auto"/>
        <w:rPr>
          <w:sz w:val="18"/>
          <w:szCs w:val="18"/>
        </w:rPr>
      </w:pPr>
      <w:r w:rsidRPr="008D7462">
        <w:rPr>
          <w:sz w:val="18"/>
          <w:szCs w:val="18"/>
        </w:rPr>
        <w:t>|  Last Updated:</w:t>
      </w:r>
      <w:r w:rsidRPr="008D7462">
        <w:rPr>
          <w:sz w:val="18"/>
          <w:szCs w:val="18"/>
        </w:rPr>
        <w:tab/>
        <w:t>3/18/2019</w:t>
      </w:r>
    </w:p>
    <w:p w14:paraId="5374E8A2" w14:textId="77777777" w:rsidR="00535DD6" w:rsidRPr="008D7462" w:rsidRDefault="00535DD6" w:rsidP="00557BEA">
      <w:pPr>
        <w:spacing w:after="0" w:line="240" w:lineRule="auto"/>
        <w:rPr>
          <w:sz w:val="18"/>
          <w:szCs w:val="18"/>
        </w:rPr>
      </w:pPr>
      <w:r w:rsidRPr="008D7462">
        <w:rPr>
          <w:sz w:val="18"/>
          <w:szCs w:val="18"/>
        </w:rPr>
        <w:t xml:space="preserve">|      Due Date: </w:t>
      </w:r>
      <w:r w:rsidRPr="008D7462">
        <w:rPr>
          <w:sz w:val="18"/>
          <w:szCs w:val="18"/>
        </w:rPr>
        <w:tab/>
        <w:t>4/08/2019</w:t>
      </w:r>
    </w:p>
    <w:p w14:paraId="470D694A" w14:textId="77777777" w:rsidR="00535DD6" w:rsidRPr="008D7462" w:rsidRDefault="00535DD6" w:rsidP="00557BEA">
      <w:pPr>
        <w:spacing w:after="0" w:line="240" w:lineRule="auto"/>
        <w:rPr>
          <w:sz w:val="18"/>
          <w:szCs w:val="18"/>
        </w:rPr>
      </w:pPr>
      <w:r w:rsidRPr="008D7462">
        <w:rPr>
          <w:sz w:val="18"/>
          <w:szCs w:val="18"/>
        </w:rPr>
        <w:t>|==================================================================================|</w:t>
      </w:r>
    </w:p>
    <w:p w14:paraId="688D1EF0" w14:textId="77777777" w:rsidR="00535DD6" w:rsidRPr="008D7462" w:rsidRDefault="00535DD6" w:rsidP="00557BEA">
      <w:pPr>
        <w:spacing w:after="0" w:line="240" w:lineRule="auto"/>
        <w:rPr>
          <w:sz w:val="18"/>
          <w:szCs w:val="18"/>
        </w:rPr>
      </w:pPr>
      <w:r w:rsidRPr="008D7462">
        <w:rPr>
          <w:sz w:val="18"/>
          <w:szCs w:val="18"/>
        </w:rPr>
        <w:t xml:space="preserve">|  Description: Contains the definitions for the functions outlined in queue.h                     </w:t>
      </w:r>
    </w:p>
    <w:p w14:paraId="08E8BBFA" w14:textId="77777777" w:rsidR="00535DD6" w:rsidRPr="008D7462" w:rsidRDefault="00535DD6" w:rsidP="00557BEA">
      <w:pPr>
        <w:spacing w:after="0" w:line="240" w:lineRule="auto"/>
        <w:rPr>
          <w:sz w:val="18"/>
          <w:szCs w:val="18"/>
        </w:rPr>
      </w:pPr>
      <w:r w:rsidRPr="008D7462">
        <w:rPr>
          <w:sz w:val="18"/>
          <w:szCs w:val="18"/>
        </w:rPr>
        <w:t>*==================================================================================*/</w:t>
      </w:r>
    </w:p>
    <w:p w14:paraId="638010AD" w14:textId="77777777" w:rsidR="00535DD6" w:rsidRPr="008D7462" w:rsidRDefault="00535DD6" w:rsidP="00557BEA">
      <w:pPr>
        <w:spacing w:after="0" w:line="240" w:lineRule="auto"/>
        <w:rPr>
          <w:sz w:val="18"/>
          <w:szCs w:val="18"/>
        </w:rPr>
      </w:pPr>
    </w:p>
    <w:p w14:paraId="430CB927" w14:textId="77777777" w:rsidR="00535DD6" w:rsidRPr="008D7462" w:rsidRDefault="00535DD6" w:rsidP="00557BEA">
      <w:pPr>
        <w:spacing w:after="0" w:line="240" w:lineRule="auto"/>
        <w:rPr>
          <w:sz w:val="18"/>
          <w:szCs w:val="18"/>
        </w:rPr>
      </w:pPr>
      <w:r w:rsidRPr="008D7462">
        <w:rPr>
          <w:sz w:val="18"/>
          <w:szCs w:val="18"/>
        </w:rPr>
        <w:t>#include "queue.h"</w:t>
      </w:r>
    </w:p>
    <w:p w14:paraId="5A27F41E" w14:textId="77777777" w:rsidR="00535DD6" w:rsidRPr="008D7462" w:rsidRDefault="00535DD6" w:rsidP="00557BEA">
      <w:pPr>
        <w:spacing w:after="0" w:line="240" w:lineRule="auto"/>
        <w:rPr>
          <w:sz w:val="18"/>
          <w:szCs w:val="18"/>
        </w:rPr>
      </w:pPr>
    </w:p>
    <w:p w14:paraId="49CD12C4" w14:textId="77777777" w:rsidR="00535DD6" w:rsidRPr="008D7462" w:rsidRDefault="00535DD6" w:rsidP="00557BEA">
      <w:pPr>
        <w:spacing w:after="0" w:line="240" w:lineRule="auto"/>
        <w:rPr>
          <w:sz w:val="18"/>
          <w:szCs w:val="18"/>
        </w:rPr>
      </w:pPr>
      <w:r w:rsidRPr="008D7462">
        <w:rPr>
          <w:sz w:val="18"/>
          <w:szCs w:val="18"/>
        </w:rPr>
        <w:t>// Constructor</w:t>
      </w:r>
    </w:p>
    <w:p w14:paraId="5B55CA4F" w14:textId="77777777" w:rsidR="00535DD6" w:rsidRPr="008D7462" w:rsidRDefault="00535DD6" w:rsidP="00557BEA">
      <w:pPr>
        <w:spacing w:after="0" w:line="240" w:lineRule="auto"/>
        <w:rPr>
          <w:sz w:val="18"/>
          <w:szCs w:val="18"/>
        </w:rPr>
      </w:pPr>
      <w:r w:rsidRPr="008D7462">
        <w:rPr>
          <w:sz w:val="18"/>
          <w:szCs w:val="18"/>
        </w:rPr>
        <w:t>template &lt;class T&gt;</w:t>
      </w:r>
    </w:p>
    <w:p w14:paraId="053F2221" w14:textId="77777777" w:rsidR="00535DD6" w:rsidRPr="008D7462" w:rsidRDefault="00535DD6" w:rsidP="00557BEA">
      <w:pPr>
        <w:spacing w:after="0" w:line="240" w:lineRule="auto"/>
        <w:rPr>
          <w:sz w:val="18"/>
          <w:szCs w:val="18"/>
        </w:rPr>
      </w:pPr>
      <w:r w:rsidRPr="008D7462">
        <w:rPr>
          <w:sz w:val="18"/>
          <w:szCs w:val="18"/>
        </w:rPr>
        <w:t>Queue&lt;T&gt;::Queue(){</w:t>
      </w:r>
    </w:p>
    <w:p w14:paraId="620CEEE7" w14:textId="77777777" w:rsidR="00535DD6" w:rsidRPr="008D7462" w:rsidRDefault="00535DD6" w:rsidP="00557BEA">
      <w:pPr>
        <w:spacing w:after="0" w:line="240" w:lineRule="auto"/>
        <w:rPr>
          <w:sz w:val="18"/>
          <w:szCs w:val="18"/>
        </w:rPr>
      </w:pPr>
      <w:r w:rsidRPr="008D7462">
        <w:rPr>
          <w:sz w:val="18"/>
          <w:szCs w:val="18"/>
        </w:rPr>
        <w:t xml:space="preserve">   head = NULL;</w:t>
      </w:r>
    </w:p>
    <w:p w14:paraId="2536067C" w14:textId="77777777" w:rsidR="00535DD6" w:rsidRPr="008D7462" w:rsidRDefault="00535DD6" w:rsidP="00557BEA">
      <w:pPr>
        <w:spacing w:after="0" w:line="240" w:lineRule="auto"/>
        <w:rPr>
          <w:sz w:val="18"/>
          <w:szCs w:val="18"/>
        </w:rPr>
      </w:pPr>
      <w:r w:rsidRPr="008D7462">
        <w:rPr>
          <w:sz w:val="18"/>
          <w:szCs w:val="18"/>
        </w:rPr>
        <w:t xml:space="preserve">   tail = NULL;</w:t>
      </w:r>
    </w:p>
    <w:p w14:paraId="24A39279" w14:textId="77777777" w:rsidR="00535DD6" w:rsidRPr="008D7462" w:rsidRDefault="00535DD6" w:rsidP="00557BEA">
      <w:pPr>
        <w:spacing w:after="0" w:line="240" w:lineRule="auto"/>
        <w:rPr>
          <w:sz w:val="18"/>
          <w:szCs w:val="18"/>
        </w:rPr>
      </w:pPr>
      <w:r w:rsidRPr="008D7462">
        <w:rPr>
          <w:sz w:val="18"/>
          <w:szCs w:val="18"/>
        </w:rPr>
        <w:t xml:space="preserve">   temp = NULL;</w:t>
      </w:r>
    </w:p>
    <w:p w14:paraId="3236F41D" w14:textId="77777777" w:rsidR="00535DD6" w:rsidRPr="008D7462" w:rsidRDefault="00535DD6" w:rsidP="00557BEA">
      <w:pPr>
        <w:spacing w:after="0" w:line="240" w:lineRule="auto"/>
        <w:rPr>
          <w:sz w:val="18"/>
          <w:szCs w:val="18"/>
        </w:rPr>
      </w:pPr>
      <w:r w:rsidRPr="008D7462">
        <w:rPr>
          <w:sz w:val="18"/>
          <w:szCs w:val="18"/>
        </w:rPr>
        <w:t>}</w:t>
      </w:r>
    </w:p>
    <w:p w14:paraId="013FD34E" w14:textId="77777777" w:rsidR="00535DD6" w:rsidRPr="008D7462" w:rsidRDefault="00535DD6" w:rsidP="00557BEA">
      <w:pPr>
        <w:spacing w:after="0" w:line="240" w:lineRule="auto"/>
        <w:rPr>
          <w:sz w:val="18"/>
          <w:szCs w:val="18"/>
        </w:rPr>
      </w:pPr>
    </w:p>
    <w:p w14:paraId="089A17DA" w14:textId="77777777" w:rsidR="00535DD6" w:rsidRPr="008D7462" w:rsidRDefault="00535DD6" w:rsidP="00557BEA">
      <w:pPr>
        <w:spacing w:after="0" w:line="240" w:lineRule="auto"/>
        <w:rPr>
          <w:sz w:val="18"/>
          <w:szCs w:val="18"/>
        </w:rPr>
      </w:pPr>
      <w:r w:rsidRPr="008D7462">
        <w:rPr>
          <w:sz w:val="18"/>
          <w:szCs w:val="18"/>
        </w:rPr>
        <w:t>template &lt;class T&gt;</w:t>
      </w:r>
    </w:p>
    <w:p w14:paraId="1A91C8BC" w14:textId="77777777" w:rsidR="00535DD6" w:rsidRPr="008D7462" w:rsidRDefault="00535DD6" w:rsidP="00557BEA">
      <w:pPr>
        <w:spacing w:after="0" w:line="240" w:lineRule="auto"/>
        <w:rPr>
          <w:sz w:val="18"/>
          <w:szCs w:val="18"/>
        </w:rPr>
      </w:pPr>
      <w:r w:rsidRPr="008D7462">
        <w:rPr>
          <w:sz w:val="18"/>
          <w:szCs w:val="18"/>
        </w:rPr>
        <w:t>int Queue&lt;T&gt;::qSize(){</w:t>
      </w:r>
    </w:p>
    <w:p w14:paraId="65CE9EA9" w14:textId="77777777" w:rsidR="00535DD6" w:rsidRPr="008D7462" w:rsidRDefault="00535DD6" w:rsidP="00557BEA">
      <w:pPr>
        <w:spacing w:after="0" w:line="240" w:lineRule="auto"/>
        <w:rPr>
          <w:sz w:val="18"/>
          <w:szCs w:val="18"/>
        </w:rPr>
      </w:pPr>
      <w:r w:rsidRPr="008D7462">
        <w:rPr>
          <w:sz w:val="18"/>
          <w:szCs w:val="18"/>
        </w:rPr>
        <w:tab/>
        <w:t>int count = 0;</w:t>
      </w:r>
    </w:p>
    <w:p w14:paraId="42A9B118" w14:textId="77777777" w:rsidR="00535DD6" w:rsidRPr="008D7462" w:rsidRDefault="00535DD6" w:rsidP="00557BEA">
      <w:pPr>
        <w:spacing w:after="0" w:line="240" w:lineRule="auto"/>
        <w:rPr>
          <w:sz w:val="18"/>
          <w:szCs w:val="18"/>
        </w:rPr>
      </w:pPr>
      <w:r w:rsidRPr="008D7462">
        <w:rPr>
          <w:sz w:val="18"/>
          <w:szCs w:val="18"/>
        </w:rPr>
        <w:tab/>
        <w:t>temp = head;</w:t>
      </w:r>
    </w:p>
    <w:p w14:paraId="02FBB2E6" w14:textId="77777777" w:rsidR="00535DD6" w:rsidRPr="008D7462" w:rsidRDefault="00535DD6" w:rsidP="00557BEA">
      <w:pPr>
        <w:spacing w:after="0" w:line="240" w:lineRule="auto"/>
        <w:rPr>
          <w:sz w:val="18"/>
          <w:szCs w:val="18"/>
        </w:rPr>
      </w:pPr>
      <w:r w:rsidRPr="008D7462">
        <w:rPr>
          <w:sz w:val="18"/>
          <w:szCs w:val="18"/>
        </w:rPr>
        <w:tab/>
      </w:r>
    </w:p>
    <w:p w14:paraId="0D0AD87B" w14:textId="77777777" w:rsidR="00535DD6" w:rsidRPr="008D7462" w:rsidRDefault="00535DD6" w:rsidP="00557BEA">
      <w:pPr>
        <w:spacing w:after="0" w:line="240" w:lineRule="auto"/>
        <w:rPr>
          <w:sz w:val="18"/>
          <w:szCs w:val="18"/>
        </w:rPr>
      </w:pPr>
      <w:r w:rsidRPr="008D7462">
        <w:rPr>
          <w:sz w:val="18"/>
          <w:szCs w:val="18"/>
        </w:rPr>
        <w:tab/>
        <w:t>if (isEmpty()){</w:t>
      </w:r>
    </w:p>
    <w:p w14:paraId="741F9FA1"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return count;</w:t>
      </w:r>
      <w:r w:rsidRPr="008D7462">
        <w:rPr>
          <w:sz w:val="18"/>
          <w:szCs w:val="18"/>
        </w:rPr>
        <w:tab/>
      </w:r>
    </w:p>
    <w:p w14:paraId="7C3BD61E" w14:textId="77777777" w:rsidR="00535DD6" w:rsidRPr="008D7462" w:rsidRDefault="00535DD6" w:rsidP="00557BEA">
      <w:pPr>
        <w:spacing w:after="0" w:line="240" w:lineRule="auto"/>
        <w:rPr>
          <w:sz w:val="18"/>
          <w:szCs w:val="18"/>
        </w:rPr>
      </w:pPr>
      <w:r w:rsidRPr="008D7462">
        <w:rPr>
          <w:sz w:val="18"/>
          <w:szCs w:val="18"/>
        </w:rPr>
        <w:tab/>
        <w:t>} // end if</w:t>
      </w:r>
    </w:p>
    <w:p w14:paraId="1E922A85" w14:textId="77777777" w:rsidR="00535DD6" w:rsidRPr="008D7462" w:rsidRDefault="00535DD6" w:rsidP="00557BEA">
      <w:pPr>
        <w:spacing w:after="0" w:line="240" w:lineRule="auto"/>
        <w:rPr>
          <w:sz w:val="18"/>
          <w:szCs w:val="18"/>
        </w:rPr>
      </w:pPr>
      <w:r w:rsidRPr="008D7462">
        <w:rPr>
          <w:sz w:val="18"/>
          <w:szCs w:val="18"/>
        </w:rPr>
        <w:tab/>
        <w:t>else if (temp-&gt;next == NULL){</w:t>
      </w:r>
    </w:p>
    <w:p w14:paraId="68760043"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count++;</w:t>
      </w:r>
    </w:p>
    <w:p w14:paraId="11F50347"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return count;</w:t>
      </w:r>
    </w:p>
    <w:p w14:paraId="7F8B74B6" w14:textId="77777777" w:rsidR="00535DD6" w:rsidRPr="008D7462" w:rsidRDefault="00535DD6" w:rsidP="00557BEA">
      <w:pPr>
        <w:spacing w:after="0" w:line="240" w:lineRule="auto"/>
        <w:rPr>
          <w:sz w:val="18"/>
          <w:szCs w:val="18"/>
        </w:rPr>
      </w:pPr>
      <w:r w:rsidRPr="008D7462">
        <w:rPr>
          <w:sz w:val="18"/>
          <w:szCs w:val="18"/>
        </w:rPr>
        <w:tab/>
        <w:t>} // end if</w:t>
      </w:r>
    </w:p>
    <w:p w14:paraId="2409539E" w14:textId="77777777" w:rsidR="00535DD6" w:rsidRPr="008D7462" w:rsidRDefault="00535DD6" w:rsidP="00557BEA">
      <w:pPr>
        <w:spacing w:after="0" w:line="240" w:lineRule="auto"/>
        <w:rPr>
          <w:sz w:val="18"/>
          <w:szCs w:val="18"/>
        </w:rPr>
      </w:pPr>
      <w:r w:rsidRPr="008D7462">
        <w:rPr>
          <w:sz w:val="18"/>
          <w:szCs w:val="18"/>
        </w:rPr>
        <w:tab/>
        <w:t>else{</w:t>
      </w:r>
    </w:p>
    <w:p w14:paraId="14D9A4A6"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while (temp != NULL){</w:t>
      </w:r>
    </w:p>
    <w:p w14:paraId="7C8E3C62"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count++;</w:t>
      </w:r>
    </w:p>
    <w:p w14:paraId="77AF71C3"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 = temp-&gt;next;</w:t>
      </w:r>
    </w:p>
    <w:p w14:paraId="20AC30EA"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 // end while</w:t>
      </w:r>
    </w:p>
    <w:p w14:paraId="08DD4A37"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return count;</w:t>
      </w:r>
    </w:p>
    <w:p w14:paraId="2C74E537" w14:textId="77777777" w:rsidR="00535DD6" w:rsidRPr="008D7462" w:rsidRDefault="00535DD6" w:rsidP="00557BEA">
      <w:pPr>
        <w:spacing w:after="0" w:line="240" w:lineRule="auto"/>
        <w:rPr>
          <w:sz w:val="18"/>
          <w:szCs w:val="18"/>
        </w:rPr>
      </w:pPr>
      <w:r w:rsidRPr="008D7462">
        <w:rPr>
          <w:sz w:val="18"/>
          <w:szCs w:val="18"/>
        </w:rPr>
        <w:tab/>
        <w:t>} // end else</w:t>
      </w:r>
    </w:p>
    <w:p w14:paraId="1B8A4287" w14:textId="77777777" w:rsidR="00535DD6" w:rsidRPr="008D7462" w:rsidRDefault="00535DD6" w:rsidP="00557BEA">
      <w:pPr>
        <w:spacing w:after="0" w:line="240" w:lineRule="auto"/>
        <w:rPr>
          <w:sz w:val="18"/>
          <w:szCs w:val="18"/>
        </w:rPr>
      </w:pPr>
      <w:r w:rsidRPr="008D7462">
        <w:rPr>
          <w:sz w:val="18"/>
          <w:szCs w:val="18"/>
        </w:rPr>
        <w:t>} // end of qSize</w:t>
      </w:r>
    </w:p>
    <w:p w14:paraId="2226FCD4" w14:textId="77777777" w:rsidR="00535DD6" w:rsidRPr="008D7462" w:rsidRDefault="00535DD6" w:rsidP="00557BEA">
      <w:pPr>
        <w:spacing w:after="0" w:line="240" w:lineRule="auto"/>
        <w:rPr>
          <w:sz w:val="18"/>
          <w:szCs w:val="18"/>
        </w:rPr>
      </w:pPr>
    </w:p>
    <w:p w14:paraId="4CBE04F1" w14:textId="77777777" w:rsidR="00535DD6" w:rsidRPr="008D7462" w:rsidRDefault="00535DD6" w:rsidP="00557BEA">
      <w:pPr>
        <w:spacing w:after="0" w:line="240" w:lineRule="auto"/>
        <w:rPr>
          <w:sz w:val="18"/>
          <w:szCs w:val="18"/>
        </w:rPr>
      </w:pPr>
      <w:r w:rsidRPr="008D7462">
        <w:rPr>
          <w:sz w:val="18"/>
          <w:szCs w:val="18"/>
        </w:rPr>
        <w:t>// Enqueues new node and populates the data</w:t>
      </w:r>
    </w:p>
    <w:p w14:paraId="30D066AC" w14:textId="77777777" w:rsidR="00535DD6" w:rsidRPr="008D7462" w:rsidRDefault="00535DD6" w:rsidP="00557BEA">
      <w:pPr>
        <w:spacing w:after="0" w:line="240" w:lineRule="auto"/>
        <w:rPr>
          <w:sz w:val="18"/>
          <w:szCs w:val="18"/>
        </w:rPr>
      </w:pPr>
      <w:r w:rsidRPr="008D7462">
        <w:rPr>
          <w:sz w:val="18"/>
          <w:szCs w:val="18"/>
        </w:rPr>
        <w:t>// with T data as passed in.</w:t>
      </w:r>
    </w:p>
    <w:p w14:paraId="45FF9526" w14:textId="77777777" w:rsidR="00535DD6" w:rsidRPr="008D7462" w:rsidRDefault="00535DD6" w:rsidP="00557BEA">
      <w:pPr>
        <w:spacing w:after="0" w:line="240" w:lineRule="auto"/>
        <w:rPr>
          <w:sz w:val="18"/>
          <w:szCs w:val="18"/>
        </w:rPr>
      </w:pPr>
      <w:r w:rsidRPr="008D7462">
        <w:rPr>
          <w:sz w:val="18"/>
          <w:szCs w:val="18"/>
        </w:rPr>
        <w:t xml:space="preserve">template &lt;class T&gt; </w:t>
      </w:r>
    </w:p>
    <w:p w14:paraId="7909A346" w14:textId="77777777" w:rsidR="00535DD6" w:rsidRPr="008D7462" w:rsidRDefault="00535DD6" w:rsidP="00557BEA">
      <w:pPr>
        <w:spacing w:after="0" w:line="240" w:lineRule="auto"/>
        <w:rPr>
          <w:sz w:val="18"/>
          <w:szCs w:val="18"/>
        </w:rPr>
      </w:pPr>
      <w:r w:rsidRPr="008D7462">
        <w:rPr>
          <w:sz w:val="18"/>
          <w:szCs w:val="18"/>
        </w:rPr>
        <w:t>void Queue&lt;T&gt;::Enqueue(const T data){</w:t>
      </w:r>
    </w:p>
    <w:p w14:paraId="01C9B7C8" w14:textId="77777777" w:rsidR="00535DD6" w:rsidRPr="008D7462" w:rsidRDefault="00535DD6" w:rsidP="00557BEA">
      <w:pPr>
        <w:spacing w:after="0" w:line="240" w:lineRule="auto"/>
        <w:rPr>
          <w:sz w:val="18"/>
          <w:szCs w:val="18"/>
        </w:rPr>
      </w:pPr>
      <w:r w:rsidRPr="008D7462">
        <w:rPr>
          <w:sz w:val="18"/>
          <w:szCs w:val="18"/>
        </w:rPr>
        <w:tab/>
        <w:t>if (tail == NULL){</w:t>
      </w:r>
    </w:p>
    <w:p w14:paraId="329C372B" w14:textId="77777777" w:rsidR="00535DD6" w:rsidRPr="008D7462" w:rsidRDefault="00535DD6" w:rsidP="00557BEA">
      <w:pPr>
        <w:spacing w:after="0" w:line="240" w:lineRule="auto"/>
        <w:rPr>
          <w:sz w:val="18"/>
          <w:szCs w:val="18"/>
        </w:rPr>
      </w:pPr>
      <w:r w:rsidRPr="008D7462">
        <w:rPr>
          <w:sz w:val="18"/>
          <w:szCs w:val="18"/>
        </w:rPr>
        <w:tab/>
        <w:t>head = tail = new node;</w:t>
      </w:r>
    </w:p>
    <w:p w14:paraId="2DFD395A" w14:textId="77777777" w:rsidR="00535DD6" w:rsidRPr="008D7462" w:rsidRDefault="00535DD6" w:rsidP="00557BEA">
      <w:pPr>
        <w:spacing w:after="0" w:line="240" w:lineRule="auto"/>
        <w:rPr>
          <w:sz w:val="18"/>
          <w:szCs w:val="18"/>
        </w:rPr>
      </w:pPr>
      <w:r w:rsidRPr="008D7462">
        <w:rPr>
          <w:sz w:val="18"/>
          <w:szCs w:val="18"/>
        </w:rPr>
        <w:tab/>
        <w:t>tail-&gt;next = NULL;</w:t>
      </w:r>
    </w:p>
    <w:p w14:paraId="668DFC2C" w14:textId="77777777" w:rsidR="00535DD6" w:rsidRPr="008D7462" w:rsidRDefault="00535DD6" w:rsidP="00557BEA">
      <w:pPr>
        <w:spacing w:after="0" w:line="240" w:lineRule="auto"/>
        <w:rPr>
          <w:sz w:val="18"/>
          <w:szCs w:val="18"/>
        </w:rPr>
      </w:pPr>
      <w:r w:rsidRPr="008D7462">
        <w:rPr>
          <w:sz w:val="18"/>
          <w:szCs w:val="18"/>
        </w:rPr>
        <w:tab/>
        <w:t>tail-&gt;data = data;</w:t>
      </w:r>
    </w:p>
    <w:p w14:paraId="701012F3" w14:textId="77777777" w:rsidR="00535DD6" w:rsidRPr="008D7462" w:rsidRDefault="00535DD6" w:rsidP="00557BEA">
      <w:pPr>
        <w:spacing w:after="0" w:line="240" w:lineRule="auto"/>
        <w:rPr>
          <w:sz w:val="18"/>
          <w:szCs w:val="18"/>
        </w:rPr>
      </w:pPr>
      <w:r w:rsidRPr="008D7462">
        <w:rPr>
          <w:sz w:val="18"/>
          <w:szCs w:val="18"/>
        </w:rPr>
        <w:tab/>
        <w:t>} // end if</w:t>
      </w:r>
    </w:p>
    <w:p w14:paraId="33B3F4DB" w14:textId="77777777" w:rsidR="00535DD6" w:rsidRPr="008D7462" w:rsidRDefault="00535DD6" w:rsidP="00557BEA">
      <w:pPr>
        <w:spacing w:after="0" w:line="240" w:lineRule="auto"/>
        <w:rPr>
          <w:sz w:val="18"/>
          <w:szCs w:val="18"/>
        </w:rPr>
      </w:pPr>
      <w:r w:rsidRPr="008D7462">
        <w:rPr>
          <w:sz w:val="18"/>
          <w:szCs w:val="18"/>
        </w:rPr>
        <w:tab/>
        <w:t>else {</w:t>
      </w:r>
    </w:p>
    <w:p w14:paraId="19C543B6" w14:textId="77777777" w:rsidR="00535DD6" w:rsidRPr="008D7462" w:rsidRDefault="00535DD6" w:rsidP="00557BEA">
      <w:pPr>
        <w:spacing w:after="0" w:line="240" w:lineRule="auto"/>
        <w:rPr>
          <w:sz w:val="18"/>
          <w:szCs w:val="18"/>
        </w:rPr>
      </w:pPr>
      <w:r w:rsidRPr="008D7462">
        <w:rPr>
          <w:sz w:val="18"/>
          <w:szCs w:val="18"/>
        </w:rPr>
        <w:lastRenderedPageBreak/>
        <w:tab/>
      </w:r>
      <w:r w:rsidRPr="008D7462">
        <w:rPr>
          <w:sz w:val="18"/>
          <w:szCs w:val="18"/>
        </w:rPr>
        <w:tab/>
        <w:t>tail-&gt;next = new node;</w:t>
      </w:r>
    </w:p>
    <w:p w14:paraId="3FC361E7"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tail-&gt;next-&gt;data = data;</w:t>
      </w:r>
    </w:p>
    <w:p w14:paraId="458FAB04"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tail-&gt;next-&gt;next = NULL;</w:t>
      </w:r>
    </w:p>
    <w:p w14:paraId="33A098F6"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tail = tail-&gt;next;</w:t>
      </w:r>
    </w:p>
    <w:p w14:paraId="3318ED69" w14:textId="77777777" w:rsidR="00535DD6" w:rsidRPr="008D7462" w:rsidRDefault="00535DD6" w:rsidP="00557BEA">
      <w:pPr>
        <w:spacing w:after="0" w:line="240" w:lineRule="auto"/>
        <w:rPr>
          <w:sz w:val="18"/>
          <w:szCs w:val="18"/>
        </w:rPr>
      </w:pPr>
      <w:r w:rsidRPr="008D7462">
        <w:rPr>
          <w:sz w:val="18"/>
          <w:szCs w:val="18"/>
        </w:rPr>
        <w:tab/>
        <w:t>} // end else</w:t>
      </w:r>
    </w:p>
    <w:p w14:paraId="5E589907" w14:textId="77777777" w:rsidR="00535DD6" w:rsidRPr="008D7462" w:rsidRDefault="00535DD6" w:rsidP="00557BEA">
      <w:pPr>
        <w:spacing w:after="0" w:line="240" w:lineRule="auto"/>
        <w:rPr>
          <w:sz w:val="18"/>
          <w:szCs w:val="18"/>
        </w:rPr>
      </w:pPr>
      <w:r w:rsidRPr="008D7462">
        <w:rPr>
          <w:sz w:val="18"/>
          <w:szCs w:val="18"/>
        </w:rPr>
        <w:t>} // end Enqueue</w:t>
      </w:r>
    </w:p>
    <w:p w14:paraId="07F3911D" w14:textId="77777777" w:rsidR="00535DD6" w:rsidRPr="008D7462" w:rsidRDefault="00535DD6" w:rsidP="00557BEA">
      <w:pPr>
        <w:spacing w:after="0" w:line="240" w:lineRule="auto"/>
        <w:rPr>
          <w:sz w:val="18"/>
          <w:szCs w:val="18"/>
        </w:rPr>
      </w:pPr>
    </w:p>
    <w:p w14:paraId="2612CAC5" w14:textId="77777777" w:rsidR="00535DD6" w:rsidRPr="008D7462" w:rsidRDefault="00535DD6" w:rsidP="00557BEA">
      <w:pPr>
        <w:spacing w:after="0" w:line="240" w:lineRule="auto"/>
        <w:rPr>
          <w:sz w:val="18"/>
          <w:szCs w:val="18"/>
        </w:rPr>
      </w:pPr>
      <w:r w:rsidRPr="008D7462">
        <w:rPr>
          <w:sz w:val="18"/>
          <w:szCs w:val="18"/>
        </w:rPr>
        <w:t>// Dequeues node and returns data stored</w:t>
      </w:r>
    </w:p>
    <w:p w14:paraId="39F9BB1D" w14:textId="77777777" w:rsidR="00535DD6" w:rsidRPr="008D7462" w:rsidRDefault="00535DD6" w:rsidP="00557BEA">
      <w:pPr>
        <w:spacing w:after="0" w:line="240" w:lineRule="auto"/>
        <w:rPr>
          <w:sz w:val="18"/>
          <w:szCs w:val="18"/>
        </w:rPr>
      </w:pPr>
      <w:r w:rsidRPr="008D7462">
        <w:rPr>
          <w:sz w:val="18"/>
          <w:szCs w:val="18"/>
        </w:rPr>
        <w:t>// in dequeued node.</w:t>
      </w:r>
    </w:p>
    <w:p w14:paraId="3C8C0F51" w14:textId="77777777" w:rsidR="00535DD6" w:rsidRPr="008D7462" w:rsidRDefault="00535DD6" w:rsidP="00557BEA">
      <w:pPr>
        <w:spacing w:after="0" w:line="240" w:lineRule="auto"/>
        <w:rPr>
          <w:sz w:val="18"/>
          <w:szCs w:val="18"/>
        </w:rPr>
      </w:pPr>
      <w:r w:rsidRPr="008D7462">
        <w:rPr>
          <w:sz w:val="18"/>
          <w:szCs w:val="18"/>
        </w:rPr>
        <w:t>template &lt;class T&gt;</w:t>
      </w:r>
    </w:p>
    <w:p w14:paraId="643470B6" w14:textId="77777777" w:rsidR="00535DD6" w:rsidRPr="008D7462" w:rsidRDefault="00535DD6" w:rsidP="00557BEA">
      <w:pPr>
        <w:spacing w:after="0" w:line="240" w:lineRule="auto"/>
        <w:rPr>
          <w:sz w:val="18"/>
          <w:szCs w:val="18"/>
        </w:rPr>
      </w:pPr>
      <w:r w:rsidRPr="008D7462">
        <w:rPr>
          <w:sz w:val="18"/>
          <w:szCs w:val="18"/>
        </w:rPr>
        <w:t>T Queue&lt;T&gt;::Dequeue(){</w:t>
      </w:r>
    </w:p>
    <w:p w14:paraId="4AD4F199" w14:textId="77777777" w:rsidR="00535DD6" w:rsidRPr="008D7462" w:rsidRDefault="00535DD6" w:rsidP="00557BEA">
      <w:pPr>
        <w:spacing w:after="0" w:line="240" w:lineRule="auto"/>
        <w:rPr>
          <w:sz w:val="18"/>
          <w:szCs w:val="18"/>
        </w:rPr>
      </w:pPr>
      <w:r w:rsidRPr="008D7462">
        <w:rPr>
          <w:sz w:val="18"/>
          <w:szCs w:val="18"/>
        </w:rPr>
        <w:tab/>
        <w:t>T returnData;</w:t>
      </w:r>
    </w:p>
    <w:p w14:paraId="6645619B" w14:textId="77777777" w:rsidR="00535DD6" w:rsidRPr="008D7462" w:rsidRDefault="00535DD6" w:rsidP="00557BEA">
      <w:pPr>
        <w:spacing w:after="0" w:line="240" w:lineRule="auto"/>
        <w:rPr>
          <w:sz w:val="18"/>
          <w:szCs w:val="18"/>
        </w:rPr>
      </w:pPr>
      <w:r w:rsidRPr="008D7462">
        <w:rPr>
          <w:sz w:val="18"/>
          <w:szCs w:val="18"/>
        </w:rPr>
        <w:tab/>
        <w:t>returnData = head-&gt;data;</w:t>
      </w:r>
    </w:p>
    <w:p w14:paraId="0EBE6E26" w14:textId="77777777" w:rsidR="00535DD6" w:rsidRPr="008D7462" w:rsidRDefault="00535DD6" w:rsidP="00557BEA">
      <w:pPr>
        <w:spacing w:after="0" w:line="240" w:lineRule="auto"/>
        <w:rPr>
          <w:sz w:val="18"/>
          <w:szCs w:val="18"/>
        </w:rPr>
      </w:pPr>
      <w:r w:rsidRPr="008D7462">
        <w:rPr>
          <w:sz w:val="18"/>
          <w:szCs w:val="18"/>
        </w:rPr>
        <w:tab/>
        <w:t>temp = head-&gt;next;</w:t>
      </w:r>
    </w:p>
    <w:p w14:paraId="3A945E6E" w14:textId="77777777" w:rsidR="00535DD6" w:rsidRPr="008D7462" w:rsidRDefault="00535DD6" w:rsidP="00557BEA">
      <w:pPr>
        <w:spacing w:after="0" w:line="240" w:lineRule="auto"/>
        <w:rPr>
          <w:sz w:val="18"/>
          <w:szCs w:val="18"/>
        </w:rPr>
      </w:pPr>
      <w:r w:rsidRPr="008D7462">
        <w:rPr>
          <w:sz w:val="18"/>
          <w:szCs w:val="18"/>
        </w:rPr>
        <w:tab/>
        <w:t>delete head;</w:t>
      </w:r>
    </w:p>
    <w:p w14:paraId="68F76565" w14:textId="77777777" w:rsidR="00535DD6" w:rsidRPr="008D7462" w:rsidRDefault="00535DD6" w:rsidP="00557BEA">
      <w:pPr>
        <w:spacing w:after="0" w:line="240" w:lineRule="auto"/>
        <w:rPr>
          <w:sz w:val="18"/>
          <w:szCs w:val="18"/>
        </w:rPr>
      </w:pPr>
      <w:r w:rsidRPr="008D7462">
        <w:rPr>
          <w:sz w:val="18"/>
          <w:szCs w:val="18"/>
        </w:rPr>
        <w:tab/>
        <w:t>head = temp;</w:t>
      </w:r>
    </w:p>
    <w:p w14:paraId="75F9BFCF" w14:textId="77777777" w:rsidR="00535DD6" w:rsidRPr="008D7462" w:rsidRDefault="00535DD6" w:rsidP="00557BEA">
      <w:pPr>
        <w:spacing w:after="0" w:line="240" w:lineRule="auto"/>
        <w:rPr>
          <w:sz w:val="18"/>
          <w:szCs w:val="18"/>
        </w:rPr>
      </w:pPr>
      <w:r w:rsidRPr="008D7462">
        <w:rPr>
          <w:sz w:val="18"/>
          <w:szCs w:val="18"/>
        </w:rPr>
        <w:tab/>
        <w:t>tail = (!head? NULL: tail);</w:t>
      </w:r>
    </w:p>
    <w:p w14:paraId="09406C87" w14:textId="77777777" w:rsidR="00535DD6" w:rsidRPr="008D7462" w:rsidRDefault="00535DD6" w:rsidP="00557BEA">
      <w:pPr>
        <w:spacing w:after="0" w:line="240" w:lineRule="auto"/>
        <w:rPr>
          <w:sz w:val="18"/>
          <w:szCs w:val="18"/>
        </w:rPr>
      </w:pPr>
      <w:r w:rsidRPr="008D7462">
        <w:rPr>
          <w:sz w:val="18"/>
          <w:szCs w:val="18"/>
        </w:rPr>
        <w:tab/>
        <w:t>return returnData;</w:t>
      </w:r>
    </w:p>
    <w:p w14:paraId="07902221" w14:textId="77777777" w:rsidR="00535DD6" w:rsidRPr="008D7462" w:rsidRDefault="00535DD6" w:rsidP="00557BEA">
      <w:pPr>
        <w:spacing w:after="0" w:line="240" w:lineRule="auto"/>
        <w:rPr>
          <w:sz w:val="18"/>
          <w:szCs w:val="18"/>
        </w:rPr>
      </w:pPr>
      <w:r w:rsidRPr="008D7462">
        <w:rPr>
          <w:sz w:val="18"/>
          <w:szCs w:val="18"/>
        </w:rPr>
        <w:t>}</w:t>
      </w:r>
    </w:p>
    <w:p w14:paraId="3F7A1079" w14:textId="77777777" w:rsidR="00535DD6" w:rsidRPr="008D7462" w:rsidRDefault="00535DD6" w:rsidP="00557BEA">
      <w:pPr>
        <w:spacing w:after="0" w:line="240" w:lineRule="auto"/>
        <w:rPr>
          <w:sz w:val="18"/>
          <w:szCs w:val="18"/>
        </w:rPr>
      </w:pPr>
    </w:p>
    <w:p w14:paraId="48D6CC8C" w14:textId="77777777" w:rsidR="00535DD6" w:rsidRPr="008D7462" w:rsidRDefault="00535DD6" w:rsidP="00557BEA">
      <w:pPr>
        <w:spacing w:after="0" w:line="240" w:lineRule="auto"/>
        <w:rPr>
          <w:sz w:val="18"/>
          <w:szCs w:val="18"/>
        </w:rPr>
      </w:pPr>
      <w:r w:rsidRPr="008D7462">
        <w:rPr>
          <w:sz w:val="18"/>
          <w:szCs w:val="18"/>
        </w:rPr>
        <w:t>// Checks if the queue is empty.</w:t>
      </w:r>
    </w:p>
    <w:p w14:paraId="7371E17C" w14:textId="77777777" w:rsidR="00535DD6" w:rsidRPr="008D7462" w:rsidRDefault="00535DD6" w:rsidP="00557BEA">
      <w:pPr>
        <w:spacing w:after="0" w:line="240" w:lineRule="auto"/>
        <w:rPr>
          <w:sz w:val="18"/>
          <w:szCs w:val="18"/>
        </w:rPr>
      </w:pPr>
      <w:r w:rsidRPr="008D7462">
        <w:rPr>
          <w:sz w:val="18"/>
          <w:szCs w:val="18"/>
        </w:rPr>
        <w:t>template &lt;class T&gt;</w:t>
      </w:r>
    </w:p>
    <w:p w14:paraId="72E44EF3" w14:textId="77777777" w:rsidR="00535DD6" w:rsidRPr="008D7462" w:rsidRDefault="00535DD6" w:rsidP="00557BEA">
      <w:pPr>
        <w:spacing w:after="0" w:line="240" w:lineRule="auto"/>
        <w:rPr>
          <w:sz w:val="18"/>
          <w:szCs w:val="18"/>
        </w:rPr>
      </w:pPr>
      <w:r w:rsidRPr="008D7462">
        <w:rPr>
          <w:sz w:val="18"/>
          <w:szCs w:val="18"/>
        </w:rPr>
        <w:t>bool Queue&lt;T&gt;::isEmpty(){</w:t>
      </w:r>
    </w:p>
    <w:p w14:paraId="3BB5B8B0" w14:textId="77777777" w:rsidR="00535DD6" w:rsidRPr="008D7462" w:rsidRDefault="00535DD6" w:rsidP="00557BEA">
      <w:pPr>
        <w:spacing w:after="0" w:line="240" w:lineRule="auto"/>
        <w:rPr>
          <w:sz w:val="18"/>
          <w:szCs w:val="18"/>
        </w:rPr>
      </w:pPr>
      <w:r w:rsidRPr="008D7462">
        <w:rPr>
          <w:sz w:val="18"/>
          <w:szCs w:val="18"/>
        </w:rPr>
        <w:tab/>
        <w:t>return (!tail);</w:t>
      </w:r>
    </w:p>
    <w:p w14:paraId="3CBB645B" w14:textId="457B0DE1" w:rsidR="00535DD6" w:rsidRPr="008D7462" w:rsidRDefault="00535DD6" w:rsidP="00557BEA">
      <w:pPr>
        <w:spacing w:after="0" w:line="240" w:lineRule="auto"/>
        <w:rPr>
          <w:sz w:val="18"/>
          <w:szCs w:val="18"/>
        </w:rPr>
      </w:pPr>
      <w:r w:rsidRPr="008D7462">
        <w:rPr>
          <w:sz w:val="18"/>
          <w:szCs w:val="18"/>
        </w:rPr>
        <w:t>}</w:t>
      </w:r>
      <w:r w:rsidRPr="008D7462">
        <w:rPr>
          <w:sz w:val="18"/>
          <w:szCs w:val="18"/>
        </w:rPr>
        <w:cr/>
      </w:r>
    </w:p>
    <w:p w14:paraId="1024B358" w14:textId="77777777" w:rsidR="002571E1" w:rsidRPr="008D7462" w:rsidRDefault="002571E1"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50ADD626" w14:textId="59F110F7" w:rsidR="00E32745" w:rsidRPr="008D7462" w:rsidRDefault="00E32745" w:rsidP="00557BEA">
      <w:pPr>
        <w:pStyle w:val="Heading3"/>
        <w:spacing w:before="0" w:line="240" w:lineRule="auto"/>
        <w:rPr>
          <w:sz w:val="18"/>
          <w:szCs w:val="18"/>
        </w:rPr>
      </w:pPr>
      <w:bookmarkStart w:id="12" w:name="_Toc5658253"/>
      <w:r w:rsidRPr="008D7462">
        <w:rPr>
          <w:sz w:val="18"/>
          <w:szCs w:val="18"/>
        </w:rPr>
        <w:lastRenderedPageBreak/>
        <w:t>Scheduler.h</w:t>
      </w:r>
      <w:bookmarkEnd w:id="12"/>
    </w:p>
    <w:p w14:paraId="422CEE41" w14:textId="77777777" w:rsidR="00535DD6" w:rsidRPr="008D7462" w:rsidRDefault="00535DD6" w:rsidP="00557BEA">
      <w:pPr>
        <w:spacing w:after="0" w:line="240" w:lineRule="auto"/>
        <w:rPr>
          <w:sz w:val="18"/>
          <w:szCs w:val="18"/>
        </w:rPr>
      </w:pPr>
      <w:r w:rsidRPr="008D7462">
        <w:rPr>
          <w:sz w:val="18"/>
          <w:szCs w:val="18"/>
        </w:rPr>
        <w:t>/*==================================================================================|</w:t>
      </w:r>
    </w:p>
    <w:p w14:paraId="50BD18FE" w14:textId="77777777" w:rsidR="00535DD6" w:rsidRPr="008D7462" w:rsidRDefault="00535DD6" w:rsidP="00557BEA">
      <w:pPr>
        <w:spacing w:after="0" w:line="240" w:lineRule="auto"/>
        <w:rPr>
          <w:sz w:val="18"/>
          <w:szCs w:val="18"/>
        </w:rPr>
      </w:pPr>
      <w:r w:rsidRPr="008D7462">
        <w:rPr>
          <w:sz w:val="18"/>
          <w:szCs w:val="18"/>
        </w:rPr>
        <w:t>|    Assignment:</w:t>
      </w:r>
      <w:r w:rsidRPr="008D7462">
        <w:rPr>
          <w:sz w:val="18"/>
          <w:szCs w:val="18"/>
        </w:rPr>
        <w:tab/>
        <w:t>Ultima 2.0 Phase 3</w:t>
      </w:r>
    </w:p>
    <w:p w14:paraId="017498E7" w14:textId="77777777" w:rsidR="00535DD6" w:rsidRPr="008D7462" w:rsidRDefault="00535DD6" w:rsidP="00557BEA">
      <w:pPr>
        <w:spacing w:after="0" w:line="240" w:lineRule="auto"/>
        <w:rPr>
          <w:sz w:val="18"/>
          <w:szCs w:val="18"/>
        </w:rPr>
      </w:pPr>
      <w:r w:rsidRPr="008D7462">
        <w:rPr>
          <w:sz w:val="18"/>
          <w:szCs w:val="18"/>
        </w:rPr>
        <w:t>|     File Name:</w:t>
      </w:r>
      <w:r w:rsidRPr="008D7462">
        <w:rPr>
          <w:sz w:val="18"/>
          <w:szCs w:val="18"/>
        </w:rPr>
        <w:tab/>
        <w:t>scheduler.h</w:t>
      </w:r>
    </w:p>
    <w:p w14:paraId="711A741D" w14:textId="77777777" w:rsidR="00535DD6" w:rsidRPr="008D7462" w:rsidRDefault="00535DD6" w:rsidP="00557BEA">
      <w:pPr>
        <w:spacing w:after="0" w:line="240" w:lineRule="auto"/>
        <w:rPr>
          <w:sz w:val="18"/>
          <w:szCs w:val="18"/>
        </w:rPr>
      </w:pPr>
      <w:r w:rsidRPr="008D7462">
        <w:rPr>
          <w:sz w:val="18"/>
          <w:szCs w:val="18"/>
        </w:rPr>
        <w:t xml:space="preserve">|  Dependencies: </w:t>
      </w:r>
      <w:r w:rsidRPr="008D7462">
        <w:rPr>
          <w:sz w:val="18"/>
          <w:szCs w:val="18"/>
        </w:rPr>
        <w:tab/>
        <w:t>queue.h</w:t>
      </w:r>
    </w:p>
    <w:p w14:paraId="1EE55E18" w14:textId="77777777" w:rsidR="00535DD6" w:rsidRPr="008D7462" w:rsidRDefault="00535DD6"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605790C3" w14:textId="77777777" w:rsidR="00535DD6" w:rsidRPr="008D7462" w:rsidRDefault="00535DD6" w:rsidP="00557BEA">
      <w:pPr>
        <w:spacing w:after="0" w:line="240" w:lineRule="auto"/>
        <w:rPr>
          <w:sz w:val="18"/>
          <w:szCs w:val="18"/>
        </w:rPr>
      </w:pPr>
      <w:r w:rsidRPr="008D7462">
        <w:rPr>
          <w:sz w:val="18"/>
          <w:szCs w:val="18"/>
        </w:rPr>
        <w:t xml:space="preserve">|      Language: </w:t>
      </w:r>
      <w:r w:rsidRPr="008D7462">
        <w:rPr>
          <w:sz w:val="18"/>
          <w:szCs w:val="18"/>
        </w:rPr>
        <w:tab/>
        <w:t>C++</w:t>
      </w:r>
    </w:p>
    <w:p w14:paraId="1A598513" w14:textId="77777777" w:rsidR="00535DD6" w:rsidRPr="008D7462" w:rsidRDefault="00535DD6" w:rsidP="00557BEA">
      <w:pPr>
        <w:spacing w:after="0" w:line="240" w:lineRule="auto"/>
        <w:rPr>
          <w:sz w:val="18"/>
          <w:szCs w:val="18"/>
        </w:rPr>
      </w:pPr>
      <w:r w:rsidRPr="008D7462">
        <w:rPr>
          <w:sz w:val="18"/>
          <w:szCs w:val="18"/>
        </w:rPr>
        <w:t xml:space="preserve">|      Compiler: </w:t>
      </w:r>
      <w:r w:rsidRPr="008D7462">
        <w:rPr>
          <w:sz w:val="18"/>
          <w:szCs w:val="18"/>
        </w:rPr>
        <w:tab/>
        <w:t>G++</w:t>
      </w:r>
    </w:p>
    <w:p w14:paraId="7752E385" w14:textId="77777777" w:rsidR="00535DD6" w:rsidRPr="008D7462" w:rsidRDefault="00535DD6"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41EF594E" w14:textId="77777777" w:rsidR="00535DD6" w:rsidRPr="008D7462" w:rsidRDefault="00535DD6"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1641E612" w14:textId="77777777" w:rsidR="00535DD6" w:rsidRPr="008D7462" w:rsidRDefault="00535DD6"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7924071E" w14:textId="77777777" w:rsidR="00535DD6" w:rsidRPr="008D7462" w:rsidRDefault="00535DD6" w:rsidP="00557BEA">
      <w:pPr>
        <w:spacing w:after="0" w:line="240" w:lineRule="auto"/>
        <w:rPr>
          <w:sz w:val="18"/>
          <w:szCs w:val="18"/>
        </w:rPr>
      </w:pPr>
      <w:r w:rsidRPr="008D7462">
        <w:rPr>
          <w:sz w:val="18"/>
          <w:szCs w:val="18"/>
        </w:rPr>
        <w:t>|  Last Updated:</w:t>
      </w:r>
      <w:r w:rsidRPr="008D7462">
        <w:rPr>
          <w:sz w:val="18"/>
          <w:szCs w:val="18"/>
        </w:rPr>
        <w:tab/>
        <w:t>3/18/2019</w:t>
      </w:r>
    </w:p>
    <w:p w14:paraId="76320E25" w14:textId="77777777" w:rsidR="00535DD6" w:rsidRPr="008D7462" w:rsidRDefault="00535DD6" w:rsidP="00557BEA">
      <w:pPr>
        <w:spacing w:after="0" w:line="240" w:lineRule="auto"/>
        <w:rPr>
          <w:sz w:val="18"/>
          <w:szCs w:val="18"/>
        </w:rPr>
      </w:pPr>
      <w:r w:rsidRPr="008D7462">
        <w:rPr>
          <w:sz w:val="18"/>
          <w:szCs w:val="18"/>
        </w:rPr>
        <w:t xml:space="preserve">|      Due Date: </w:t>
      </w:r>
      <w:r w:rsidRPr="008D7462">
        <w:rPr>
          <w:sz w:val="18"/>
          <w:szCs w:val="18"/>
        </w:rPr>
        <w:tab/>
        <w:t>4/08/2019</w:t>
      </w:r>
    </w:p>
    <w:p w14:paraId="79559235" w14:textId="77777777" w:rsidR="00535DD6" w:rsidRPr="008D7462" w:rsidRDefault="00535DD6" w:rsidP="00557BEA">
      <w:pPr>
        <w:spacing w:after="0" w:line="240" w:lineRule="auto"/>
        <w:rPr>
          <w:sz w:val="18"/>
          <w:szCs w:val="18"/>
        </w:rPr>
      </w:pPr>
      <w:r w:rsidRPr="008D7462">
        <w:rPr>
          <w:sz w:val="18"/>
          <w:szCs w:val="18"/>
        </w:rPr>
        <w:t>|==================================================================================|</w:t>
      </w:r>
    </w:p>
    <w:p w14:paraId="62D6E354" w14:textId="77777777" w:rsidR="00535DD6" w:rsidRPr="008D7462" w:rsidRDefault="00535DD6" w:rsidP="00557BEA">
      <w:pPr>
        <w:spacing w:after="0" w:line="240" w:lineRule="auto"/>
        <w:rPr>
          <w:sz w:val="18"/>
          <w:szCs w:val="18"/>
        </w:rPr>
      </w:pPr>
      <w:r w:rsidRPr="008D7462">
        <w:rPr>
          <w:sz w:val="18"/>
          <w:szCs w:val="18"/>
        </w:rPr>
        <w:t>|  Description: This is the header file which defines the class scheduler. There are 4 functions along with a</w:t>
      </w:r>
    </w:p>
    <w:p w14:paraId="68DBF2E4"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constructor, deconstructor, and data structs. </w:t>
      </w:r>
    </w:p>
    <w:p w14:paraId="59020BD0"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-dump displays information related to this class in a window for debugging.</w:t>
      </w:r>
    </w:p>
    <w:p w14:paraId="3E8C157C"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-garbage_collect finds threads that have been killed adn removes them from the process table.</w:t>
      </w:r>
    </w:p>
    <w:p w14:paraId="1F21179B"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-create_task creates a new thread running simple output, its information is added to the process table.</w:t>
      </w:r>
    </w:p>
    <w:p w14:paraId="53935BD1"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-destroy_task finds the task that the user wishes to kill and changes it status, stopping it. </w:t>
      </w:r>
    </w:p>
    <w:p w14:paraId="573637D7"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-TCB is the struct containing the thread_data which is stored in the process queue. </w:t>
      </w:r>
    </w:p>
    <w:p w14:paraId="560927EB" w14:textId="77777777" w:rsidR="00535DD6" w:rsidRPr="008D7462" w:rsidRDefault="00535DD6" w:rsidP="00557BEA">
      <w:pPr>
        <w:spacing w:after="0" w:line="240" w:lineRule="auto"/>
        <w:rPr>
          <w:sz w:val="18"/>
          <w:szCs w:val="18"/>
        </w:rPr>
      </w:pPr>
      <w:r w:rsidRPr="008D7462">
        <w:rPr>
          <w:sz w:val="18"/>
          <w:szCs w:val="18"/>
        </w:rPr>
        <w:t>*==================================================================================*/</w:t>
      </w:r>
    </w:p>
    <w:p w14:paraId="384D4308" w14:textId="77777777" w:rsidR="00535DD6" w:rsidRPr="008D7462" w:rsidRDefault="00535DD6" w:rsidP="00557BEA">
      <w:pPr>
        <w:spacing w:after="0" w:line="240" w:lineRule="auto"/>
        <w:rPr>
          <w:sz w:val="18"/>
          <w:szCs w:val="18"/>
        </w:rPr>
      </w:pPr>
    </w:p>
    <w:p w14:paraId="07114986" w14:textId="77777777" w:rsidR="00535DD6" w:rsidRPr="008D7462" w:rsidRDefault="00535DD6" w:rsidP="00557BEA">
      <w:pPr>
        <w:spacing w:after="0" w:line="240" w:lineRule="auto"/>
        <w:rPr>
          <w:sz w:val="18"/>
          <w:szCs w:val="18"/>
        </w:rPr>
      </w:pPr>
      <w:r w:rsidRPr="008D7462">
        <w:rPr>
          <w:sz w:val="18"/>
          <w:szCs w:val="18"/>
        </w:rPr>
        <w:t>#ifndef SCHEDULER_H</w:t>
      </w:r>
    </w:p>
    <w:p w14:paraId="3D3E5553" w14:textId="77777777" w:rsidR="00535DD6" w:rsidRPr="008D7462" w:rsidRDefault="00535DD6" w:rsidP="00557BEA">
      <w:pPr>
        <w:spacing w:after="0" w:line="240" w:lineRule="auto"/>
        <w:rPr>
          <w:sz w:val="18"/>
          <w:szCs w:val="18"/>
        </w:rPr>
      </w:pPr>
      <w:r w:rsidRPr="008D7462">
        <w:rPr>
          <w:sz w:val="18"/>
          <w:szCs w:val="18"/>
        </w:rPr>
        <w:t>#define SCHEDULER_H</w:t>
      </w:r>
    </w:p>
    <w:p w14:paraId="1B5C1B1C" w14:textId="77777777" w:rsidR="00535DD6" w:rsidRPr="008D7462" w:rsidRDefault="00535DD6" w:rsidP="00557BEA">
      <w:pPr>
        <w:spacing w:after="0" w:line="240" w:lineRule="auto"/>
        <w:rPr>
          <w:sz w:val="18"/>
          <w:szCs w:val="18"/>
        </w:rPr>
      </w:pPr>
    </w:p>
    <w:p w14:paraId="3788BF5D" w14:textId="77777777" w:rsidR="00535DD6" w:rsidRPr="008D7462" w:rsidRDefault="00535DD6" w:rsidP="00557BEA">
      <w:pPr>
        <w:spacing w:after="0" w:line="240" w:lineRule="auto"/>
        <w:rPr>
          <w:sz w:val="18"/>
          <w:szCs w:val="18"/>
        </w:rPr>
      </w:pPr>
      <w:r w:rsidRPr="008D7462">
        <w:rPr>
          <w:sz w:val="18"/>
          <w:szCs w:val="18"/>
        </w:rPr>
        <w:t>#include &lt;iostream&gt;</w:t>
      </w:r>
    </w:p>
    <w:p w14:paraId="1422237C" w14:textId="77777777" w:rsidR="00535DD6" w:rsidRPr="008D7462" w:rsidRDefault="00535DD6" w:rsidP="00557BEA">
      <w:pPr>
        <w:spacing w:after="0" w:line="240" w:lineRule="auto"/>
        <w:rPr>
          <w:sz w:val="18"/>
          <w:szCs w:val="18"/>
        </w:rPr>
      </w:pPr>
      <w:r w:rsidRPr="008D7462">
        <w:rPr>
          <w:sz w:val="18"/>
          <w:szCs w:val="18"/>
        </w:rPr>
        <w:t xml:space="preserve">#include &lt;pthread.h&gt; </w:t>
      </w:r>
      <w:r w:rsidRPr="008D7462">
        <w:rPr>
          <w:sz w:val="18"/>
          <w:szCs w:val="18"/>
        </w:rPr>
        <w:tab/>
        <w:t>// Needed for using the pthread library</w:t>
      </w:r>
    </w:p>
    <w:p w14:paraId="7CB81792" w14:textId="77777777" w:rsidR="00535DD6" w:rsidRPr="008D7462" w:rsidRDefault="00535DD6" w:rsidP="00557BEA">
      <w:pPr>
        <w:spacing w:after="0" w:line="240" w:lineRule="auto"/>
        <w:rPr>
          <w:sz w:val="18"/>
          <w:szCs w:val="18"/>
        </w:rPr>
      </w:pPr>
      <w:r w:rsidRPr="008D7462">
        <w:rPr>
          <w:sz w:val="18"/>
          <w:szCs w:val="18"/>
        </w:rPr>
        <w:t>#include &lt;assert.h&gt;</w:t>
      </w:r>
    </w:p>
    <w:p w14:paraId="3D6D3FD7" w14:textId="77777777" w:rsidR="00535DD6" w:rsidRPr="008D7462" w:rsidRDefault="00535DD6" w:rsidP="00557BEA">
      <w:pPr>
        <w:spacing w:after="0" w:line="240" w:lineRule="auto"/>
        <w:rPr>
          <w:sz w:val="18"/>
          <w:szCs w:val="18"/>
        </w:rPr>
      </w:pPr>
      <w:r w:rsidRPr="008D7462">
        <w:rPr>
          <w:sz w:val="18"/>
          <w:szCs w:val="18"/>
        </w:rPr>
        <w:t>#include &lt;time.h&gt;</w:t>
      </w:r>
    </w:p>
    <w:p w14:paraId="2336E211" w14:textId="77777777" w:rsidR="00535DD6" w:rsidRPr="008D7462" w:rsidRDefault="00535DD6" w:rsidP="00557BEA">
      <w:pPr>
        <w:spacing w:after="0" w:line="240" w:lineRule="auto"/>
        <w:rPr>
          <w:sz w:val="18"/>
          <w:szCs w:val="18"/>
        </w:rPr>
      </w:pPr>
      <w:r w:rsidRPr="008D7462">
        <w:rPr>
          <w:sz w:val="18"/>
          <w:szCs w:val="18"/>
        </w:rPr>
        <w:t xml:space="preserve">#include &lt;unistd.h&gt; </w:t>
      </w:r>
      <w:r w:rsidRPr="008D7462">
        <w:rPr>
          <w:sz w:val="18"/>
          <w:szCs w:val="18"/>
        </w:rPr>
        <w:tab/>
        <w:t>// Needed for sleep()</w:t>
      </w:r>
    </w:p>
    <w:p w14:paraId="0B8B5A2E" w14:textId="77777777" w:rsidR="00535DD6" w:rsidRPr="008D7462" w:rsidRDefault="00535DD6" w:rsidP="00557BEA">
      <w:pPr>
        <w:spacing w:after="0" w:line="240" w:lineRule="auto"/>
        <w:rPr>
          <w:sz w:val="18"/>
          <w:szCs w:val="18"/>
        </w:rPr>
      </w:pPr>
      <w:r w:rsidRPr="008D7462">
        <w:rPr>
          <w:sz w:val="18"/>
          <w:szCs w:val="18"/>
        </w:rPr>
        <w:t xml:space="preserve">#include &lt;ncurses.h&gt; </w:t>
      </w:r>
      <w:r w:rsidRPr="008D7462">
        <w:rPr>
          <w:sz w:val="18"/>
          <w:szCs w:val="18"/>
        </w:rPr>
        <w:tab/>
        <w:t>// Needed for Curses windowing</w:t>
      </w:r>
    </w:p>
    <w:p w14:paraId="7C0F4C6E" w14:textId="77777777" w:rsidR="00535DD6" w:rsidRPr="008D7462" w:rsidRDefault="00535DD6" w:rsidP="00557BEA">
      <w:pPr>
        <w:spacing w:after="0" w:line="240" w:lineRule="auto"/>
        <w:rPr>
          <w:sz w:val="18"/>
          <w:szCs w:val="18"/>
        </w:rPr>
      </w:pPr>
      <w:r w:rsidRPr="008D7462">
        <w:rPr>
          <w:sz w:val="18"/>
          <w:szCs w:val="18"/>
        </w:rPr>
        <w:t xml:space="preserve">#include &lt;stdarg.h&gt; </w:t>
      </w:r>
      <w:r w:rsidRPr="008D7462">
        <w:rPr>
          <w:sz w:val="18"/>
          <w:szCs w:val="18"/>
        </w:rPr>
        <w:tab/>
        <w:t>// Needed for formatted output to window</w:t>
      </w:r>
    </w:p>
    <w:p w14:paraId="71F4213A" w14:textId="77777777" w:rsidR="00535DD6" w:rsidRPr="008D7462" w:rsidRDefault="00535DD6" w:rsidP="00557BEA">
      <w:pPr>
        <w:spacing w:after="0" w:line="240" w:lineRule="auto"/>
        <w:rPr>
          <w:sz w:val="18"/>
          <w:szCs w:val="18"/>
        </w:rPr>
      </w:pPr>
      <w:r w:rsidRPr="008D7462">
        <w:rPr>
          <w:sz w:val="18"/>
          <w:szCs w:val="18"/>
        </w:rPr>
        <w:t>#include &lt;termios.h&gt;</w:t>
      </w:r>
    </w:p>
    <w:p w14:paraId="3DABA548" w14:textId="77777777" w:rsidR="00535DD6" w:rsidRPr="008D7462" w:rsidRDefault="00535DD6" w:rsidP="00557BEA">
      <w:pPr>
        <w:spacing w:after="0" w:line="240" w:lineRule="auto"/>
        <w:rPr>
          <w:sz w:val="18"/>
          <w:szCs w:val="18"/>
        </w:rPr>
      </w:pPr>
      <w:r w:rsidRPr="008D7462">
        <w:rPr>
          <w:sz w:val="18"/>
          <w:szCs w:val="18"/>
        </w:rPr>
        <w:t>#include &lt;fcntl.h&gt;</w:t>
      </w:r>
    </w:p>
    <w:p w14:paraId="7CF094B1" w14:textId="77777777" w:rsidR="00535DD6" w:rsidRPr="008D7462" w:rsidRDefault="00535DD6" w:rsidP="00557BEA">
      <w:pPr>
        <w:spacing w:after="0" w:line="240" w:lineRule="auto"/>
        <w:rPr>
          <w:sz w:val="18"/>
          <w:szCs w:val="18"/>
        </w:rPr>
      </w:pPr>
      <w:r w:rsidRPr="008D7462">
        <w:rPr>
          <w:sz w:val="18"/>
          <w:szCs w:val="18"/>
        </w:rPr>
        <w:t>#include &lt;cstdlib&gt;</w:t>
      </w:r>
    </w:p>
    <w:p w14:paraId="34854CD4" w14:textId="77777777" w:rsidR="00535DD6" w:rsidRPr="008D7462" w:rsidRDefault="00535DD6" w:rsidP="00557BEA">
      <w:pPr>
        <w:spacing w:after="0" w:line="240" w:lineRule="auto"/>
        <w:rPr>
          <w:sz w:val="18"/>
          <w:szCs w:val="18"/>
        </w:rPr>
      </w:pPr>
      <w:r w:rsidRPr="008D7462">
        <w:rPr>
          <w:sz w:val="18"/>
          <w:szCs w:val="18"/>
        </w:rPr>
        <w:t>#include "queue.h"</w:t>
      </w:r>
    </w:p>
    <w:p w14:paraId="78E124AC" w14:textId="77777777" w:rsidR="00535DD6" w:rsidRPr="008D7462" w:rsidRDefault="00535DD6" w:rsidP="00557BEA">
      <w:pPr>
        <w:spacing w:after="0" w:line="240" w:lineRule="auto"/>
        <w:rPr>
          <w:sz w:val="18"/>
          <w:szCs w:val="18"/>
        </w:rPr>
      </w:pPr>
      <w:r w:rsidRPr="008D7462">
        <w:rPr>
          <w:sz w:val="18"/>
          <w:szCs w:val="18"/>
        </w:rPr>
        <w:t>#include &lt;string&gt;</w:t>
      </w:r>
    </w:p>
    <w:p w14:paraId="7048DB82" w14:textId="77777777" w:rsidR="00535DD6" w:rsidRPr="008D7462" w:rsidRDefault="00535DD6" w:rsidP="00557BEA">
      <w:pPr>
        <w:spacing w:after="0" w:line="240" w:lineRule="auto"/>
        <w:rPr>
          <w:sz w:val="18"/>
          <w:szCs w:val="18"/>
        </w:rPr>
      </w:pPr>
      <w:r w:rsidRPr="008D7462">
        <w:rPr>
          <w:sz w:val="18"/>
          <w:szCs w:val="18"/>
        </w:rPr>
        <w:t>#include "ipc.h"</w:t>
      </w:r>
    </w:p>
    <w:p w14:paraId="361A0256" w14:textId="77777777" w:rsidR="00535DD6" w:rsidRPr="008D7462" w:rsidRDefault="00535DD6" w:rsidP="00557BEA">
      <w:pPr>
        <w:spacing w:after="0" w:line="240" w:lineRule="auto"/>
        <w:rPr>
          <w:sz w:val="18"/>
          <w:szCs w:val="18"/>
        </w:rPr>
      </w:pPr>
    </w:p>
    <w:p w14:paraId="1ED87DAD" w14:textId="77777777" w:rsidR="00535DD6" w:rsidRPr="008D7462" w:rsidRDefault="00535DD6" w:rsidP="00557BEA">
      <w:pPr>
        <w:spacing w:after="0" w:line="240" w:lineRule="auto"/>
        <w:rPr>
          <w:sz w:val="18"/>
          <w:szCs w:val="18"/>
        </w:rPr>
      </w:pPr>
      <w:r w:rsidRPr="008D7462">
        <w:rPr>
          <w:sz w:val="18"/>
          <w:szCs w:val="18"/>
        </w:rPr>
        <w:t>class scheduler {</w:t>
      </w:r>
    </w:p>
    <w:p w14:paraId="725A26EB" w14:textId="77777777" w:rsidR="00535DD6" w:rsidRPr="008D7462" w:rsidRDefault="00535DD6" w:rsidP="00557BEA">
      <w:pPr>
        <w:spacing w:after="0" w:line="240" w:lineRule="auto"/>
        <w:rPr>
          <w:sz w:val="18"/>
          <w:szCs w:val="18"/>
        </w:rPr>
      </w:pPr>
      <w:r w:rsidRPr="008D7462">
        <w:rPr>
          <w:sz w:val="18"/>
          <w:szCs w:val="18"/>
        </w:rPr>
        <w:tab/>
        <w:t>public:</w:t>
      </w:r>
    </w:p>
    <w:p w14:paraId="0793F3BF" w14:textId="77777777" w:rsidR="00535DD6" w:rsidRPr="008D7462" w:rsidRDefault="00535DD6" w:rsidP="00557BEA">
      <w:pPr>
        <w:spacing w:after="0" w:line="240" w:lineRule="auto"/>
        <w:rPr>
          <w:sz w:val="18"/>
          <w:szCs w:val="18"/>
        </w:rPr>
      </w:pPr>
      <w:r w:rsidRPr="008D7462">
        <w:rPr>
          <w:sz w:val="18"/>
          <w:szCs w:val="18"/>
        </w:rPr>
        <w:tab/>
        <w:t>struct TCB {</w:t>
      </w:r>
    </w:p>
    <w:p w14:paraId="51FA88EE"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pthread_t thread;</w:t>
      </w:r>
    </w:p>
    <w:p w14:paraId="1363E230"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std::string name;</w:t>
      </w:r>
    </w:p>
    <w:p w14:paraId="79E9091A"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int thread_no;</w:t>
      </w:r>
      <w:r w:rsidRPr="008D7462">
        <w:rPr>
          <w:sz w:val="18"/>
          <w:szCs w:val="18"/>
        </w:rPr>
        <w:tab/>
      </w:r>
      <w:r w:rsidRPr="008D7462">
        <w:rPr>
          <w:sz w:val="18"/>
          <w:szCs w:val="18"/>
        </w:rPr>
        <w:tab/>
      </w:r>
      <w:r w:rsidRPr="008D7462">
        <w:rPr>
          <w:sz w:val="18"/>
          <w:szCs w:val="18"/>
        </w:rPr>
        <w:tab/>
      </w:r>
      <w:r w:rsidRPr="008D7462">
        <w:rPr>
          <w:sz w:val="18"/>
          <w:szCs w:val="18"/>
        </w:rPr>
        <w:tab/>
        <w:t>// Thread number</w:t>
      </w:r>
    </w:p>
    <w:p w14:paraId="7C0F1717"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WINDOW *thread_win;</w:t>
      </w:r>
      <w:r w:rsidRPr="008D7462">
        <w:rPr>
          <w:sz w:val="18"/>
          <w:szCs w:val="18"/>
        </w:rPr>
        <w:tab/>
      </w:r>
      <w:r w:rsidRPr="008D7462">
        <w:rPr>
          <w:sz w:val="18"/>
          <w:szCs w:val="18"/>
        </w:rPr>
        <w:tab/>
      </w:r>
      <w:r w:rsidRPr="008D7462">
        <w:rPr>
          <w:sz w:val="18"/>
          <w:szCs w:val="18"/>
        </w:rPr>
        <w:tab/>
        <w:t>// Thread's window</w:t>
      </w:r>
    </w:p>
    <w:p w14:paraId="69F5B5E1"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bool kill_signal;</w:t>
      </w:r>
      <w:r w:rsidRPr="008D7462">
        <w:rPr>
          <w:sz w:val="18"/>
          <w:szCs w:val="18"/>
        </w:rPr>
        <w:tab/>
      </w:r>
      <w:r w:rsidRPr="008D7462">
        <w:rPr>
          <w:sz w:val="18"/>
          <w:szCs w:val="18"/>
        </w:rPr>
        <w:tab/>
      </w:r>
      <w:r w:rsidRPr="008D7462">
        <w:rPr>
          <w:sz w:val="18"/>
          <w:szCs w:val="18"/>
        </w:rPr>
        <w:tab/>
        <w:t>// Kill signal flag live/kill</w:t>
      </w:r>
    </w:p>
    <w:p w14:paraId="124F6191"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int sleep_time;</w:t>
      </w:r>
      <w:r w:rsidRPr="008D7462">
        <w:rPr>
          <w:sz w:val="18"/>
          <w:szCs w:val="18"/>
        </w:rPr>
        <w:tab/>
      </w:r>
      <w:r w:rsidRPr="008D7462">
        <w:rPr>
          <w:sz w:val="18"/>
          <w:szCs w:val="18"/>
        </w:rPr>
        <w:tab/>
      </w:r>
      <w:r w:rsidRPr="008D7462">
        <w:rPr>
          <w:sz w:val="18"/>
          <w:szCs w:val="18"/>
        </w:rPr>
        <w:tab/>
      </w:r>
      <w:r w:rsidRPr="008D7462">
        <w:rPr>
          <w:sz w:val="18"/>
          <w:szCs w:val="18"/>
        </w:rPr>
        <w:tab/>
        <w:t xml:space="preserve">// Sleep time </w:t>
      </w:r>
    </w:p>
    <w:p w14:paraId="0A5EAF93"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int thread_results;</w:t>
      </w:r>
      <w:r w:rsidRPr="008D7462">
        <w:rPr>
          <w:sz w:val="18"/>
          <w:szCs w:val="18"/>
        </w:rPr>
        <w:tab/>
      </w:r>
      <w:r w:rsidRPr="008D7462">
        <w:rPr>
          <w:sz w:val="18"/>
          <w:szCs w:val="18"/>
        </w:rPr>
        <w:tab/>
      </w:r>
      <w:r w:rsidRPr="008D7462">
        <w:rPr>
          <w:sz w:val="18"/>
          <w:szCs w:val="18"/>
        </w:rPr>
        <w:tab/>
        <w:t>// Results</w:t>
      </w:r>
    </w:p>
    <w:p w14:paraId="6D826135"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int state;</w:t>
      </w:r>
    </w:p>
    <w:p w14:paraId="3DD8210B"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int pause_state;</w:t>
      </w:r>
    </w:p>
    <w:p w14:paraId="27788754"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 xml:space="preserve">int memhandle; </w:t>
      </w:r>
      <w:r w:rsidRPr="008D7462">
        <w:rPr>
          <w:sz w:val="18"/>
          <w:szCs w:val="18"/>
        </w:rPr>
        <w:tab/>
      </w:r>
      <w:r w:rsidRPr="008D7462">
        <w:rPr>
          <w:sz w:val="18"/>
          <w:szCs w:val="18"/>
        </w:rPr>
        <w:tab/>
      </w:r>
      <w:r w:rsidRPr="008D7462">
        <w:rPr>
          <w:sz w:val="18"/>
          <w:szCs w:val="18"/>
        </w:rPr>
        <w:tab/>
      </w:r>
      <w:r w:rsidRPr="008D7462">
        <w:rPr>
          <w:sz w:val="18"/>
          <w:szCs w:val="18"/>
        </w:rPr>
        <w:tab/>
        <w:t>// Memory handle</w:t>
      </w:r>
    </w:p>
    <w:p w14:paraId="55EC5D4F"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Queue&lt;ipc::Message*&gt; mailbox;</w:t>
      </w:r>
    </w:p>
    <w:p w14:paraId="67C47797"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WINDOW *pdumpwin; // these are for the main input</w:t>
      </w:r>
    </w:p>
    <w:p w14:paraId="772CB82A"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WINDOW *sdumpwin;</w:t>
      </w:r>
    </w:p>
    <w:p w14:paraId="09A21B12" w14:textId="77777777" w:rsidR="00535DD6" w:rsidRPr="008D7462" w:rsidRDefault="00535DD6" w:rsidP="00557BEA">
      <w:pPr>
        <w:spacing w:after="0" w:line="240" w:lineRule="auto"/>
        <w:rPr>
          <w:sz w:val="18"/>
          <w:szCs w:val="18"/>
        </w:rPr>
      </w:pPr>
      <w:r w:rsidRPr="008D7462">
        <w:rPr>
          <w:sz w:val="18"/>
          <w:szCs w:val="18"/>
        </w:rPr>
        <w:lastRenderedPageBreak/>
        <w:tab/>
      </w:r>
      <w:r w:rsidRPr="008D7462">
        <w:rPr>
          <w:sz w:val="18"/>
          <w:szCs w:val="18"/>
        </w:rPr>
        <w:tab/>
        <w:t>WINDOW *conwin;</w:t>
      </w:r>
    </w:p>
    <w:p w14:paraId="2AF5461A"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WINDOW *logwin;</w:t>
      </w:r>
    </w:p>
    <w:p w14:paraId="1E8F0EA4"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WINDOW *messwin;</w:t>
      </w:r>
    </w:p>
    <w:p w14:paraId="71317015"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WINDOW *memwin;</w:t>
      </w:r>
    </w:p>
    <w:p w14:paraId="10A5D2EA" w14:textId="77777777" w:rsidR="00535DD6" w:rsidRPr="008D7462" w:rsidRDefault="00535DD6" w:rsidP="00557BEA">
      <w:pPr>
        <w:spacing w:after="0" w:line="240" w:lineRule="auto"/>
        <w:rPr>
          <w:sz w:val="18"/>
          <w:szCs w:val="18"/>
        </w:rPr>
      </w:pPr>
      <w:r w:rsidRPr="008D7462">
        <w:rPr>
          <w:sz w:val="18"/>
          <w:szCs w:val="18"/>
        </w:rPr>
        <w:tab/>
      </w:r>
      <w:r w:rsidRPr="008D7462">
        <w:rPr>
          <w:sz w:val="18"/>
          <w:szCs w:val="18"/>
        </w:rPr>
        <w:tab/>
        <w:t>char *input;</w:t>
      </w:r>
    </w:p>
    <w:p w14:paraId="44990318" w14:textId="77777777" w:rsidR="00535DD6" w:rsidRPr="008D7462" w:rsidRDefault="00535DD6" w:rsidP="00557BEA">
      <w:pPr>
        <w:spacing w:after="0" w:line="240" w:lineRule="auto"/>
        <w:rPr>
          <w:sz w:val="18"/>
          <w:szCs w:val="18"/>
        </w:rPr>
      </w:pPr>
      <w:r w:rsidRPr="008D7462">
        <w:rPr>
          <w:sz w:val="18"/>
          <w:szCs w:val="18"/>
        </w:rPr>
        <w:tab/>
        <w:t>};</w:t>
      </w:r>
    </w:p>
    <w:p w14:paraId="3D189060" w14:textId="77777777" w:rsidR="00535DD6" w:rsidRPr="008D7462" w:rsidRDefault="00535DD6" w:rsidP="00557BEA">
      <w:pPr>
        <w:spacing w:after="0" w:line="240" w:lineRule="auto"/>
        <w:rPr>
          <w:sz w:val="18"/>
          <w:szCs w:val="18"/>
        </w:rPr>
      </w:pPr>
      <w:r w:rsidRPr="008D7462">
        <w:rPr>
          <w:sz w:val="18"/>
          <w:szCs w:val="18"/>
        </w:rPr>
        <w:tab/>
      </w:r>
    </w:p>
    <w:p w14:paraId="726798DA" w14:textId="77777777" w:rsidR="00535DD6" w:rsidRPr="008D7462" w:rsidRDefault="00535DD6" w:rsidP="00557BEA">
      <w:pPr>
        <w:spacing w:after="0" w:line="240" w:lineRule="auto"/>
        <w:rPr>
          <w:sz w:val="18"/>
          <w:szCs w:val="18"/>
        </w:rPr>
      </w:pPr>
      <w:r w:rsidRPr="008D7462">
        <w:rPr>
          <w:sz w:val="18"/>
          <w:szCs w:val="18"/>
        </w:rPr>
        <w:tab/>
        <w:t>void run();</w:t>
      </w:r>
    </w:p>
    <w:p w14:paraId="0B5FC534" w14:textId="77777777" w:rsidR="00535DD6" w:rsidRPr="008D7462" w:rsidRDefault="00535DD6" w:rsidP="00557BEA">
      <w:pPr>
        <w:spacing w:after="0" w:line="240" w:lineRule="auto"/>
        <w:rPr>
          <w:sz w:val="18"/>
          <w:szCs w:val="18"/>
        </w:rPr>
      </w:pPr>
      <w:r w:rsidRPr="008D7462">
        <w:rPr>
          <w:sz w:val="18"/>
          <w:szCs w:val="18"/>
        </w:rPr>
        <w:tab/>
        <w:t>scheduler();</w:t>
      </w:r>
    </w:p>
    <w:p w14:paraId="741D25D8" w14:textId="77777777" w:rsidR="00535DD6" w:rsidRPr="008D7462" w:rsidRDefault="00535DD6" w:rsidP="00557BEA">
      <w:pPr>
        <w:spacing w:after="0" w:line="240" w:lineRule="auto"/>
        <w:rPr>
          <w:sz w:val="18"/>
          <w:szCs w:val="18"/>
        </w:rPr>
      </w:pPr>
      <w:r w:rsidRPr="008D7462">
        <w:rPr>
          <w:sz w:val="18"/>
          <w:szCs w:val="18"/>
        </w:rPr>
        <w:tab/>
        <w:t>int task_counter;</w:t>
      </w:r>
    </w:p>
    <w:p w14:paraId="1D41B406" w14:textId="77777777" w:rsidR="00535DD6" w:rsidRPr="008D7462" w:rsidRDefault="00535DD6" w:rsidP="00557BEA">
      <w:pPr>
        <w:spacing w:after="0" w:line="240" w:lineRule="auto"/>
        <w:rPr>
          <w:sz w:val="18"/>
          <w:szCs w:val="18"/>
        </w:rPr>
      </w:pPr>
      <w:r w:rsidRPr="008D7462">
        <w:rPr>
          <w:sz w:val="18"/>
          <w:szCs w:val="18"/>
        </w:rPr>
        <w:tab/>
        <w:t>Queue &lt;TCB*&gt;process_table;</w:t>
      </w:r>
    </w:p>
    <w:p w14:paraId="7CA41B06" w14:textId="77777777" w:rsidR="00535DD6" w:rsidRPr="008D7462" w:rsidRDefault="00535DD6" w:rsidP="00557BEA">
      <w:pPr>
        <w:spacing w:after="0" w:line="240" w:lineRule="auto"/>
        <w:rPr>
          <w:sz w:val="18"/>
          <w:szCs w:val="18"/>
        </w:rPr>
      </w:pPr>
      <w:r w:rsidRPr="008D7462">
        <w:rPr>
          <w:sz w:val="18"/>
          <w:szCs w:val="18"/>
        </w:rPr>
        <w:tab/>
        <w:t xml:space="preserve">int create_task(char* name, WINDOW *win, WINDOW *pdumpwin);  </w:t>
      </w:r>
      <w:r w:rsidRPr="008D7462">
        <w:rPr>
          <w:sz w:val="18"/>
          <w:szCs w:val="18"/>
        </w:rPr>
        <w:tab/>
        <w:t>// Create appropriate data structures and calls coroutine()</w:t>
      </w:r>
    </w:p>
    <w:p w14:paraId="3EADB502" w14:textId="77777777" w:rsidR="00535DD6" w:rsidRPr="008D7462" w:rsidRDefault="00535DD6" w:rsidP="00557BEA">
      <w:pPr>
        <w:spacing w:after="0" w:line="240" w:lineRule="auto"/>
        <w:rPr>
          <w:sz w:val="18"/>
          <w:szCs w:val="18"/>
        </w:rPr>
      </w:pPr>
      <w:r w:rsidRPr="008D7462">
        <w:rPr>
          <w:sz w:val="18"/>
          <w:szCs w:val="18"/>
        </w:rPr>
        <w:tab/>
        <w:t>int create_ui_task(WINDOW *pdumpwin, WINDOW *sdumpwin, WINDOW *conwin, WINDOW *logwin, WINDOW * messwin, WINDOW * memwin);</w:t>
      </w:r>
    </w:p>
    <w:p w14:paraId="2905E312" w14:textId="77777777" w:rsidR="00535DD6" w:rsidRPr="008D7462" w:rsidRDefault="00535DD6" w:rsidP="00557BEA">
      <w:pPr>
        <w:spacing w:after="0" w:line="240" w:lineRule="auto"/>
        <w:rPr>
          <w:sz w:val="18"/>
          <w:szCs w:val="18"/>
        </w:rPr>
      </w:pPr>
      <w:r w:rsidRPr="008D7462">
        <w:rPr>
          <w:sz w:val="18"/>
          <w:szCs w:val="18"/>
        </w:rPr>
        <w:tab/>
        <w:t xml:space="preserve">bool destroy_task(int tasknumber);  </w:t>
      </w:r>
      <w:r w:rsidRPr="008D7462">
        <w:rPr>
          <w:sz w:val="18"/>
          <w:szCs w:val="18"/>
        </w:rPr>
        <w:tab/>
      </w:r>
      <w:r w:rsidRPr="008D7462">
        <w:rPr>
          <w:sz w:val="18"/>
          <w:szCs w:val="18"/>
        </w:rPr>
        <w:tab/>
      </w:r>
      <w:r w:rsidRPr="008D7462">
        <w:rPr>
          <w:sz w:val="18"/>
          <w:szCs w:val="18"/>
        </w:rPr>
        <w:tab/>
      </w:r>
      <w:r w:rsidRPr="008D7462">
        <w:rPr>
          <w:sz w:val="18"/>
          <w:szCs w:val="18"/>
        </w:rPr>
        <w:tab/>
        <w:t>// to kill a task (Set its status to DEAD)</w:t>
      </w:r>
    </w:p>
    <w:p w14:paraId="61E4FF1B" w14:textId="77777777" w:rsidR="00535DD6" w:rsidRPr="008D7462" w:rsidRDefault="00535DD6" w:rsidP="00557BEA">
      <w:pPr>
        <w:spacing w:after="0" w:line="240" w:lineRule="auto"/>
        <w:rPr>
          <w:sz w:val="18"/>
          <w:szCs w:val="18"/>
        </w:rPr>
      </w:pPr>
      <w:r w:rsidRPr="008D7462">
        <w:rPr>
          <w:sz w:val="18"/>
          <w:szCs w:val="18"/>
        </w:rPr>
        <w:tab/>
        <w:t xml:space="preserve">void yield();  </w:t>
      </w:r>
      <w:r w:rsidRPr="008D7462">
        <w:rPr>
          <w:sz w:val="18"/>
          <w:szCs w:val="18"/>
        </w:rPr>
        <w:tab/>
      </w:r>
      <w:r w:rsidRPr="008D7462">
        <w:rPr>
          <w:sz w:val="18"/>
          <w:szCs w:val="18"/>
        </w:rPr>
        <w:tab/>
        <w:t xml:space="preserve">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Strict round robin process switch. </w:t>
      </w:r>
    </w:p>
    <w:p w14:paraId="291B9949" w14:textId="77777777" w:rsidR="00535DD6" w:rsidRPr="008D7462" w:rsidRDefault="00535DD6" w:rsidP="00557BEA">
      <w:pPr>
        <w:spacing w:after="0" w:line="240" w:lineRule="auto"/>
        <w:rPr>
          <w:sz w:val="18"/>
          <w:szCs w:val="18"/>
        </w:rPr>
      </w:pPr>
      <w:r w:rsidRPr="008D7462">
        <w:rPr>
          <w:sz w:val="18"/>
          <w:szCs w:val="18"/>
        </w:rPr>
        <w:tab/>
        <w:t xml:space="preserve">void dump(int level, WINDOW * win); </w:t>
      </w:r>
      <w:r w:rsidRPr="008D7462">
        <w:rPr>
          <w:sz w:val="18"/>
          <w:szCs w:val="18"/>
        </w:rPr>
        <w:tab/>
      </w:r>
      <w:r w:rsidRPr="008D7462">
        <w:rPr>
          <w:sz w:val="18"/>
          <w:szCs w:val="18"/>
        </w:rPr>
        <w:tab/>
      </w:r>
      <w:r w:rsidRPr="008D7462">
        <w:rPr>
          <w:sz w:val="18"/>
          <w:szCs w:val="18"/>
        </w:rPr>
        <w:tab/>
      </w:r>
      <w:r w:rsidRPr="008D7462">
        <w:rPr>
          <w:sz w:val="18"/>
          <w:szCs w:val="18"/>
        </w:rPr>
        <w:tab/>
        <w:t xml:space="preserve">// Debugging function with level indicating the verbosity of the dump </w:t>
      </w:r>
    </w:p>
    <w:p w14:paraId="22D43D45" w14:textId="77777777" w:rsidR="00535DD6" w:rsidRPr="008D7462" w:rsidRDefault="00535DD6" w:rsidP="00557BEA">
      <w:pPr>
        <w:spacing w:after="0" w:line="240" w:lineRule="auto"/>
        <w:rPr>
          <w:sz w:val="18"/>
          <w:szCs w:val="18"/>
        </w:rPr>
      </w:pPr>
      <w:r w:rsidRPr="008D7462">
        <w:rPr>
          <w:sz w:val="18"/>
          <w:szCs w:val="18"/>
        </w:rPr>
        <w:tab/>
        <w:t>void garbage_collect();</w:t>
      </w:r>
      <w:r w:rsidRPr="008D7462">
        <w:rPr>
          <w:sz w:val="18"/>
          <w:szCs w:val="18"/>
        </w:rPr>
        <w:tab/>
      </w:r>
      <w:r w:rsidRPr="008D7462">
        <w:rPr>
          <w:sz w:val="18"/>
          <w:szCs w:val="18"/>
        </w:rPr>
        <w:tab/>
        <w:t xml:space="preserve">// Include some functions which will allow you to dump the contents of the </w:t>
      </w:r>
    </w:p>
    <w:p w14:paraId="433F38F0" w14:textId="77777777" w:rsidR="00535DD6" w:rsidRPr="008D7462" w:rsidRDefault="00535DD6" w:rsidP="00557BEA">
      <w:pPr>
        <w:spacing w:after="0" w:line="240" w:lineRule="auto"/>
        <w:rPr>
          <w:sz w:val="18"/>
          <w:szCs w:val="18"/>
        </w:rPr>
      </w:pPr>
      <w:r w:rsidRPr="008D7462">
        <w:rPr>
          <w:sz w:val="18"/>
          <w:szCs w:val="18"/>
        </w:rPr>
        <w:tab/>
        <w:t>void pause();</w:t>
      </w:r>
    </w:p>
    <w:p w14:paraId="6B7823DB" w14:textId="77777777" w:rsidR="00535DD6" w:rsidRPr="008D7462" w:rsidRDefault="00535DD6" w:rsidP="00557BEA">
      <w:pPr>
        <w:spacing w:after="0" w:line="240" w:lineRule="auto"/>
        <w:rPr>
          <w:sz w:val="18"/>
          <w:szCs w:val="18"/>
        </w:rPr>
      </w:pPr>
      <w:r w:rsidRPr="008D7462">
        <w:rPr>
          <w:sz w:val="18"/>
          <w:szCs w:val="18"/>
        </w:rPr>
        <w:tab/>
        <w:t>void unpause();</w:t>
      </w:r>
    </w:p>
    <w:p w14:paraId="7B046C23" w14:textId="77777777" w:rsidR="00535DD6" w:rsidRPr="008D7462" w:rsidRDefault="00535DD6"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process table in a readable format.  See the expected output section </w:t>
      </w:r>
    </w:p>
    <w:p w14:paraId="73B563FC" w14:textId="77777777" w:rsidR="00535DD6" w:rsidRPr="008D7462" w:rsidRDefault="00535DD6" w:rsidP="00557BEA">
      <w:pPr>
        <w:spacing w:after="0" w:line="240" w:lineRule="auto"/>
        <w:rPr>
          <w:sz w:val="18"/>
          <w:szCs w:val="18"/>
        </w:rPr>
      </w:pPr>
      <w:r w:rsidRPr="008D7462">
        <w:rPr>
          <w:sz w:val="18"/>
          <w:szCs w:val="18"/>
        </w:rPr>
        <w:t>#endif</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(below) for suggestions. </w:t>
      </w:r>
    </w:p>
    <w:p w14:paraId="17FDCF51" w14:textId="10C9C2B2" w:rsidR="00535DD6" w:rsidRPr="008D7462" w:rsidRDefault="00535DD6"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remove dead task, free their resources, etc.</w:t>
      </w:r>
    </w:p>
    <w:p w14:paraId="1BE17817" w14:textId="77777777" w:rsidR="002571E1" w:rsidRPr="008D7462" w:rsidRDefault="002571E1"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1E851505" w14:textId="6B00E1C0" w:rsidR="002D0BDE" w:rsidRPr="008D7462" w:rsidRDefault="002D0BDE" w:rsidP="00557BEA">
      <w:pPr>
        <w:pStyle w:val="Heading3"/>
        <w:spacing w:before="0" w:line="240" w:lineRule="auto"/>
        <w:rPr>
          <w:sz w:val="18"/>
          <w:szCs w:val="18"/>
        </w:rPr>
      </w:pPr>
      <w:bookmarkStart w:id="13" w:name="_Toc5658254"/>
      <w:r w:rsidRPr="008D7462">
        <w:rPr>
          <w:sz w:val="18"/>
          <w:szCs w:val="18"/>
        </w:rPr>
        <w:lastRenderedPageBreak/>
        <w:t>Scheduler.cpp</w:t>
      </w:r>
      <w:bookmarkEnd w:id="13"/>
    </w:p>
    <w:p w14:paraId="6A189660" w14:textId="77777777" w:rsidR="005C36FB" w:rsidRPr="008D7462" w:rsidRDefault="005C36FB" w:rsidP="00557BEA">
      <w:pPr>
        <w:spacing w:after="0" w:line="240" w:lineRule="auto"/>
        <w:rPr>
          <w:sz w:val="18"/>
          <w:szCs w:val="18"/>
        </w:rPr>
      </w:pPr>
      <w:r w:rsidRPr="008D7462">
        <w:rPr>
          <w:sz w:val="18"/>
          <w:szCs w:val="18"/>
        </w:rPr>
        <w:t>/*==================================================================================|</w:t>
      </w:r>
    </w:p>
    <w:p w14:paraId="4C4DE07A" w14:textId="77777777" w:rsidR="005C36FB" w:rsidRPr="008D7462" w:rsidRDefault="005C36FB" w:rsidP="00557BEA">
      <w:pPr>
        <w:spacing w:after="0" w:line="240" w:lineRule="auto"/>
        <w:rPr>
          <w:sz w:val="18"/>
          <w:szCs w:val="18"/>
        </w:rPr>
      </w:pPr>
      <w:r w:rsidRPr="008D7462">
        <w:rPr>
          <w:sz w:val="18"/>
          <w:szCs w:val="18"/>
        </w:rPr>
        <w:t>|   Assignment:</w:t>
      </w:r>
      <w:r w:rsidRPr="008D7462">
        <w:rPr>
          <w:sz w:val="18"/>
          <w:szCs w:val="18"/>
        </w:rPr>
        <w:tab/>
      </w:r>
      <w:r w:rsidRPr="008D7462">
        <w:rPr>
          <w:sz w:val="18"/>
          <w:szCs w:val="18"/>
        </w:rPr>
        <w:tab/>
        <w:t>Ultima 2.0 Phase 3</w:t>
      </w:r>
    </w:p>
    <w:p w14:paraId="62A98EF8" w14:textId="77777777" w:rsidR="005C36FB" w:rsidRPr="008D7462" w:rsidRDefault="005C36FB" w:rsidP="00557BEA">
      <w:pPr>
        <w:spacing w:after="0" w:line="240" w:lineRule="auto"/>
        <w:rPr>
          <w:sz w:val="18"/>
          <w:szCs w:val="18"/>
        </w:rPr>
      </w:pPr>
      <w:r w:rsidRPr="008D7462">
        <w:rPr>
          <w:sz w:val="18"/>
          <w:szCs w:val="18"/>
        </w:rPr>
        <w:t>|    File Name:</w:t>
      </w:r>
      <w:r w:rsidRPr="008D7462">
        <w:rPr>
          <w:sz w:val="18"/>
          <w:szCs w:val="18"/>
        </w:rPr>
        <w:tab/>
      </w:r>
      <w:r w:rsidRPr="008D7462">
        <w:rPr>
          <w:sz w:val="18"/>
          <w:szCs w:val="18"/>
        </w:rPr>
        <w:tab/>
        <w:t>scheduler.cpp</w:t>
      </w:r>
    </w:p>
    <w:p w14:paraId="1DDEBA74" w14:textId="77777777" w:rsidR="005C36FB" w:rsidRPr="008D7462" w:rsidRDefault="005C36FB" w:rsidP="00557BEA">
      <w:pPr>
        <w:spacing w:after="0" w:line="240" w:lineRule="auto"/>
        <w:rPr>
          <w:sz w:val="18"/>
          <w:szCs w:val="18"/>
        </w:rPr>
      </w:pPr>
      <w:r w:rsidRPr="008D7462">
        <w:rPr>
          <w:sz w:val="18"/>
          <w:szCs w:val="18"/>
        </w:rPr>
        <w:t xml:space="preserve">| Dependencies: </w:t>
      </w:r>
      <w:r w:rsidRPr="008D7462">
        <w:rPr>
          <w:sz w:val="18"/>
          <w:szCs w:val="18"/>
        </w:rPr>
        <w:tab/>
        <w:t>scheduler.h semaphore.h window.h</w:t>
      </w:r>
    </w:p>
    <w:p w14:paraId="04A3BF5F" w14:textId="77777777" w:rsidR="005C36FB" w:rsidRPr="008D7462" w:rsidRDefault="005C36FB"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18F16114" w14:textId="77777777" w:rsidR="005C36FB" w:rsidRPr="008D7462" w:rsidRDefault="005C36FB" w:rsidP="00557BEA">
      <w:pPr>
        <w:spacing w:after="0" w:line="240" w:lineRule="auto"/>
        <w:rPr>
          <w:sz w:val="18"/>
          <w:szCs w:val="18"/>
        </w:rPr>
      </w:pPr>
      <w:r w:rsidRPr="008D7462">
        <w:rPr>
          <w:sz w:val="18"/>
          <w:szCs w:val="18"/>
        </w:rPr>
        <w:t xml:space="preserve">|     Language: </w:t>
      </w:r>
      <w:r w:rsidRPr="008D7462">
        <w:rPr>
          <w:sz w:val="18"/>
          <w:szCs w:val="18"/>
        </w:rPr>
        <w:tab/>
        <w:t>C++</w:t>
      </w:r>
    </w:p>
    <w:p w14:paraId="7F25ED44" w14:textId="77777777" w:rsidR="005C36FB" w:rsidRPr="008D7462" w:rsidRDefault="005C36FB" w:rsidP="00557BEA">
      <w:pPr>
        <w:spacing w:after="0" w:line="240" w:lineRule="auto"/>
        <w:rPr>
          <w:sz w:val="18"/>
          <w:szCs w:val="18"/>
        </w:rPr>
      </w:pPr>
      <w:r w:rsidRPr="008D7462">
        <w:rPr>
          <w:sz w:val="18"/>
          <w:szCs w:val="18"/>
        </w:rPr>
        <w:t xml:space="preserve">|     Compiler: </w:t>
      </w:r>
      <w:r w:rsidRPr="008D7462">
        <w:rPr>
          <w:sz w:val="18"/>
          <w:szCs w:val="18"/>
        </w:rPr>
        <w:tab/>
        <w:t>G++</w:t>
      </w:r>
    </w:p>
    <w:p w14:paraId="6D0C41F6" w14:textId="77777777" w:rsidR="005C36FB" w:rsidRPr="008D7462" w:rsidRDefault="005C36FB"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0A4B68BD" w14:textId="77777777" w:rsidR="005C36FB" w:rsidRPr="008D7462" w:rsidRDefault="005C36FB"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09FDE392" w14:textId="77777777" w:rsidR="005C36FB" w:rsidRPr="008D7462" w:rsidRDefault="005C36FB"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6C100166" w14:textId="77777777" w:rsidR="005C36FB" w:rsidRPr="008D7462" w:rsidRDefault="005C36FB" w:rsidP="00557BEA">
      <w:pPr>
        <w:spacing w:after="0" w:line="240" w:lineRule="auto"/>
        <w:rPr>
          <w:sz w:val="18"/>
          <w:szCs w:val="18"/>
        </w:rPr>
      </w:pPr>
      <w:r w:rsidRPr="008D7462">
        <w:rPr>
          <w:sz w:val="18"/>
          <w:szCs w:val="18"/>
        </w:rPr>
        <w:t>| Last Updated:</w:t>
      </w:r>
      <w:r w:rsidRPr="008D7462">
        <w:rPr>
          <w:sz w:val="18"/>
          <w:szCs w:val="18"/>
        </w:rPr>
        <w:tab/>
      </w:r>
      <w:r w:rsidRPr="008D7462">
        <w:rPr>
          <w:sz w:val="18"/>
          <w:szCs w:val="18"/>
        </w:rPr>
        <w:tab/>
        <w:t>4/08/2019</w:t>
      </w:r>
    </w:p>
    <w:p w14:paraId="3D128A16" w14:textId="77777777" w:rsidR="005C36FB" w:rsidRPr="008D7462" w:rsidRDefault="005C36FB" w:rsidP="00557BEA">
      <w:pPr>
        <w:spacing w:after="0" w:line="240" w:lineRule="auto"/>
        <w:rPr>
          <w:sz w:val="18"/>
          <w:szCs w:val="18"/>
        </w:rPr>
      </w:pPr>
      <w:r w:rsidRPr="008D7462">
        <w:rPr>
          <w:sz w:val="18"/>
          <w:szCs w:val="18"/>
        </w:rPr>
        <w:t xml:space="preserve">|     Due Date: </w:t>
      </w:r>
      <w:r w:rsidRPr="008D7462">
        <w:rPr>
          <w:sz w:val="18"/>
          <w:szCs w:val="18"/>
        </w:rPr>
        <w:tab/>
        <w:t>4/08/2019</w:t>
      </w:r>
    </w:p>
    <w:p w14:paraId="0B48345A" w14:textId="77777777" w:rsidR="005C36FB" w:rsidRPr="008D7462" w:rsidRDefault="005C36FB" w:rsidP="00557BEA">
      <w:pPr>
        <w:spacing w:after="0" w:line="240" w:lineRule="auto"/>
        <w:rPr>
          <w:sz w:val="18"/>
          <w:szCs w:val="18"/>
        </w:rPr>
      </w:pPr>
      <w:r w:rsidRPr="008D7462">
        <w:rPr>
          <w:sz w:val="18"/>
          <w:szCs w:val="18"/>
        </w:rPr>
        <w:t>|==================================================================================|</w:t>
      </w:r>
    </w:p>
    <w:p w14:paraId="6C0D29AC" w14:textId="77777777" w:rsidR="005C36FB" w:rsidRPr="008D7462" w:rsidRDefault="005C36FB" w:rsidP="00557BEA">
      <w:pPr>
        <w:spacing w:after="0" w:line="240" w:lineRule="auto"/>
        <w:rPr>
          <w:sz w:val="18"/>
          <w:szCs w:val="18"/>
        </w:rPr>
      </w:pPr>
      <w:r w:rsidRPr="008D7462">
        <w:rPr>
          <w:sz w:val="18"/>
          <w:szCs w:val="18"/>
        </w:rPr>
        <w:t xml:space="preserve">|  Description: Contains the definitions for the functions outlined in scheduler.h                     </w:t>
      </w:r>
    </w:p>
    <w:p w14:paraId="5004A88A" w14:textId="77777777" w:rsidR="005C36FB" w:rsidRPr="008D7462" w:rsidRDefault="005C36FB" w:rsidP="00557BEA">
      <w:pPr>
        <w:spacing w:after="0" w:line="240" w:lineRule="auto"/>
        <w:rPr>
          <w:sz w:val="18"/>
          <w:szCs w:val="18"/>
        </w:rPr>
      </w:pPr>
      <w:r w:rsidRPr="008D7462">
        <w:rPr>
          <w:sz w:val="18"/>
          <w:szCs w:val="18"/>
        </w:rPr>
        <w:t>*==================================================================================*/</w:t>
      </w:r>
    </w:p>
    <w:p w14:paraId="5DC2961D" w14:textId="77777777" w:rsidR="005C36FB" w:rsidRPr="008D7462" w:rsidRDefault="005C36FB" w:rsidP="00557BEA">
      <w:pPr>
        <w:spacing w:after="0" w:line="240" w:lineRule="auto"/>
        <w:rPr>
          <w:sz w:val="18"/>
          <w:szCs w:val="18"/>
        </w:rPr>
      </w:pPr>
    </w:p>
    <w:p w14:paraId="0D05CA87" w14:textId="77777777" w:rsidR="005C36FB" w:rsidRPr="008D7462" w:rsidRDefault="005C36FB" w:rsidP="00557BEA">
      <w:pPr>
        <w:spacing w:after="0" w:line="240" w:lineRule="auto"/>
        <w:rPr>
          <w:sz w:val="18"/>
          <w:szCs w:val="18"/>
        </w:rPr>
      </w:pPr>
      <w:r w:rsidRPr="008D7462">
        <w:rPr>
          <w:sz w:val="18"/>
          <w:szCs w:val="18"/>
        </w:rPr>
        <w:t>#include "semaphore.h"</w:t>
      </w:r>
    </w:p>
    <w:p w14:paraId="3237576A" w14:textId="77777777" w:rsidR="005C36FB" w:rsidRPr="008D7462" w:rsidRDefault="005C36FB" w:rsidP="00557BEA">
      <w:pPr>
        <w:spacing w:after="0" w:line="240" w:lineRule="auto"/>
        <w:rPr>
          <w:sz w:val="18"/>
          <w:szCs w:val="18"/>
        </w:rPr>
      </w:pPr>
      <w:r w:rsidRPr="008D7462">
        <w:rPr>
          <w:sz w:val="18"/>
          <w:szCs w:val="18"/>
        </w:rPr>
        <w:t>#include "scheduler.h"</w:t>
      </w:r>
    </w:p>
    <w:p w14:paraId="10214418" w14:textId="77777777" w:rsidR="005C36FB" w:rsidRPr="008D7462" w:rsidRDefault="005C36FB" w:rsidP="00557BEA">
      <w:pPr>
        <w:spacing w:after="0" w:line="240" w:lineRule="auto"/>
        <w:rPr>
          <w:sz w:val="18"/>
          <w:szCs w:val="18"/>
        </w:rPr>
      </w:pPr>
      <w:r w:rsidRPr="008D7462">
        <w:rPr>
          <w:sz w:val="18"/>
          <w:szCs w:val="18"/>
        </w:rPr>
        <w:t>#include "window.h"</w:t>
      </w:r>
    </w:p>
    <w:p w14:paraId="673E043D" w14:textId="77777777" w:rsidR="005C36FB" w:rsidRPr="008D7462" w:rsidRDefault="005C36FB" w:rsidP="00557BEA">
      <w:pPr>
        <w:spacing w:after="0" w:line="240" w:lineRule="auto"/>
        <w:rPr>
          <w:sz w:val="18"/>
          <w:szCs w:val="18"/>
        </w:rPr>
      </w:pPr>
      <w:r w:rsidRPr="008D7462">
        <w:rPr>
          <w:sz w:val="18"/>
          <w:szCs w:val="18"/>
        </w:rPr>
        <w:t>#include "memory.h"</w:t>
      </w:r>
    </w:p>
    <w:p w14:paraId="513588DA" w14:textId="77777777" w:rsidR="005C36FB" w:rsidRPr="008D7462" w:rsidRDefault="005C36FB" w:rsidP="00557BEA">
      <w:pPr>
        <w:spacing w:after="0" w:line="240" w:lineRule="auto"/>
        <w:rPr>
          <w:sz w:val="18"/>
          <w:szCs w:val="18"/>
        </w:rPr>
      </w:pPr>
    </w:p>
    <w:p w14:paraId="0DCFF43B" w14:textId="77777777" w:rsidR="005C36FB" w:rsidRPr="008D7462" w:rsidRDefault="005C36FB" w:rsidP="00557BEA">
      <w:pPr>
        <w:spacing w:after="0" w:line="240" w:lineRule="auto"/>
        <w:rPr>
          <w:sz w:val="18"/>
          <w:szCs w:val="18"/>
        </w:rPr>
      </w:pPr>
      <w:r w:rsidRPr="008D7462">
        <w:rPr>
          <w:sz w:val="18"/>
          <w:szCs w:val="18"/>
        </w:rPr>
        <w:t>#define BLOCKED 0</w:t>
      </w:r>
    </w:p>
    <w:p w14:paraId="7DD93786" w14:textId="77777777" w:rsidR="005C36FB" w:rsidRPr="008D7462" w:rsidRDefault="005C36FB" w:rsidP="00557BEA">
      <w:pPr>
        <w:spacing w:after="0" w:line="240" w:lineRule="auto"/>
        <w:rPr>
          <w:sz w:val="18"/>
          <w:szCs w:val="18"/>
        </w:rPr>
      </w:pPr>
      <w:r w:rsidRPr="008D7462">
        <w:rPr>
          <w:sz w:val="18"/>
          <w:szCs w:val="18"/>
        </w:rPr>
        <w:t>#define READY 1</w:t>
      </w:r>
    </w:p>
    <w:p w14:paraId="11340372" w14:textId="77777777" w:rsidR="005C36FB" w:rsidRPr="008D7462" w:rsidRDefault="005C36FB" w:rsidP="00557BEA">
      <w:pPr>
        <w:spacing w:after="0" w:line="240" w:lineRule="auto"/>
        <w:rPr>
          <w:sz w:val="18"/>
          <w:szCs w:val="18"/>
        </w:rPr>
      </w:pPr>
      <w:r w:rsidRPr="008D7462">
        <w:rPr>
          <w:sz w:val="18"/>
          <w:szCs w:val="18"/>
        </w:rPr>
        <w:t>#define RUNNING 2</w:t>
      </w:r>
    </w:p>
    <w:p w14:paraId="1374F852" w14:textId="77777777" w:rsidR="005C36FB" w:rsidRPr="008D7462" w:rsidRDefault="005C36FB" w:rsidP="00557BEA">
      <w:pPr>
        <w:spacing w:after="0" w:line="240" w:lineRule="auto"/>
        <w:rPr>
          <w:sz w:val="18"/>
          <w:szCs w:val="18"/>
        </w:rPr>
      </w:pPr>
      <w:r w:rsidRPr="008D7462">
        <w:rPr>
          <w:sz w:val="18"/>
          <w:szCs w:val="18"/>
        </w:rPr>
        <w:t>#define DEAD 3</w:t>
      </w:r>
    </w:p>
    <w:p w14:paraId="09671558" w14:textId="77777777" w:rsidR="005C36FB" w:rsidRPr="008D7462" w:rsidRDefault="005C36FB" w:rsidP="00557BEA">
      <w:pPr>
        <w:spacing w:after="0" w:line="240" w:lineRule="auto"/>
        <w:rPr>
          <w:sz w:val="18"/>
          <w:szCs w:val="18"/>
        </w:rPr>
      </w:pPr>
    </w:p>
    <w:p w14:paraId="52AA833F" w14:textId="77777777" w:rsidR="005C36FB" w:rsidRPr="008D7462" w:rsidRDefault="005C36FB" w:rsidP="00557BEA">
      <w:pPr>
        <w:spacing w:after="0" w:line="240" w:lineRule="auto"/>
        <w:rPr>
          <w:sz w:val="18"/>
          <w:szCs w:val="18"/>
        </w:rPr>
      </w:pPr>
      <w:r w:rsidRPr="008D7462">
        <w:rPr>
          <w:sz w:val="18"/>
          <w:szCs w:val="18"/>
        </w:rPr>
        <w:t>extern mem_mgr Mem_Mgr;</w:t>
      </w:r>
    </w:p>
    <w:p w14:paraId="7279DD27" w14:textId="77777777" w:rsidR="005C36FB" w:rsidRPr="008D7462" w:rsidRDefault="005C36FB" w:rsidP="00557BEA">
      <w:pPr>
        <w:spacing w:after="0" w:line="240" w:lineRule="auto"/>
        <w:rPr>
          <w:sz w:val="18"/>
          <w:szCs w:val="18"/>
        </w:rPr>
      </w:pPr>
      <w:r w:rsidRPr="008D7462">
        <w:rPr>
          <w:sz w:val="18"/>
          <w:szCs w:val="18"/>
        </w:rPr>
        <w:t>extern semaphore sema_screen;</w:t>
      </w:r>
    </w:p>
    <w:p w14:paraId="48261622" w14:textId="77777777" w:rsidR="005C36FB" w:rsidRPr="008D7462" w:rsidRDefault="005C36FB" w:rsidP="00557BEA">
      <w:pPr>
        <w:spacing w:after="0" w:line="240" w:lineRule="auto"/>
        <w:rPr>
          <w:sz w:val="18"/>
          <w:szCs w:val="18"/>
        </w:rPr>
      </w:pPr>
      <w:r w:rsidRPr="008D7462">
        <w:rPr>
          <w:sz w:val="18"/>
          <w:szCs w:val="18"/>
        </w:rPr>
        <w:t>extern semaphore sema_ptable;</w:t>
      </w:r>
    </w:p>
    <w:p w14:paraId="782BDEA7" w14:textId="77777777" w:rsidR="005C36FB" w:rsidRPr="008D7462" w:rsidRDefault="005C36FB" w:rsidP="00557BEA">
      <w:pPr>
        <w:spacing w:after="0" w:line="240" w:lineRule="auto"/>
        <w:rPr>
          <w:sz w:val="18"/>
          <w:szCs w:val="18"/>
        </w:rPr>
      </w:pPr>
    </w:p>
    <w:p w14:paraId="4609B7BC" w14:textId="77777777" w:rsidR="005C36FB" w:rsidRPr="008D7462" w:rsidRDefault="005C36FB" w:rsidP="00557BEA">
      <w:pPr>
        <w:spacing w:after="0" w:line="240" w:lineRule="auto"/>
        <w:rPr>
          <w:sz w:val="18"/>
          <w:szCs w:val="18"/>
        </w:rPr>
      </w:pPr>
      <w:r w:rsidRPr="008D7462">
        <w:rPr>
          <w:sz w:val="18"/>
          <w:szCs w:val="18"/>
        </w:rPr>
        <w:t>void scheduler::dump(int level, WINDOW * win) {</w:t>
      </w:r>
    </w:p>
    <w:p w14:paraId="7DDA85EE" w14:textId="77777777" w:rsidR="005C36FB" w:rsidRPr="008D7462" w:rsidRDefault="005C36FB" w:rsidP="00557BEA">
      <w:pPr>
        <w:spacing w:after="0" w:line="240" w:lineRule="auto"/>
        <w:rPr>
          <w:sz w:val="18"/>
          <w:szCs w:val="18"/>
        </w:rPr>
      </w:pPr>
      <w:r w:rsidRPr="008D7462">
        <w:rPr>
          <w:sz w:val="18"/>
          <w:szCs w:val="18"/>
        </w:rPr>
        <w:tab/>
        <w:t>sema_screen.down();</w:t>
      </w:r>
    </w:p>
    <w:p w14:paraId="4350E51C" w14:textId="77777777" w:rsidR="005C36FB" w:rsidRPr="008D7462" w:rsidRDefault="005C36FB" w:rsidP="00557BEA">
      <w:pPr>
        <w:spacing w:after="0" w:line="240" w:lineRule="auto"/>
        <w:rPr>
          <w:sz w:val="18"/>
          <w:szCs w:val="18"/>
        </w:rPr>
      </w:pPr>
      <w:r w:rsidRPr="008D7462">
        <w:rPr>
          <w:sz w:val="18"/>
          <w:szCs w:val="18"/>
        </w:rPr>
        <w:tab/>
        <w:t>wclear(win);</w:t>
      </w:r>
    </w:p>
    <w:p w14:paraId="11724182" w14:textId="77777777" w:rsidR="005C36FB" w:rsidRPr="008D7462" w:rsidRDefault="005C36FB" w:rsidP="00557BEA">
      <w:pPr>
        <w:spacing w:after="0" w:line="240" w:lineRule="auto"/>
        <w:rPr>
          <w:sz w:val="18"/>
          <w:szCs w:val="18"/>
        </w:rPr>
      </w:pPr>
      <w:r w:rsidRPr="008D7462">
        <w:rPr>
          <w:sz w:val="18"/>
          <w:szCs w:val="18"/>
        </w:rPr>
        <w:tab/>
        <w:t>sema_screen.up();</w:t>
      </w:r>
    </w:p>
    <w:p w14:paraId="6747E600" w14:textId="77777777" w:rsidR="005C36FB" w:rsidRPr="008D7462" w:rsidRDefault="005C36FB" w:rsidP="00557BEA">
      <w:pPr>
        <w:spacing w:after="0" w:line="240" w:lineRule="auto"/>
        <w:rPr>
          <w:sz w:val="18"/>
          <w:szCs w:val="18"/>
        </w:rPr>
      </w:pPr>
      <w:r w:rsidRPr="008D7462">
        <w:rPr>
          <w:sz w:val="18"/>
          <w:szCs w:val="18"/>
        </w:rPr>
        <w:tab/>
        <w:t>write_window(win, 1, 5, "      PROCESS TABLE DUMP \n -------------------------------------\n");</w:t>
      </w:r>
    </w:p>
    <w:p w14:paraId="4C4F7CAB" w14:textId="77777777" w:rsidR="005C36FB" w:rsidRPr="008D7462" w:rsidRDefault="005C36FB" w:rsidP="00557BEA">
      <w:pPr>
        <w:spacing w:after="0" w:line="240" w:lineRule="auto"/>
        <w:rPr>
          <w:sz w:val="18"/>
          <w:szCs w:val="18"/>
        </w:rPr>
      </w:pPr>
      <w:r w:rsidRPr="008D7462">
        <w:rPr>
          <w:sz w:val="18"/>
          <w:szCs w:val="18"/>
        </w:rPr>
        <w:tab/>
        <w:t>char buff[256];</w:t>
      </w:r>
    </w:p>
    <w:p w14:paraId="206E90D4" w14:textId="77777777" w:rsidR="005C36FB" w:rsidRPr="008D7462" w:rsidRDefault="005C36FB" w:rsidP="00557BEA">
      <w:pPr>
        <w:spacing w:after="0" w:line="240" w:lineRule="auto"/>
        <w:rPr>
          <w:sz w:val="18"/>
          <w:szCs w:val="18"/>
        </w:rPr>
      </w:pPr>
      <w:r w:rsidRPr="008D7462">
        <w:rPr>
          <w:sz w:val="18"/>
          <w:szCs w:val="18"/>
        </w:rPr>
        <w:tab/>
        <w:t>int procnum1;</w:t>
      </w:r>
    </w:p>
    <w:p w14:paraId="4CB6CD49" w14:textId="77777777" w:rsidR="005C36FB" w:rsidRPr="008D7462" w:rsidRDefault="005C36FB" w:rsidP="00557BEA">
      <w:pPr>
        <w:spacing w:after="0" w:line="240" w:lineRule="auto"/>
        <w:rPr>
          <w:sz w:val="18"/>
          <w:szCs w:val="18"/>
        </w:rPr>
      </w:pPr>
      <w:r w:rsidRPr="008D7462">
        <w:rPr>
          <w:sz w:val="18"/>
          <w:szCs w:val="18"/>
        </w:rPr>
        <w:tab/>
        <w:t>int memhandle;</w:t>
      </w:r>
    </w:p>
    <w:p w14:paraId="1BEE532C" w14:textId="77777777" w:rsidR="005C36FB" w:rsidRPr="008D7462" w:rsidRDefault="005C36FB" w:rsidP="00557BEA">
      <w:pPr>
        <w:spacing w:after="0" w:line="240" w:lineRule="auto"/>
        <w:rPr>
          <w:sz w:val="18"/>
          <w:szCs w:val="18"/>
        </w:rPr>
      </w:pPr>
      <w:r w:rsidRPr="008D7462">
        <w:rPr>
          <w:sz w:val="18"/>
          <w:szCs w:val="18"/>
        </w:rPr>
        <w:tab/>
        <w:t>int size = process_table.qSize();</w:t>
      </w:r>
    </w:p>
    <w:p w14:paraId="20F976CF" w14:textId="77777777" w:rsidR="005C36FB" w:rsidRPr="008D7462" w:rsidRDefault="005C36FB" w:rsidP="00557BEA">
      <w:pPr>
        <w:spacing w:after="0" w:line="240" w:lineRule="auto"/>
        <w:rPr>
          <w:sz w:val="18"/>
          <w:szCs w:val="18"/>
        </w:rPr>
      </w:pPr>
      <w:r w:rsidRPr="008D7462">
        <w:rPr>
          <w:sz w:val="18"/>
          <w:szCs w:val="18"/>
        </w:rPr>
        <w:tab/>
      </w:r>
    </w:p>
    <w:p w14:paraId="1D4FA30A" w14:textId="77777777" w:rsidR="005C36FB" w:rsidRPr="008D7462" w:rsidRDefault="005C36FB" w:rsidP="00557BEA">
      <w:pPr>
        <w:spacing w:after="0" w:line="240" w:lineRule="auto"/>
        <w:rPr>
          <w:sz w:val="18"/>
          <w:szCs w:val="18"/>
        </w:rPr>
      </w:pPr>
      <w:r w:rsidRPr="008D7462">
        <w:rPr>
          <w:sz w:val="18"/>
          <w:szCs w:val="18"/>
        </w:rPr>
        <w:tab/>
        <w:t>if (size == 0)</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Check if anything is in the queue</w:t>
      </w:r>
    </w:p>
    <w:p w14:paraId="132E872F"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write_window(win, " No tasks currently running...\n");</w:t>
      </w:r>
    </w:p>
    <w:p w14:paraId="7B04D3A9" w14:textId="77777777" w:rsidR="005C36FB" w:rsidRPr="008D7462" w:rsidRDefault="005C36FB" w:rsidP="00557BEA">
      <w:pPr>
        <w:spacing w:after="0" w:line="240" w:lineRule="auto"/>
        <w:rPr>
          <w:sz w:val="18"/>
          <w:szCs w:val="18"/>
        </w:rPr>
      </w:pPr>
      <w:r w:rsidRPr="008D7462">
        <w:rPr>
          <w:sz w:val="18"/>
          <w:szCs w:val="18"/>
        </w:rPr>
        <w:tab/>
        <w:t>sema_ptable.down();</w:t>
      </w:r>
    </w:p>
    <w:p w14:paraId="03390671" w14:textId="77777777" w:rsidR="005C36FB" w:rsidRPr="008D7462" w:rsidRDefault="005C36FB" w:rsidP="00557BEA">
      <w:pPr>
        <w:spacing w:after="0" w:line="240" w:lineRule="auto"/>
        <w:rPr>
          <w:sz w:val="18"/>
          <w:szCs w:val="18"/>
        </w:rPr>
      </w:pPr>
      <w:r w:rsidRPr="008D7462">
        <w:rPr>
          <w:sz w:val="18"/>
          <w:szCs w:val="18"/>
        </w:rPr>
        <w:tab/>
        <w:t>for(int i = 0 ; i &lt; size ; i++){</w:t>
      </w:r>
      <w:r w:rsidRPr="008D7462">
        <w:rPr>
          <w:sz w:val="18"/>
          <w:szCs w:val="18"/>
        </w:rPr>
        <w:tab/>
      </w:r>
      <w:r w:rsidRPr="008D7462">
        <w:rPr>
          <w:sz w:val="18"/>
          <w:szCs w:val="18"/>
        </w:rPr>
        <w:tab/>
        <w:t>// Search for a dead task</w:t>
      </w:r>
    </w:p>
    <w:p w14:paraId="3DB8BCE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*tcb = process_table.Dequeue();</w:t>
      </w:r>
    </w:p>
    <w:p w14:paraId="73337E99"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process_table.Enqueue(tcb);</w:t>
      </w:r>
    </w:p>
    <w:p w14:paraId="198CA986"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procnum1 = tcb-&gt;thread_no;</w:t>
      </w:r>
    </w:p>
    <w:p w14:paraId="4450298F"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memhandle = tcb-&gt;memhandle;</w:t>
      </w:r>
    </w:p>
    <w:p w14:paraId="52572F69"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p>
    <w:p w14:paraId="75C2AE86" w14:textId="77777777" w:rsidR="005C36FB" w:rsidRPr="008D7462" w:rsidRDefault="005C36FB" w:rsidP="00557BEA">
      <w:pPr>
        <w:spacing w:after="0" w:line="240" w:lineRule="auto"/>
        <w:rPr>
          <w:sz w:val="18"/>
          <w:szCs w:val="18"/>
        </w:rPr>
      </w:pPr>
      <w:r w:rsidRPr="008D7462">
        <w:rPr>
          <w:sz w:val="18"/>
          <w:szCs w:val="18"/>
        </w:rPr>
        <w:tab/>
      </w:r>
    </w:p>
    <w:p w14:paraId="48AE53A6"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if ( tcb-&gt;state == READY){</w:t>
      </w:r>
    </w:p>
    <w:p w14:paraId="62CBE2A4"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 Task #%d status: Ready\t\tMemory Handle: %d\n", procnum1, memhandle);</w:t>
      </w:r>
    </w:p>
    <w:p w14:paraId="42C29787"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w:t>
      </w:r>
    </w:p>
    <w:p w14:paraId="3E3BE9BD"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else if (tcb-&gt;state == RUNNING){</w:t>
      </w:r>
    </w:p>
    <w:p w14:paraId="1B82CD61"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 Task #%d status: Running\tMemory Handle: %d\n", procnum1, memhandle);</w:t>
      </w:r>
    </w:p>
    <w:p w14:paraId="040DD44A"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xml:space="preserve">} </w:t>
      </w:r>
    </w:p>
    <w:p w14:paraId="2195CA64"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else if (tcb-&gt;state == BLOCKED){</w:t>
      </w:r>
    </w:p>
    <w:p w14:paraId="0A8217F4" w14:textId="77777777" w:rsidR="005C36FB" w:rsidRPr="008D7462" w:rsidRDefault="005C36FB"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t>sprintf(buff, " Task #%d status: Blocked\t\tMemory Handle: %d\n", procnum1, memhandle);</w:t>
      </w:r>
    </w:p>
    <w:p w14:paraId="3BDD92E7"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w:t>
      </w:r>
    </w:p>
    <w:p w14:paraId="3E5988A7"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else if (tcb-&gt;state == DEAD){</w:t>
      </w:r>
    </w:p>
    <w:p w14:paraId="0BDC3541"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 Task #%d status: Dead\t\tMemory Handle: %d\n", procnum1, memhandle);</w:t>
      </w:r>
    </w:p>
    <w:p w14:paraId="19F3B623"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end else</w:t>
      </w:r>
    </w:p>
    <w:p w14:paraId="359F270B"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write_window(win, buff);</w:t>
      </w:r>
    </w:p>
    <w:p w14:paraId="35A9B207" w14:textId="77777777" w:rsidR="005C36FB" w:rsidRPr="008D7462" w:rsidRDefault="005C36FB" w:rsidP="00557BEA">
      <w:pPr>
        <w:spacing w:after="0" w:line="240" w:lineRule="auto"/>
        <w:rPr>
          <w:sz w:val="18"/>
          <w:szCs w:val="18"/>
        </w:rPr>
      </w:pPr>
      <w:r w:rsidRPr="008D7462">
        <w:rPr>
          <w:sz w:val="18"/>
          <w:szCs w:val="18"/>
        </w:rPr>
        <w:tab/>
        <w:t>} // end for</w:t>
      </w:r>
    </w:p>
    <w:p w14:paraId="4A1F9900" w14:textId="77777777" w:rsidR="005C36FB" w:rsidRPr="008D7462" w:rsidRDefault="005C36FB" w:rsidP="00557BEA">
      <w:pPr>
        <w:spacing w:after="0" w:line="240" w:lineRule="auto"/>
        <w:rPr>
          <w:sz w:val="18"/>
          <w:szCs w:val="18"/>
        </w:rPr>
      </w:pPr>
      <w:r w:rsidRPr="008D7462">
        <w:rPr>
          <w:sz w:val="18"/>
          <w:szCs w:val="18"/>
        </w:rPr>
        <w:tab/>
        <w:t>sema_ptable.up();</w:t>
      </w:r>
    </w:p>
    <w:p w14:paraId="393D6267" w14:textId="77777777" w:rsidR="005C36FB" w:rsidRPr="008D7462" w:rsidRDefault="005C36FB" w:rsidP="00557BEA">
      <w:pPr>
        <w:spacing w:after="0" w:line="240" w:lineRule="auto"/>
        <w:rPr>
          <w:sz w:val="18"/>
          <w:szCs w:val="18"/>
        </w:rPr>
      </w:pPr>
      <w:r w:rsidRPr="008D7462">
        <w:rPr>
          <w:sz w:val="18"/>
          <w:szCs w:val="18"/>
        </w:rPr>
        <w:tab/>
        <w:t>write_window(win, " -------------------------------------\n");</w:t>
      </w:r>
      <w:r w:rsidRPr="008D7462">
        <w:rPr>
          <w:sz w:val="18"/>
          <w:szCs w:val="18"/>
        </w:rPr>
        <w:tab/>
      </w:r>
    </w:p>
    <w:p w14:paraId="02F4D540" w14:textId="77777777" w:rsidR="005C36FB" w:rsidRPr="008D7462" w:rsidRDefault="005C36FB" w:rsidP="00557BEA">
      <w:pPr>
        <w:spacing w:after="0" w:line="240" w:lineRule="auto"/>
        <w:rPr>
          <w:sz w:val="18"/>
          <w:szCs w:val="18"/>
        </w:rPr>
      </w:pPr>
      <w:r w:rsidRPr="008D7462">
        <w:rPr>
          <w:sz w:val="18"/>
          <w:szCs w:val="18"/>
        </w:rPr>
        <w:t>}// end of dump</w:t>
      </w:r>
    </w:p>
    <w:p w14:paraId="05A5A4D6" w14:textId="77777777" w:rsidR="005C36FB" w:rsidRPr="008D7462" w:rsidRDefault="005C36FB" w:rsidP="00557BEA">
      <w:pPr>
        <w:spacing w:after="0" w:line="240" w:lineRule="auto"/>
        <w:rPr>
          <w:sz w:val="18"/>
          <w:szCs w:val="18"/>
        </w:rPr>
      </w:pPr>
    </w:p>
    <w:p w14:paraId="3EB15C25" w14:textId="77777777" w:rsidR="005C36FB" w:rsidRPr="008D7462" w:rsidRDefault="005C36FB" w:rsidP="00557BEA">
      <w:pPr>
        <w:spacing w:after="0" w:line="240" w:lineRule="auto"/>
        <w:rPr>
          <w:sz w:val="18"/>
          <w:szCs w:val="18"/>
        </w:rPr>
      </w:pPr>
      <w:r w:rsidRPr="008D7462">
        <w:rPr>
          <w:sz w:val="18"/>
          <w:szCs w:val="18"/>
        </w:rPr>
        <w:t>void scheduler::garbage_collect() {</w:t>
      </w:r>
      <w:r w:rsidRPr="008D7462">
        <w:rPr>
          <w:sz w:val="18"/>
          <w:szCs w:val="18"/>
        </w:rPr>
        <w:tab/>
      </w:r>
      <w:r w:rsidRPr="008D7462">
        <w:rPr>
          <w:sz w:val="18"/>
          <w:szCs w:val="18"/>
        </w:rPr>
        <w:tab/>
      </w:r>
      <w:r w:rsidRPr="008D7462">
        <w:rPr>
          <w:sz w:val="18"/>
          <w:szCs w:val="18"/>
        </w:rPr>
        <w:tab/>
      </w:r>
      <w:r w:rsidRPr="008D7462">
        <w:rPr>
          <w:sz w:val="18"/>
          <w:szCs w:val="18"/>
        </w:rPr>
        <w:tab/>
        <w:t>// Delete those with  dead status</w:t>
      </w:r>
    </w:p>
    <w:p w14:paraId="3528BCF7" w14:textId="77777777" w:rsidR="005C36FB" w:rsidRPr="008D7462" w:rsidRDefault="005C36FB" w:rsidP="00557BEA">
      <w:pPr>
        <w:spacing w:after="0" w:line="240" w:lineRule="auto"/>
        <w:rPr>
          <w:sz w:val="18"/>
          <w:szCs w:val="18"/>
        </w:rPr>
      </w:pPr>
      <w:r w:rsidRPr="008D7462">
        <w:rPr>
          <w:sz w:val="18"/>
          <w:szCs w:val="18"/>
        </w:rPr>
        <w:tab/>
        <w:t>sema_ptable.down();</w:t>
      </w:r>
    </w:p>
    <w:p w14:paraId="76E62FDC" w14:textId="77777777" w:rsidR="005C36FB" w:rsidRPr="008D7462" w:rsidRDefault="005C36FB" w:rsidP="00557BEA">
      <w:pPr>
        <w:spacing w:after="0" w:line="240" w:lineRule="auto"/>
        <w:rPr>
          <w:sz w:val="18"/>
          <w:szCs w:val="18"/>
        </w:rPr>
      </w:pPr>
      <w:r w:rsidRPr="008D7462">
        <w:rPr>
          <w:sz w:val="18"/>
          <w:szCs w:val="18"/>
        </w:rPr>
        <w:tab/>
        <w:t>int size = process_table.qSize();</w:t>
      </w:r>
    </w:p>
    <w:p w14:paraId="77C70CD8" w14:textId="77777777" w:rsidR="005C36FB" w:rsidRPr="008D7462" w:rsidRDefault="005C36FB" w:rsidP="00557BEA">
      <w:pPr>
        <w:spacing w:after="0" w:line="240" w:lineRule="auto"/>
        <w:rPr>
          <w:sz w:val="18"/>
          <w:szCs w:val="18"/>
        </w:rPr>
      </w:pPr>
      <w:r w:rsidRPr="008D7462">
        <w:rPr>
          <w:sz w:val="18"/>
          <w:szCs w:val="18"/>
        </w:rPr>
        <w:tab/>
        <w:t>for(int i = 0 ; i &lt; size ; i++){</w:t>
      </w:r>
    </w:p>
    <w:p w14:paraId="2A44B979"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*tcb = process_table.Dequeue();</w:t>
      </w:r>
    </w:p>
    <w:p w14:paraId="298C2C4D"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if (tcb-&gt;state != DEAD){</w:t>
      </w:r>
    </w:p>
    <w:p w14:paraId="018C5B8B"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process_table.Enqueue(tcb);</w:t>
      </w:r>
    </w:p>
    <w:p w14:paraId="00A0A79C"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 end if</w:t>
      </w:r>
    </w:p>
    <w:p w14:paraId="2E4AC36C" w14:textId="77777777" w:rsidR="005C36FB" w:rsidRPr="008D7462" w:rsidRDefault="005C36FB" w:rsidP="00557BEA">
      <w:pPr>
        <w:spacing w:after="0" w:line="240" w:lineRule="auto"/>
        <w:rPr>
          <w:sz w:val="18"/>
          <w:szCs w:val="18"/>
        </w:rPr>
      </w:pPr>
      <w:r w:rsidRPr="008D7462">
        <w:rPr>
          <w:sz w:val="18"/>
          <w:szCs w:val="18"/>
        </w:rPr>
        <w:tab/>
        <w:t>} // end for</w:t>
      </w:r>
    </w:p>
    <w:p w14:paraId="0537CA9C" w14:textId="77777777" w:rsidR="005C36FB" w:rsidRPr="008D7462" w:rsidRDefault="005C36FB" w:rsidP="00557BEA">
      <w:pPr>
        <w:spacing w:after="0" w:line="240" w:lineRule="auto"/>
        <w:rPr>
          <w:sz w:val="18"/>
          <w:szCs w:val="18"/>
        </w:rPr>
      </w:pPr>
      <w:r w:rsidRPr="008D7462">
        <w:rPr>
          <w:sz w:val="18"/>
          <w:szCs w:val="18"/>
        </w:rPr>
        <w:tab/>
        <w:t>sema_ptable.up();</w:t>
      </w:r>
    </w:p>
    <w:p w14:paraId="4864689F" w14:textId="77777777" w:rsidR="005C36FB" w:rsidRPr="008D7462" w:rsidRDefault="005C36FB" w:rsidP="00557BEA">
      <w:pPr>
        <w:spacing w:after="0" w:line="240" w:lineRule="auto"/>
        <w:rPr>
          <w:sz w:val="18"/>
          <w:szCs w:val="18"/>
        </w:rPr>
      </w:pPr>
      <w:r w:rsidRPr="008D7462">
        <w:rPr>
          <w:sz w:val="18"/>
          <w:szCs w:val="18"/>
        </w:rPr>
        <w:t>} // end of garbage_collect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F0E88D2" w14:textId="77777777" w:rsidR="005C36FB" w:rsidRPr="008D7462" w:rsidRDefault="005C36FB" w:rsidP="00557BEA">
      <w:pPr>
        <w:spacing w:after="0" w:line="240" w:lineRule="auto"/>
        <w:rPr>
          <w:sz w:val="18"/>
          <w:szCs w:val="18"/>
        </w:rPr>
      </w:pPr>
    </w:p>
    <w:p w14:paraId="7BA3B567" w14:textId="77777777" w:rsidR="005C36FB" w:rsidRPr="008D7462" w:rsidRDefault="005C36FB" w:rsidP="00557BEA">
      <w:pPr>
        <w:spacing w:after="0" w:line="240" w:lineRule="auto"/>
        <w:rPr>
          <w:sz w:val="18"/>
          <w:szCs w:val="18"/>
        </w:rPr>
      </w:pPr>
      <w:r w:rsidRPr="008D7462">
        <w:rPr>
          <w:sz w:val="18"/>
          <w:szCs w:val="18"/>
        </w:rPr>
        <w:t>int scheduler::create_task(char* name, WINDOW *win, WINDOW *pdumpwin){</w:t>
      </w:r>
    </w:p>
    <w:p w14:paraId="52733DCF" w14:textId="77777777" w:rsidR="005C36FB" w:rsidRPr="008D7462" w:rsidRDefault="005C36FB" w:rsidP="00557BEA">
      <w:pPr>
        <w:spacing w:after="0" w:line="240" w:lineRule="auto"/>
        <w:rPr>
          <w:sz w:val="18"/>
          <w:szCs w:val="18"/>
        </w:rPr>
      </w:pPr>
      <w:r w:rsidRPr="008D7462">
        <w:rPr>
          <w:sz w:val="18"/>
          <w:szCs w:val="18"/>
        </w:rPr>
        <w:tab/>
        <w:t>int result_code;</w:t>
      </w:r>
    </w:p>
    <w:p w14:paraId="2A16FEC0" w14:textId="77777777" w:rsidR="005C36FB" w:rsidRPr="008D7462" w:rsidRDefault="005C36FB" w:rsidP="00557BEA">
      <w:pPr>
        <w:spacing w:after="0" w:line="240" w:lineRule="auto"/>
        <w:rPr>
          <w:sz w:val="18"/>
          <w:szCs w:val="18"/>
        </w:rPr>
      </w:pPr>
      <w:r w:rsidRPr="008D7462">
        <w:rPr>
          <w:sz w:val="18"/>
          <w:szCs w:val="18"/>
        </w:rPr>
        <w:tab/>
        <w:t>TCB * tcb = new TCB;</w:t>
      </w:r>
    </w:p>
    <w:p w14:paraId="4F37C957" w14:textId="77777777" w:rsidR="005C36FB" w:rsidRPr="008D7462" w:rsidRDefault="005C36FB" w:rsidP="00557BEA">
      <w:pPr>
        <w:spacing w:after="0" w:line="240" w:lineRule="auto"/>
        <w:rPr>
          <w:sz w:val="18"/>
          <w:szCs w:val="18"/>
        </w:rPr>
      </w:pPr>
      <w:r w:rsidRPr="008D7462">
        <w:rPr>
          <w:sz w:val="18"/>
          <w:szCs w:val="18"/>
        </w:rPr>
        <w:tab/>
        <w:t>this-&gt;task_counter++;</w:t>
      </w:r>
    </w:p>
    <w:p w14:paraId="2A33F449" w14:textId="77777777" w:rsidR="005C36FB" w:rsidRPr="008D7462" w:rsidRDefault="005C36FB" w:rsidP="00557BEA">
      <w:pPr>
        <w:spacing w:after="0" w:line="240" w:lineRule="auto"/>
        <w:rPr>
          <w:sz w:val="18"/>
          <w:szCs w:val="18"/>
        </w:rPr>
      </w:pPr>
      <w:r w:rsidRPr="008D7462">
        <w:rPr>
          <w:sz w:val="18"/>
          <w:szCs w:val="18"/>
        </w:rPr>
        <w:tab/>
        <w:t>tcb-&gt;thread_win = win;</w:t>
      </w:r>
    </w:p>
    <w:p w14:paraId="262F5AA8" w14:textId="77777777" w:rsidR="005C36FB" w:rsidRPr="008D7462" w:rsidRDefault="005C36FB" w:rsidP="00557BEA">
      <w:pPr>
        <w:spacing w:after="0" w:line="240" w:lineRule="auto"/>
        <w:rPr>
          <w:sz w:val="18"/>
          <w:szCs w:val="18"/>
        </w:rPr>
      </w:pPr>
      <w:r w:rsidRPr="008D7462">
        <w:rPr>
          <w:sz w:val="18"/>
          <w:szCs w:val="18"/>
        </w:rPr>
        <w:tab/>
        <w:t>tcb-&gt;pdumpwin = pdumpwin;</w:t>
      </w:r>
    </w:p>
    <w:p w14:paraId="01B5931C" w14:textId="77777777" w:rsidR="005C36FB" w:rsidRPr="008D7462" w:rsidRDefault="005C36FB" w:rsidP="00557BEA">
      <w:pPr>
        <w:spacing w:after="0" w:line="240" w:lineRule="auto"/>
        <w:rPr>
          <w:sz w:val="18"/>
          <w:szCs w:val="18"/>
        </w:rPr>
      </w:pPr>
      <w:r w:rsidRPr="008D7462">
        <w:rPr>
          <w:sz w:val="18"/>
          <w:szCs w:val="18"/>
        </w:rPr>
        <w:tab/>
        <w:t>write_window(tcb-&gt;thread_win, 13, 1, "Starting Thread.....\n");</w:t>
      </w:r>
    </w:p>
    <w:p w14:paraId="2DD955DD" w14:textId="77777777" w:rsidR="005C36FB" w:rsidRPr="008D7462" w:rsidRDefault="005C36FB" w:rsidP="00557BEA">
      <w:pPr>
        <w:spacing w:after="0" w:line="240" w:lineRule="auto"/>
        <w:rPr>
          <w:sz w:val="18"/>
          <w:szCs w:val="18"/>
        </w:rPr>
      </w:pPr>
      <w:r w:rsidRPr="008D7462">
        <w:rPr>
          <w:sz w:val="18"/>
          <w:szCs w:val="18"/>
        </w:rPr>
        <w:tab/>
        <w:t>tcb-&gt;thread_no = this-&gt;task_counter;</w:t>
      </w:r>
    </w:p>
    <w:p w14:paraId="05BFDE13" w14:textId="77777777" w:rsidR="005C36FB" w:rsidRPr="008D7462" w:rsidRDefault="005C36FB" w:rsidP="00557BEA">
      <w:pPr>
        <w:spacing w:after="0" w:line="240" w:lineRule="auto"/>
        <w:rPr>
          <w:sz w:val="18"/>
          <w:szCs w:val="18"/>
        </w:rPr>
      </w:pPr>
      <w:r w:rsidRPr="008D7462">
        <w:rPr>
          <w:sz w:val="18"/>
          <w:szCs w:val="18"/>
        </w:rPr>
        <w:tab/>
        <w:t>tcb-&gt;name = name;</w:t>
      </w:r>
    </w:p>
    <w:p w14:paraId="2CB740C4" w14:textId="77777777" w:rsidR="005C36FB" w:rsidRPr="008D7462" w:rsidRDefault="005C36FB" w:rsidP="00557BEA">
      <w:pPr>
        <w:spacing w:after="0" w:line="240" w:lineRule="auto"/>
        <w:rPr>
          <w:sz w:val="18"/>
          <w:szCs w:val="18"/>
        </w:rPr>
      </w:pPr>
      <w:r w:rsidRPr="008D7462">
        <w:rPr>
          <w:sz w:val="18"/>
          <w:szCs w:val="18"/>
        </w:rPr>
        <w:tab/>
        <w:t>tcb-&gt;state = READY;</w:t>
      </w:r>
    </w:p>
    <w:p w14:paraId="0D3C6C15" w14:textId="77777777" w:rsidR="005C36FB" w:rsidRPr="008D7462" w:rsidRDefault="005C36FB" w:rsidP="00557BEA">
      <w:pPr>
        <w:spacing w:after="0" w:line="240" w:lineRule="auto"/>
        <w:rPr>
          <w:sz w:val="18"/>
          <w:szCs w:val="18"/>
        </w:rPr>
      </w:pPr>
      <w:r w:rsidRPr="008D7462">
        <w:rPr>
          <w:sz w:val="18"/>
          <w:szCs w:val="18"/>
        </w:rPr>
        <w:tab/>
      </w:r>
    </w:p>
    <w:p w14:paraId="620B230A" w14:textId="77777777" w:rsidR="005C36FB" w:rsidRPr="008D7462" w:rsidRDefault="005C36FB" w:rsidP="00557BEA">
      <w:pPr>
        <w:spacing w:after="0" w:line="240" w:lineRule="auto"/>
        <w:rPr>
          <w:sz w:val="18"/>
          <w:szCs w:val="18"/>
        </w:rPr>
      </w:pPr>
      <w:r w:rsidRPr="008D7462">
        <w:rPr>
          <w:sz w:val="18"/>
          <w:szCs w:val="18"/>
        </w:rPr>
        <w:tab/>
        <w:t xml:space="preserve">tcb-&gt;memhandle = Mem_Mgr.MemAlloc(128, tcb-&gt;name); </w:t>
      </w:r>
    </w:p>
    <w:p w14:paraId="604C266D" w14:textId="77777777" w:rsidR="005C36FB" w:rsidRPr="008D7462" w:rsidRDefault="005C36FB" w:rsidP="00557BEA">
      <w:pPr>
        <w:spacing w:after="0" w:line="240" w:lineRule="auto"/>
        <w:rPr>
          <w:sz w:val="18"/>
          <w:szCs w:val="18"/>
        </w:rPr>
      </w:pPr>
      <w:r w:rsidRPr="008D7462">
        <w:rPr>
          <w:sz w:val="18"/>
          <w:szCs w:val="18"/>
        </w:rPr>
        <w:tab/>
        <w:t>if (tcb-&gt;memhandle == -1){</w:t>
      </w:r>
    </w:p>
    <w:p w14:paraId="646AFDBC"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tcb-&gt;state = BLOCKED; // block if mem alloc fails</w:t>
      </w:r>
    </w:p>
    <w:p w14:paraId="779502D7"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//will cause  seg fault</w:t>
      </w:r>
    </w:p>
    <w:p w14:paraId="2A9AE160" w14:textId="77777777" w:rsidR="005C36FB" w:rsidRPr="008D7462" w:rsidRDefault="005C36FB" w:rsidP="00557BEA">
      <w:pPr>
        <w:spacing w:after="0" w:line="240" w:lineRule="auto"/>
        <w:rPr>
          <w:sz w:val="18"/>
          <w:szCs w:val="18"/>
        </w:rPr>
      </w:pPr>
      <w:r w:rsidRPr="008D7462">
        <w:rPr>
          <w:sz w:val="18"/>
          <w:szCs w:val="18"/>
        </w:rPr>
        <w:tab/>
        <w:t>}</w:t>
      </w:r>
    </w:p>
    <w:p w14:paraId="12C4EFAD" w14:textId="77777777" w:rsidR="005C36FB" w:rsidRPr="008D7462" w:rsidRDefault="005C36FB" w:rsidP="00557BEA">
      <w:pPr>
        <w:spacing w:after="0" w:line="240" w:lineRule="auto"/>
        <w:rPr>
          <w:sz w:val="18"/>
          <w:szCs w:val="18"/>
        </w:rPr>
      </w:pPr>
      <w:r w:rsidRPr="008D7462">
        <w:rPr>
          <w:sz w:val="18"/>
          <w:szCs w:val="18"/>
        </w:rPr>
        <w:tab/>
      </w:r>
    </w:p>
    <w:p w14:paraId="282B847C" w14:textId="77777777" w:rsidR="005C36FB" w:rsidRPr="008D7462" w:rsidRDefault="005C36FB" w:rsidP="00557BEA">
      <w:pPr>
        <w:spacing w:after="0" w:line="240" w:lineRule="auto"/>
        <w:rPr>
          <w:sz w:val="18"/>
          <w:szCs w:val="18"/>
        </w:rPr>
      </w:pPr>
      <w:r w:rsidRPr="008D7462">
        <w:rPr>
          <w:sz w:val="18"/>
          <w:szCs w:val="18"/>
        </w:rPr>
        <w:tab/>
      </w:r>
    </w:p>
    <w:p w14:paraId="28864B36" w14:textId="77777777" w:rsidR="005C36FB" w:rsidRPr="008D7462" w:rsidRDefault="005C36FB" w:rsidP="00557BEA">
      <w:pPr>
        <w:spacing w:after="0" w:line="240" w:lineRule="auto"/>
        <w:rPr>
          <w:sz w:val="18"/>
          <w:szCs w:val="18"/>
        </w:rPr>
      </w:pPr>
      <w:r w:rsidRPr="008D7462">
        <w:rPr>
          <w:sz w:val="18"/>
          <w:szCs w:val="18"/>
        </w:rPr>
        <w:tab/>
        <w:t>// create thread running simple output in its own window</w:t>
      </w:r>
    </w:p>
    <w:p w14:paraId="43001901" w14:textId="77777777" w:rsidR="005C36FB" w:rsidRPr="008D7462" w:rsidRDefault="005C36FB" w:rsidP="00557BEA">
      <w:pPr>
        <w:spacing w:after="0" w:line="240" w:lineRule="auto"/>
        <w:rPr>
          <w:sz w:val="18"/>
          <w:szCs w:val="18"/>
        </w:rPr>
      </w:pPr>
      <w:r w:rsidRPr="008D7462">
        <w:rPr>
          <w:sz w:val="18"/>
          <w:szCs w:val="18"/>
        </w:rPr>
        <w:tab/>
        <w:t>result_code = pthread_create(&amp;tcb-&gt;thread, NULL, perform_simple_output, tcb);</w:t>
      </w:r>
    </w:p>
    <w:p w14:paraId="75CC12A7" w14:textId="77777777" w:rsidR="005C36FB" w:rsidRPr="008D7462" w:rsidRDefault="005C36FB" w:rsidP="00557BEA">
      <w:pPr>
        <w:spacing w:after="0" w:line="240" w:lineRule="auto"/>
        <w:rPr>
          <w:sz w:val="18"/>
          <w:szCs w:val="18"/>
        </w:rPr>
      </w:pPr>
      <w:r w:rsidRPr="008D7462">
        <w:rPr>
          <w:sz w:val="18"/>
          <w:szCs w:val="18"/>
        </w:rPr>
        <w:tab/>
        <w:t xml:space="preserve">assert(!result_code); </w:t>
      </w:r>
      <w:r w:rsidRPr="008D7462">
        <w:rPr>
          <w:sz w:val="18"/>
          <w:szCs w:val="18"/>
        </w:rPr>
        <w:tab/>
      </w:r>
      <w:r w:rsidRPr="008D7462">
        <w:rPr>
          <w:sz w:val="18"/>
          <w:szCs w:val="18"/>
        </w:rPr>
        <w:tab/>
      </w:r>
      <w:r w:rsidRPr="008D7462">
        <w:rPr>
          <w:sz w:val="18"/>
          <w:szCs w:val="18"/>
        </w:rPr>
        <w:tab/>
        <w:t>// if there is any problems with result code. display it and end program.</w:t>
      </w:r>
    </w:p>
    <w:p w14:paraId="30F481F6" w14:textId="77777777" w:rsidR="005C36FB" w:rsidRPr="008D7462" w:rsidRDefault="005C36FB" w:rsidP="00557BEA">
      <w:pPr>
        <w:spacing w:after="0" w:line="240" w:lineRule="auto"/>
        <w:rPr>
          <w:sz w:val="18"/>
          <w:szCs w:val="18"/>
        </w:rPr>
      </w:pPr>
      <w:r w:rsidRPr="008D7462">
        <w:rPr>
          <w:sz w:val="18"/>
          <w:szCs w:val="18"/>
        </w:rPr>
        <w:tab/>
        <w:t>sema_ptable.down();</w:t>
      </w:r>
    </w:p>
    <w:p w14:paraId="2F2A866C" w14:textId="77777777" w:rsidR="005C36FB" w:rsidRPr="008D7462" w:rsidRDefault="005C36FB" w:rsidP="00557BEA">
      <w:pPr>
        <w:spacing w:after="0" w:line="240" w:lineRule="auto"/>
        <w:rPr>
          <w:sz w:val="18"/>
          <w:szCs w:val="18"/>
        </w:rPr>
      </w:pPr>
      <w:r w:rsidRPr="008D7462">
        <w:rPr>
          <w:sz w:val="18"/>
          <w:szCs w:val="18"/>
        </w:rPr>
        <w:tab/>
        <w:t>process_table.Enqueue(tcb);</w:t>
      </w:r>
      <w:r w:rsidRPr="008D7462">
        <w:rPr>
          <w:sz w:val="18"/>
          <w:szCs w:val="18"/>
        </w:rPr>
        <w:tab/>
      </w:r>
      <w:r w:rsidRPr="008D7462">
        <w:rPr>
          <w:sz w:val="18"/>
          <w:szCs w:val="18"/>
        </w:rPr>
        <w:tab/>
        <w:t>// add to process table</w:t>
      </w:r>
    </w:p>
    <w:p w14:paraId="0D739EBA" w14:textId="77777777" w:rsidR="005C36FB" w:rsidRPr="008D7462" w:rsidRDefault="005C36FB" w:rsidP="00557BEA">
      <w:pPr>
        <w:spacing w:after="0" w:line="240" w:lineRule="auto"/>
        <w:rPr>
          <w:sz w:val="18"/>
          <w:szCs w:val="18"/>
        </w:rPr>
      </w:pPr>
      <w:r w:rsidRPr="008D7462">
        <w:rPr>
          <w:sz w:val="18"/>
          <w:szCs w:val="18"/>
        </w:rPr>
        <w:tab/>
        <w:t>sema_ptable.up();</w:t>
      </w:r>
    </w:p>
    <w:p w14:paraId="279CEF9B" w14:textId="77777777" w:rsidR="005C36FB" w:rsidRPr="008D7462" w:rsidRDefault="005C36FB" w:rsidP="00557BEA">
      <w:pPr>
        <w:spacing w:after="0" w:line="240" w:lineRule="auto"/>
        <w:rPr>
          <w:sz w:val="18"/>
          <w:szCs w:val="18"/>
        </w:rPr>
      </w:pPr>
      <w:r w:rsidRPr="008D7462">
        <w:rPr>
          <w:sz w:val="18"/>
          <w:szCs w:val="18"/>
        </w:rPr>
        <w:tab/>
        <w:t>return 0;</w:t>
      </w:r>
    </w:p>
    <w:p w14:paraId="4AA0E353" w14:textId="77777777" w:rsidR="005C36FB" w:rsidRPr="008D7462" w:rsidRDefault="005C36FB" w:rsidP="00557BEA">
      <w:pPr>
        <w:spacing w:after="0" w:line="240" w:lineRule="auto"/>
        <w:rPr>
          <w:sz w:val="18"/>
          <w:szCs w:val="18"/>
        </w:rPr>
      </w:pPr>
      <w:r w:rsidRPr="008D7462">
        <w:rPr>
          <w:sz w:val="18"/>
          <w:szCs w:val="18"/>
        </w:rPr>
        <w:t>} // end of create_task</w:t>
      </w:r>
    </w:p>
    <w:p w14:paraId="193DD513" w14:textId="77777777" w:rsidR="005C36FB" w:rsidRPr="008D7462" w:rsidRDefault="005C36FB" w:rsidP="00557BEA">
      <w:pPr>
        <w:spacing w:after="0" w:line="240" w:lineRule="auto"/>
        <w:rPr>
          <w:sz w:val="18"/>
          <w:szCs w:val="18"/>
        </w:rPr>
      </w:pPr>
    </w:p>
    <w:p w14:paraId="7423FF48" w14:textId="77777777" w:rsidR="005C36FB" w:rsidRPr="008D7462" w:rsidRDefault="005C36FB" w:rsidP="00557BEA">
      <w:pPr>
        <w:spacing w:after="0" w:line="240" w:lineRule="auto"/>
        <w:rPr>
          <w:sz w:val="18"/>
          <w:szCs w:val="18"/>
        </w:rPr>
      </w:pPr>
      <w:r w:rsidRPr="008D7462">
        <w:rPr>
          <w:sz w:val="18"/>
          <w:szCs w:val="18"/>
        </w:rPr>
        <w:t>int scheduler::create_ui_task(WINDOW *pdumpwin, WINDOW *sdumpwin, WINDOW *conwin, WINDOW *logwin, WINDOW * messwin, WINDOW * memwin){</w:t>
      </w:r>
    </w:p>
    <w:p w14:paraId="24057501" w14:textId="77777777" w:rsidR="005C36FB" w:rsidRPr="008D7462" w:rsidRDefault="005C36FB" w:rsidP="00557BEA">
      <w:pPr>
        <w:spacing w:after="0" w:line="240" w:lineRule="auto"/>
        <w:rPr>
          <w:sz w:val="18"/>
          <w:szCs w:val="18"/>
        </w:rPr>
      </w:pPr>
      <w:r w:rsidRPr="008D7462">
        <w:rPr>
          <w:sz w:val="18"/>
          <w:szCs w:val="18"/>
        </w:rPr>
        <w:tab/>
        <w:t>int result_code;</w:t>
      </w:r>
    </w:p>
    <w:p w14:paraId="006666FB" w14:textId="77777777" w:rsidR="005C36FB" w:rsidRPr="008D7462" w:rsidRDefault="005C36FB" w:rsidP="00557BEA">
      <w:pPr>
        <w:spacing w:after="0" w:line="240" w:lineRule="auto"/>
        <w:rPr>
          <w:sz w:val="18"/>
          <w:szCs w:val="18"/>
        </w:rPr>
      </w:pPr>
      <w:r w:rsidRPr="008D7462">
        <w:rPr>
          <w:sz w:val="18"/>
          <w:szCs w:val="18"/>
        </w:rPr>
        <w:tab/>
        <w:t>TCB * tcb = new TCB;</w:t>
      </w:r>
    </w:p>
    <w:p w14:paraId="738966D3" w14:textId="77777777" w:rsidR="005C36FB" w:rsidRPr="008D7462" w:rsidRDefault="005C36FB" w:rsidP="00557BEA">
      <w:pPr>
        <w:spacing w:after="0" w:line="240" w:lineRule="auto"/>
        <w:rPr>
          <w:sz w:val="18"/>
          <w:szCs w:val="18"/>
        </w:rPr>
      </w:pPr>
      <w:r w:rsidRPr="008D7462">
        <w:rPr>
          <w:sz w:val="18"/>
          <w:szCs w:val="18"/>
        </w:rPr>
        <w:tab/>
        <w:t>this-&gt;task_counter++;</w:t>
      </w:r>
    </w:p>
    <w:p w14:paraId="793A9CF8" w14:textId="77777777" w:rsidR="005C36FB" w:rsidRPr="008D7462" w:rsidRDefault="005C36FB" w:rsidP="00557BEA">
      <w:pPr>
        <w:spacing w:after="0" w:line="240" w:lineRule="auto"/>
        <w:rPr>
          <w:sz w:val="18"/>
          <w:szCs w:val="18"/>
        </w:rPr>
      </w:pPr>
      <w:r w:rsidRPr="008D7462">
        <w:rPr>
          <w:sz w:val="18"/>
          <w:szCs w:val="18"/>
        </w:rPr>
        <w:tab/>
        <w:t>tcb-&gt;pdumpwin = pdumpwin;</w:t>
      </w:r>
    </w:p>
    <w:p w14:paraId="58A4C91C" w14:textId="77777777" w:rsidR="005C36FB" w:rsidRPr="008D7462" w:rsidRDefault="005C36FB" w:rsidP="00557BEA">
      <w:pPr>
        <w:spacing w:after="0" w:line="240" w:lineRule="auto"/>
        <w:rPr>
          <w:sz w:val="18"/>
          <w:szCs w:val="18"/>
        </w:rPr>
      </w:pPr>
      <w:r w:rsidRPr="008D7462">
        <w:rPr>
          <w:sz w:val="18"/>
          <w:szCs w:val="18"/>
        </w:rPr>
        <w:lastRenderedPageBreak/>
        <w:tab/>
        <w:t>tcb-&gt;sdumpwin = sdumpwin;</w:t>
      </w:r>
    </w:p>
    <w:p w14:paraId="44C40A1E" w14:textId="77777777" w:rsidR="005C36FB" w:rsidRPr="008D7462" w:rsidRDefault="005C36FB" w:rsidP="00557BEA">
      <w:pPr>
        <w:spacing w:after="0" w:line="240" w:lineRule="auto"/>
        <w:rPr>
          <w:sz w:val="18"/>
          <w:szCs w:val="18"/>
        </w:rPr>
      </w:pPr>
      <w:r w:rsidRPr="008D7462">
        <w:rPr>
          <w:sz w:val="18"/>
          <w:szCs w:val="18"/>
        </w:rPr>
        <w:tab/>
        <w:t>tcb-&gt;conwin = conwin;</w:t>
      </w:r>
    </w:p>
    <w:p w14:paraId="2FC4FDA9" w14:textId="77777777" w:rsidR="005C36FB" w:rsidRPr="008D7462" w:rsidRDefault="005C36FB" w:rsidP="00557BEA">
      <w:pPr>
        <w:spacing w:after="0" w:line="240" w:lineRule="auto"/>
        <w:rPr>
          <w:sz w:val="18"/>
          <w:szCs w:val="18"/>
        </w:rPr>
      </w:pPr>
      <w:r w:rsidRPr="008D7462">
        <w:rPr>
          <w:sz w:val="18"/>
          <w:szCs w:val="18"/>
        </w:rPr>
        <w:tab/>
        <w:t>tcb-&gt;logwin = logwin;</w:t>
      </w:r>
    </w:p>
    <w:p w14:paraId="3344114A" w14:textId="77777777" w:rsidR="005C36FB" w:rsidRPr="008D7462" w:rsidRDefault="005C36FB" w:rsidP="00557BEA">
      <w:pPr>
        <w:spacing w:after="0" w:line="240" w:lineRule="auto"/>
        <w:rPr>
          <w:sz w:val="18"/>
          <w:szCs w:val="18"/>
        </w:rPr>
      </w:pPr>
      <w:r w:rsidRPr="008D7462">
        <w:rPr>
          <w:sz w:val="18"/>
          <w:szCs w:val="18"/>
        </w:rPr>
        <w:tab/>
        <w:t>tcb-&gt;messwin = messwin;</w:t>
      </w:r>
    </w:p>
    <w:p w14:paraId="55581601" w14:textId="77777777" w:rsidR="005C36FB" w:rsidRPr="008D7462" w:rsidRDefault="005C36FB" w:rsidP="00557BEA">
      <w:pPr>
        <w:spacing w:after="0" w:line="240" w:lineRule="auto"/>
        <w:rPr>
          <w:sz w:val="18"/>
          <w:szCs w:val="18"/>
        </w:rPr>
      </w:pPr>
      <w:r w:rsidRPr="008D7462">
        <w:rPr>
          <w:sz w:val="18"/>
          <w:szCs w:val="18"/>
        </w:rPr>
        <w:tab/>
        <w:t>tcb-&gt;memwin = memwin;</w:t>
      </w:r>
    </w:p>
    <w:p w14:paraId="2F510133" w14:textId="77777777" w:rsidR="005C36FB" w:rsidRPr="008D7462" w:rsidRDefault="005C36FB" w:rsidP="00557BEA">
      <w:pPr>
        <w:spacing w:after="0" w:line="240" w:lineRule="auto"/>
        <w:rPr>
          <w:sz w:val="18"/>
          <w:szCs w:val="18"/>
        </w:rPr>
      </w:pPr>
      <w:r w:rsidRPr="008D7462">
        <w:rPr>
          <w:sz w:val="18"/>
          <w:szCs w:val="18"/>
        </w:rPr>
        <w:tab/>
      </w:r>
    </w:p>
    <w:p w14:paraId="51A7DD64" w14:textId="77777777" w:rsidR="005C36FB" w:rsidRPr="008D7462" w:rsidRDefault="005C36FB" w:rsidP="00557BEA">
      <w:pPr>
        <w:spacing w:after="0" w:line="240" w:lineRule="auto"/>
        <w:rPr>
          <w:sz w:val="18"/>
          <w:szCs w:val="18"/>
        </w:rPr>
      </w:pPr>
      <w:r w:rsidRPr="008D7462">
        <w:rPr>
          <w:sz w:val="18"/>
          <w:szCs w:val="18"/>
        </w:rPr>
        <w:tab/>
        <w:t>tcb-&gt;thread_no = this-&gt;task_counter;</w:t>
      </w:r>
    </w:p>
    <w:p w14:paraId="2FE51354" w14:textId="77777777" w:rsidR="005C36FB" w:rsidRPr="008D7462" w:rsidRDefault="005C36FB" w:rsidP="00557BEA">
      <w:pPr>
        <w:spacing w:after="0" w:line="240" w:lineRule="auto"/>
        <w:rPr>
          <w:sz w:val="18"/>
          <w:szCs w:val="18"/>
        </w:rPr>
      </w:pPr>
      <w:r w:rsidRPr="008D7462">
        <w:rPr>
          <w:sz w:val="18"/>
          <w:szCs w:val="18"/>
        </w:rPr>
        <w:tab/>
        <w:t>tcb-&gt;name = (char*) "UI Thread";</w:t>
      </w:r>
    </w:p>
    <w:p w14:paraId="02235ABB" w14:textId="77777777" w:rsidR="005C36FB" w:rsidRPr="008D7462" w:rsidRDefault="005C36FB" w:rsidP="00557BEA">
      <w:pPr>
        <w:spacing w:after="0" w:line="240" w:lineRule="auto"/>
        <w:rPr>
          <w:sz w:val="18"/>
          <w:szCs w:val="18"/>
        </w:rPr>
      </w:pPr>
      <w:r w:rsidRPr="008D7462">
        <w:rPr>
          <w:sz w:val="18"/>
          <w:szCs w:val="18"/>
        </w:rPr>
        <w:tab/>
        <w:t>tcb-&gt;state = READY;</w:t>
      </w:r>
    </w:p>
    <w:p w14:paraId="215C69EA" w14:textId="77777777" w:rsidR="005C36FB" w:rsidRPr="008D7462" w:rsidRDefault="005C36FB" w:rsidP="00557BEA">
      <w:pPr>
        <w:spacing w:after="0" w:line="240" w:lineRule="auto"/>
        <w:rPr>
          <w:sz w:val="18"/>
          <w:szCs w:val="18"/>
        </w:rPr>
      </w:pPr>
      <w:r w:rsidRPr="008D7462">
        <w:rPr>
          <w:sz w:val="18"/>
          <w:szCs w:val="18"/>
        </w:rPr>
        <w:tab/>
      </w:r>
    </w:p>
    <w:p w14:paraId="7157EF67" w14:textId="77777777" w:rsidR="005C36FB" w:rsidRPr="008D7462" w:rsidRDefault="005C36FB" w:rsidP="00557BEA">
      <w:pPr>
        <w:spacing w:after="0" w:line="240" w:lineRule="auto"/>
        <w:rPr>
          <w:sz w:val="18"/>
          <w:szCs w:val="18"/>
        </w:rPr>
      </w:pPr>
      <w:r w:rsidRPr="008D7462">
        <w:rPr>
          <w:sz w:val="18"/>
          <w:szCs w:val="18"/>
        </w:rPr>
        <w:tab/>
        <w:t>// get memory</w:t>
      </w:r>
    </w:p>
    <w:p w14:paraId="55883881" w14:textId="77777777" w:rsidR="005C36FB" w:rsidRPr="008D7462" w:rsidRDefault="005C36FB" w:rsidP="00557BEA">
      <w:pPr>
        <w:spacing w:after="0" w:line="240" w:lineRule="auto"/>
        <w:rPr>
          <w:sz w:val="18"/>
          <w:szCs w:val="18"/>
        </w:rPr>
      </w:pPr>
      <w:r w:rsidRPr="008D7462">
        <w:rPr>
          <w:sz w:val="18"/>
          <w:szCs w:val="18"/>
        </w:rPr>
        <w:tab/>
        <w:t>char buff[256];</w:t>
      </w:r>
    </w:p>
    <w:p w14:paraId="65EC90E4" w14:textId="77777777" w:rsidR="005C36FB" w:rsidRPr="008D7462" w:rsidRDefault="005C36FB" w:rsidP="00557BEA">
      <w:pPr>
        <w:spacing w:after="0" w:line="240" w:lineRule="auto"/>
        <w:rPr>
          <w:sz w:val="18"/>
          <w:szCs w:val="18"/>
        </w:rPr>
      </w:pPr>
      <w:r w:rsidRPr="008D7462">
        <w:rPr>
          <w:sz w:val="18"/>
          <w:szCs w:val="18"/>
        </w:rPr>
        <w:tab/>
        <w:t>tcb-&gt;memhandle = Mem_Mgr.MemAlloc(128, tcb-&gt;name);  // ask for 128 bits</w:t>
      </w:r>
    </w:p>
    <w:p w14:paraId="3F7F6779" w14:textId="77777777" w:rsidR="005C36FB" w:rsidRPr="008D7462" w:rsidRDefault="005C36FB" w:rsidP="00557BEA">
      <w:pPr>
        <w:spacing w:after="0" w:line="240" w:lineRule="auto"/>
        <w:rPr>
          <w:sz w:val="18"/>
          <w:szCs w:val="18"/>
        </w:rPr>
      </w:pPr>
      <w:r w:rsidRPr="008D7462">
        <w:rPr>
          <w:sz w:val="18"/>
          <w:szCs w:val="18"/>
        </w:rPr>
        <w:tab/>
        <w:t>if (tcb-&gt;memhandle == -1){</w:t>
      </w:r>
    </w:p>
    <w:p w14:paraId="15B17556"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tcb-&gt;state = BLOCKED; // block if mem alloc fails</w:t>
      </w:r>
    </w:p>
    <w:p w14:paraId="53EF18B1"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will cause seg fault</w:t>
      </w:r>
    </w:p>
    <w:p w14:paraId="16931DD6" w14:textId="77777777" w:rsidR="005C36FB" w:rsidRPr="008D7462" w:rsidRDefault="005C36FB" w:rsidP="00557BEA">
      <w:pPr>
        <w:spacing w:after="0" w:line="240" w:lineRule="auto"/>
        <w:rPr>
          <w:sz w:val="18"/>
          <w:szCs w:val="18"/>
        </w:rPr>
      </w:pPr>
      <w:r w:rsidRPr="008D7462">
        <w:rPr>
          <w:sz w:val="18"/>
          <w:szCs w:val="18"/>
        </w:rPr>
        <w:tab/>
        <w:t>}</w:t>
      </w:r>
    </w:p>
    <w:p w14:paraId="24EC64EC" w14:textId="77777777" w:rsidR="005C36FB" w:rsidRPr="008D7462" w:rsidRDefault="005C36FB" w:rsidP="00557BEA">
      <w:pPr>
        <w:spacing w:after="0" w:line="240" w:lineRule="auto"/>
        <w:rPr>
          <w:sz w:val="18"/>
          <w:szCs w:val="18"/>
        </w:rPr>
      </w:pPr>
      <w:r w:rsidRPr="008D7462">
        <w:rPr>
          <w:sz w:val="18"/>
          <w:szCs w:val="18"/>
        </w:rPr>
        <w:tab/>
      </w:r>
    </w:p>
    <w:p w14:paraId="1BE884D5" w14:textId="77777777" w:rsidR="005C36FB" w:rsidRPr="008D7462" w:rsidRDefault="005C36FB" w:rsidP="00557BEA">
      <w:pPr>
        <w:spacing w:after="0" w:line="240" w:lineRule="auto"/>
        <w:rPr>
          <w:sz w:val="18"/>
          <w:szCs w:val="18"/>
        </w:rPr>
      </w:pPr>
      <w:r w:rsidRPr="008D7462">
        <w:rPr>
          <w:sz w:val="18"/>
          <w:szCs w:val="18"/>
        </w:rPr>
        <w:tab/>
        <w:t>// create thread ui loop</w:t>
      </w:r>
    </w:p>
    <w:p w14:paraId="423CA3B7" w14:textId="77777777" w:rsidR="005C36FB" w:rsidRPr="008D7462" w:rsidRDefault="005C36FB" w:rsidP="00557BEA">
      <w:pPr>
        <w:spacing w:after="0" w:line="240" w:lineRule="auto"/>
        <w:rPr>
          <w:sz w:val="18"/>
          <w:szCs w:val="18"/>
        </w:rPr>
      </w:pPr>
      <w:r w:rsidRPr="008D7462">
        <w:rPr>
          <w:sz w:val="18"/>
          <w:szCs w:val="18"/>
        </w:rPr>
        <w:tab/>
        <w:t>result_code = pthread_create(&amp;tcb-&gt;thread, NULL, ui_loop, tcb);</w:t>
      </w:r>
    </w:p>
    <w:p w14:paraId="2B617022" w14:textId="77777777" w:rsidR="005C36FB" w:rsidRPr="008D7462" w:rsidRDefault="005C36FB" w:rsidP="00557BEA">
      <w:pPr>
        <w:spacing w:after="0" w:line="240" w:lineRule="auto"/>
        <w:rPr>
          <w:sz w:val="18"/>
          <w:szCs w:val="18"/>
        </w:rPr>
      </w:pPr>
      <w:r w:rsidRPr="008D7462">
        <w:rPr>
          <w:sz w:val="18"/>
          <w:szCs w:val="18"/>
        </w:rPr>
        <w:tab/>
        <w:t xml:space="preserve">assert(!result_code); </w:t>
      </w:r>
      <w:r w:rsidRPr="008D7462">
        <w:rPr>
          <w:sz w:val="18"/>
          <w:szCs w:val="18"/>
        </w:rPr>
        <w:tab/>
      </w:r>
      <w:r w:rsidRPr="008D7462">
        <w:rPr>
          <w:sz w:val="18"/>
          <w:szCs w:val="18"/>
        </w:rPr>
        <w:tab/>
      </w:r>
      <w:r w:rsidRPr="008D7462">
        <w:rPr>
          <w:sz w:val="18"/>
          <w:szCs w:val="18"/>
        </w:rPr>
        <w:tab/>
        <w:t>// if there is any problems with result code. display it and end program.</w:t>
      </w:r>
    </w:p>
    <w:p w14:paraId="54179B39" w14:textId="77777777" w:rsidR="005C36FB" w:rsidRPr="008D7462" w:rsidRDefault="005C36FB" w:rsidP="00557BEA">
      <w:pPr>
        <w:spacing w:after="0" w:line="240" w:lineRule="auto"/>
        <w:rPr>
          <w:sz w:val="18"/>
          <w:szCs w:val="18"/>
        </w:rPr>
      </w:pPr>
      <w:r w:rsidRPr="008D7462">
        <w:rPr>
          <w:sz w:val="18"/>
          <w:szCs w:val="18"/>
        </w:rPr>
        <w:tab/>
        <w:t>sema_ptable.down();</w:t>
      </w:r>
    </w:p>
    <w:p w14:paraId="28AAAF80" w14:textId="77777777" w:rsidR="005C36FB" w:rsidRPr="008D7462" w:rsidRDefault="005C36FB" w:rsidP="00557BEA">
      <w:pPr>
        <w:spacing w:after="0" w:line="240" w:lineRule="auto"/>
        <w:rPr>
          <w:sz w:val="18"/>
          <w:szCs w:val="18"/>
        </w:rPr>
      </w:pPr>
      <w:r w:rsidRPr="008D7462">
        <w:rPr>
          <w:sz w:val="18"/>
          <w:szCs w:val="18"/>
        </w:rPr>
        <w:tab/>
        <w:t>process_table.Enqueue(tcb);</w:t>
      </w:r>
      <w:r w:rsidRPr="008D7462">
        <w:rPr>
          <w:sz w:val="18"/>
          <w:szCs w:val="18"/>
        </w:rPr>
        <w:tab/>
      </w:r>
      <w:r w:rsidRPr="008D7462">
        <w:rPr>
          <w:sz w:val="18"/>
          <w:szCs w:val="18"/>
        </w:rPr>
        <w:tab/>
        <w:t>// add to process table</w:t>
      </w:r>
    </w:p>
    <w:p w14:paraId="371B9A84" w14:textId="77777777" w:rsidR="005C36FB" w:rsidRPr="008D7462" w:rsidRDefault="005C36FB" w:rsidP="00557BEA">
      <w:pPr>
        <w:spacing w:after="0" w:line="240" w:lineRule="auto"/>
        <w:rPr>
          <w:sz w:val="18"/>
          <w:szCs w:val="18"/>
        </w:rPr>
      </w:pPr>
      <w:r w:rsidRPr="008D7462">
        <w:rPr>
          <w:sz w:val="18"/>
          <w:szCs w:val="18"/>
        </w:rPr>
        <w:tab/>
        <w:t>sema_ptable.up();</w:t>
      </w:r>
    </w:p>
    <w:p w14:paraId="39038BB3" w14:textId="77777777" w:rsidR="005C36FB" w:rsidRPr="008D7462" w:rsidRDefault="005C36FB" w:rsidP="00557BEA">
      <w:pPr>
        <w:spacing w:after="0" w:line="240" w:lineRule="auto"/>
        <w:rPr>
          <w:sz w:val="18"/>
          <w:szCs w:val="18"/>
        </w:rPr>
      </w:pPr>
      <w:r w:rsidRPr="008D7462">
        <w:rPr>
          <w:sz w:val="18"/>
          <w:szCs w:val="18"/>
        </w:rPr>
        <w:tab/>
        <w:t>return 0;</w:t>
      </w:r>
    </w:p>
    <w:p w14:paraId="58133262" w14:textId="77777777" w:rsidR="005C36FB" w:rsidRPr="008D7462" w:rsidRDefault="005C36FB" w:rsidP="00557BEA">
      <w:pPr>
        <w:spacing w:after="0" w:line="240" w:lineRule="auto"/>
        <w:rPr>
          <w:sz w:val="18"/>
          <w:szCs w:val="18"/>
        </w:rPr>
      </w:pPr>
      <w:r w:rsidRPr="008D7462">
        <w:rPr>
          <w:sz w:val="18"/>
          <w:szCs w:val="18"/>
        </w:rPr>
        <w:t>}</w:t>
      </w:r>
    </w:p>
    <w:p w14:paraId="7380CA11" w14:textId="77777777" w:rsidR="005C36FB" w:rsidRPr="008D7462" w:rsidRDefault="005C36FB" w:rsidP="00557BEA">
      <w:pPr>
        <w:spacing w:after="0" w:line="240" w:lineRule="auto"/>
        <w:rPr>
          <w:sz w:val="18"/>
          <w:szCs w:val="18"/>
        </w:rPr>
      </w:pPr>
      <w:r w:rsidRPr="008D7462">
        <w:rPr>
          <w:sz w:val="18"/>
          <w:szCs w:val="18"/>
        </w:rPr>
        <w:t>scheduler::scheduler(){</w:t>
      </w:r>
    </w:p>
    <w:p w14:paraId="2ED4E0AB" w14:textId="77777777" w:rsidR="005C36FB" w:rsidRPr="008D7462" w:rsidRDefault="005C36FB" w:rsidP="00557BEA">
      <w:pPr>
        <w:spacing w:after="0" w:line="240" w:lineRule="auto"/>
        <w:rPr>
          <w:sz w:val="18"/>
          <w:szCs w:val="18"/>
        </w:rPr>
      </w:pPr>
      <w:r w:rsidRPr="008D7462">
        <w:rPr>
          <w:sz w:val="18"/>
          <w:szCs w:val="18"/>
        </w:rPr>
        <w:tab/>
        <w:t>task_counter = 0;</w:t>
      </w:r>
    </w:p>
    <w:p w14:paraId="37BBC894" w14:textId="77777777" w:rsidR="005C36FB" w:rsidRPr="008D7462" w:rsidRDefault="005C36FB" w:rsidP="00557BEA">
      <w:pPr>
        <w:spacing w:after="0" w:line="240" w:lineRule="auto"/>
        <w:rPr>
          <w:sz w:val="18"/>
          <w:szCs w:val="18"/>
        </w:rPr>
      </w:pPr>
      <w:r w:rsidRPr="008D7462">
        <w:rPr>
          <w:sz w:val="18"/>
          <w:szCs w:val="18"/>
        </w:rPr>
        <w:t>}</w:t>
      </w:r>
    </w:p>
    <w:p w14:paraId="3A0AA20B" w14:textId="77777777" w:rsidR="005C36FB" w:rsidRPr="008D7462" w:rsidRDefault="005C36FB" w:rsidP="00557BEA">
      <w:pPr>
        <w:spacing w:after="0" w:line="240" w:lineRule="auto"/>
        <w:rPr>
          <w:sz w:val="18"/>
          <w:szCs w:val="18"/>
        </w:rPr>
      </w:pPr>
    </w:p>
    <w:p w14:paraId="44F75663" w14:textId="77777777" w:rsidR="005C36FB" w:rsidRPr="008D7462" w:rsidRDefault="005C36FB" w:rsidP="00557BEA">
      <w:pPr>
        <w:spacing w:after="0" w:line="240" w:lineRule="auto"/>
        <w:rPr>
          <w:sz w:val="18"/>
          <w:szCs w:val="18"/>
        </w:rPr>
      </w:pPr>
      <w:r w:rsidRPr="008D7462">
        <w:rPr>
          <w:sz w:val="18"/>
          <w:szCs w:val="18"/>
        </w:rPr>
        <w:t>bool scheduler::destroy_task(int tasknumber) {</w:t>
      </w:r>
    </w:p>
    <w:p w14:paraId="5FB9FE5D" w14:textId="77777777" w:rsidR="005C36FB" w:rsidRPr="008D7462" w:rsidRDefault="005C36FB" w:rsidP="00557BEA">
      <w:pPr>
        <w:spacing w:after="0" w:line="240" w:lineRule="auto"/>
        <w:rPr>
          <w:sz w:val="18"/>
          <w:szCs w:val="18"/>
        </w:rPr>
      </w:pPr>
      <w:r w:rsidRPr="008D7462">
        <w:rPr>
          <w:sz w:val="18"/>
          <w:szCs w:val="18"/>
        </w:rPr>
        <w:tab/>
        <w:t>bool flag = false;</w:t>
      </w:r>
    </w:p>
    <w:p w14:paraId="7D600CEC" w14:textId="77777777" w:rsidR="005C36FB" w:rsidRPr="008D7462" w:rsidRDefault="005C36FB" w:rsidP="00557BEA">
      <w:pPr>
        <w:spacing w:after="0" w:line="240" w:lineRule="auto"/>
        <w:rPr>
          <w:sz w:val="18"/>
          <w:szCs w:val="18"/>
        </w:rPr>
      </w:pPr>
      <w:r w:rsidRPr="008D7462">
        <w:rPr>
          <w:sz w:val="18"/>
          <w:szCs w:val="18"/>
        </w:rPr>
        <w:tab/>
        <w:t>sema_ptable.down();</w:t>
      </w:r>
    </w:p>
    <w:p w14:paraId="68DCC373" w14:textId="77777777" w:rsidR="005C36FB" w:rsidRPr="008D7462" w:rsidRDefault="005C36FB" w:rsidP="00557BEA">
      <w:pPr>
        <w:spacing w:after="0" w:line="240" w:lineRule="auto"/>
        <w:rPr>
          <w:sz w:val="18"/>
          <w:szCs w:val="18"/>
        </w:rPr>
      </w:pPr>
      <w:r w:rsidRPr="008D7462">
        <w:rPr>
          <w:sz w:val="18"/>
          <w:szCs w:val="18"/>
        </w:rPr>
        <w:tab/>
        <w:t>for( int i =0; i &lt; process_table.qSize(); i++){</w:t>
      </w:r>
    </w:p>
    <w:p w14:paraId="78430D9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if (!process_table.isEmpty()){</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this block searches Q for a specific process</w:t>
      </w:r>
    </w:p>
    <w:p w14:paraId="3F6D022B"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TCB *tcb = process_table.Dequeue();</w:t>
      </w:r>
    </w:p>
    <w:p w14:paraId="53F8FAF8"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process_table.Enqueue(tcb);</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if it is found kill signal is changed</w:t>
      </w:r>
    </w:p>
    <w:p w14:paraId="11C0E3A6"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2FEA0BD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(tcb-&gt;thread_no == tasknumber){</w:t>
      </w:r>
    </w:p>
    <w:p w14:paraId="40D4AA8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 (tcb-&gt;kill_signal == 0){</w:t>
      </w:r>
      <w:r w:rsidRPr="008D7462">
        <w:rPr>
          <w:sz w:val="18"/>
          <w:szCs w:val="18"/>
        </w:rPr>
        <w:tab/>
      </w:r>
      <w:r w:rsidRPr="008D7462">
        <w:rPr>
          <w:sz w:val="18"/>
          <w:szCs w:val="18"/>
        </w:rPr>
        <w:tab/>
      </w:r>
      <w:r w:rsidRPr="008D7462">
        <w:rPr>
          <w:sz w:val="18"/>
          <w:szCs w:val="18"/>
        </w:rPr>
        <w:tab/>
        <w:t>// other processes are added back to Q</w:t>
      </w:r>
    </w:p>
    <w:p w14:paraId="399E7660"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tcb-&gt;kill_signal = 1;</w:t>
      </w:r>
      <w:r w:rsidRPr="008D7462">
        <w:rPr>
          <w:sz w:val="18"/>
          <w:szCs w:val="18"/>
        </w:rPr>
        <w:tab/>
      </w:r>
    </w:p>
    <w:p w14:paraId="0F301459"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flag = true;</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2895B2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}else {</w:t>
      </w:r>
      <w:r w:rsidRPr="008D7462">
        <w:rPr>
          <w:sz w:val="18"/>
          <w:szCs w:val="18"/>
        </w:rPr>
        <w:tab/>
      </w:r>
      <w:r w:rsidRPr="008D7462">
        <w:rPr>
          <w:sz w:val="18"/>
          <w:szCs w:val="18"/>
        </w:rPr>
        <w:tab/>
        <w:t xml:space="preserve">//already killed. </w:t>
      </w:r>
      <w:r w:rsidRPr="008D7462">
        <w:rPr>
          <w:sz w:val="18"/>
          <w:szCs w:val="18"/>
        </w:rPr>
        <w:tab/>
      </w:r>
    </w:p>
    <w:p w14:paraId="2A7A78DA"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//return 0;</w:t>
      </w:r>
    </w:p>
    <w:p w14:paraId="377B17F1"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 end else</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08523CBD"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 // end if</w:t>
      </w:r>
    </w:p>
    <w:p w14:paraId="55F0DD60"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 end if</w:t>
      </w:r>
    </w:p>
    <w:p w14:paraId="146986FE" w14:textId="77777777" w:rsidR="005C36FB" w:rsidRPr="008D7462" w:rsidRDefault="005C36FB" w:rsidP="00557BEA">
      <w:pPr>
        <w:spacing w:after="0" w:line="240" w:lineRule="auto"/>
        <w:rPr>
          <w:sz w:val="18"/>
          <w:szCs w:val="18"/>
        </w:rPr>
      </w:pPr>
      <w:r w:rsidRPr="008D7462">
        <w:rPr>
          <w:sz w:val="18"/>
          <w:szCs w:val="18"/>
        </w:rPr>
        <w:tab/>
        <w:t>} // end for</w:t>
      </w:r>
    </w:p>
    <w:p w14:paraId="2F6C6CF5" w14:textId="77777777" w:rsidR="005C36FB" w:rsidRPr="008D7462" w:rsidRDefault="005C36FB" w:rsidP="00557BEA">
      <w:pPr>
        <w:spacing w:after="0" w:line="240" w:lineRule="auto"/>
        <w:rPr>
          <w:sz w:val="18"/>
          <w:szCs w:val="18"/>
        </w:rPr>
      </w:pPr>
      <w:r w:rsidRPr="008D7462">
        <w:rPr>
          <w:sz w:val="18"/>
          <w:szCs w:val="18"/>
        </w:rPr>
        <w:tab/>
        <w:t>sema_ptable.up();</w:t>
      </w:r>
    </w:p>
    <w:p w14:paraId="6D9CACB2" w14:textId="77777777" w:rsidR="005C36FB" w:rsidRPr="008D7462" w:rsidRDefault="005C36FB" w:rsidP="00557BEA">
      <w:pPr>
        <w:spacing w:after="0" w:line="240" w:lineRule="auto"/>
        <w:rPr>
          <w:sz w:val="18"/>
          <w:szCs w:val="18"/>
        </w:rPr>
      </w:pPr>
      <w:r w:rsidRPr="008D7462">
        <w:rPr>
          <w:sz w:val="18"/>
          <w:szCs w:val="18"/>
        </w:rPr>
        <w:tab/>
        <w:t>return flag;</w:t>
      </w:r>
    </w:p>
    <w:p w14:paraId="2E9A239F" w14:textId="77777777" w:rsidR="005C36FB" w:rsidRPr="008D7462" w:rsidRDefault="005C36FB" w:rsidP="00557BEA">
      <w:pPr>
        <w:spacing w:after="0" w:line="240" w:lineRule="auto"/>
        <w:rPr>
          <w:sz w:val="18"/>
          <w:szCs w:val="18"/>
        </w:rPr>
      </w:pPr>
      <w:r w:rsidRPr="008D7462">
        <w:rPr>
          <w:sz w:val="18"/>
          <w:szCs w:val="18"/>
        </w:rPr>
        <w:t>} // end of destroy_task</w:t>
      </w:r>
    </w:p>
    <w:p w14:paraId="6A556772" w14:textId="77777777" w:rsidR="005C36FB" w:rsidRPr="008D7462" w:rsidRDefault="005C36FB" w:rsidP="00557BEA">
      <w:pPr>
        <w:spacing w:after="0" w:line="240" w:lineRule="auto"/>
        <w:rPr>
          <w:sz w:val="18"/>
          <w:szCs w:val="18"/>
        </w:rPr>
      </w:pPr>
    </w:p>
    <w:p w14:paraId="696E74B3" w14:textId="77777777" w:rsidR="005C36FB" w:rsidRPr="008D7462" w:rsidRDefault="005C36FB" w:rsidP="00557BEA">
      <w:pPr>
        <w:spacing w:after="0" w:line="240" w:lineRule="auto"/>
        <w:rPr>
          <w:sz w:val="18"/>
          <w:szCs w:val="18"/>
        </w:rPr>
      </w:pPr>
      <w:r w:rsidRPr="008D7462">
        <w:rPr>
          <w:sz w:val="18"/>
          <w:szCs w:val="18"/>
        </w:rPr>
        <w:t>void scheduler::yield() { // Give scheduler the option to change state to ready or to continue running</w:t>
      </w:r>
    </w:p>
    <w:p w14:paraId="4D7FF3A2" w14:textId="77777777" w:rsidR="005C36FB" w:rsidRPr="008D7462" w:rsidRDefault="005C36FB" w:rsidP="00557BEA">
      <w:pPr>
        <w:spacing w:after="0" w:line="240" w:lineRule="auto"/>
        <w:rPr>
          <w:sz w:val="18"/>
          <w:szCs w:val="18"/>
        </w:rPr>
      </w:pPr>
      <w:r w:rsidRPr="008D7462">
        <w:rPr>
          <w:sz w:val="18"/>
          <w:szCs w:val="18"/>
        </w:rPr>
        <w:tab/>
        <w:t>sema_ptable.down();</w:t>
      </w:r>
    </w:p>
    <w:p w14:paraId="40B26A50" w14:textId="77777777" w:rsidR="005C36FB" w:rsidRPr="008D7462" w:rsidRDefault="005C36FB" w:rsidP="00557BEA">
      <w:pPr>
        <w:spacing w:after="0" w:line="240" w:lineRule="auto"/>
        <w:rPr>
          <w:sz w:val="18"/>
          <w:szCs w:val="18"/>
        </w:rPr>
      </w:pPr>
      <w:r w:rsidRPr="008D7462">
        <w:rPr>
          <w:sz w:val="18"/>
          <w:szCs w:val="18"/>
        </w:rPr>
        <w:tab/>
        <w:t>// Change current thread state to READY.</w:t>
      </w:r>
    </w:p>
    <w:p w14:paraId="17A55E73" w14:textId="77777777" w:rsidR="005C36FB" w:rsidRPr="008D7462" w:rsidRDefault="005C36FB" w:rsidP="00557BEA">
      <w:pPr>
        <w:spacing w:after="0" w:line="240" w:lineRule="auto"/>
        <w:rPr>
          <w:sz w:val="18"/>
          <w:szCs w:val="18"/>
        </w:rPr>
      </w:pPr>
      <w:r w:rsidRPr="008D7462">
        <w:rPr>
          <w:sz w:val="18"/>
          <w:szCs w:val="18"/>
        </w:rPr>
        <w:lastRenderedPageBreak/>
        <w:tab/>
        <w:t>TCB * tcb = process_table.Dequeue();</w:t>
      </w:r>
    </w:p>
    <w:p w14:paraId="3E251E05" w14:textId="77777777" w:rsidR="005C36FB" w:rsidRPr="008D7462" w:rsidRDefault="005C36FB" w:rsidP="00557BEA">
      <w:pPr>
        <w:spacing w:after="0" w:line="240" w:lineRule="auto"/>
        <w:rPr>
          <w:sz w:val="18"/>
          <w:szCs w:val="18"/>
        </w:rPr>
      </w:pPr>
      <w:r w:rsidRPr="008D7462">
        <w:rPr>
          <w:sz w:val="18"/>
          <w:szCs w:val="18"/>
        </w:rPr>
        <w:tab/>
        <w:t>if (tcb-&gt;state != DEAD){ //dont ready if yielding after death</w:t>
      </w:r>
    </w:p>
    <w:p w14:paraId="30FD8128"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tcb-&gt;state = READY;</w:t>
      </w:r>
    </w:p>
    <w:p w14:paraId="08509F1F" w14:textId="77777777" w:rsidR="005C36FB" w:rsidRPr="008D7462" w:rsidRDefault="005C36FB" w:rsidP="00557BEA">
      <w:pPr>
        <w:spacing w:after="0" w:line="240" w:lineRule="auto"/>
        <w:rPr>
          <w:sz w:val="18"/>
          <w:szCs w:val="18"/>
        </w:rPr>
      </w:pPr>
      <w:r w:rsidRPr="008D7462">
        <w:rPr>
          <w:sz w:val="18"/>
          <w:szCs w:val="18"/>
        </w:rPr>
        <w:tab/>
        <w:t>}</w:t>
      </w:r>
    </w:p>
    <w:p w14:paraId="17F51599" w14:textId="77777777" w:rsidR="005C36FB" w:rsidRPr="008D7462" w:rsidRDefault="005C36FB" w:rsidP="00557BEA">
      <w:pPr>
        <w:spacing w:after="0" w:line="240" w:lineRule="auto"/>
        <w:rPr>
          <w:sz w:val="18"/>
          <w:szCs w:val="18"/>
        </w:rPr>
      </w:pPr>
      <w:r w:rsidRPr="008D7462">
        <w:rPr>
          <w:sz w:val="18"/>
          <w:szCs w:val="18"/>
        </w:rPr>
        <w:tab/>
        <w:t>process_table.Enqueue(tcb);</w:t>
      </w:r>
    </w:p>
    <w:p w14:paraId="304A3DF0" w14:textId="77777777" w:rsidR="005C36FB" w:rsidRPr="008D7462" w:rsidRDefault="005C36FB" w:rsidP="00557BEA">
      <w:pPr>
        <w:spacing w:after="0" w:line="240" w:lineRule="auto"/>
        <w:rPr>
          <w:sz w:val="18"/>
          <w:szCs w:val="18"/>
        </w:rPr>
      </w:pPr>
      <w:r w:rsidRPr="008D7462">
        <w:rPr>
          <w:sz w:val="18"/>
          <w:szCs w:val="18"/>
        </w:rPr>
        <w:tab/>
      </w:r>
    </w:p>
    <w:p w14:paraId="2B36F23C" w14:textId="77777777" w:rsidR="005C36FB" w:rsidRPr="008D7462" w:rsidRDefault="005C36FB" w:rsidP="00557BEA">
      <w:pPr>
        <w:spacing w:after="0" w:line="240" w:lineRule="auto"/>
        <w:rPr>
          <w:sz w:val="18"/>
          <w:szCs w:val="18"/>
        </w:rPr>
      </w:pPr>
      <w:r w:rsidRPr="008D7462">
        <w:rPr>
          <w:sz w:val="18"/>
          <w:szCs w:val="18"/>
        </w:rPr>
        <w:tab/>
        <w:t>// Find a thread that is READY.</w:t>
      </w:r>
    </w:p>
    <w:p w14:paraId="75F7BDA9" w14:textId="77777777" w:rsidR="005C36FB" w:rsidRPr="008D7462" w:rsidRDefault="005C36FB" w:rsidP="00557BEA">
      <w:pPr>
        <w:spacing w:after="0" w:line="240" w:lineRule="auto"/>
        <w:rPr>
          <w:sz w:val="18"/>
          <w:szCs w:val="18"/>
        </w:rPr>
      </w:pPr>
      <w:r w:rsidRPr="008D7462">
        <w:rPr>
          <w:sz w:val="18"/>
          <w:szCs w:val="18"/>
        </w:rPr>
        <w:tab/>
        <w:t>tcb = process_table.Dequeue();</w:t>
      </w:r>
    </w:p>
    <w:p w14:paraId="3C3402BE" w14:textId="77777777" w:rsidR="005C36FB" w:rsidRPr="008D7462" w:rsidRDefault="005C36FB" w:rsidP="00557BEA">
      <w:pPr>
        <w:spacing w:after="0" w:line="240" w:lineRule="auto"/>
        <w:rPr>
          <w:sz w:val="18"/>
          <w:szCs w:val="18"/>
        </w:rPr>
      </w:pPr>
      <w:r w:rsidRPr="008D7462">
        <w:rPr>
          <w:sz w:val="18"/>
          <w:szCs w:val="18"/>
        </w:rPr>
        <w:tab/>
        <w:t>while (tcb-&gt;state != READY){ // might get stuck here?</w:t>
      </w:r>
    </w:p>
    <w:p w14:paraId="325A00BA"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process_table.Enqueue(tcb);</w:t>
      </w:r>
    </w:p>
    <w:p w14:paraId="41DAA0E8"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 process_table.Dequeue();</w:t>
      </w:r>
    </w:p>
    <w:p w14:paraId="7B5BCD1A" w14:textId="77777777" w:rsidR="005C36FB" w:rsidRPr="008D7462" w:rsidRDefault="005C36FB" w:rsidP="00557BEA">
      <w:pPr>
        <w:spacing w:after="0" w:line="240" w:lineRule="auto"/>
        <w:rPr>
          <w:sz w:val="18"/>
          <w:szCs w:val="18"/>
        </w:rPr>
      </w:pPr>
      <w:r w:rsidRPr="008D7462">
        <w:rPr>
          <w:sz w:val="18"/>
          <w:szCs w:val="18"/>
        </w:rPr>
        <w:tab/>
        <w:t>}</w:t>
      </w:r>
    </w:p>
    <w:p w14:paraId="0BD86312" w14:textId="77777777" w:rsidR="005C36FB" w:rsidRPr="008D7462" w:rsidRDefault="005C36FB" w:rsidP="00557BEA">
      <w:pPr>
        <w:spacing w:after="0" w:line="240" w:lineRule="auto"/>
        <w:rPr>
          <w:sz w:val="18"/>
          <w:szCs w:val="18"/>
        </w:rPr>
      </w:pPr>
      <w:r w:rsidRPr="008D7462">
        <w:rPr>
          <w:sz w:val="18"/>
          <w:szCs w:val="18"/>
        </w:rPr>
        <w:tab/>
      </w:r>
    </w:p>
    <w:p w14:paraId="075D7080" w14:textId="77777777" w:rsidR="005C36FB" w:rsidRPr="008D7462" w:rsidRDefault="005C36FB" w:rsidP="00557BEA">
      <w:pPr>
        <w:spacing w:after="0" w:line="240" w:lineRule="auto"/>
        <w:rPr>
          <w:sz w:val="18"/>
          <w:szCs w:val="18"/>
        </w:rPr>
      </w:pPr>
      <w:r w:rsidRPr="008D7462">
        <w:rPr>
          <w:sz w:val="18"/>
          <w:szCs w:val="18"/>
        </w:rPr>
        <w:tab/>
        <w:t>tcb-&gt;state = RUNNING;</w:t>
      </w:r>
    </w:p>
    <w:p w14:paraId="26B19281" w14:textId="77777777" w:rsidR="005C36FB" w:rsidRPr="008D7462" w:rsidRDefault="005C36FB" w:rsidP="00557BEA">
      <w:pPr>
        <w:spacing w:after="0" w:line="240" w:lineRule="auto"/>
        <w:rPr>
          <w:sz w:val="18"/>
          <w:szCs w:val="18"/>
        </w:rPr>
      </w:pPr>
      <w:r w:rsidRPr="008D7462">
        <w:rPr>
          <w:sz w:val="18"/>
          <w:szCs w:val="18"/>
        </w:rPr>
        <w:tab/>
        <w:t>process_table.Enqueue(tcb);</w:t>
      </w:r>
    </w:p>
    <w:p w14:paraId="054E1497" w14:textId="77777777" w:rsidR="005C36FB" w:rsidRPr="008D7462" w:rsidRDefault="005C36FB" w:rsidP="00557BEA">
      <w:pPr>
        <w:spacing w:after="0" w:line="240" w:lineRule="auto"/>
        <w:rPr>
          <w:sz w:val="18"/>
          <w:szCs w:val="18"/>
        </w:rPr>
      </w:pPr>
      <w:r w:rsidRPr="008D7462">
        <w:rPr>
          <w:sz w:val="18"/>
          <w:szCs w:val="18"/>
        </w:rPr>
        <w:tab/>
      </w:r>
    </w:p>
    <w:p w14:paraId="1F78A166" w14:textId="77777777" w:rsidR="005C36FB" w:rsidRPr="008D7462" w:rsidRDefault="005C36FB" w:rsidP="00557BEA">
      <w:pPr>
        <w:spacing w:after="0" w:line="240" w:lineRule="auto"/>
        <w:rPr>
          <w:sz w:val="18"/>
          <w:szCs w:val="18"/>
        </w:rPr>
      </w:pPr>
      <w:r w:rsidRPr="008D7462">
        <w:rPr>
          <w:sz w:val="18"/>
          <w:szCs w:val="18"/>
        </w:rPr>
        <w:tab/>
        <w:t>// Shuffle the queue to put runnning thread back at front of queue.</w:t>
      </w:r>
    </w:p>
    <w:p w14:paraId="71D496E6" w14:textId="77777777" w:rsidR="005C36FB" w:rsidRPr="008D7462" w:rsidRDefault="005C36FB" w:rsidP="00557BEA">
      <w:pPr>
        <w:spacing w:after="0" w:line="240" w:lineRule="auto"/>
        <w:rPr>
          <w:sz w:val="18"/>
          <w:szCs w:val="18"/>
        </w:rPr>
      </w:pPr>
      <w:r w:rsidRPr="008D7462">
        <w:rPr>
          <w:sz w:val="18"/>
          <w:szCs w:val="18"/>
        </w:rPr>
        <w:tab/>
        <w:t>for (int i = 0; i &lt; (process_table.qSize() - 1); i++){</w:t>
      </w:r>
    </w:p>
    <w:p w14:paraId="03ADF563"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 process_table.Dequeue();</w:t>
      </w:r>
    </w:p>
    <w:p w14:paraId="43AB85F2"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process_table.Enqueue(tcb);</w:t>
      </w:r>
    </w:p>
    <w:p w14:paraId="263E6A7C" w14:textId="77777777" w:rsidR="005C36FB" w:rsidRPr="008D7462" w:rsidRDefault="005C36FB" w:rsidP="00557BEA">
      <w:pPr>
        <w:spacing w:after="0" w:line="240" w:lineRule="auto"/>
        <w:rPr>
          <w:sz w:val="18"/>
          <w:szCs w:val="18"/>
        </w:rPr>
      </w:pPr>
      <w:r w:rsidRPr="008D7462">
        <w:rPr>
          <w:sz w:val="18"/>
          <w:szCs w:val="18"/>
        </w:rPr>
        <w:tab/>
        <w:t>}</w:t>
      </w:r>
    </w:p>
    <w:p w14:paraId="4387DB28" w14:textId="77777777" w:rsidR="005C36FB" w:rsidRPr="008D7462" w:rsidRDefault="005C36FB" w:rsidP="00557BEA">
      <w:pPr>
        <w:spacing w:after="0" w:line="240" w:lineRule="auto"/>
        <w:rPr>
          <w:sz w:val="18"/>
          <w:szCs w:val="18"/>
        </w:rPr>
      </w:pPr>
      <w:r w:rsidRPr="008D7462">
        <w:rPr>
          <w:sz w:val="18"/>
          <w:szCs w:val="18"/>
        </w:rPr>
        <w:t>sema_ptable.up();</w:t>
      </w:r>
    </w:p>
    <w:p w14:paraId="4DEF6BA4" w14:textId="77777777" w:rsidR="005C36FB" w:rsidRPr="008D7462" w:rsidRDefault="005C36FB" w:rsidP="00557BEA">
      <w:pPr>
        <w:spacing w:after="0" w:line="240" w:lineRule="auto"/>
        <w:rPr>
          <w:sz w:val="18"/>
          <w:szCs w:val="18"/>
        </w:rPr>
      </w:pPr>
      <w:r w:rsidRPr="008D7462">
        <w:rPr>
          <w:sz w:val="18"/>
          <w:szCs w:val="18"/>
        </w:rPr>
        <w:t>}</w:t>
      </w:r>
    </w:p>
    <w:p w14:paraId="750151CF" w14:textId="77777777" w:rsidR="005C36FB" w:rsidRPr="008D7462" w:rsidRDefault="005C36FB" w:rsidP="00557BEA">
      <w:pPr>
        <w:spacing w:after="0" w:line="240" w:lineRule="auto"/>
        <w:rPr>
          <w:sz w:val="18"/>
          <w:szCs w:val="18"/>
        </w:rPr>
      </w:pPr>
    </w:p>
    <w:p w14:paraId="4EAC6D3B" w14:textId="77777777" w:rsidR="005C36FB" w:rsidRPr="008D7462" w:rsidRDefault="005C36FB" w:rsidP="00557BEA">
      <w:pPr>
        <w:spacing w:after="0" w:line="240" w:lineRule="auto"/>
        <w:rPr>
          <w:sz w:val="18"/>
          <w:szCs w:val="18"/>
        </w:rPr>
      </w:pPr>
      <w:r w:rsidRPr="008D7462">
        <w:rPr>
          <w:sz w:val="18"/>
          <w:szCs w:val="18"/>
        </w:rPr>
        <w:t>void scheduler::run(){</w:t>
      </w:r>
    </w:p>
    <w:p w14:paraId="47E7542A" w14:textId="77777777" w:rsidR="005C36FB" w:rsidRPr="008D7462" w:rsidRDefault="005C36FB" w:rsidP="00557BEA">
      <w:pPr>
        <w:spacing w:after="0" w:line="240" w:lineRule="auto"/>
        <w:rPr>
          <w:sz w:val="18"/>
          <w:szCs w:val="18"/>
        </w:rPr>
      </w:pPr>
      <w:r w:rsidRPr="008D7462">
        <w:rPr>
          <w:sz w:val="18"/>
          <w:szCs w:val="18"/>
        </w:rPr>
        <w:tab/>
        <w:t>sema_ptable.down();</w:t>
      </w:r>
    </w:p>
    <w:p w14:paraId="1094A009" w14:textId="77777777" w:rsidR="005C36FB" w:rsidRPr="008D7462" w:rsidRDefault="005C36FB" w:rsidP="00557BEA">
      <w:pPr>
        <w:spacing w:after="0" w:line="240" w:lineRule="auto"/>
        <w:rPr>
          <w:sz w:val="18"/>
          <w:szCs w:val="18"/>
        </w:rPr>
      </w:pPr>
      <w:r w:rsidRPr="008D7462">
        <w:rPr>
          <w:sz w:val="18"/>
          <w:szCs w:val="18"/>
        </w:rPr>
        <w:tab/>
        <w:t>TCB *tcb = process_table.Dequeue();</w:t>
      </w:r>
    </w:p>
    <w:p w14:paraId="30CC2567" w14:textId="77777777" w:rsidR="005C36FB" w:rsidRPr="008D7462" w:rsidRDefault="005C36FB" w:rsidP="00557BEA">
      <w:pPr>
        <w:spacing w:after="0" w:line="240" w:lineRule="auto"/>
        <w:rPr>
          <w:sz w:val="18"/>
          <w:szCs w:val="18"/>
        </w:rPr>
      </w:pPr>
      <w:r w:rsidRPr="008D7462">
        <w:rPr>
          <w:sz w:val="18"/>
          <w:szCs w:val="18"/>
        </w:rPr>
        <w:tab/>
        <w:t>tcb-&gt;state = RUNNING;</w:t>
      </w:r>
    </w:p>
    <w:p w14:paraId="22C3B9BC" w14:textId="77777777" w:rsidR="005C36FB" w:rsidRPr="008D7462" w:rsidRDefault="005C36FB" w:rsidP="00557BEA">
      <w:pPr>
        <w:spacing w:after="0" w:line="240" w:lineRule="auto"/>
        <w:rPr>
          <w:sz w:val="18"/>
          <w:szCs w:val="18"/>
        </w:rPr>
      </w:pPr>
      <w:r w:rsidRPr="008D7462">
        <w:rPr>
          <w:sz w:val="18"/>
          <w:szCs w:val="18"/>
        </w:rPr>
        <w:tab/>
        <w:t>process_table.Enqueue(tcb);</w:t>
      </w:r>
    </w:p>
    <w:p w14:paraId="49B9288E" w14:textId="77777777" w:rsidR="005C36FB" w:rsidRPr="008D7462" w:rsidRDefault="005C36FB" w:rsidP="00557BEA">
      <w:pPr>
        <w:spacing w:after="0" w:line="240" w:lineRule="auto"/>
        <w:rPr>
          <w:sz w:val="18"/>
          <w:szCs w:val="18"/>
        </w:rPr>
      </w:pPr>
      <w:r w:rsidRPr="008D7462">
        <w:rPr>
          <w:sz w:val="18"/>
          <w:szCs w:val="18"/>
        </w:rPr>
        <w:tab/>
      </w:r>
    </w:p>
    <w:p w14:paraId="5F559F75" w14:textId="77777777" w:rsidR="005C36FB" w:rsidRPr="008D7462" w:rsidRDefault="005C36FB" w:rsidP="00557BEA">
      <w:pPr>
        <w:spacing w:after="0" w:line="240" w:lineRule="auto"/>
        <w:rPr>
          <w:sz w:val="18"/>
          <w:szCs w:val="18"/>
        </w:rPr>
      </w:pPr>
      <w:r w:rsidRPr="008D7462">
        <w:rPr>
          <w:sz w:val="18"/>
          <w:szCs w:val="18"/>
        </w:rPr>
        <w:tab/>
        <w:t>// Shuffle the queue to put runnning thread back at front of queue.</w:t>
      </w:r>
    </w:p>
    <w:p w14:paraId="72D33D78" w14:textId="77777777" w:rsidR="005C36FB" w:rsidRPr="008D7462" w:rsidRDefault="005C36FB" w:rsidP="00557BEA">
      <w:pPr>
        <w:spacing w:after="0" w:line="240" w:lineRule="auto"/>
        <w:rPr>
          <w:sz w:val="18"/>
          <w:szCs w:val="18"/>
        </w:rPr>
      </w:pPr>
      <w:r w:rsidRPr="008D7462">
        <w:rPr>
          <w:sz w:val="18"/>
          <w:szCs w:val="18"/>
        </w:rPr>
        <w:tab/>
        <w:t>for (int i = 0; i &lt; (process_table.qSize() - 1); i++){</w:t>
      </w:r>
    </w:p>
    <w:p w14:paraId="2CEA0900"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 process_table.Dequeue();</w:t>
      </w:r>
    </w:p>
    <w:p w14:paraId="296807C3"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process_table.Enqueue(tcb);</w:t>
      </w:r>
    </w:p>
    <w:p w14:paraId="16FE979D" w14:textId="77777777" w:rsidR="005C36FB" w:rsidRPr="008D7462" w:rsidRDefault="005C36FB" w:rsidP="00557BEA">
      <w:pPr>
        <w:spacing w:after="0" w:line="240" w:lineRule="auto"/>
        <w:rPr>
          <w:sz w:val="18"/>
          <w:szCs w:val="18"/>
        </w:rPr>
      </w:pPr>
      <w:r w:rsidRPr="008D7462">
        <w:rPr>
          <w:sz w:val="18"/>
          <w:szCs w:val="18"/>
        </w:rPr>
        <w:tab/>
        <w:t>}</w:t>
      </w:r>
    </w:p>
    <w:p w14:paraId="400B185C" w14:textId="77777777" w:rsidR="005C36FB" w:rsidRPr="008D7462" w:rsidRDefault="005C36FB" w:rsidP="00557BEA">
      <w:pPr>
        <w:spacing w:after="0" w:line="240" w:lineRule="auto"/>
        <w:rPr>
          <w:sz w:val="18"/>
          <w:szCs w:val="18"/>
        </w:rPr>
      </w:pPr>
      <w:r w:rsidRPr="008D7462">
        <w:rPr>
          <w:sz w:val="18"/>
          <w:szCs w:val="18"/>
        </w:rPr>
        <w:tab/>
        <w:t>sema_ptable.up();</w:t>
      </w:r>
    </w:p>
    <w:p w14:paraId="04B24F5A" w14:textId="77777777" w:rsidR="005C36FB" w:rsidRPr="008D7462" w:rsidRDefault="005C36FB" w:rsidP="00557BEA">
      <w:pPr>
        <w:spacing w:after="0" w:line="240" w:lineRule="auto"/>
        <w:rPr>
          <w:sz w:val="18"/>
          <w:szCs w:val="18"/>
        </w:rPr>
      </w:pPr>
      <w:r w:rsidRPr="008D7462">
        <w:rPr>
          <w:sz w:val="18"/>
          <w:szCs w:val="18"/>
        </w:rPr>
        <w:t>}</w:t>
      </w:r>
    </w:p>
    <w:p w14:paraId="479ADF93" w14:textId="77777777" w:rsidR="005C36FB" w:rsidRPr="008D7462" w:rsidRDefault="005C36FB" w:rsidP="00557BEA">
      <w:pPr>
        <w:spacing w:after="0" w:line="240" w:lineRule="auto"/>
        <w:rPr>
          <w:sz w:val="18"/>
          <w:szCs w:val="18"/>
        </w:rPr>
      </w:pPr>
    </w:p>
    <w:p w14:paraId="1B7FE6DE" w14:textId="77777777" w:rsidR="005C36FB" w:rsidRPr="008D7462" w:rsidRDefault="005C36FB" w:rsidP="00557BEA">
      <w:pPr>
        <w:spacing w:after="0" w:line="240" w:lineRule="auto"/>
        <w:rPr>
          <w:sz w:val="18"/>
          <w:szCs w:val="18"/>
        </w:rPr>
      </w:pPr>
      <w:r w:rsidRPr="008D7462">
        <w:rPr>
          <w:sz w:val="18"/>
          <w:szCs w:val="18"/>
        </w:rPr>
        <w:t>void scheduler::pause(){</w:t>
      </w:r>
    </w:p>
    <w:p w14:paraId="14C88BAC" w14:textId="77777777" w:rsidR="005C36FB" w:rsidRPr="008D7462" w:rsidRDefault="005C36FB" w:rsidP="00557BEA">
      <w:pPr>
        <w:spacing w:after="0" w:line="240" w:lineRule="auto"/>
        <w:rPr>
          <w:sz w:val="18"/>
          <w:szCs w:val="18"/>
        </w:rPr>
      </w:pPr>
      <w:r w:rsidRPr="008D7462">
        <w:rPr>
          <w:sz w:val="18"/>
          <w:szCs w:val="18"/>
        </w:rPr>
        <w:tab/>
        <w:t>sema_ptable.down();</w:t>
      </w:r>
    </w:p>
    <w:p w14:paraId="6CA301B9" w14:textId="77777777" w:rsidR="005C36FB" w:rsidRPr="008D7462" w:rsidRDefault="005C36FB" w:rsidP="00557BEA">
      <w:pPr>
        <w:spacing w:after="0" w:line="240" w:lineRule="auto"/>
        <w:rPr>
          <w:sz w:val="18"/>
          <w:szCs w:val="18"/>
        </w:rPr>
      </w:pPr>
      <w:r w:rsidRPr="008D7462">
        <w:rPr>
          <w:sz w:val="18"/>
          <w:szCs w:val="18"/>
        </w:rPr>
        <w:tab/>
        <w:t>for (int i = 0; i &lt; (process_table.qSize()); i++){</w:t>
      </w:r>
    </w:p>
    <w:p w14:paraId="448617E8"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 tcb = process_table.Dequeue();</w:t>
      </w:r>
    </w:p>
    <w:p w14:paraId="6750094D"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tcb-&gt;pause_state = tcb-&gt;state;</w:t>
      </w:r>
    </w:p>
    <w:p w14:paraId="0481D001"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tcb-&gt;state = BLOCKED;</w:t>
      </w:r>
    </w:p>
    <w:p w14:paraId="0315619A"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process_table.Enqueue(tcb);</w:t>
      </w:r>
    </w:p>
    <w:p w14:paraId="664DFD00" w14:textId="77777777" w:rsidR="005C36FB" w:rsidRPr="008D7462" w:rsidRDefault="005C36FB" w:rsidP="00557BEA">
      <w:pPr>
        <w:spacing w:after="0" w:line="240" w:lineRule="auto"/>
        <w:rPr>
          <w:sz w:val="18"/>
          <w:szCs w:val="18"/>
        </w:rPr>
      </w:pPr>
      <w:r w:rsidRPr="008D7462">
        <w:rPr>
          <w:sz w:val="18"/>
          <w:szCs w:val="18"/>
        </w:rPr>
        <w:tab/>
        <w:t>}</w:t>
      </w:r>
    </w:p>
    <w:p w14:paraId="58EFE1B6" w14:textId="77777777" w:rsidR="005C36FB" w:rsidRPr="008D7462" w:rsidRDefault="005C36FB" w:rsidP="00557BEA">
      <w:pPr>
        <w:spacing w:after="0" w:line="240" w:lineRule="auto"/>
        <w:rPr>
          <w:sz w:val="18"/>
          <w:szCs w:val="18"/>
        </w:rPr>
      </w:pPr>
      <w:r w:rsidRPr="008D7462">
        <w:rPr>
          <w:sz w:val="18"/>
          <w:szCs w:val="18"/>
        </w:rPr>
        <w:tab/>
        <w:t>sema_ptable.up();</w:t>
      </w:r>
    </w:p>
    <w:p w14:paraId="05B2E580" w14:textId="77777777" w:rsidR="005C36FB" w:rsidRPr="008D7462" w:rsidRDefault="005C36FB" w:rsidP="00557BEA">
      <w:pPr>
        <w:spacing w:after="0" w:line="240" w:lineRule="auto"/>
        <w:rPr>
          <w:sz w:val="18"/>
          <w:szCs w:val="18"/>
        </w:rPr>
      </w:pPr>
      <w:r w:rsidRPr="008D7462">
        <w:rPr>
          <w:sz w:val="18"/>
          <w:szCs w:val="18"/>
        </w:rPr>
        <w:t>}</w:t>
      </w:r>
    </w:p>
    <w:p w14:paraId="3B1B25EF" w14:textId="77777777" w:rsidR="005C36FB" w:rsidRPr="008D7462" w:rsidRDefault="005C36FB" w:rsidP="00557BEA">
      <w:pPr>
        <w:spacing w:after="0" w:line="240" w:lineRule="auto"/>
        <w:rPr>
          <w:sz w:val="18"/>
          <w:szCs w:val="18"/>
        </w:rPr>
      </w:pPr>
    </w:p>
    <w:p w14:paraId="1B8B11C6" w14:textId="77777777" w:rsidR="005C36FB" w:rsidRPr="008D7462" w:rsidRDefault="005C36FB" w:rsidP="00557BEA">
      <w:pPr>
        <w:spacing w:after="0" w:line="240" w:lineRule="auto"/>
        <w:rPr>
          <w:sz w:val="18"/>
          <w:szCs w:val="18"/>
        </w:rPr>
      </w:pPr>
      <w:r w:rsidRPr="008D7462">
        <w:rPr>
          <w:sz w:val="18"/>
          <w:szCs w:val="18"/>
        </w:rPr>
        <w:t>void scheduler::unpause(){</w:t>
      </w:r>
    </w:p>
    <w:p w14:paraId="4135AB80" w14:textId="77777777" w:rsidR="005C36FB" w:rsidRPr="008D7462" w:rsidRDefault="005C36FB" w:rsidP="00557BEA">
      <w:pPr>
        <w:spacing w:after="0" w:line="240" w:lineRule="auto"/>
        <w:rPr>
          <w:sz w:val="18"/>
          <w:szCs w:val="18"/>
        </w:rPr>
      </w:pPr>
      <w:r w:rsidRPr="008D7462">
        <w:rPr>
          <w:sz w:val="18"/>
          <w:szCs w:val="18"/>
        </w:rPr>
        <w:tab/>
        <w:t>sema_ptable.down();</w:t>
      </w:r>
    </w:p>
    <w:p w14:paraId="43012DC8" w14:textId="77777777" w:rsidR="005C36FB" w:rsidRPr="008D7462" w:rsidRDefault="005C36FB" w:rsidP="00557BEA">
      <w:pPr>
        <w:spacing w:after="0" w:line="240" w:lineRule="auto"/>
        <w:rPr>
          <w:sz w:val="18"/>
          <w:szCs w:val="18"/>
        </w:rPr>
      </w:pPr>
      <w:r w:rsidRPr="008D7462">
        <w:rPr>
          <w:sz w:val="18"/>
          <w:szCs w:val="18"/>
        </w:rPr>
        <w:tab/>
        <w:t>for (int i = 0; i &lt; (process_table.qSize()); i++){</w:t>
      </w:r>
    </w:p>
    <w:p w14:paraId="1F463B28"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 * tcb = process_table.Dequeue();</w:t>
      </w:r>
    </w:p>
    <w:p w14:paraId="64583DC7"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if (tcb-&gt;state != DEAD){</w:t>
      </w:r>
    </w:p>
    <w:p w14:paraId="2846E9BD"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tcb-&gt;state = tcb-&gt;pause_state;</w:t>
      </w:r>
    </w:p>
    <w:p w14:paraId="4381C77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w:t>
      </w:r>
    </w:p>
    <w:p w14:paraId="64CDBE80"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p>
    <w:p w14:paraId="44121D06"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process_table.Enqueue(tcb);</w:t>
      </w:r>
    </w:p>
    <w:p w14:paraId="05F057EF" w14:textId="77777777" w:rsidR="005C36FB" w:rsidRPr="008D7462" w:rsidRDefault="005C36FB" w:rsidP="00557BEA">
      <w:pPr>
        <w:spacing w:after="0" w:line="240" w:lineRule="auto"/>
        <w:rPr>
          <w:sz w:val="18"/>
          <w:szCs w:val="18"/>
        </w:rPr>
      </w:pPr>
      <w:r w:rsidRPr="008D7462">
        <w:rPr>
          <w:sz w:val="18"/>
          <w:szCs w:val="18"/>
        </w:rPr>
        <w:lastRenderedPageBreak/>
        <w:tab/>
        <w:t>}</w:t>
      </w:r>
    </w:p>
    <w:p w14:paraId="1209287E" w14:textId="706A1CC0" w:rsidR="005C36FB" w:rsidRPr="008D7462" w:rsidRDefault="005C36FB" w:rsidP="00557BEA">
      <w:pPr>
        <w:spacing w:after="0" w:line="240" w:lineRule="auto"/>
        <w:rPr>
          <w:sz w:val="18"/>
          <w:szCs w:val="18"/>
        </w:rPr>
      </w:pPr>
      <w:r w:rsidRPr="008D7462">
        <w:rPr>
          <w:sz w:val="18"/>
          <w:szCs w:val="18"/>
        </w:rPr>
        <w:tab/>
        <w:t>sema_ptable.up();</w:t>
      </w:r>
    </w:p>
    <w:p w14:paraId="39C2480C" w14:textId="77777777" w:rsidR="002571E1" w:rsidRPr="008D7462" w:rsidRDefault="002571E1"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06112949" w14:textId="33C8CF37" w:rsidR="007E0223" w:rsidRPr="008D7462" w:rsidRDefault="00BD6F37" w:rsidP="00557BEA">
      <w:pPr>
        <w:pStyle w:val="Heading3"/>
        <w:spacing w:before="0" w:line="240" w:lineRule="auto"/>
        <w:rPr>
          <w:sz w:val="18"/>
          <w:szCs w:val="18"/>
        </w:rPr>
      </w:pPr>
      <w:bookmarkStart w:id="14" w:name="_Toc5658255"/>
      <w:r w:rsidRPr="008D7462">
        <w:rPr>
          <w:sz w:val="18"/>
          <w:szCs w:val="18"/>
        </w:rPr>
        <w:lastRenderedPageBreak/>
        <w:t>ipc.h</w:t>
      </w:r>
      <w:bookmarkEnd w:id="14"/>
    </w:p>
    <w:p w14:paraId="103255AC" w14:textId="77777777" w:rsidR="005C36FB" w:rsidRPr="008D7462" w:rsidRDefault="005C36FB" w:rsidP="00557BEA">
      <w:pPr>
        <w:spacing w:after="0" w:line="240" w:lineRule="auto"/>
        <w:rPr>
          <w:sz w:val="18"/>
          <w:szCs w:val="18"/>
        </w:rPr>
      </w:pPr>
      <w:r w:rsidRPr="008D7462">
        <w:rPr>
          <w:sz w:val="18"/>
          <w:szCs w:val="18"/>
        </w:rPr>
        <w:t>/*==================================================================================|</w:t>
      </w:r>
    </w:p>
    <w:p w14:paraId="760D6440" w14:textId="77777777" w:rsidR="005C36FB" w:rsidRPr="008D7462" w:rsidRDefault="005C36FB" w:rsidP="00557BEA">
      <w:pPr>
        <w:spacing w:after="0" w:line="240" w:lineRule="auto"/>
        <w:rPr>
          <w:sz w:val="18"/>
          <w:szCs w:val="18"/>
        </w:rPr>
      </w:pPr>
      <w:r w:rsidRPr="008D7462">
        <w:rPr>
          <w:sz w:val="18"/>
          <w:szCs w:val="18"/>
        </w:rPr>
        <w:t>|    Assignment:</w:t>
      </w:r>
      <w:r w:rsidRPr="008D7462">
        <w:rPr>
          <w:sz w:val="18"/>
          <w:szCs w:val="18"/>
        </w:rPr>
        <w:tab/>
        <w:t>Ultima 2.0 Phase 3</w:t>
      </w:r>
    </w:p>
    <w:p w14:paraId="7ACBD100" w14:textId="77777777" w:rsidR="005C36FB" w:rsidRPr="008D7462" w:rsidRDefault="005C36FB" w:rsidP="00557BEA">
      <w:pPr>
        <w:spacing w:after="0" w:line="240" w:lineRule="auto"/>
        <w:rPr>
          <w:sz w:val="18"/>
          <w:szCs w:val="18"/>
        </w:rPr>
      </w:pPr>
      <w:r w:rsidRPr="008D7462">
        <w:rPr>
          <w:sz w:val="18"/>
          <w:szCs w:val="18"/>
        </w:rPr>
        <w:t>|     File Name:</w:t>
      </w:r>
      <w:r w:rsidRPr="008D7462">
        <w:rPr>
          <w:sz w:val="18"/>
          <w:szCs w:val="18"/>
        </w:rPr>
        <w:tab/>
        <w:t>ipc.h</w:t>
      </w:r>
    </w:p>
    <w:p w14:paraId="781DE09C" w14:textId="77777777" w:rsidR="005C36FB" w:rsidRPr="008D7462" w:rsidRDefault="005C36FB" w:rsidP="00557BEA">
      <w:pPr>
        <w:spacing w:after="0" w:line="240" w:lineRule="auto"/>
        <w:rPr>
          <w:sz w:val="18"/>
          <w:szCs w:val="18"/>
        </w:rPr>
      </w:pPr>
      <w:r w:rsidRPr="008D7462">
        <w:rPr>
          <w:sz w:val="18"/>
          <w:szCs w:val="18"/>
        </w:rPr>
        <w:t xml:space="preserve">|  Dependencies: </w:t>
      </w:r>
      <w:r w:rsidRPr="008D7462">
        <w:rPr>
          <w:sz w:val="18"/>
          <w:szCs w:val="18"/>
        </w:rPr>
        <w:tab/>
        <w:t>none</w:t>
      </w:r>
    </w:p>
    <w:p w14:paraId="2D3ECB5E" w14:textId="77777777" w:rsidR="005C36FB" w:rsidRPr="008D7462" w:rsidRDefault="005C36FB"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5D0C9104" w14:textId="77777777" w:rsidR="005C36FB" w:rsidRPr="008D7462" w:rsidRDefault="005C36FB" w:rsidP="00557BEA">
      <w:pPr>
        <w:spacing w:after="0" w:line="240" w:lineRule="auto"/>
        <w:rPr>
          <w:sz w:val="18"/>
          <w:szCs w:val="18"/>
        </w:rPr>
      </w:pPr>
      <w:r w:rsidRPr="008D7462">
        <w:rPr>
          <w:sz w:val="18"/>
          <w:szCs w:val="18"/>
        </w:rPr>
        <w:t xml:space="preserve">|      Language: </w:t>
      </w:r>
      <w:r w:rsidRPr="008D7462">
        <w:rPr>
          <w:sz w:val="18"/>
          <w:szCs w:val="18"/>
        </w:rPr>
        <w:tab/>
        <w:t>C++</w:t>
      </w:r>
    </w:p>
    <w:p w14:paraId="46242550" w14:textId="77777777" w:rsidR="005C36FB" w:rsidRPr="008D7462" w:rsidRDefault="005C36FB" w:rsidP="00557BEA">
      <w:pPr>
        <w:spacing w:after="0" w:line="240" w:lineRule="auto"/>
        <w:rPr>
          <w:sz w:val="18"/>
          <w:szCs w:val="18"/>
        </w:rPr>
      </w:pPr>
      <w:r w:rsidRPr="008D7462">
        <w:rPr>
          <w:sz w:val="18"/>
          <w:szCs w:val="18"/>
        </w:rPr>
        <w:t xml:space="preserve">|      Compiler: </w:t>
      </w:r>
      <w:r w:rsidRPr="008D7462">
        <w:rPr>
          <w:sz w:val="18"/>
          <w:szCs w:val="18"/>
        </w:rPr>
        <w:tab/>
        <w:t>G++</w:t>
      </w:r>
    </w:p>
    <w:p w14:paraId="73B84640" w14:textId="77777777" w:rsidR="005C36FB" w:rsidRPr="008D7462" w:rsidRDefault="005C36FB"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7F6BFD6E" w14:textId="77777777" w:rsidR="005C36FB" w:rsidRPr="008D7462" w:rsidRDefault="005C36FB"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6CE672A6" w14:textId="77777777" w:rsidR="005C36FB" w:rsidRPr="008D7462" w:rsidRDefault="005C36FB" w:rsidP="00557BEA">
      <w:pPr>
        <w:spacing w:after="0" w:line="240" w:lineRule="auto"/>
        <w:rPr>
          <w:sz w:val="18"/>
          <w:szCs w:val="18"/>
        </w:rPr>
      </w:pPr>
      <w:r w:rsidRPr="008D7462">
        <w:rPr>
          <w:sz w:val="18"/>
          <w:szCs w:val="18"/>
        </w:rPr>
        <w:t xml:space="preserve">|  Date Created: </w:t>
      </w:r>
      <w:r w:rsidRPr="008D7462">
        <w:rPr>
          <w:sz w:val="18"/>
          <w:szCs w:val="18"/>
        </w:rPr>
        <w:tab/>
        <w:t>3/3/2019</w:t>
      </w:r>
    </w:p>
    <w:p w14:paraId="5FC936B9" w14:textId="77777777" w:rsidR="005C36FB" w:rsidRPr="008D7462" w:rsidRDefault="005C36FB" w:rsidP="00557BEA">
      <w:pPr>
        <w:spacing w:after="0" w:line="240" w:lineRule="auto"/>
        <w:rPr>
          <w:sz w:val="18"/>
          <w:szCs w:val="18"/>
        </w:rPr>
      </w:pPr>
      <w:r w:rsidRPr="008D7462">
        <w:rPr>
          <w:sz w:val="18"/>
          <w:szCs w:val="18"/>
        </w:rPr>
        <w:t>|  Last Updated:</w:t>
      </w:r>
      <w:r w:rsidRPr="008D7462">
        <w:rPr>
          <w:sz w:val="18"/>
          <w:szCs w:val="18"/>
        </w:rPr>
        <w:tab/>
        <w:t>3/18/2019</w:t>
      </w:r>
    </w:p>
    <w:p w14:paraId="4545511E" w14:textId="77777777" w:rsidR="005C36FB" w:rsidRPr="008D7462" w:rsidRDefault="005C36FB" w:rsidP="00557BEA">
      <w:pPr>
        <w:spacing w:after="0" w:line="240" w:lineRule="auto"/>
        <w:rPr>
          <w:sz w:val="18"/>
          <w:szCs w:val="18"/>
        </w:rPr>
      </w:pPr>
      <w:r w:rsidRPr="008D7462">
        <w:rPr>
          <w:sz w:val="18"/>
          <w:szCs w:val="18"/>
        </w:rPr>
        <w:t xml:space="preserve">|      Due Date: </w:t>
      </w:r>
      <w:r w:rsidRPr="008D7462">
        <w:rPr>
          <w:sz w:val="18"/>
          <w:szCs w:val="18"/>
        </w:rPr>
        <w:tab/>
        <w:t>4/08/2019</w:t>
      </w:r>
    </w:p>
    <w:p w14:paraId="0F45B3AF" w14:textId="77777777" w:rsidR="005C36FB" w:rsidRPr="008D7462" w:rsidRDefault="005C36FB" w:rsidP="00557BEA">
      <w:pPr>
        <w:spacing w:after="0" w:line="240" w:lineRule="auto"/>
        <w:rPr>
          <w:sz w:val="18"/>
          <w:szCs w:val="18"/>
        </w:rPr>
      </w:pPr>
      <w:r w:rsidRPr="008D7462">
        <w:rPr>
          <w:sz w:val="18"/>
          <w:szCs w:val="18"/>
        </w:rPr>
        <w:t>|==================================================================================|</w:t>
      </w:r>
    </w:p>
    <w:p w14:paraId="000AF481" w14:textId="77777777" w:rsidR="005C36FB" w:rsidRPr="008D7462" w:rsidRDefault="005C36FB" w:rsidP="00557BEA">
      <w:pPr>
        <w:spacing w:after="0" w:line="240" w:lineRule="auto"/>
        <w:rPr>
          <w:sz w:val="18"/>
          <w:szCs w:val="18"/>
        </w:rPr>
      </w:pPr>
      <w:r w:rsidRPr="008D7462">
        <w:rPr>
          <w:sz w:val="18"/>
          <w:szCs w:val="18"/>
        </w:rPr>
        <w:t>|  Description: This is the header file which defines the class ipc.</w:t>
      </w:r>
    </w:p>
    <w:p w14:paraId="3F52A79E"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This class contains 7  funtions and a message structure.</w:t>
      </w:r>
    </w:p>
    <w:p w14:paraId="60F53F6D"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-Message_Send takes a message as parameter and delivers it to destination.</w:t>
      </w:r>
    </w:p>
    <w:p w14:paraId="3B8F16B5"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-Message_Receive reads first message in mailbox for given task.</w:t>
      </w:r>
    </w:p>
    <w:p w14:paraId="7B66FCFC"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-Message_Count (single) returns the number of messages for given task.</w:t>
      </w:r>
    </w:p>
    <w:p w14:paraId="39044A94"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-Message_Count (all) returns total number of messages in all mailboxes.</w:t>
      </w:r>
    </w:p>
    <w:p w14:paraId="74ADF37E"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-Message_Print prints all messages for given task.</w:t>
      </w:r>
    </w:p>
    <w:p w14:paraId="50631FE9"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 xml:space="preserve">-Message_DeleteAll delets all messages for given task. </w:t>
      </w:r>
    </w:p>
    <w:p w14:paraId="05CC004B" w14:textId="77777777" w:rsidR="005C36FB" w:rsidRPr="008D7462" w:rsidRDefault="005C36FB"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t>-ipc_Message_Dump prints all messages for all mailboxes.</w:t>
      </w:r>
    </w:p>
    <w:p w14:paraId="7E33FE21" w14:textId="77777777" w:rsidR="005C36FB" w:rsidRPr="008D7462" w:rsidRDefault="005C36FB" w:rsidP="00557BEA">
      <w:pPr>
        <w:spacing w:after="0" w:line="240" w:lineRule="auto"/>
        <w:rPr>
          <w:sz w:val="18"/>
          <w:szCs w:val="18"/>
        </w:rPr>
      </w:pPr>
      <w:r w:rsidRPr="008D7462">
        <w:rPr>
          <w:sz w:val="18"/>
          <w:szCs w:val="18"/>
        </w:rPr>
        <w:t>*==================================================================================*/</w:t>
      </w:r>
    </w:p>
    <w:p w14:paraId="2BA943BB" w14:textId="77777777" w:rsidR="005C36FB" w:rsidRPr="008D7462" w:rsidRDefault="005C36FB" w:rsidP="00557BEA">
      <w:pPr>
        <w:spacing w:after="0" w:line="240" w:lineRule="auto"/>
        <w:rPr>
          <w:sz w:val="18"/>
          <w:szCs w:val="18"/>
        </w:rPr>
      </w:pPr>
    </w:p>
    <w:p w14:paraId="17982DA2" w14:textId="77777777" w:rsidR="005C36FB" w:rsidRPr="008D7462" w:rsidRDefault="005C36FB" w:rsidP="00557BEA">
      <w:pPr>
        <w:spacing w:after="0" w:line="240" w:lineRule="auto"/>
        <w:rPr>
          <w:sz w:val="18"/>
          <w:szCs w:val="18"/>
        </w:rPr>
      </w:pPr>
      <w:r w:rsidRPr="008D7462">
        <w:rPr>
          <w:sz w:val="18"/>
          <w:szCs w:val="18"/>
        </w:rPr>
        <w:t>#ifndef IPC_H</w:t>
      </w:r>
    </w:p>
    <w:p w14:paraId="441B6B61" w14:textId="77777777" w:rsidR="005C36FB" w:rsidRPr="008D7462" w:rsidRDefault="005C36FB" w:rsidP="00557BEA">
      <w:pPr>
        <w:spacing w:after="0" w:line="240" w:lineRule="auto"/>
        <w:rPr>
          <w:sz w:val="18"/>
          <w:szCs w:val="18"/>
        </w:rPr>
      </w:pPr>
      <w:r w:rsidRPr="008D7462">
        <w:rPr>
          <w:sz w:val="18"/>
          <w:szCs w:val="18"/>
        </w:rPr>
        <w:t>#define IPC_H</w:t>
      </w:r>
    </w:p>
    <w:p w14:paraId="6AF345AC" w14:textId="77777777" w:rsidR="005C36FB" w:rsidRPr="008D7462" w:rsidRDefault="005C36FB" w:rsidP="00557BEA">
      <w:pPr>
        <w:spacing w:after="0" w:line="240" w:lineRule="auto"/>
        <w:rPr>
          <w:sz w:val="18"/>
          <w:szCs w:val="18"/>
        </w:rPr>
      </w:pPr>
    </w:p>
    <w:p w14:paraId="11C4C4BC" w14:textId="77777777" w:rsidR="005C36FB" w:rsidRPr="008D7462" w:rsidRDefault="005C36FB" w:rsidP="00557BEA">
      <w:pPr>
        <w:spacing w:after="0" w:line="240" w:lineRule="auto"/>
        <w:rPr>
          <w:sz w:val="18"/>
          <w:szCs w:val="18"/>
        </w:rPr>
      </w:pPr>
      <w:r w:rsidRPr="008D7462">
        <w:rPr>
          <w:sz w:val="18"/>
          <w:szCs w:val="18"/>
        </w:rPr>
        <w:t xml:space="preserve"> class ipc { </w:t>
      </w:r>
    </w:p>
    <w:p w14:paraId="44BC0D7B" w14:textId="77777777" w:rsidR="005C36FB" w:rsidRPr="008D7462" w:rsidRDefault="005C36FB" w:rsidP="00557BEA">
      <w:pPr>
        <w:spacing w:after="0" w:line="240" w:lineRule="auto"/>
        <w:rPr>
          <w:sz w:val="18"/>
          <w:szCs w:val="18"/>
        </w:rPr>
      </w:pPr>
      <w:r w:rsidRPr="008D7462">
        <w:rPr>
          <w:sz w:val="18"/>
          <w:szCs w:val="18"/>
        </w:rPr>
        <w:t xml:space="preserve"> public:</w:t>
      </w:r>
    </w:p>
    <w:p w14:paraId="7D5DEF76" w14:textId="77777777" w:rsidR="005C36FB" w:rsidRPr="008D7462" w:rsidRDefault="005C36FB" w:rsidP="00557BEA">
      <w:pPr>
        <w:spacing w:after="0" w:line="240" w:lineRule="auto"/>
        <w:rPr>
          <w:sz w:val="18"/>
          <w:szCs w:val="18"/>
        </w:rPr>
      </w:pPr>
      <w:r w:rsidRPr="008D7462">
        <w:rPr>
          <w:sz w:val="18"/>
          <w:szCs w:val="18"/>
        </w:rPr>
        <w:tab/>
        <w:t xml:space="preserve">struct Message { </w:t>
      </w:r>
    </w:p>
    <w:p w14:paraId="17B88286"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xml:space="preserve">int Source_Task_Id; </w:t>
      </w:r>
    </w:p>
    <w:p w14:paraId="1C73FD83"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xml:space="preserve">int Destination_Task_Id; </w:t>
      </w:r>
    </w:p>
    <w:p w14:paraId="28D15239"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xml:space="preserve">time_t Message_Arrival_Time; // research time.h, time_t, and tm  </w:t>
      </w:r>
    </w:p>
    <w:p w14:paraId="014C2110"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int   Message_Size;</w:t>
      </w:r>
    </w:p>
    <w:p w14:paraId="609D19CF"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char *Message_Text;</w:t>
      </w:r>
    </w:p>
    <w:p w14:paraId="05F4007B"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t xml:space="preserve">//etc. </w:t>
      </w:r>
    </w:p>
    <w:p w14:paraId="7CC32B4C" w14:textId="77777777" w:rsidR="005C36FB" w:rsidRPr="008D7462" w:rsidRDefault="005C36FB" w:rsidP="00557BEA">
      <w:pPr>
        <w:spacing w:after="0" w:line="240" w:lineRule="auto"/>
        <w:rPr>
          <w:sz w:val="18"/>
          <w:szCs w:val="18"/>
        </w:rPr>
      </w:pPr>
      <w:r w:rsidRPr="008D7462">
        <w:rPr>
          <w:sz w:val="18"/>
          <w:szCs w:val="18"/>
        </w:rPr>
        <w:tab/>
        <w:t>} ;</w:t>
      </w:r>
    </w:p>
    <w:p w14:paraId="666100C9" w14:textId="77777777" w:rsidR="005C36FB" w:rsidRPr="008D7462" w:rsidRDefault="005C36FB" w:rsidP="00557BEA">
      <w:pPr>
        <w:spacing w:after="0" w:line="240" w:lineRule="auto"/>
        <w:rPr>
          <w:sz w:val="18"/>
          <w:szCs w:val="18"/>
        </w:rPr>
      </w:pPr>
      <w:r w:rsidRPr="008D7462">
        <w:rPr>
          <w:sz w:val="18"/>
          <w:szCs w:val="18"/>
        </w:rPr>
        <w:tab/>
        <w:t>int Message_Send(Message *message);</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returns -1 if error occurred. Return 1 if successful. </w:t>
      </w:r>
    </w:p>
    <w:p w14:paraId="32681ABA" w14:textId="77777777" w:rsidR="005C36FB" w:rsidRPr="008D7462" w:rsidRDefault="005C36FB" w:rsidP="00557BEA">
      <w:pPr>
        <w:spacing w:after="0" w:line="240" w:lineRule="auto"/>
        <w:rPr>
          <w:sz w:val="18"/>
          <w:szCs w:val="18"/>
        </w:rPr>
      </w:pPr>
      <w:r w:rsidRPr="008D7462">
        <w:rPr>
          <w:sz w:val="18"/>
          <w:szCs w:val="18"/>
        </w:rPr>
        <w:tab/>
        <w:t>int Message_Receive(int Task_id, Message *message);</w:t>
      </w:r>
      <w:r w:rsidRPr="008D7462">
        <w:rPr>
          <w:sz w:val="18"/>
          <w:szCs w:val="18"/>
        </w:rPr>
        <w:tab/>
        <w:t xml:space="preserve">// returns 0 if no more messages are available, loads the Message structure with </w:t>
      </w:r>
    </w:p>
    <w:p w14:paraId="5ED62723"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the first message from the mailbox and remove the message from the mailbox. </w:t>
      </w:r>
    </w:p>
    <w:p w14:paraId="58A85430"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 -1 if an error occurs. </w:t>
      </w:r>
    </w:p>
    <w:p w14:paraId="4CB2938C" w14:textId="77777777" w:rsidR="005C36FB" w:rsidRPr="008D7462" w:rsidRDefault="005C36FB" w:rsidP="00557BEA">
      <w:pPr>
        <w:spacing w:after="0" w:line="240" w:lineRule="auto"/>
        <w:rPr>
          <w:sz w:val="18"/>
          <w:szCs w:val="18"/>
        </w:rPr>
      </w:pPr>
      <w:r w:rsidRPr="008D7462">
        <w:rPr>
          <w:sz w:val="18"/>
          <w:szCs w:val="18"/>
        </w:rPr>
        <w:tab/>
        <w:t xml:space="preserve">int Message_Count(int Task_id);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 the number of messages in Task-idÃ¢â‚¬â„¢s  message queue. </w:t>
      </w:r>
    </w:p>
    <w:p w14:paraId="79D34117" w14:textId="77777777" w:rsidR="005C36FB" w:rsidRPr="008D7462" w:rsidRDefault="005C36FB" w:rsidP="00557BEA">
      <w:pPr>
        <w:spacing w:after="0" w:line="240" w:lineRule="auto"/>
        <w:rPr>
          <w:sz w:val="18"/>
          <w:szCs w:val="18"/>
        </w:rPr>
      </w:pPr>
      <w:r w:rsidRPr="008D7462">
        <w:rPr>
          <w:sz w:val="18"/>
          <w:szCs w:val="18"/>
        </w:rPr>
        <w:tab/>
        <w:t xml:space="preserve">int Message_Count();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 the total number of messages in all the message queues. </w:t>
      </w:r>
    </w:p>
    <w:p w14:paraId="38750A63" w14:textId="77777777" w:rsidR="005C36FB" w:rsidRPr="008D7462" w:rsidRDefault="005C36FB" w:rsidP="00557BEA">
      <w:pPr>
        <w:spacing w:after="0" w:line="240" w:lineRule="auto"/>
        <w:rPr>
          <w:sz w:val="18"/>
          <w:szCs w:val="18"/>
        </w:rPr>
      </w:pPr>
      <w:r w:rsidRPr="008D7462">
        <w:rPr>
          <w:sz w:val="18"/>
          <w:szCs w:val="18"/>
        </w:rPr>
        <w:tab/>
        <w:t xml:space="preserve">void Message_Print(int Task_id, WINDOW * Win);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print the all messages for a given Task-id. </w:t>
      </w:r>
    </w:p>
    <w:p w14:paraId="7D1C5BB1" w14:textId="77777777" w:rsidR="005C36FB" w:rsidRPr="008D7462" w:rsidRDefault="005C36FB" w:rsidP="00557BEA">
      <w:pPr>
        <w:spacing w:after="0" w:line="240" w:lineRule="auto"/>
        <w:rPr>
          <w:sz w:val="18"/>
          <w:szCs w:val="18"/>
        </w:rPr>
      </w:pPr>
      <w:r w:rsidRPr="008D7462">
        <w:rPr>
          <w:sz w:val="18"/>
          <w:szCs w:val="18"/>
        </w:rPr>
        <w:tab/>
        <w:t xml:space="preserve">int Message_DeleteAll(int Task_id);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delete all the messages for Task_id </w:t>
      </w:r>
    </w:p>
    <w:p w14:paraId="43F68C70" w14:textId="77777777" w:rsidR="005C36FB" w:rsidRPr="008D7462" w:rsidRDefault="005C36FB" w:rsidP="00557BEA">
      <w:pPr>
        <w:spacing w:after="0" w:line="240" w:lineRule="auto"/>
        <w:rPr>
          <w:sz w:val="18"/>
          <w:szCs w:val="18"/>
        </w:rPr>
      </w:pPr>
      <w:r w:rsidRPr="008D7462">
        <w:rPr>
          <w:sz w:val="18"/>
          <w:szCs w:val="18"/>
        </w:rPr>
        <w:tab/>
        <w:t xml:space="preserve">void ipc_Message_Dump(WINDOW * Win);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print all the messages in the message queue, but do not delete them from the queue. </w:t>
      </w:r>
    </w:p>
    <w:p w14:paraId="64767755" w14:textId="77777777" w:rsidR="005C36FB" w:rsidRPr="008D7462" w:rsidRDefault="005C36FB"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(note that this function may be best placed in the scheduler!) </w:t>
      </w:r>
    </w:p>
    <w:p w14:paraId="2FCCDF22" w14:textId="77777777" w:rsidR="005C36FB" w:rsidRPr="008D7462" w:rsidRDefault="005C36FB" w:rsidP="00557BEA">
      <w:pPr>
        <w:spacing w:after="0" w:line="240" w:lineRule="auto"/>
        <w:rPr>
          <w:sz w:val="18"/>
          <w:szCs w:val="18"/>
        </w:rPr>
      </w:pPr>
      <w:r w:rsidRPr="008D7462">
        <w:rPr>
          <w:sz w:val="18"/>
          <w:szCs w:val="18"/>
        </w:rPr>
        <w:lastRenderedPageBreak/>
        <w:t>};</w:t>
      </w:r>
    </w:p>
    <w:p w14:paraId="4F97622A" w14:textId="6198DA5D" w:rsidR="005C36FB" w:rsidRPr="008D7462" w:rsidRDefault="005C36FB" w:rsidP="00557BEA">
      <w:pPr>
        <w:spacing w:after="0" w:line="240" w:lineRule="auto"/>
        <w:rPr>
          <w:sz w:val="18"/>
          <w:szCs w:val="18"/>
        </w:rPr>
      </w:pPr>
      <w:r w:rsidRPr="008D7462">
        <w:rPr>
          <w:sz w:val="18"/>
          <w:szCs w:val="18"/>
        </w:rPr>
        <w:t>#endif</w:t>
      </w:r>
    </w:p>
    <w:p w14:paraId="1D1F07CE" w14:textId="77777777" w:rsidR="002571E1" w:rsidRPr="008D7462" w:rsidRDefault="002571E1"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0A2E9F99" w14:textId="6D52D0BE" w:rsidR="00CD725F" w:rsidRPr="008D7462" w:rsidRDefault="00BD6F37" w:rsidP="00557BEA">
      <w:pPr>
        <w:pStyle w:val="Heading3"/>
        <w:spacing w:before="0" w:line="240" w:lineRule="auto"/>
        <w:rPr>
          <w:sz w:val="18"/>
          <w:szCs w:val="18"/>
        </w:rPr>
      </w:pPr>
      <w:bookmarkStart w:id="15" w:name="_Toc5658256"/>
      <w:r w:rsidRPr="008D7462">
        <w:rPr>
          <w:sz w:val="18"/>
          <w:szCs w:val="18"/>
        </w:rPr>
        <w:lastRenderedPageBreak/>
        <w:t>ipc.cpp</w:t>
      </w:r>
      <w:bookmarkEnd w:id="15"/>
    </w:p>
    <w:p w14:paraId="01569C9A" w14:textId="77777777" w:rsidR="00776192" w:rsidRPr="008D7462" w:rsidRDefault="00776192" w:rsidP="00557BEA">
      <w:pPr>
        <w:spacing w:after="0" w:line="240" w:lineRule="auto"/>
        <w:rPr>
          <w:sz w:val="18"/>
          <w:szCs w:val="18"/>
        </w:rPr>
      </w:pPr>
      <w:r w:rsidRPr="008D7462">
        <w:rPr>
          <w:sz w:val="18"/>
          <w:szCs w:val="18"/>
        </w:rPr>
        <w:t>/*==================================================================================|</w:t>
      </w:r>
    </w:p>
    <w:p w14:paraId="72C26901" w14:textId="77777777" w:rsidR="00776192" w:rsidRPr="008D7462" w:rsidRDefault="00776192" w:rsidP="00557BEA">
      <w:pPr>
        <w:spacing w:after="0" w:line="240" w:lineRule="auto"/>
        <w:rPr>
          <w:sz w:val="18"/>
          <w:szCs w:val="18"/>
        </w:rPr>
      </w:pPr>
      <w:r w:rsidRPr="008D7462">
        <w:rPr>
          <w:sz w:val="18"/>
          <w:szCs w:val="18"/>
        </w:rPr>
        <w:t>|   Assignment:</w:t>
      </w:r>
      <w:r w:rsidRPr="008D7462">
        <w:rPr>
          <w:sz w:val="18"/>
          <w:szCs w:val="18"/>
        </w:rPr>
        <w:tab/>
      </w:r>
      <w:r w:rsidRPr="008D7462">
        <w:rPr>
          <w:sz w:val="18"/>
          <w:szCs w:val="18"/>
        </w:rPr>
        <w:tab/>
        <w:t>Ultima 2.0 Phase 3</w:t>
      </w:r>
    </w:p>
    <w:p w14:paraId="274339E3" w14:textId="77777777" w:rsidR="00776192" w:rsidRPr="008D7462" w:rsidRDefault="00776192" w:rsidP="00557BEA">
      <w:pPr>
        <w:spacing w:after="0" w:line="240" w:lineRule="auto"/>
        <w:rPr>
          <w:sz w:val="18"/>
          <w:szCs w:val="18"/>
        </w:rPr>
      </w:pPr>
      <w:r w:rsidRPr="008D7462">
        <w:rPr>
          <w:sz w:val="18"/>
          <w:szCs w:val="18"/>
        </w:rPr>
        <w:t>|    File Name:</w:t>
      </w:r>
      <w:r w:rsidRPr="008D7462">
        <w:rPr>
          <w:sz w:val="18"/>
          <w:szCs w:val="18"/>
        </w:rPr>
        <w:tab/>
      </w:r>
      <w:r w:rsidRPr="008D7462">
        <w:rPr>
          <w:sz w:val="18"/>
          <w:szCs w:val="18"/>
        </w:rPr>
        <w:tab/>
        <w:t>ipc.cpp</w:t>
      </w:r>
    </w:p>
    <w:p w14:paraId="5910757B" w14:textId="77777777" w:rsidR="00776192" w:rsidRPr="008D7462" w:rsidRDefault="00776192" w:rsidP="00557BEA">
      <w:pPr>
        <w:spacing w:after="0" w:line="240" w:lineRule="auto"/>
        <w:rPr>
          <w:sz w:val="18"/>
          <w:szCs w:val="18"/>
        </w:rPr>
      </w:pPr>
      <w:r w:rsidRPr="008D7462">
        <w:rPr>
          <w:sz w:val="18"/>
          <w:szCs w:val="18"/>
        </w:rPr>
        <w:t xml:space="preserve">| Dependencies: </w:t>
      </w:r>
      <w:r w:rsidRPr="008D7462">
        <w:rPr>
          <w:sz w:val="18"/>
          <w:szCs w:val="18"/>
        </w:rPr>
        <w:tab/>
        <w:t>ipc.h window.h queue.h scheduler.h semaphore.h</w:t>
      </w:r>
    </w:p>
    <w:p w14:paraId="6777DC7A" w14:textId="77777777" w:rsidR="00776192" w:rsidRPr="008D7462" w:rsidRDefault="00776192"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7C522AA1" w14:textId="77777777" w:rsidR="00776192" w:rsidRPr="008D7462" w:rsidRDefault="00776192" w:rsidP="00557BEA">
      <w:pPr>
        <w:spacing w:after="0" w:line="240" w:lineRule="auto"/>
        <w:rPr>
          <w:sz w:val="18"/>
          <w:szCs w:val="18"/>
        </w:rPr>
      </w:pPr>
      <w:r w:rsidRPr="008D7462">
        <w:rPr>
          <w:sz w:val="18"/>
          <w:szCs w:val="18"/>
        </w:rPr>
        <w:t xml:space="preserve">|     Language: </w:t>
      </w:r>
      <w:r w:rsidRPr="008D7462">
        <w:rPr>
          <w:sz w:val="18"/>
          <w:szCs w:val="18"/>
        </w:rPr>
        <w:tab/>
        <w:t>C++</w:t>
      </w:r>
    </w:p>
    <w:p w14:paraId="773A5B6B" w14:textId="77777777" w:rsidR="00776192" w:rsidRPr="008D7462" w:rsidRDefault="00776192" w:rsidP="00557BEA">
      <w:pPr>
        <w:spacing w:after="0" w:line="240" w:lineRule="auto"/>
        <w:rPr>
          <w:sz w:val="18"/>
          <w:szCs w:val="18"/>
        </w:rPr>
      </w:pPr>
      <w:r w:rsidRPr="008D7462">
        <w:rPr>
          <w:sz w:val="18"/>
          <w:szCs w:val="18"/>
        </w:rPr>
        <w:t xml:space="preserve">|     Compiler: </w:t>
      </w:r>
      <w:r w:rsidRPr="008D7462">
        <w:rPr>
          <w:sz w:val="18"/>
          <w:szCs w:val="18"/>
        </w:rPr>
        <w:tab/>
        <w:t>G++</w:t>
      </w:r>
    </w:p>
    <w:p w14:paraId="14D21EAC" w14:textId="77777777" w:rsidR="00776192" w:rsidRPr="008D7462" w:rsidRDefault="00776192"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5BEF5744" w14:textId="77777777" w:rsidR="00776192" w:rsidRPr="008D7462" w:rsidRDefault="00776192"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07F3C10B" w14:textId="77777777" w:rsidR="00776192" w:rsidRPr="008D7462" w:rsidRDefault="00776192" w:rsidP="00557BEA">
      <w:pPr>
        <w:spacing w:after="0" w:line="240" w:lineRule="auto"/>
        <w:rPr>
          <w:sz w:val="18"/>
          <w:szCs w:val="18"/>
        </w:rPr>
      </w:pPr>
      <w:r w:rsidRPr="008D7462">
        <w:rPr>
          <w:sz w:val="18"/>
          <w:szCs w:val="18"/>
        </w:rPr>
        <w:t xml:space="preserve">| Date Created: </w:t>
      </w:r>
      <w:r w:rsidRPr="008D7462">
        <w:rPr>
          <w:sz w:val="18"/>
          <w:szCs w:val="18"/>
        </w:rPr>
        <w:tab/>
        <w:t>3/3/2019</w:t>
      </w:r>
    </w:p>
    <w:p w14:paraId="2D4187B5" w14:textId="77777777" w:rsidR="00776192" w:rsidRPr="008D7462" w:rsidRDefault="00776192" w:rsidP="00557BEA">
      <w:pPr>
        <w:spacing w:after="0" w:line="240" w:lineRule="auto"/>
        <w:rPr>
          <w:sz w:val="18"/>
          <w:szCs w:val="18"/>
        </w:rPr>
      </w:pPr>
      <w:r w:rsidRPr="008D7462">
        <w:rPr>
          <w:sz w:val="18"/>
          <w:szCs w:val="18"/>
        </w:rPr>
        <w:t>| Last Updated:</w:t>
      </w:r>
      <w:r w:rsidRPr="008D7462">
        <w:rPr>
          <w:sz w:val="18"/>
          <w:szCs w:val="18"/>
        </w:rPr>
        <w:tab/>
      </w:r>
      <w:r w:rsidRPr="008D7462">
        <w:rPr>
          <w:sz w:val="18"/>
          <w:szCs w:val="18"/>
        </w:rPr>
        <w:tab/>
        <w:t>3/18/2019</w:t>
      </w:r>
    </w:p>
    <w:p w14:paraId="45FFF3E2" w14:textId="77777777" w:rsidR="00776192" w:rsidRPr="008D7462" w:rsidRDefault="00776192" w:rsidP="00557BEA">
      <w:pPr>
        <w:spacing w:after="0" w:line="240" w:lineRule="auto"/>
        <w:rPr>
          <w:sz w:val="18"/>
          <w:szCs w:val="18"/>
        </w:rPr>
      </w:pPr>
      <w:r w:rsidRPr="008D7462">
        <w:rPr>
          <w:sz w:val="18"/>
          <w:szCs w:val="18"/>
        </w:rPr>
        <w:t xml:space="preserve">|     Due Date: </w:t>
      </w:r>
      <w:r w:rsidRPr="008D7462">
        <w:rPr>
          <w:sz w:val="18"/>
          <w:szCs w:val="18"/>
        </w:rPr>
        <w:tab/>
        <w:t>4/08/2019</w:t>
      </w:r>
    </w:p>
    <w:p w14:paraId="073C09BC" w14:textId="77777777" w:rsidR="00776192" w:rsidRPr="008D7462" w:rsidRDefault="00776192" w:rsidP="00557BEA">
      <w:pPr>
        <w:spacing w:after="0" w:line="240" w:lineRule="auto"/>
        <w:rPr>
          <w:sz w:val="18"/>
          <w:szCs w:val="18"/>
        </w:rPr>
      </w:pPr>
      <w:r w:rsidRPr="008D7462">
        <w:rPr>
          <w:sz w:val="18"/>
          <w:szCs w:val="18"/>
        </w:rPr>
        <w:t>|==================================================================================|</w:t>
      </w:r>
    </w:p>
    <w:p w14:paraId="254E229A" w14:textId="77777777" w:rsidR="00776192" w:rsidRPr="008D7462" w:rsidRDefault="00776192" w:rsidP="00557BEA">
      <w:pPr>
        <w:spacing w:after="0" w:line="240" w:lineRule="auto"/>
        <w:rPr>
          <w:sz w:val="18"/>
          <w:szCs w:val="18"/>
        </w:rPr>
      </w:pPr>
      <w:r w:rsidRPr="008D7462">
        <w:rPr>
          <w:sz w:val="18"/>
          <w:szCs w:val="18"/>
        </w:rPr>
        <w:t xml:space="preserve">|  Description: Contains the definitions for the functions outlined in ipc.h                     </w:t>
      </w:r>
    </w:p>
    <w:p w14:paraId="4192355A" w14:textId="77777777" w:rsidR="00776192" w:rsidRPr="008D7462" w:rsidRDefault="00776192" w:rsidP="00557BEA">
      <w:pPr>
        <w:spacing w:after="0" w:line="240" w:lineRule="auto"/>
        <w:rPr>
          <w:sz w:val="18"/>
          <w:szCs w:val="18"/>
        </w:rPr>
      </w:pPr>
      <w:r w:rsidRPr="008D7462">
        <w:rPr>
          <w:sz w:val="18"/>
          <w:szCs w:val="18"/>
        </w:rPr>
        <w:t>*==================================================================================*/</w:t>
      </w:r>
    </w:p>
    <w:p w14:paraId="21159B82" w14:textId="77777777" w:rsidR="00776192" w:rsidRPr="008D7462" w:rsidRDefault="00776192" w:rsidP="00557BEA">
      <w:pPr>
        <w:spacing w:after="0" w:line="240" w:lineRule="auto"/>
        <w:rPr>
          <w:sz w:val="18"/>
          <w:szCs w:val="18"/>
        </w:rPr>
      </w:pPr>
    </w:p>
    <w:p w14:paraId="54FB8D96" w14:textId="77777777" w:rsidR="00776192" w:rsidRPr="008D7462" w:rsidRDefault="00776192" w:rsidP="00557BEA">
      <w:pPr>
        <w:spacing w:after="0" w:line="240" w:lineRule="auto"/>
        <w:rPr>
          <w:sz w:val="18"/>
          <w:szCs w:val="18"/>
        </w:rPr>
      </w:pPr>
      <w:r w:rsidRPr="008D7462">
        <w:rPr>
          <w:sz w:val="18"/>
          <w:szCs w:val="18"/>
        </w:rPr>
        <w:t>#include "window.h"</w:t>
      </w:r>
    </w:p>
    <w:p w14:paraId="517398A5" w14:textId="77777777" w:rsidR="00776192" w:rsidRPr="008D7462" w:rsidRDefault="00776192" w:rsidP="00557BEA">
      <w:pPr>
        <w:spacing w:after="0" w:line="240" w:lineRule="auto"/>
        <w:rPr>
          <w:sz w:val="18"/>
          <w:szCs w:val="18"/>
        </w:rPr>
      </w:pPr>
      <w:r w:rsidRPr="008D7462">
        <w:rPr>
          <w:sz w:val="18"/>
          <w:szCs w:val="18"/>
        </w:rPr>
        <w:t>#include "queue.h"</w:t>
      </w:r>
    </w:p>
    <w:p w14:paraId="5AB3D405" w14:textId="77777777" w:rsidR="00776192" w:rsidRPr="008D7462" w:rsidRDefault="00776192" w:rsidP="00557BEA">
      <w:pPr>
        <w:spacing w:after="0" w:line="240" w:lineRule="auto"/>
        <w:rPr>
          <w:sz w:val="18"/>
          <w:szCs w:val="18"/>
        </w:rPr>
      </w:pPr>
      <w:r w:rsidRPr="008D7462">
        <w:rPr>
          <w:sz w:val="18"/>
          <w:szCs w:val="18"/>
        </w:rPr>
        <w:t>#include "scheduler.h"</w:t>
      </w:r>
    </w:p>
    <w:p w14:paraId="3FD9BB1A" w14:textId="77777777" w:rsidR="00776192" w:rsidRPr="008D7462" w:rsidRDefault="00776192" w:rsidP="00557BEA">
      <w:pPr>
        <w:spacing w:after="0" w:line="240" w:lineRule="auto"/>
        <w:rPr>
          <w:sz w:val="18"/>
          <w:szCs w:val="18"/>
        </w:rPr>
      </w:pPr>
      <w:r w:rsidRPr="008D7462">
        <w:rPr>
          <w:sz w:val="18"/>
          <w:szCs w:val="18"/>
        </w:rPr>
        <w:t>#include "ipc.h"</w:t>
      </w:r>
    </w:p>
    <w:p w14:paraId="1EEBB4E1" w14:textId="77777777" w:rsidR="00776192" w:rsidRPr="008D7462" w:rsidRDefault="00776192" w:rsidP="00557BEA">
      <w:pPr>
        <w:spacing w:after="0" w:line="240" w:lineRule="auto"/>
        <w:rPr>
          <w:sz w:val="18"/>
          <w:szCs w:val="18"/>
        </w:rPr>
      </w:pPr>
      <w:r w:rsidRPr="008D7462">
        <w:rPr>
          <w:sz w:val="18"/>
          <w:szCs w:val="18"/>
        </w:rPr>
        <w:t>#include "semaphore.h"</w:t>
      </w:r>
    </w:p>
    <w:p w14:paraId="5386ECCF" w14:textId="77777777" w:rsidR="00776192" w:rsidRPr="008D7462" w:rsidRDefault="00776192" w:rsidP="00557BEA">
      <w:pPr>
        <w:spacing w:after="0" w:line="240" w:lineRule="auto"/>
        <w:rPr>
          <w:sz w:val="18"/>
          <w:szCs w:val="18"/>
        </w:rPr>
      </w:pPr>
    </w:p>
    <w:p w14:paraId="7A37AF91" w14:textId="77777777" w:rsidR="00776192" w:rsidRPr="008D7462" w:rsidRDefault="00776192" w:rsidP="00557BEA">
      <w:pPr>
        <w:spacing w:after="0" w:line="240" w:lineRule="auto"/>
        <w:rPr>
          <w:sz w:val="18"/>
          <w:szCs w:val="18"/>
        </w:rPr>
      </w:pPr>
      <w:r w:rsidRPr="008D7462">
        <w:rPr>
          <w:sz w:val="18"/>
          <w:szCs w:val="18"/>
        </w:rPr>
        <w:t>extern semaphore sema_screen;</w:t>
      </w:r>
    </w:p>
    <w:p w14:paraId="45573CDF" w14:textId="77777777" w:rsidR="00776192" w:rsidRPr="008D7462" w:rsidRDefault="00776192" w:rsidP="00557BEA">
      <w:pPr>
        <w:spacing w:after="0" w:line="240" w:lineRule="auto"/>
        <w:rPr>
          <w:sz w:val="18"/>
          <w:szCs w:val="18"/>
        </w:rPr>
      </w:pPr>
      <w:r w:rsidRPr="008D7462">
        <w:rPr>
          <w:sz w:val="18"/>
          <w:szCs w:val="18"/>
        </w:rPr>
        <w:t>extern semaphore sema_t1mail;</w:t>
      </w:r>
      <w:r w:rsidRPr="008D7462">
        <w:rPr>
          <w:sz w:val="18"/>
          <w:szCs w:val="18"/>
        </w:rPr>
        <w:tab/>
      </w:r>
    </w:p>
    <w:p w14:paraId="3EC6FFC4" w14:textId="77777777" w:rsidR="00776192" w:rsidRPr="008D7462" w:rsidRDefault="00776192" w:rsidP="00557BEA">
      <w:pPr>
        <w:spacing w:after="0" w:line="240" w:lineRule="auto"/>
        <w:rPr>
          <w:sz w:val="18"/>
          <w:szCs w:val="18"/>
        </w:rPr>
      </w:pPr>
      <w:r w:rsidRPr="008D7462">
        <w:rPr>
          <w:sz w:val="18"/>
          <w:szCs w:val="18"/>
        </w:rPr>
        <w:t>extern semaphore sema_t2mail;</w:t>
      </w:r>
      <w:r w:rsidRPr="008D7462">
        <w:rPr>
          <w:sz w:val="18"/>
          <w:szCs w:val="18"/>
        </w:rPr>
        <w:tab/>
      </w:r>
    </w:p>
    <w:p w14:paraId="734EEA5A" w14:textId="77777777" w:rsidR="00776192" w:rsidRPr="008D7462" w:rsidRDefault="00776192" w:rsidP="00557BEA">
      <w:pPr>
        <w:spacing w:after="0" w:line="240" w:lineRule="auto"/>
        <w:rPr>
          <w:sz w:val="18"/>
          <w:szCs w:val="18"/>
        </w:rPr>
      </w:pPr>
      <w:r w:rsidRPr="008D7462">
        <w:rPr>
          <w:sz w:val="18"/>
          <w:szCs w:val="18"/>
        </w:rPr>
        <w:t>extern semaphore sema_t3mail;</w:t>
      </w:r>
      <w:r w:rsidRPr="008D7462">
        <w:rPr>
          <w:sz w:val="18"/>
          <w:szCs w:val="18"/>
        </w:rPr>
        <w:tab/>
      </w:r>
    </w:p>
    <w:p w14:paraId="35816AF8" w14:textId="77777777" w:rsidR="00776192" w:rsidRPr="008D7462" w:rsidRDefault="00776192" w:rsidP="00557BEA">
      <w:pPr>
        <w:spacing w:after="0" w:line="240" w:lineRule="auto"/>
        <w:rPr>
          <w:sz w:val="18"/>
          <w:szCs w:val="18"/>
        </w:rPr>
      </w:pPr>
      <w:r w:rsidRPr="008D7462">
        <w:rPr>
          <w:sz w:val="18"/>
          <w:szCs w:val="18"/>
        </w:rPr>
        <w:t>extern semaphore sema_t4mail;</w:t>
      </w:r>
      <w:r w:rsidRPr="008D7462">
        <w:rPr>
          <w:sz w:val="18"/>
          <w:szCs w:val="18"/>
        </w:rPr>
        <w:tab/>
      </w:r>
    </w:p>
    <w:p w14:paraId="40F171B4" w14:textId="77777777" w:rsidR="00776192" w:rsidRPr="008D7462" w:rsidRDefault="00776192" w:rsidP="00557BEA">
      <w:pPr>
        <w:spacing w:after="0" w:line="240" w:lineRule="auto"/>
        <w:rPr>
          <w:sz w:val="18"/>
          <w:szCs w:val="18"/>
        </w:rPr>
      </w:pPr>
      <w:r w:rsidRPr="008D7462">
        <w:rPr>
          <w:sz w:val="18"/>
          <w:szCs w:val="18"/>
        </w:rPr>
        <w:t>extern semaphore sema_ptable;</w:t>
      </w:r>
      <w:r w:rsidRPr="008D7462">
        <w:rPr>
          <w:sz w:val="18"/>
          <w:szCs w:val="18"/>
        </w:rPr>
        <w:tab/>
      </w:r>
    </w:p>
    <w:p w14:paraId="09A3D66B" w14:textId="77777777" w:rsidR="00776192" w:rsidRPr="008D7462" w:rsidRDefault="00776192" w:rsidP="00557BEA">
      <w:pPr>
        <w:spacing w:after="0" w:line="240" w:lineRule="auto"/>
        <w:rPr>
          <w:sz w:val="18"/>
          <w:szCs w:val="18"/>
        </w:rPr>
      </w:pPr>
      <w:r w:rsidRPr="008D7462">
        <w:rPr>
          <w:sz w:val="18"/>
          <w:szCs w:val="18"/>
        </w:rPr>
        <w:t>extern scheduler sched;</w:t>
      </w:r>
    </w:p>
    <w:p w14:paraId="6D657A0B" w14:textId="77777777" w:rsidR="00776192" w:rsidRPr="008D7462" w:rsidRDefault="00776192" w:rsidP="00557BEA">
      <w:pPr>
        <w:spacing w:after="0" w:line="240" w:lineRule="auto"/>
        <w:rPr>
          <w:sz w:val="18"/>
          <w:szCs w:val="18"/>
        </w:rPr>
      </w:pPr>
      <w:r w:rsidRPr="008D7462">
        <w:rPr>
          <w:sz w:val="18"/>
          <w:szCs w:val="18"/>
        </w:rPr>
        <w:t>extern scheduler TCB;</w:t>
      </w:r>
    </w:p>
    <w:p w14:paraId="6907FA85" w14:textId="77777777" w:rsidR="00776192" w:rsidRPr="008D7462" w:rsidRDefault="00776192" w:rsidP="00557BEA">
      <w:pPr>
        <w:spacing w:after="0" w:line="240" w:lineRule="auto"/>
        <w:rPr>
          <w:sz w:val="18"/>
          <w:szCs w:val="18"/>
        </w:rPr>
      </w:pPr>
    </w:p>
    <w:p w14:paraId="7222AA56" w14:textId="77777777" w:rsidR="00776192" w:rsidRPr="008D7462" w:rsidRDefault="00776192" w:rsidP="00557BEA">
      <w:pPr>
        <w:spacing w:after="0" w:line="240" w:lineRule="auto"/>
        <w:rPr>
          <w:sz w:val="18"/>
          <w:szCs w:val="18"/>
        </w:rPr>
      </w:pPr>
      <w:r w:rsidRPr="008D7462">
        <w:rPr>
          <w:sz w:val="18"/>
          <w:szCs w:val="18"/>
        </w:rPr>
        <w:t>// Sends message using destination in the message which is passed</w:t>
      </w:r>
    </w:p>
    <w:p w14:paraId="36EDA645" w14:textId="77777777" w:rsidR="00776192" w:rsidRPr="008D7462" w:rsidRDefault="00776192" w:rsidP="00557BEA">
      <w:pPr>
        <w:spacing w:after="0" w:line="240" w:lineRule="auto"/>
        <w:rPr>
          <w:sz w:val="18"/>
          <w:szCs w:val="18"/>
        </w:rPr>
      </w:pPr>
      <w:r w:rsidRPr="008D7462">
        <w:rPr>
          <w:sz w:val="18"/>
          <w:szCs w:val="18"/>
        </w:rPr>
        <w:t>int ipc::Message_Send( Message *message){</w:t>
      </w:r>
      <w:r w:rsidRPr="008D7462">
        <w:rPr>
          <w:sz w:val="18"/>
          <w:szCs w:val="18"/>
        </w:rPr>
        <w:tab/>
      </w:r>
      <w:r w:rsidRPr="008D7462">
        <w:rPr>
          <w:sz w:val="18"/>
          <w:szCs w:val="18"/>
        </w:rPr>
        <w:tab/>
      </w:r>
      <w:r w:rsidRPr="008D7462">
        <w:rPr>
          <w:sz w:val="18"/>
          <w:szCs w:val="18"/>
        </w:rPr>
        <w:tab/>
      </w:r>
      <w:r w:rsidRPr="008D7462">
        <w:rPr>
          <w:sz w:val="18"/>
          <w:szCs w:val="18"/>
        </w:rPr>
        <w:tab/>
        <w:t xml:space="preserve">// returns -1 if error occurred. Return 1 if successful. </w:t>
      </w:r>
    </w:p>
    <w:p w14:paraId="561076D0" w14:textId="77777777" w:rsidR="00776192" w:rsidRPr="008D7462" w:rsidRDefault="00776192" w:rsidP="00557BEA">
      <w:pPr>
        <w:spacing w:after="0" w:line="240" w:lineRule="auto"/>
        <w:rPr>
          <w:sz w:val="18"/>
          <w:szCs w:val="18"/>
        </w:rPr>
      </w:pPr>
      <w:r w:rsidRPr="008D7462">
        <w:rPr>
          <w:sz w:val="18"/>
          <w:szCs w:val="18"/>
        </w:rPr>
        <w:tab/>
        <w:t>sema_ptable.down();</w:t>
      </w:r>
    </w:p>
    <w:p w14:paraId="50AAE9EB" w14:textId="77777777" w:rsidR="00776192" w:rsidRPr="008D7462" w:rsidRDefault="00776192" w:rsidP="00557BEA">
      <w:pPr>
        <w:spacing w:after="0" w:line="240" w:lineRule="auto"/>
        <w:rPr>
          <w:sz w:val="18"/>
          <w:szCs w:val="18"/>
        </w:rPr>
      </w:pPr>
      <w:r w:rsidRPr="008D7462">
        <w:rPr>
          <w:sz w:val="18"/>
          <w:szCs w:val="18"/>
        </w:rPr>
        <w:tab/>
        <w:t>int flag = -1;</w:t>
      </w:r>
    </w:p>
    <w:p w14:paraId="47DCCCD7" w14:textId="77777777" w:rsidR="00776192" w:rsidRPr="008D7462" w:rsidRDefault="00776192" w:rsidP="00557BEA">
      <w:pPr>
        <w:spacing w:after="0" w:line="240" w:lineRule="auto"/>
        <w:rPr>
          <w:sz w:val="18"/>
          <w:szCs w:val="18"/>
        </w:rPr>
      </w:pPr>
      <w:r w:rsidRPr="008D7462">
        <w:rPr>
          <w:sz w:val="18"/>
          <w:szCs w:val="18"/>
        </w:rPr>
        <w:tab/>
        <w:t>int dtID = message-&gt;Destination_Task_Id; // gets destination task</w:t>
      </w:r>
    </w:p>
    <w:p w14:paraId="7CAB203B" w14:textId="77777777" w:rsidR="00776192" w:rsidRPr="008D7462" w:rsidRDefault="00776192" w:rsidP="00557BEA">
      <w:pPr>
        <w:spacing w:after="0" w:line="240" w:lineRule="auto"/>
        <w:rPr>
          <w:sz w:val="18"/>
          <w:szCs w:val="18"/>
        </w:rPr>
      </w:pPr>
      <w:r w:rsidRPr="008D7462">
        <w:rPr>
          <w:sz w:val="18"/>
          <w:szCs w:val="18"/>
        </w:rPr>
        <w:tab/>
        <w:t>scheduler::TCB * tcb;</w:t>
      </w:r>
    </w:p>
    <w:p w14:paraId="4C006641" w14:textId="77777777" w:rsidR="00776192" w:rsidRPr="008D7462" w:rsidRDefault="00776192" w:rsidP="00557BEA">
      <w:pPr>
        <w:spacing w:after="0" w:line="240" w:lineRule="auto"/>
        <w:rPr>
          <w:sz w:val="18"/>
          <w:szCs w:val="18"/>
        </w:rPr>
      </w:pPr>
      <w:r w:rsidRPr="008D7462">
        <w:rPr>
          <w:sz w:val="18"/>
          <w:szCs w:val="18"/>
        </w:rPr>
        <w:tab/>
      </w:r>
    </w:p>
    <w:p w14:paraId="465F97F7" w14:textId="77777777" w:rsidR="00776192" w:rsidRPr="008D7462" w:rsidRDefault="00776192" w:rsidP="00557BEA">
      <w:pPr>
        <w:spacing w:after="0" w:line="240" w:lineRule="auto"/>
        <w:rPr>
          <w:sz w:val="18"/>
          <w:szCs w:val="18"/>
        </w:rPr>
      </w:pPr>
      <w:r w:rsidRPr="008D7462">
        <w:rPr>
          <w:sz w:val="18"/>
          <w:szCs w:val="18"/>
        </w:rPr>
        <w:tab/>
        <w:t>switch(dtID) // switch for using correct semaphore</w:t>
      </w:r>
    </w:p>
    <w:p w14:paraId="5C55BC17" w14:textId="77777777" w:rsidR="00776192" w:rsidRPr="008D7462" w:rsidRDefault="00776192" w:rsidP="00557BEA">
      <w:pPr>
        <w:spacing w:after="0" w:line="240" w:lineRule="auto"/>
        <w:rPr>
          <w:sz w:val="18"/>
          <w:szCs w:val="18"/>
        </w:rPr>
      </w:pPr>
      <w:r w:rsidRPr="008D7462">
        <w:rPr>
          <w:sz w:val="18"/>
          <w:szCs w:val="18"/>
        </w:rPr>
        <w:tab/>
        <w:t>{</w:t>
      </w:r>
    </w:p>
    <w:p w14:paraId="601DA4A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6C41B25E"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sema_t1mail.down();</w:t>
      </w:r>
    </w:p>
    <w:p w14:paraId="2F649FF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25A465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1C4834A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sema_t2mail.down();</w:t>
      </w:r>
    </w:p>
    <w:p w14:paraId="19185FA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571A6EF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2C20101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sema_t3mail.down();</w:t>
      </w:r>
    </w:p>
    <w:p w14:paraId="6516F13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3C30AC2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3249914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sema_t4mail.down();</w:t>
      </w:r>
    </w:p>
    <w:p w14:paraId="4B57890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78313792" w14:textId="77777777" w:rsidR="00776192" w:rsidRPr="008D7462" w:rsidRDefault="00776192" w:rsidP="00557BEA">
      <w:pPr>
        <w:spacing w:after="0" w:line="240" w:lineRule="auto"/>
        <w:rPr>
          <w:sz w:val="18"/>
          <w:szCs w:val="18"/>
        </w:rPr>
      </w:pPr>
      <w:r w:rsidRPr="008D7462">
        <w:rPr>
          <w:sz w:val="18"/>
          <w:szCs w:val="18"/>
        </w:rPr>
        <w:tab/>
        <w:t>}</w:t>
      </w:r>
    </w:p>
    <w:p w14:paraId="132DCE4F" w14:textId="77777777" w:rsidR="00776192" w:rsidRPr="008D7462" w:rsidRDefault="00776192" w:rsidP="00557BEA">
      <w:pPr>
        <w:spacing w:after="0" w:line="240" w:lineRule="auto"/>
        <w:rPr>
          <w:sz w:val="18"/>
          <w:szCs w:val="18"/>
        </w:rPr>
      </w:pPr>
      <w:r w:rsidRPr="008D7462">
        <w:rPr>
          <w:sz w:val="18"/>
          <w:szCs w:val="18"/>
        </w:rPr>
        <w:tab/>
      </w:r>
    </w:p>
    <w:p w14:paraId="5F506053" w14:textId="77777777" w:rsidR="00776192" w:rsidRPr="008D7462" w:rsidRDefault="00776192" w:rsidP="00557BEA">
      <w:pPr>
        <w:spacing w:after="0" w:line="240" w:lineRule="auto"/>
        <w:rPr>
          <w:sz w:val="18"/>
          <w:szCs w:val="18"/>
        </w:rPr>
      </w:pPr>
      <w:r w:rsidRPr="008D7462">
        <w:rPr>
          <w:sz w:val="18"/>
          <w:szCs w:val="18"/>
        </w:rPr>
        <w:tab/>
      </w:r>
    </w:p>
    <w:p w14:paraId="298C2FC3" w14:textId="77777777" w:rsidR="00776192" w:rsidRPr="008D7462" w:rsidRDefault="00776192" w:rsidP="00557BEA">
      <w:pPr>
        <w:spacing w:after="0" w:line="240" w:lineRule="auto"/>
        <w:rPr>
          <w:sz w:val="18"/>
          <w:szCs w:val="18"/>
        </w:rPr>
      </w:pPr>
      <w:r w:rsidRPr="008D7462">
        <w:rPr>
          <w:sz w:val="18"/>
          <w:szCs w:val="18"/>
        </w:rPr>
        <w:tab/>
        <w:t>for (int i = 0; i &lt; sched.process_table.qSize(); i++){ // searches process table for the destination task</w:t>
      </w:r>
    </w:p>
    <w:p w14:paraId="02111CFE" w14:textId="77777777" w:rsidR="00776192" w:rsidRPr="008D7462" w:rsidRDefault="00776192" w:rsidP="00557BEA">
      <w:pPr>
        <w:spacing w:after="0" w:line="240" w:lineRule="auto"/>
        <w:rPr>
          <w:sz w:val="18"/>
          <w:szCs w:val="18"/>
        </w:rPr>
      </w:pPr>
      <w:r w:rsidRPr="008D7462">
        <w:rPr>
          <w:sz w:val="18"/>
          <w:szCs w:val="18"/>
        </w:rPr>
        <w:lastRenderedPageBreak/>
        <w:tab/>
      </w:r>
      <w:r w:rsidRPr="008D7462">
        <w:rPr>
          <w:sz w:val="18"/>
          <w:szCs w:val="18"/>
        </w:rPr>
        <w:tab/>
        <w:t xml:space="preserve">tcb = sched.process_table.Dequeue(); </w:t>
      </w:r>
    </w:p>
    <w:p w14:paraId="6591E4E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if (dtID == tcb-&gt;thread_no){</w:t>
      </w:r>
    </w:p>
    <w:p w14:paraId="29069D2E"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7DC8A77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tcb-&gt;mailbox.Enqueue(message); // enqueues the message in the tasks mailbox</w:t>
      </w:r>
    </w:p>
    <w:p w14:paraId="15CDF54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flag = 1;</w:t>
      </w:r>
    </w:p>
    <w:p w14:paraId="19464A8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w:t>
      </w:r>
    </w:p>
    <w:p w14:paraId="38A5F25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sched.process_table.Enqueue(tcb);  //add back to process table.</w:t>
      </w:r>
    </w:p>
    <w:p w14:paraId="514DB5A9" w14:textId="77777777" w:rsidR="00776192" w:rsidRPr="008D7462" w:rsidRDefault="00776192" w:rsidP="00557BEA">
      <w:pPr>
        <w:spacing w:after="0" w:line="240" w:lineRule="auto"/>
        <w:rPr>
          <w:sz w:val="18"/>
          <w:szCs w:val="18"/>
        </w:rPr>
      </w:pPr>
      <w:r w:rsidRPr="008D7462">
        <w:rPr>
          <w:sz w:val="18"/>
          <w:szCs w:val="18"/>
        </w:rPr>
        <w:tab/>
        <w:t>}</w:t>
      </w:r>
    </w:p>
    <w:p w14:paraId="2D3F02FD" w14:textId="77777777" w:rsidR="00776192" w:rsidRPr="008D7462" w:rsidRDefault="00776192" w:rsidP="00557BEA">
      <w:pPr>
        <w:spacing w:after="0" w:line="240" w:lineRule="auto"/>
        <w:rPr>
          <w:sz w:val="18"/>
          <w:szCs w:val="18"/>
        </w:rPr>
      </w:pPr>
      <w:r w:rsidRPr="008D7462">
        <w:rPr>
          <w:sz w:val="18"/>
          <w:szCs w:val="18"/>
        </w:rPr>
        <w:tab/>
        <w:t>switch(dtID) // switch for using correct semaphore</w:t>
      </w:r>
    </w:p>
    <w:p w14:paraId="656281A5" w14:textId="77777777" w:rsidR="00776192" w:rsidRPr="008D7462" w:rsidRDefault="00776192" w:rsidP="00557BEA">
      <w:pPr>
        <w:spacing w:after="0" w:line="240" w:lineRule="auto"/>
        <w:rPr>
          <w:sz w:val="18"/>
          <w:szCs w:val="18"/>
        </w:rPr>
      </w:pPr>
      <w:r w:rsidRPr="008D7462">
        <w:rPr>
          <w:sz w:val="18"/>
          <w:szCs w:val="18"/>
        </w:rPr>
        <w:tab/>
        <w:t>{</w:t>
      </w:r>
    </w:p>
    <w:p w14:paraId="0F1479B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1F8D8AF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sema_t1mail.up();</w:t>
      </w:r>
    </w:p>
    <w:p w14:paraId="1417FAE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7700F7A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7B28F6E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sema_t2mail.up();</w:t>
      </w:r>
    </w:p>
    <w:p w14:paraId="6D94582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6F079DF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12443B6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sema_t3mail.up();</w:t>
      </w:r>
    </w:p>
    <w:p w14:paraId="5EA72E6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EAB7B9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23B1DBE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sema_t4mail.up();</w:t>
      </w:r>
    </w:p>
    <w:p w14:paraId="794CEFC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179853A2" w14:textId="77777777" w:rsidR="00776192" w:rsidRPr="008D7462" w:rsidRDefault="00776192" w:rsidP="00557BEA">
      <w:pPr>
        <w:spacing w:after="0" w:line="240" w:lineRule="auto"/>
        <w:rPr>
          <w:sz w:val="18"/>
          <w:szCs w:val="18"/>
        </w:rPr>
      </w:pPr>
      <w:r w:rsidRPr="008D7462">
        <w:rPr>
          <w:sz w:val="18"/>
          <w:szCs w:val="18"/>
        </w:rPr>
        <w:tab/>
        <w:t>}</w:t>
      </w:r>
    </w:p>
    <w:p w14:paraId="49CD1E54" w14:textId="77777777" w:rsidR="00776192" w:rsidRPr="008D7462" w:rsidRDefault="00776192" w:rsidP="00557BEA">
      <w:pPr>
        <w:spacing w:after="0" w:line="240" w:lineRule="auto"/>
        <w:rPr>
          <w:sz w:val="18"/>
          <w:szCs w:val="18"/>
        </w:rPr>
      </w:pPr>
      <w:r w:rsidRPr="008D7462">
        <w:rPr>
          <w:sz w:val="18"/>
          <w:szCs w:val="18"/>
        </w:rPr>
        <w:t>sema_ptable.up();</w:t>
      </w:r>
    </w:p>
    <w:p w14:paraId="5D116A5C" w14:textId="77777777" w:rsidR="00776192" w:rsidRPr="008D7462" w:rsidRDefault="00776192" w:rsidP="00557BEA">
      <w:pPr>
        <w:spacing w:after="0" w:line="240" w:lineRule="auto"/>
        <w:rPr>
          <w:sz w:val="18"/>
          <w:szCs w:val="18"/>
        </w:rPr>
      </w:pPr>
      <w:r w:rsidRPr="008D7462">
        <w:rPr>
          <w:sz w:val="18"/>
          <w:szCs w:val="18"/>
        </w:rPr>
        <w:tab/>
        <w:t>return flag;</w:t>
      </w:r>
    </w:p>
    <w:p w14:paraId="002A3034" w14:textId="77777777" w:rsidR="00776192" w:rsidRPr="008D7462" w:rsidRDefault="00776192" w:rsidP="00557BEA">
      <w:pPr>
        <w:spacing w:after="0" w:line="240" w:lineRule="auto"/>
        <w:rPr>
          <w:sz w:val="18"/>
          <w:szCs w:val="18"/>
        </w:rPr>
      </w:pPr>
      <w:r w:rsidRPr="008D7462">
        <w:rPr>
          <w:sz w:val="18"/>
          <w:szCs w:val="18"/>
        </w:rPr>
        <w:t>}</w:t>
      </w:r>
    </w:p>
    <w:p w14:paraId="6D87FA21" w14:textId="77777777" w:rsidR="00776192" w:rsidRPr="008D7462" w:rsidRDefault="00776192" w:rsidP="00557BEA">
      <w:pPr>
        <w:spacing w:after="0" w:line="240" w:lineRule="auto"/>
        <w:rPr>
          <w:sz w:val="18"/>
          <w:szCs w:val="18"/>
        </w:rPr>
      </w:pPr>
    </w:p>
    <w:p w14:paraId="1493A985" w14:textId="77777777" w:rsidR="00776192" w:rsidRPr="008D7462" w:rsidRDefault="00776192" w:rsidP="00557BEA">
      <w:pPr>
        <w:spacing w:after="0" w:line="240" w:lineRule="auto"/>
        <w:rPr>
          <w:sz w:val="18"/>
          <w:szCs w:val="18"/>
        </w:rPr>
      </w:pPr>
      <w:r w:rsidRPr="008D7462">
        <w:rPr>
          <w:sz w:val="18"/>
          <w:szCs w:val="18"/>
        </w:rPr>
        <w:t>int ipc::Message_Receive(int Task_id, Message *message){</w:t>
      </w:r>
      <w:r w:rsidRPr="008D7462">
        <w:rPr>
          <w:sz w:val="18"/>
          <w:szCs w:val="18"/>
        </w:rPr>
        <w:tab/>
        <w:t xml:space="preserve">// returns 0 if no more messages are available, loads the Message structure with </w:t>
      </w:r>
    </w:p>
    <w:p w14:paraId="7FDB19F8" w14:textId="77777777" w:rsidR="00776192" w:rsidRPr="008D7462" w:rsidRDefault="00776192" w:rsidP="00557BEA">
      <w:pPr>
        <w:spacing w:after="0" w:line="240" w:lineRule="auto"/>
        <w:rPr>
          <w:sz w:val="18"/>
          <w:szCs w:val="18"/>
        </w:rPr>
      </w:pPr>
      <w:r w:rsidRPr="008D7462">
        <w:rPr>
          <w:sz w:val="18"/>
          <w:szCs w:val="18"/>
        </w:rPr>
        <w:tab/>
        <w:t>sema_ptable.down();</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the first message from the mailbox and remove the message from the mailbox. </w:t>
      </w:r>
    </w:p>
    <w:p w14:paraId="13804A5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 -1 if an error occurs. </w:t>
      </w:r>
    </w:p>
    <w:p w14:paraId="3BAFA56C" w14:textId="77777777" w:rsidR="00776192" w:rsidRPr="008D7462" w:rsidRDefault="00776192" w:rsidP="00557BEA">
      <w:pPr>
        <w:spacing w:after="0" w:line="240" w:lineRule="auto"/>
        <w:rPr>
          <w:sz w:val="18"/>
          <w:szCs w:val="18"/>
        </w:rPr>
      </w:pPr>
      <w:r w:rsidRPr="008D7462">
        <w:rPr>
          <w:sz w:val="18"/>
          <w:szCs w:val="18"/>
        </w:rPr>
        <w:tab/>
        <w:t>int flag = -1;</w:t>
      </w:r>
    </w:p>
    <w:p w14:paraId="5C69E937" w14:textId="77777777" w:rsidR="00776192" w:rsidRPr="008D7462" w:rsidRDefault="00776192" w:rsidP="00557BEA">
      <w:pPr>
        <w:spacing w:after="0" w:line="240" w:lineRule="auto"/>
        <w:rPr>
          <w:sz w:val="18"/>
          <w:szCs w:val="18"/>
        </w:rPr>
      </w:pPr>
      <w:r w:rsidRPr="008D7462">
        <w:rPr>
          <w:sz w:val="18"/>
          <w:szCs w:val="18"/>
        </w:rPr>
        <w:tab/>
        <w:t>int dtID = message-&gt;Destination_Task_Id;</w:t>
      </w:r>
    </w:p>
    <w:p w14:paraId="6624B9AC" w14:textId="77777777" w:rsidR="00776192" w:rsidRPr="008D7462" w:rsidRDefault="00776192" w:rsidP="00557BEA">
      <w:pPr>
        <w:spacing w:after="0" w:line="240" w:lineRule="auto"/>
        <w:rPr>
          <w:sz w:val="18"/>
          <w:szCs w:val="18"/>
        </w:rPr>
      </w:pPr>
      <w:r w:rsidRPr="008D7462">
        <w:rPr>
          <w:sz w:val="18"/>
          <w:szCs w:val="18"/>
        </w:rPr>
        <w:tab/>
        <w:t>scheduler::TCB * tcb;</w:t>
      </w:r>
    </w:p>
    <w:p w14:paraId="29F3DB65" w14:textId="77777777" w:rsidR="00776192" w:rsidRPr="008D7462" w:rsidRDefault="00776192" w:rsidP="00557BEA">
      <w:pPr>
        <w:spacing w:after="0" w:line="240" w:lineRule="auto"/>
        <w:rPr>
          <w:sz w:val="18"/>
          <w:szCs w:val="18"/>
        </w:rPr>
      </w:pPr>
      <w:r w:rsidRPr="008D7462">
        <w:rPr>
          <w:sz w:val="18"/>
          <w:szCs w:val="18"/>
        </w:rPr>
        <w:tab/>
      </w:r>
    </w:p>
    <w:p w14:paraId="0B34785A" w14:textId="77777777" w:rsidR="00776192" w:rsidRPr="008D7462" w:rsidRDefault="00776192" w:rsidP="00557BEA">
      <w:pPr>
        <w:spacing w:after="0" w:line="240" w:lineRule="auto"/>
        <w:rPr>
          <w:sz w:val="18"/>
          <w:szCs w:val="18"/>
        </w:rPr>
      </w:pPr>
      <w:r w:rsidRPr="008D7462">
        <w:rPr>
          <w:sz w:val="18"/>
          <w:szCs w:val="18"/>
        </w:rPr>
        <w:tab/>
        <w:t>switch(dtID)// switch for using correct semaphore</w:t>
      </w:r>
    </w:p>
    <w:p w14:paraId="76F9D32F" w14:textId="77777777" w:rsidR="00776192" w:rsidRPr="008D7462" w:rsidRDefault="00776192" w:rsidP="00557BEA">
      <w:pPr>
        <w:spacing w:after="0" w:line="240" w:lineRule="auto"/>
        <w:rPr>
          <w:sz w:val="18"/>
          <w:szCs w:val="18"/>
        </w:rPr>
      </w:pPr>
      <w:r w:rsidRPr="008D7462">
        <w:rPr>
          <w:sz w:val="18"/>
          <w:szCs w:val="18"/>
        </w:rPr>
        <w:tab/>
        <w:t>{</w:t>
      </w:r>
    </w:p>
    <w:p w14:paraId="69279EA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2FFE016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sema_t1mail.down();</w:t>
      </w:r>
    </w:p>
    <w:p w14:paraId="3E89722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39EC83C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4187513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sema_t2mail.down();</w:t>
      </w:r>
    </w:p>
    <w:p w14:paraId="7F42829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3599BB9E"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65BF7C8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sema_t3mail.down();</w:t>
      </w:r>
    </w:p>
    <w:p w14:paraId="7E1948F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2B112A9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4C9B83E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sema_t4mail.down();</w:t>
      </w:r>
    </w:p>
    <w:p w14:paraId="051FEC5E"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34BB9583" w14:textId="77777777" w:rsidR="00776192" w:rsidRPr="008D7462" w:rsidRDefault="00776192" w:rsidP="00557BEA">
      <w:pPr>
        <w:spacing w:after="0" w:line="240" w:lineRule="auto"/>
        <w:rPr>
          <w:sz w:val="18"/>
          <w:szCs w:val="18"/>
        </w:rPr>
      </w:pPr>
      <w:r w:rsidRPr="008D7462">
        <w:rPr>
          <w:sz w:val="18"/>
          <w:szCs w:val="18"/>
        </w:rPr>
        <w:tab/>
        <w:t>}</w:t>
      </w:r>
    </w:p>
    <w:p w14:paraId="1B638162" w14:textId="77777777" w:rsidR="00776192" w:rsidRPr="008D7462" w:rsidRDefault="00776192" w:rsidP="00557BEA">
      <w:pPr>
        <w:spacing w:after="0" w:line="240" w:lineRule="auto"/>
        <w:rPr>
          <w:sz w:val="18"/>
          <w:szCs w:val="18"/>
        </w:rPr>
      </w:pPr>
      <w:r w:rsidRPr="008D7462">
        <w:rPr>
          <w:sz w:val="18"/>
          <w:szCs w:val="18"/>
        </w:rPr>
        <w:tab/>
      </w:r>
    </w:p>
    <w:p w14:paraId="53674852" w14:textId="77777777" w:rsidR="00776192" w:rsidRPr="008D7462" w:rsidRDefault="00776192" w:rsidP="00557BEA">
      <w:pPr>
        <w:spacing w:after="0" w:line="240" w:lineRule="auto"/>
        <w:rPr>
          <w:sz w:val="18"/>
          <w:szCs w:val="18"/>
        </w:rPr>
      </w:pPr>
      <w:r w:rsidRPr="008D7462">
        <w:rPr>
          <w:sz w:val="18"/>
          <w:szCs w:val="18"/>
        </w:rPr>
        <w:tab/>
        <w:t>for (int i = 0; i &lt; sched.process_table.qSize(); i++){</w:t>
      </w:r>
    </w:p>
    <w:p w14:paraId="3C4E42B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tcb = sched.process_table.Dequeue(); </w:t>
      </w:r>
    </w:p>
    <w:p w14:paraId="2162208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if (dtID == tcb-&gt;thread_no){ // finds task</w:t>
      </w:r>
    </w:p>
    <w:p w14:paraId="4C87924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(!tcb-&gt;mailbox.isEmpty()){ // gets first message from its mailbox</w:t>
      </w:r>
    </w:p>
    <w:p w14:paraId="0804359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message = tcb-&gt;mailbox.Dequeue();</w:t>
      </w:r>
    </w:p>
    <w:p w14:paraId="2489B73B" w14:textId="77777777" w:rsidR="00776192" w:rsidRPr="008D7462" w:rsidRDefault="0077619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t>flag = 1; // message found</w:t>
      </w:r>
    </w:p>
    <w:p w14:paraId="52471B3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0CEAE89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else{</w:t>
      </w:r>
    </w:p>
    <w:p w14:paraId="2AE9AEC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flag = 0; // message not found</w:t>
      </w:r>
    </w:p>
    <w:p w14:paraId="61E25AB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3BFCDB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w:t>
      </w:r>
    </w:p>
    <w:p w14:paraId="3043C32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sched.process_table.Enqueue(tcb);  //add back to process table.</w:t>
      </w:r>
    </w:p>
    <w:p w14:paraId="32A217DE" w14:textId="77777777" w:rsidR="00776192" w:rsidRPr="008D7462" w:rsidRDefault="00776192" w:rsidP="00557BEA">
      <w:pPr>
        <w:spacing w:after="0" w:line="240" w:lineRule="auto"/>
        <w:rPr>
          <w:sz w:val="18"/>
          <w:szCs w:val="18"/>
        </w:rPr>
      </w:pPr>
      <w:r w:rsidRPr="008D7462">
        <w:rPr>
          <w:sz w:val="18"/>
          <w:szCs w:val="18"/>
        </w:rPr>
        <w:tab/>
        <w:t>}</w:t>
      </w:r>
    </w:p>
    <w:p w14:paraId="0F7A66AF" w14:textId="77777777" w:rsidR="00776192" w:rsidRPr="008D7462" w:rsidRDefault="00776192" w:rsidP="00557BEA">
      <w:pPr>
        <w:spacing w:after="0" w:line="240" w:lineRule="auto"/>
        <w:rPr>
          <w:sz w:val="18"/>
          <w:szCs w:val="18"/>
        </w:rPr>
      </w:pPr>
      <w:r w:rsidRPr="008D7462">
        <w:rPr>
          <w:sz w:val="18"/>
          <w:szCs w:val="18"/>
        </w:rPr>
        <w:tab/>
      </w:r>
    </w:p>
    <w:p w14:paraId="65C2028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switch(dtID)// switch for using correct semaphore</w:t>
      </w:r>
    </w:p>
    <w:p w14:paraId="5EE86676" w14:textId="77777777" w:rsidR="00776192" w:rsidRPr="008D7462" w:rsidRDefault="00776192" w:rsidP="00557BEA">
      <w:pPr>
        <w:spacing w:after="0" w:line="240" w:lineRule="auto"/>
        <w:rPr>
          <w:sz w:val="18"/>
          <w:szCs w:val="18"/>
        </w:rPr>
      </w:pPr>
      <w:r w:rsidRPr="008D7462">
        <w:rPr>
          <w:sz w:val="18"/>
          <w:szCs w:val="18"/>
        </w:rPr>
        <w:tab/>
        <w:t>{</w:t>
      </w:r>
    </w:p>
    <w:p w14:paraId="14AFA02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309F9F2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sema_t1mail.up();</w:t>
      </w:r>
    </w:p>
    <w:p w14:paraId="76A8A03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3E170EA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159B2C1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sema_t2mail.up();</w:t>
      </w:r>
    </w:p>
    <w:p w14:paraId="7CF8148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5438372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0BA9220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sema_t3mail.up();</w:t>
      </w:r>
    </w:p>
    <w:p w14:paraId="728BED6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7D1EF6A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27E9897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sema_t4mail.up();</w:t>
      </w:r>
    </w:p>
    <w:p w14:paraId="454A51A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4F2B1D7A" w14:textId="77777777" w:rsidR="00776192" w:rsidRPr="008D7462" w:rsidRDefault="00776192" w:rsidP="00557BEA">
      <w:pPr>
        <w:spacing w:after="0" w:line="240" w:lineRule="auto"/>
        <w:rPr>
          <w:sz w:val="18"/>
          <w:szCs w:val="18"/>
        </w:rPr>
      </w:pPr>
      <w:r w:rsidRPr="008D7462">
        <w:rPr>
          <w:sz w:val="18"/>
          <w:szCs w:val="18"/>
        </w:rPr>
        <w:tab/>
        <w:t>}</w:t>
      </w:r>
    </w:p>
    <w:p w14:paraId="4416B8CC" w14:textId="77777777" w:rsidR="00776192" w:rsidRPr="008D7462" w:rsidRDefault="00776192" w:rsidP="00557BEA">
      <w:pPr>
        <w:spacing w:after="0" w:line="240" w:lineRule="auto"/>
        <w:rPr>
          <w:sz w:val="18"/>
          <w:szCs w:val="18"/>
        </w:rPr>
      </w:pPr>
      <w:r w:rsidRPr="008D7462">
        <w:rPr>
          <w:sz w:val="18"/>
          <w:szCs w:val="18"/>
        </w:rPr>
        <w:tab/>
        <w:t>sema_ptable.up();</w:t>
      </w:r>
    </w:p>
    <w:p w14:paraId="36BC3E08" w14:textId="77777777" w:rsidR="00776192" w:rsidRPr="008D7462" w:rsidRDefault="00776192" w:rsidP="00557BEA">
      <w:pPr>
        <w:spacing w:after="0" w:line="240" w:lineRule="auto"/>
        <w:rPr>
          <w:sz w:val="18"/>
          <w:szCs w:val="18"/>
        </w:rPr>
      </w:pPr>
      <w:r w:rsidRPr="008D7462">
        <w:rPr>
          <w:sz w:val="18"/>
          <w:szCs w:val="18"/>
        </w:rPr>
        <w:tab/>
        <w:t>return flag;</w:t>
      </w:r>
    </w:p>
    <w:p w14:paraId="6EA47D2A" w14:textId="77777777" w:rsidR="00776192" w:rsidRPr="008D7462" w:rsidRDefault="00776192" w:rsidP="00557BEA">
      <w:pPr>
        <w:spacing w:after="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3762A04E" w14:textId="77777777" w:rsidR="00776192" w:rsidRPr="008D7462" w:rsidRDefault="00776192" w:rsidP="00557BEA">
      <w:pPr>
        <w:spacing w:after="0" w:line="240" w:lineRule="auto"/>
        <w:rPr>
          <w:sz w:val="18"/>
          <w:szCs w:val="18"/>
        </w:rPr>
      </w:pPr>
    </w:p>
    <w:p w14:paraId="5DACA77A" w14:textId="77777777" w:rsidR="00776192" w:rsidRPr="008D7462" w:rsidRDefault="00776192" w:rsidP="00557BEA">
      <w:pPr>
        <w:spacing w:after="0" w:line="240" w:lineRule="auto"/>
        <w:rPr>
          <w:sz w:val="18"/>
          <w:szCs w:val="18"/>
        </w:rPr>
      </w:pPr>
      <w:r w:rsidRPr="008D7462">
        <w:rPr>
          <w:sz w:val="18"/>
          <w:szCs w:val="18"/>
        </w:rPr>
        <w:t xml:space="preserve">int ipc::Message_Count(int Task_id){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 the number of messages in Task-idÃ¢â‚¬â„¢s  message queue. </w:t>
      </w:r>
    </w:p>
    <w:p w14:paraId="43A1D6AD" w14:textId="77777777" w:rsidR="00776192" w:rsidRPr="008D7462" w:rsidRDefault="00776192" w:rsidP="00557BEA">
      <w:pPr>
        <w:spacing w:after="0" w:line="240" w:lineRule="auto"/>
        <w:rPr>
          <w:sz w:val="18"/>
          <w:szCs w:val="18"/>
        </w:rPr>
      </w:pPr>
      <w:r w:rsidRPr="008D7462">
        <w:rPr>
          <w:sz w:val="18"/>
          <w:szCs w:val="18"/>
        </w:rPr>
        <w:tab/>
        <w:t>sema_ptable.down();</w:t>
      </w:r>
    </w:p>
    <w:p w14:paraId="32B57F25" w14:textId="77777777" w:rsidR="00776192" w:rsidRPr="008D7462" w:rsidRDefault="00776192" w:rsidP="00557BEA">
      <w:pPr>
        <w:spacing w:after="0" w:line="240" w:lineRule="auto"/>
        <w:rPr>
          <w:sz w:val="18"/>
          <w:szCs w:val="18"/>
        </w:rPr>
      </w:pPr>
      <w:r w:rsidRPr="008D7462">
        <w:rPr>
          <w:sz w:val="18"/>
          <w:szCs w:val="18"/>
        </w:rPr>
        <w:tab/>
        <w:t>int count = 0;</w:t>
      </w:r>
    </w:p>
    <w:p w14:paraId="77DB6F2D" w14:textId="77777777" w:rsidR="00776192" w:rsidRPr="008D7462" w:rsidRDefault="00776192" w:rsidP="00557BEA">
      <w:pPr>
        <w:spacing w:after="0" w:line="240" w:lineRule="auto"/>
        <w:rPr>
          <w:sz w:val="18"/>
          <w:szCs w:val="18"/>
        </w:rPr>
      </w:pPr>
      <w:r w:rsidRPr="008D7462">
        <w:rPr>
          <w:sz w:val="18"/>
          <w:szCs w:val="18"/>
        </w:rPr>
        <w:tab/>
        <w:t>scheduler::TCB * tcb;</w:t>
      </w:r>
    </w:p>
    <w:p w14:paraId="38450F2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p>
    <w:p w14:paraId="4C63241B" w14:textId="77777777" w:rsidR="00776192" w:rsidRPr="008D7462" w:rsidRDefault="00776192" w:rsidP="00557BEA">
      <w:pPr>
        <w:spacing w:after="0" w:line="240" w:lineRule="auto"/>
        <w:rPr>
          <w:sz w:val="18"/>
          <w:szCs w:val="18"/>
        </w:rPr>
      </w:pPr>
      <w:r w:rsidRPr="008D7462">
        <w:rPr>
          <w:sz w:val="18"/>
          <w:szCs w:val="18"/>
        </w:rPr>
        <w:tab/>
        <w:t>for (int i = 0; i &lt; sched.process_table.qSize(); i++){</w:t>
      </w:r>
    </w:p>
    <w:p w14:paraId="126D10F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tcb = sched.process_table.Dequeue(); // find task </w:t>
      </w:r>
    </w:p>
    <w:p w14:paraId="7D301EC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if (Task_id == tcb-&gt;thread_no){</w:t>
      </w:r>
    </w:p>
    <w:p w14:paraId="3A18C23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count = tcb-&gt;mailbox.qSize(); // gets number of messages</w:t>
      </w:r>
    </w:p>
    <w:p w14:paraId="62DF3AE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w:t>
      </w:r>
    </w:p>
    <w:p w14:paraId="28E38CF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sched.process_table.Enqueue(tcb);  //add back to process table.</w:t>
      </w:r>
    </w:p>
    <w:p w14:paraId="3CA44397" w14:textId="77777777" w:rsidR="00776192" w:rsidRPr="008D7462" w:rsidRDefault="00776192" w:rsidP="00557BEA">
      <w:pPr>
        <w:spacing w:after="0" w:line="240" w:lineRule="auto"/>
        <w:rPr>
          <w:sz w:val="18"/>
          <w:szCs w:val="18"/>
        </w:rPr>
      </w:pPr>
      <w:r w:rsidRPr="008D7462">
        <w:rPr>
          <w:sz w:val="18"/>
          <w:szCs w:val="18"/>
        </w:rPr>
        <w:tab/>
        <w:t>}</w:t>
      </w:r>
    </w:p>
    <w:p w14:paraId="04C1B97F" w14:textId="77777777" w:rsidR="00776192" w:rsidRPr="008D7462" w:rsidRDefault="00776192" w:rsidP="00557BEA">
      <w:pPr>
        <w:spacing w:after="0" w:line="240" w:lineRule="auto"/>
        <w:rPr>
          <w:sz w:val="18"/>
          <w:szCs w:val="18"/>
        </w:rPr>
      </w:pPr>
    </w:p>
    <w:p w14:paraId="16F5F51C" w14:textId="77777777" w:rsidR="00776192" w:rsidRPr="008D7462" w:rsidRDefault="00776192" w:rsidP="00557BEA">
      <w:pPr>
        <w:spacing w:after="0" w:line="240" w:lineRule="auto"/>
        <w:rPr>
          <w:sz w:val="18"/>
          <w:szCs w:val="18"/>
        </w:rPr>
      </w:pPr>
      <w:r w:rsidRPr="008D7462">
        <w:rPr>
          <w:sz w:val="18"/>
          <w:szCs w:val="18"/>
        </w:rPr>
        <w:tab/>
        <w:t>sema_ptable.up();</w:t>
      </w:r>
    </w:p>
    <w:p w14:paraId="74C900F2" w14:textId="77777777" w:rsidR="00776192" w:rsidRPr="008D7462" w:rsidRDefault="00776192" w:rsidP="00557BEA">
      <w:pPr>
        <w:spacing w:after="0" w:line="240" w:lineRule="auto"/>
        <w:rPr>
          <w:sz w:val="18"/>
          <w:szCs w:val="18"/>
        </w:rPr>
      </w:pPr>
      <w:r w:rsidRPr="008D7462">
        <w:rPr>
          <w:sz w:val="18"/>
          <w:szCs w:val="18"/>
        </w:rPr>
        <w:tab/>
        <w:t>return count;</w:t>
      </w:r>
    </w:p>
    <w:p w14:paraId="5E363295" w14:textId="77777777" w:rsidR="00776192" w:rsidRPr="008D7462" w:rsidRDefault="00776192" w:rsidP="00557BEA">
      <w:pPr>
        <w:spacing w:after="0" w:line="240" w:lineRule="auto"/>
        <w:rPr>
          <w:sz w:val="18"/>
          <w:szCs w:val="18"/>
        </w:rPr>
      </w:pPr>
      <w:r w:rsidRPr="008D7462">
        <w:rPr>
          <w:sz w:val="18"/>
          <w:szCs w:val="18"/>
        </w:rPr>
        <w:t>}</w:t>
      </w:r>
    </w:p>
    <w:p w14:paraId="603F62E8" w14:textId="77777777" w:rsidR="00776192" w:rsidRPr="008D7462" w:rsidRDefault="00776192" w:rsidP="00557BEA">
      <w:pPr>
        <w:spacing w:after="0" w:line="240" w:lineRule="auto"/>
        <w:rPr>
          <w:sz w:val="18"/>
          <w:szCs w:val="18"/>
        </w:rPr>
      </w:pPr>
    </w:p>
    <w:p w14:paraId="7AC243E1" w14:textId="77777777" w:rsidR="00776192" w:rsidRPr="008D7462" w:rsidRDefault="00776192" w:rsidP="00557BEA">
      <w:pPr>
        <w:spacing w:after="0" w:line="240" w:lineRule="auto"/>
        <w:rPr>
          <w:sz w:val="18"/>
          <w:szCs w:val="18"/>
        </w:rPr>
      </w:pPr>
      <w:r w:rsidRPr="008D7462">
        <w:rPr>
          <w:sz w:val="18"/>
          <w:szCs w:val="18"/>
        </w:rPr>
        <w:t xml:space="preserve">int ipc::Message_Count(){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return the total number of messages in all the message queues. </w:t>
      </w:r>
    </w:p>
    <w:p w14:paraId="09B31AA2" w14:textId="77777777" w:rsidR="00776192" w:rsidRPr="008D7462" w:rsidRDefault="00776192" w:rsidP="00557BEA">
      <w:pPr>
        <w:spacing w:after="0" w:line="240" w:lineRule="auto"/>
        <w:rPr>
          <w:sz w:val="18"/>
          <w:szCs w:val="18"/>
        </w:rPr>
      </w:pPr>
      <w:r w:rsidRPr="008D7462">
        <w:rPr>
          <w:sz w:val="18"/>
          <w:szCs w:val="18"/>
        </w:rPr>
        <w:tab/>
        <w:t>sema_ptable.down();</w:t>
      </w:r>
    </w:p>
    <w:p w14:paraId="37117120" w14:textId="77777777" w:rsidR="00776192" w:rsidRPr="008D7462" w:rsidRDefault="00776192" w:rsidP="00557BEA">
      <w:pPr>
        <w:spacing w:after="0" w:line="240" w:lineRule="auto"/>
        <w:rPr>
          <w:sz w:val="18"/>
          <w:szCs w:val="18"/>
        </w:rPr>
      </w:pPr>
      <w:r w:rsidRPr="008D7462">
        <w:rPr>
          <w:sz w:val="18"/>
          <w:szCs w:val="18"/>
        </w:rPr>
        <w:tab/>
        <w:t>int count = 0;</w:t>
      </w:r>
    </w:p>
    <w:p w14:paraId="332D9BE9" w14:textId="77777777" w:rsidR="00776192" w:rsidRPr="008D7462" w:rsidRDefault="00776192" w:rsidP="00557BEA">
      <w:pPr>
        <w:spacing w:after="0" w:line="240" w:lineRule="auto"/>
        <w:rPr>
          <w:sz w:val="18"/>
          <w:szCs w:val="18"/>
        </w:rPr>
      </w:pPr>
      <w:r w:rsidRPr="008D7462">
        <w:rPr>
          <w:sz w:val="18"/>
          <w:szCs w:val="18"/>
        </w:rPr>
        <w:tab/>
        <w:t>scheduler::TCB * tcb;</w:t>
      </w:r>
    </w:p>
    <w:p w14:paraId="77C317D4" w14:textId="77777777" w:rsidR="00776192" w:rsidRPr="008D7462" w:rsidRDefault="00776192" w:rsidP="00557BEA">
      <w:pPr>
        <w:spacing w:after="0" w:line="240" w:lineRule="auto"/>
        <w:rPr>
          <w:sz w:val="18"/>
          <w:szCs w:val="18"/>
        </w:rPr>
      </w:pPr>
      <w:r w:rsidRPr="008D7462">
        <w:rPr>
          <w:sz w:val="18"/>
          <w:szCs w:val="18"/>
        </w:rPr>
        <w:tab/>
      </w:r>
    </w:p>
    <w:p w14:paraId="12760639" w14:textId="77777777" w:rsidR="00776192" w:rsidRPr="008D7462" w:rsidRDefault="00776192" w:rsidP="00557BEA">
      <w:pPr>
        <w:spacing w:after="0" w:line="240" w:lineRule="auto"/>
        <w:rPr>
          <w:sz w:val="18"/>
          <w:szCs w:val="18"/>
        </w:rPr>
      </w:pPr>
      <w:r w:rsidRPr="008D7462">
        <w:rPr>
          <w:sz w:val="18"/>
          <w:szCs w:val="18"/>
        </w:rPr>
        <w:tab/>
        <w:t>for (int i = 0; i &lt; sched.process_table.qSize(); i++){ // cycle all tasks</w:t>
      </w:r>
    </w:p>
    <w:p w14:paraId="54D962E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tcb = sched.process_table.Dequeue(); </w:t>
      </w:r>
    </w:p>
    <w:p w14:paraId="32B3A8C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count += tcb-&gt;mailbox.qSize(); // add up number of messages</w:t>
      </w:r>
    </w:p>
    <w:p w14:paraId="315EE65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sched.process_table.Enqueue(tcb);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//add back to process table.</w:t>
      </w:r>
    </w:p>
    <w:p w14:paraId="20B73761" w14:textId="77777777" w:rsidR="00776192" w:rsidRPr="008D7462" w:rsidRDefault="00776192" w:rsidP="00557BEA">
      <w:pPr>
        <w:spacing w:after="0" w:line="240" w:lineRule="auto"/>
        <w:rPr>
          <w:sz w:val="18"/>
          <w:szCs w:val="18"/>
        </w:rPr>
      </w:pPr>
      <w:r w:rsidRPr="008D7462">
        <w:rPr>
          <w:sz w:val="18"/>
          <w:szCs w:val="18"/>
        </w:rPr>
        <w:lastRenderedPageBreak/>
        <w:tab/>
        <w:t>}</w:t>
      </w:r>
    </w:p>
    <w:p w14:paraId="2FD43851" w14:textId="77777777" w:rsidR="00776192" w:rsidRPr="008D7462" w:rsidRDefault="00776192" w:rsidP="00557BEA">
      <w:pPr>
        <w:spacing w:after="0" w:line="240" w:lineRule="auto"/>
        <w:rPr>
          <w:sz w:val="18"/>
          <w:szCs w:val="18"/>
        </w:rPr>
      </w:pPr>
      <w:r w:rsidRPr="008D7462">
        <w:rPr>
          <w:sz w:val="18"/>
          <w:szCs w:val="18"/>
        </w:rPr>
        <w:tab/>
        <w:t>sema_ptable.up();</w:t>
      </w:r>
    </w:p>
    <w:p w14:paraId="7B81381D" w14:textId="77777777" w:rsidR="00776192" w:rsidRPr="008D7462" w:rsidRDefault="00776192" w:rsidP="00557BEA">
      <w:pPr>
        <w:spacing w:after="0" w:line="240" w:lineRule="auto"/>
        <w:rPr>
          <w:sz w:val="18"/>
          <w:szCs w:val="18"/>
        </w:rPr>
      </w:pPr>
      <w:r w:rsidRPr="008D7462">
        <w:rPr>
          <w:sz w:val="18"/>
          <w:szCs w:val="18"/>
        </w:rPr>
        <w:tab/>
        <w:t>return count;</w:t>
      </w:r>
    </w:p>
    <w:p w14:paraId="2752B5AF" w14:textId="77777777" w:rsidR="00776192" w:rsidRPr="008D7462" w:rsidRDefault="00776192" w:rsidP="00557BEA">
      <w:pPr>
        <w:spacing w:after="0" w:line="240" w:lineRule="auto"/>
        <w:rPr>
          <w:sz w:val="18"/>
          <w:szCs w:val="18"/>
        </w:rPr>
      </w:pPr>
      <w:r w:rsidRPr="008D7462">
        <w:rPr>
          <w:sz w:val="18"/>
          <w:szCs w:val="18"/>
        </w:rPr>
        <w:t>}</w:t>
      </w:r>
    </w:p>
    <w:p w14:paraId="2B10CBDF" w14:textId="77777777" w:rsidR="00776192" w:rsidRPr="008D7462" w:rsidRDefault="00776192" w:rsidP="00557BEA">
      <w:pPr>
        <w:spacing w:after="0" w:line="240" w:lineRule="auto"/>
        <w:rPr>
          <w:sz w:val="18"/>
          <w:szCs w:val="18"/>
        </w:rPr>
      </w:pPr>
    </w:p>
    <w:p w14:paraId="3E6A06EC" w14:textId="77777777" w:rsidR="00776192" w:rsidRPr="008D7462" w:rsidRDefault="00776192" w:rsidP="00557BEA">
      <w:pPr>
        <w:spacing w:after="0" w:line="240" w:lineRule="auto"/>
        <w:rPr>
          <w:sz w:val="18"/>
          <w:szCs w:val="18"/>
        </w:rPr>
      </w:pPr>
      <w:r w:rsidRPr="008D7462">
        <w:rPr>
          <w:sz w:val="18"/>
          <w:szCs w:val="18"/>
        </w:rPr>
        <w:t xml:space="preserve">void ipc::Message_Print(int Task_id, WINDOW * Win){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print the all messages for a given Task-id. </w:t>
      </w:r>
    </w:p>
    <w:p w14:paraId="04986E92" w14:textId="77777777" w:rsidR="00776192" w:rsidRPr="008D7462" w:rsidRDefault="00776192" w:rsidP="00557BEA">
      <w:pPr>
        <w:spacing w:after="0" w:line="240" w:lineRule="auto"/>
        <w:rPr>
          <w:sz w:val="18"/>
          <w:szCs w:val="18"/>
        </w:rPr>
      </w:pPr>
      <w:r w:rsidRPr="008D7462">
        <w:rPr>
          <w:sz w:val="18"/>
          <w:szCs w:val="18"/>
        </w:rPr>
        <w:tab/>
        <w:t>sema_ptable.down();</w:t>
      </w:r>
    </w:p>
    <w:p w14:paraId="66D67A8E" w14:textId="77777777" w:rsidR="00776192" w:rsidRPr="008D7462" w:rsidRDefault="00776192" w:rsidP="00557BEA">
      <w:pPr>
        <w:spacing w:after="0" w:line="240" w:lineRule="auto"/>
        <w:rPr>
          <w:sz w:val="18"/>
          <w:szCs w:val="18"/>
        </w:rPr>
      </w:pPr>
      <w:r w:rsidRPr="008D7462">
        <w:rPr>
          <w:sz w:val="18"/>
          <w:szCs w:val="18"/>
        </w:rPr>
        <w:tab/>
        <w:t>scheduler::TCB * tcb;</w:t>
      </w:r>
    </w:p>
    <w:p w14:paraId="4D28772C" w14:textId="77777777" w:rsidR="00776192" w:rsidRPr="008D7462" w:rsidRDefault="00776192" w:rsidP="00557BEA">
      <w:pPr>
        <w:spacing w:after="0" w:line="240" w:lineRule="auto"/>
        <w:rPr>
          <w:sz w:val="18"/>
          <w:szCs w:val="18"/>
        </w:rPr>
      </w:pPr>
      <w:r w:rsidRPr="008D7462">
        <w:rPr>
          <w:sz w:val="18"/>
          <w:szCs w:val="18"/>
        </w:rPr>
        <w:tab/>
        <w:t>char buff[256];</w:t>
      </w:r>
    </w:p>
    <w:p w14:paraId="2470A7CE" w14:textId="77777777" w:rsidR="00776192" w:rsidRPr="008D7462" w:rsidRDefault="00776192" w:rsidP="00557BEA">
      <w:pPr>
        <w:spacing w:after="0" w:line="240" w:lineRule="auto"/>
        <w:rPr>
          <w:sz w:val="18"/>
          <w:szCs w:val="18"/>
        </w:rPr>
      </w:pPr>
      <w:r w:rsidRPr="008D7462">
        <w:rPr>
          <w:sz w:val="18"/>
          <w:szCs w:val="18"/>
        </w:rPr>
        <w:tab/>
        <w:t>Message * mess;</w:t>
      </w:r>
    </w:p>
    <w:p w14:paraId="10E254FE" w14:textId="77777777" w:rsidR="00776192" w:rsidRPr="008D7462" w:rsidRDefault="00776192" w:rsidP="00557BEA">
      <w:pPr>
        <w:spacing w:after="0" w:line="240" w:lineRule="auto"/>
        <w:rPr>
          <w:sz w:val="18"/>
          <w:szCs w:val="18"/>
        </w:rPr>
      </w:pPr>
      <w:r w:rsidRPr="008D7462">
        <w:rPr>
          <w:sz w:val="18"/>
          <w:szCs w:val="18"/>
        </w:rPr>
        <w:tab/>
        <w:t>struct tm * timeinfo; // create the time data struct for extracting the format from the Message_Arrival_Time</w:t>
      </w:r>
    </w:p>
    <w:p w14:paraId="55E34EDE" w14:textId="77777777" w:rsidR="00776192" w:rsidRPr="008D7462" w:rsidRDefault="00776192" w:rsidP="00557BEA">
      <w:pPr>
        <w:spacing w:after="0" w:line="240" w:lineRule="auto"/>
        <w:rPr>
          <w:sz w:val="18"/>
          <w:szCs w:val="18"/>
        </w:rPr>
      </w:pPr>
      <w:r w:rsidRPr="008D7462">
        <w:rPr>
          <w:sz w:val="18"/>
          <w:szCs w:val="18"/>
        </w:rPr>
        <w:tab/>
      </w:r>
    </w:p>
    <w:p w14:paraId="0C557624" w14:textId="77777777" w:rsidR="00776192" w:rsidRPr="008D7462" w:rsidRDefault="00776192" w:rsidP="00557BEA">
      <w:pPr>
        <w:spacing w:after="0" w:line="240" w:lineRule="auto"/>
        <w:rPr>
          <w:sz w:val="18"/>
          <w:szCs w:val="18"/>
        </w:rPr>
      </w:pPr>
      <w:r w:rsidRPr="008D7462">
        <w:rPr>
          <w:sz w:val="18"/>
          <w:szCs w:val="18"/>
        </w:rPr>
        <w:tab/>
        <w:t>for (int i = 0; i &lt; sched.process_table.qSize(); i++){</w:t>
      </w:r>
    </w:p>
    <w:p w14:paraId="45A1EE3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tcb = sched.process_table.Dequeue(); </w:t>
      </w:r>
    </w:p>
    <w:p w14:paraId="703D659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if (Task_id == tcb-&gt;thread_no){</w:t>
      </w:r>
    </w:p>
    <w:p w14:paraId="7E700E8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2BE9360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switch(Task_id)// switch for using correct semaphore</w:t>
      </w:r>
    </w:p>
    <w:p w14:paraId="2CCA187D" w14:textId="77777777" w:rsidR="00776192" w:rsidRPr="008D7462" w:rsidRDefault="00776192" w:rsidP="00557BEA">
      <w:pPr>
        <w:spacing w:after="0" w:line="240" w:lineRule="auto"/>
        <w:rPr>
          <w:sz w:val="18"/>
          <w:szCs w:val="18"/>
        </w:rPr>
      </w:pPr>
      <w:r w:rsidRPr="008D7462">
        <w:rPr>
          <w:sz w:val="18"/>
          <w:szCs w:val="18"/>
        </w:rPr>
        <w:tab/>
        <w:t>{</w:t>
      </w:r>
    </w:p>
    <w:p w14:paraId="601A2F8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679D354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sema_t1mail.down();</w:t>
      </w:r>
    </w:p>
    <w:p w14:paraId="15113D8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51725D5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2B74227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sema_t2mail.down();</w:t>
      </w:r>
    </w:p>
    <w:p w14:paraId="215AB76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303A962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52A0192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sema_t3mail.down();</w:t>
      </w:r>
    </w:p>
    <w:p w14:paraId="62F2FBE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1EB7F43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121FB2A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sema_t4mail.down();</w:t>
      </w:r>
    </w:p>
    <w:p w14:paraId="651562A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007633B4" w14:textId="77777777" w:rsidR="00776192" w:rsidRPr="008D7462" w:rsidRDefault="00776192" w:rsidP="00557BEA">
      <w:pPr>
        <w:spacing w:after="0" w:line="240" w:lineRule="auto"/>
        <w:rPr>
          <w:sz w:val="18"/>
          <w:szCs w:val="18"/>
        </w:rPr>
      </w:pPr>
      <w:r w:rsidRPr="008D7462">
        <w:rPr>
          <w:sz w:val="18"/>
          <w:szCs w:val="18"/>
        </w:rPr>
        <w:tab/>
        <w:t>}</w:t>
      </w:r>
    </w:p>
    <w:p w14:paraId="51AA391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0A5DD44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 Time\t\tSize\tContent\t\tDestination\tSource\n"); // collumn names for message printing</w:t>
      </w:r>
    </w:p>
    <w:p w14:paraId="4CA52BF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7795695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 (int j = 0; j &lt; tcb-&gt;mailbox.qSize(); j++){</w:t>
      </w:r>
    </w:p>
    <w:p w14:paraId="39F7260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mess = tcb-&gt;mailbox.Dequeue();</w:t>
      </w:r>
    </w:p>
    <w:p w14:paraId="597B3C2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timeinfo = localtime (&amp;mess-&gt;Message_Arrival_Time); // change time to local time and store in the new struct</w:t>
      </w:r>
    </w:p>
    <w:p w14:paraId="67BF7AE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formatting can be found in time.h for day month year ect. </w:t>
      </w:r>
    </w:p>
    <w:p w14:paraId="37DC09B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sprintf(buff, " %d:%d:%d\t%d\t%s\t%d\t\t%d \n", timeinfo-&gt;tm_hour,timeinfo-&gt;tm_min,timeinfo-&gt;tm_sec, </w:t>
      </w:r>
    </w:p>
    <w:p w14:paraId="0F6D00EE"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mess-&gt;Message_Size, mess-&gt;Message_Text, mess-&gt;Destination_Task_Id, mess-&gt;Source_Task_Id);</w:t>
      </w:r>
    </w:p>
    <w:p w14:paraId="63C9695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write_window(Win, buff);</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single line output of all message data </w:t>
      </w:r>
    </w:p>
    <w:p w14:paraId="40DA7E3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tcb-&gt;mailbox.Enqueue(mess);</w:t>
      </w:r>
    </w:p>
    <w:p w14:paraId="19285DB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3C9F301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w:t>
      </w:r>
    </w:p>
    <w:p w14:paraId="42056FB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sched.process_table.Enqueue(tcb);  //add back to process table.</w:t>
      </w:r>
    </w:p>
    <w:p w14:paraId="659BE5F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p>
    <w:p w14:paraId="28D24C2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switch(Task_id)// switch for using correct semaphore</w:t>
      </w:r>
    </w:p>
    <w:p w14:paraId="26C09E68" w14:textId="77777777" w:rsidR="00776192" w:rsidRPr="008D7462" w:rsidRDefault="00776192" w:rsidP="00557BEA">
      <w:pPr>
        <w:spacing w:after="0" w:line="240" w:lineRule="auto"/>
        <w:rPr>
          <w:sz w:val="18"/>
          <w:szCs w:val="18"/>
        </w:rPr>
      </w:pPr>
      <w:r w:rsidRPr="008D7462">
        <w:rPr>
          <w:sz w:val="18"/>
          <w:szCs w:val="18"/>
        </w:rPr>
        <w:tab/>
        <w:t>{</w:t>
      </w:r>
    </w:p>
    <w:p w14:paraId="4689C9A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2F091B2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sema_t1mail.up();</w:t>
      </w:r>
    </w:p>
    <w:p w14:paraId="0B627B3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5C1D7F43" w14:textId="77777777" w:rsidR="00776192" w:rsidRPr="008D7462" w:rsidRDefault="00776192" w:rsidP="00557BEA">
      <w:pPr>
        <w:spacing w:after="0" w:line="240" w:lineRule="auto"/>
        <w:rPr>
          <w:sz w:val="18"/>
          <w:szCs w:val="18"/>
        </w:rPr>
      </w:pPr>
      <w:r w:rsidRPr="008D7462">
        <w:rPr>
          <w:sz w:val="18"/>
          <w:szCs w:val="18"/>
        </w:rPr>
        <w:lastRenderedPageBreak/>
        <w:tab/>
      </w:r>
      <w:r w:rsidRPr="008D7462">
        <w:rPr>
          <w:sz w:val="18"/>
          <w:szCs w:val="18"/>
        </w:rPr>
        <w:tab/>
        <w:t>case '2':</w:t>
      </w:r>
    </w:p>
    <w:p w14:paraId="72A8137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sema_t2mail.up();</w:t>
      </w:r>
    </w:p>
    <w:p w14:paraId="34FFAC2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F7CFC3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08E4707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sema_t3mail.up();</w:t>
      </w:r>
    </w:p>
    <w:p w14:paraId="3EBC798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5F8FDFA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2D83E3C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sema_t4mail.up();</w:t>
      </w:r>
    </w:p>
    <w:p w14:paraId="37C7436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7270CF81" w14:textId="77777777" w:rsidR="00776192" w:rsidRPr="008D7462" w:rsidRDefault="00776192" w:rsidP="00557BEA">
      <w:pPr>
        <w:spacing w:after="0" w:line="240" w:lineRule="auto"/>
        <w:rPr>
          <w:sz w:val="18"/>
          <w:szCs w:val="18"/>
        </w:rPr>
      </w:pPr>
      <w:r w:rsidRPr="008D7462">
        <w:rPr>
          <w:sz w:val="18"/>
          <w:szCs w:val="18"/>
        </w:rPr>
        <w:tab/>
        <w:t>}</w:t>
      </w:r>
    </w:p>
    <w:p w14:paraId="6CD57DF3" w14:textId="77777777" w:rsidR="00776192" w:rsidRPr="008D7462" w:rsidRDefault="00776192" w:rsidP="00557BEA">
      <w:pPr>
        <w:spacing w:after="0" w:line="240" w:lineRule="auto"/>
        <w:rPr>
          <w:sz w:val="18"/>
          <w:szCs w:val="18"/>
        </w:rPr>
      </w:pPr>
      <w:r w:rsidRPr="008D7462">
        <w:rPr>
          <w:sz w:val="18"/>
          <w:szCs w:val="18"/>
        </w:rPr>
        <w:tab/>
        <w:t>}</w:t>
      </w:r>
    </w:p>
    <w:p w14:paraId="554DB74E" w14:textId="77777777" w:rsidR="00776192" w:rsidRPr="008D7462" w:rsidRDefault="00776192" w:rsidP="00557BEA">
      <w:pPr>
        <w:spacing w:after="0" w:line="240" w:lineRule="auto"/>
        <w:rPr>
          <w:sz w:val="18"/>
          <w:szCs w:val="18"/>
        </w:rPr>
      </w:pPr>
      <w:r w:rsidRPr="008D7462">
        <w:rPr>
          <w:sz w:val="18"/>
          <w:szCs w:val="18"/>
        </w:rPr>
        <w:tab/>
        <w:t>sema_ptable.up();</w:t>
      </w:r>
    </w:p>
    <w:p w14:paraId="217E180F" w14:textId="77777777" w:rsidR="00776192" w:rsidRPr="008D7462" w:rsidRDefault="00776192" w:rsidP="00557BEA">
      <w:pPr>
        <w:spacing w:after="0" w:line="240" w:lineRule="auto"/>
        <w:rPr>
          <w:sz w:val="18"/>
          <w:szCs w:val="18"/>
        </w:rPr>
      </w:pPr>
      <w:r w:rsidRPr="008D7462">
        <w:rPr>
          <w:sz w:val="18"/>
          <w:szCs w:val="18"/>
        </w:rPr>
        <w:t>}</w:t>
      </w:r>
    </w:p>
    <w:p w14:paraId="7D6DC06D" w14:textId="77777777" w:rsidR="00776192" w:rsidRPr="008D7462" w:rsidRDefault="00776192" w:rsidP="00557BEA">
      <w:pPr>
        <w:spacing w:after="0" w:line="240" w:lineRule="auto"/>
        <w:rPr>
          <w:sz w:val="18"/>
          <w:szCs w:val="18"/>
        </w:rPr>
      </w:pPr>
    </w:p>
    <w:p w14:paraId="767C12A6" w14:textId="77777777" w:rsidR="00776192" w:rsidRPr="008D7462" w:rsidRDefault="00776192" w:rsidP="00557BEA">
      <w:pPr>
        <w:spacing w:after="0" w:line="240" w:lineRule="auto"/>
        <w:rPr>
          <w:sz w:val="18"/>
          <w:szCs w:val="18"/>
        </w:rPr>
      </w:pPr>
      <w:r w:rsidRPr="008D7462">
        <w:rPr>
          <w:sz w:val="18"/>
          <w:szCs w:val="18"/>
        </w:rPr>
        <w:t xml:space="preserve">int ipc::Message_DeleteAll(int Task_id){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delete all the messages for Task_id </w:t>
      </w:r>
    </w:p>
    <w:p w14:paraId="10E470A8" w14:textId="77777777" w:rsidR="00776192" w:rsidRPr="008D7462" w:rsidRDefault="00776192" w:rsidP="00557BEA">
      <w:pPr>
        <w:spacing w:after="0" w:line="240" w:lineRule="auto"/>
        <w:rPr>
          <w:sz w:val="18"/>
          <w:szCs w:val="18"/>
        </w:rPr>
      </w:pPr>
      <w:r w:rsidRPr="008D7462">
        <w:rPr>
          <w:sz w:val="18"/>
          <w:szCs w:val="18"/>
        </w:rPr>
        <w:tab/>
        <w:t>sema_ptable.down();</w:t>
      </w:r>
    </w:p>
    <w:p w14:paraId="26C2845F" w14:textId="77777777" w:rsidR="00776192" w:rsidRPr="008D7462" w:rsidRDefault="00776192" w:rsidP="00557BEA">
      <w:pPr>
        <w:spacing w:after="0" w:line="240" w:lineRule="auto"/>
        <w:rPr>
          <w:sz w:val="18"/>
          <w:szCs w:val="18"/>
        </w:rPr>
      </w:pPr>
      <w:r w:rsidRPr="008D7462">
        <w:rPr>
          <w:sz w:val="18"/>
          <w:szCs w:val="18"/>
        </w:rPr>
        <w:tab/>
        <w:t>scheduler::TCB * tcb;</w:t>
      </w:r>
    </w:p>
    <w:p w14:paraId="0F5CF1DA" w14:textId="77777777" w:rsidR="00776192" w:rsidRPr="008D7462" w:rsidRDefault="00776192" w:rsidP="00557BEA">
      <w:pPr>
        <w:spacing w:after="0" w:line="240" w:lineRule="auto"/>
        <w:rPr>
          <w:sz w:val="18"/>
          <w:szCs w:val="18"/>
        </w:rPr>
      </w:pPr>
      <w:r w:rsidRPr="008D7462">
        <w:rPr>
          <w:sz w:val="18"/>
          <w:szCs w:val="18"/>
        </w:rPr>
        <w:tab/>
      </w:r>
    </w:p>
    <w:p w14:paraId="7BB6FAA7" w14:textId="77777777" w:rsidR="00776192" w:rsidRPr="008D7462" w:rsidRDefault="00776192" w:rsidP="00557BEA">
      <w:pPr>
        <w:spacing w:after="0" w:line="240" w:lineRule="auto"/>
        <w:rPr>
          <w:sz w:val="18"/>
          <w:szCs w:val="18"/>
        </w:rPr>
      </w:pPr>
      <w:r w:rsidRPr="008D7462">
        <w:rPr>
          <w:sz w:val="18"/>
          <w:szCs w:val="18"/>
        </w:rPr>
        <w:tab/>
        <w:t>for (int i = 0; i &lt; sched.process_table.qSize(); i++){</w:t>
      </w:r>
    </w:p>
    <w:p w14:paraId="35BADD4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tcb = sched.process_table.Dequeue(); </w:t>
      </w:r>
    </w:p>
    <w:p w14:paraId="5CC84D3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if (Task_id == tcb-&gt;thread_no){</w:t>
      </w:r>
    </w:p>
    <w:p w14:paraId="0B469E4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2F31FFB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switch(Task_id)// switch for using correct semaphore</w:t>
      </w:r>
    </w:p>
    <w:p w14:paraId="2C2B58EF" w14:textId="77777777" w:rsidR="00776192" w:rsidRPr="008D7462" w:rsidRDefault="00776192" w:rsidP="00557BEA">
      <w:pPr>
        <w:spacing w:after="0" w:line="240" w:lineRule="auto"/>
        <w:rPr>
          <w:sz w:val="18"/>
          <w:szCs w:val="18"/>
        </w:rPr>
      </w:pPr>
      <w:r w:rsidRPr="008D7462">
        <w:rPr>
          <w:sz w:val="18"/>
          <w:szCs w:val="18"/>
        </w:rPr>
        <w:tab/>
        <w:t>{</w:t>
      </w:r>
    </w:p>
    <w:p w14:paraId="15FF99A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09B734F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sema_t1mail.down();</w:t>
      </w:r>
    </w:p>
    <w:p w14:paraId="5477237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7998A09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6F558D3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sema_t2mail.down();</w:t>
      </w:r>
    </w:p>
    <w:p w14:paraId="401707B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E8ED84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590B365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sema_t3mail.down();</w:t>
      </w:r>
    </w:p>
    <w:p w14:paraId="1E3083B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639003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13C9C21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sema_t4mail.down();</w:t>
      </w:r>
    </w:p>
    <w:p w14:paraId="3E2838E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281C17D7" w14:textId="77777777" w:rsidR="00776192" w:rsidRPr="008D7462" w:rsidRDefault="00776192" w:rsidP="00557BEA">
      <w:pPr>
        <w:spacing w:after="0" w:line="240" w:lineRule="auto"/>
        <w:rPr>
          <w:sz w:val="18"/>
          <w:szCs w:val="18"/>
        </w:rPr>
      </w:pPr>
      <w:r w:rsidRPr="008D7462">
        <w:rPr>
          <w:sz w:val="18"/>
          <w:szCs w:val="18"/>
        </w:rPr>
        <w:tab/>
        <w:t>}</w:t>
      </w:r>
    </w:p>
    <w:p w14:paraId="58CB5AB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0C64D10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while (!tcb-&gt;mailbox.isEmpty()){</w:t>
      </w:r>
    </w:p>
    <w:p w14:paraId="12B33D7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tcb-&gt;mailbox.Dequeue();</w:t>
      </w:r>
    </w:p>
    <w:p w14:paraId="01494B0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3D12F9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3B1C06C8" w14:textId="77777777" w:rsidR="00776192" w:rsidRPr="008D7462" w:rsidRDefault="00776192" w:rsidP="00557BEA">
      <w:pPr>
        <w:spacing w:after="0" w:line="240" w:lineRule="auto"/>
        <w:rPr>
          <w:sz w:val="18"/>
          <w:szCs w:val="18"/>
        </w:rPr>
      </w:pPr>
      <w:r w:rsidRPr="008D7462">
        <w:rPr>
          <w:sz w:val="18"/>
          <w:szCs w:val="18"/>
        </w:rPr>
        <w:tab/>
        <w:t>switch(Task_id)// switch for using correct semaphore</w:t>
      </w:r>
    </w:p>
    <w:p w14:paraId="3D3CF1F6" w14:textId="77777777" w:rsidR="00776192" w:rsidRPr="008D7462" w:rsidRDefault="00776192" w:rsidP="00557BEA">
      <w:pPr>
        <w:spacing w:after="0" w:line="240" w:lineRule="auto"/>
        <w:rPr>
          <w:sz w:val="18"/>
          <w:szCs w:val="18"/>
        </w:rPr>
      </w:pPr>
      <w:r w:rsidRPr="008D7462">
        <w:rPr>
          <w:sz w:val="18"/>
          <w:szCs w:val="18"/>
        </w:rPr>
        <w:tab/>
        <w:t>{</w:t>
      </w:r>
    </w:p>
    <w:p w14:paraId="661B32E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 xml:space="preserve">case '1': </w:t>
      </w:r>
    </w:p>
    <w:p w14:paraId="3C7C74C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sema_t1mail.up();</w:t>
      </w:r>
    </w:p>
    <w:p w14:paraId="0D99AEB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5BD199C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'2':</w:t>
      </w:r>
    </w:p>
    <w:p w14:paraId="1305FAB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sema_t2mail.up();</w:t>
      </w:r>
    </w:p>
    <w:p w14:paraId="6770A6AE"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67B75DB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'3':</w:t>
      </w:r>
    </w:p>
    <w:p w14:paraId="0094178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sema_t3mail.up();</w:t>
      </w:r>
    </w:p>
    <w:p w14:paraId="4C57067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break;</w:t>
      </w:r>
    </w:p>
    <w:p w14:paraId="419F98B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case '4':</w:t>
      </w:r>
    </w:p>
    <w:p w14:paraId="22B34E9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sema_t4mail.up();</w:t>
      </w:r>
    </w:p>
    <w:p w14:paraId="53DBF9EF"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break;</w:t>
      </w:r>
    </w:p>
    <w:p w14:paraId="39102D4D" w14:textId="77777777" w:rsidR="00776192" w:rsidRPr="008D7462" w:rsidRDefault="00776192" w:rsidP="00557BEA">
      <w:pPr>
        <w:spacing w:after="0" w:line="240" w:lineRule="auto"/>
        <w:rPr>
          <w:sz w:val="18"/>
          <w:szCs w:val="18"/>
        </w:rPr>
      </w:pPr>
      <w:r w:rsidRPr="008D7462">
        <w:rPr>
          <w:sz w:val="18"/>
          <w:szCs w:val="18"/>
        </w:rPr>
        <w:tab/>
        <w:t>}</w:t>
      </w:r>
    </w:p>
    <w:p w14:paraId="3CA6B6E5" w14:textId="77777777" w:rsidR="00776192" w:rsidRPr="008D7462" w:rsidRDefault="00776192"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p>
    <w:p w14:paraId="62C3337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w:t>
      </w:r>
    </w:p>
    <w:p w14:paraId="7599AED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sched.process_table.Enqueue(tcb);  //add back to process table.</w:t>
      </w:r>
    </w:p>
    <w:p w14:paraId="23D4ABA5" w14:textId="77777777" w:rsidR="00776192" w:rsidRPr="008D7462" w:rsidRDefault="00776192" w:rsidP="00557BEA">
      <w:pPr>
        <w:spacing w:after="0" w:line="240" w:lineRule="auto"/>
        <w:rPr>
          <w:sz w:val="18"/>
          <w:szCs w:val="18"/>
        </w:rPr>
      </w:pPr>
      <w:r w:rsidRPr="008D7462">
        <w:rPr>
          <w:sz w:val="18"/>
          <w:szCs w:val="18"/>
        </w:rPr>
        <w:tab/>
        <w:t>}</w:t>
      </w:r>
    </w:p>
    <w:p w14:paraId="30C9AE70" w14:textId="77777777" w:rsidR="00776192" w:rsidRPr="008D7462" w:rsidRDefault="00776192" w:rsidP="00557BEA">
      <w:pPr>
        <w:spacing w:after="0" w:line="240" w:lineRule="auto"/>
        <w:rPr>
          <w:sz w:val="18"/>
          <w:szCs w:val="18"/>
        </w:rPr>
      </w:pPr>
      <w:r w:rsidRPr="008D7462">
        <w:rPr>
          <w:sz w:val="18"/>
          <w:szCs w:val="18"/>
        </w:rPr>
        <w:t>sema_ptable.up();</w:t>
      </w:r>
    </w:p>
    <w:p w14:paraId="4435BBD4" w14:textId="77777777" w:rsidR="00776192" w:rsidRPr="008D7462" w:rsidRDefault="00776192" w:rsidP="00557BEA">
      <w:pPr>
        <w:spacing w:after="0" w:line="240" w:lineRule="auto"/>
        <w:rPr>
          <w:sz w:val="18"/>
          <w:szCs w:val="18"/>
        </w:rPr>
      </w:pPr>
      <w:r w:rsidRPr="008D7462">
        <w:rPr>
          <w:sz w:val="18"/>
          <w:szCs w:val="18"/>
        </w:rPr>
        <w:tab/>
        <w:t>return 1;</w:t>
      </w:r>
    </w:p>
    <w:p w14:paraId="5C73963F" w14:textId="77777777" w:rsidR="00776192" w:rsidRPr="008D7462" w:rsidRDefault="00776192" w:rsidP="00557BEA">
      <w:pPr>
        <w:spacing w:after="0" w:line="240" w:lineRule="auto"/>
        <w:rPr>
          <w:sz w:val="18"/>
          <w:szCs w:val="18"/>
        </w:rPr>
      </w:pPr>
      <w:r w:rsidRPr="008D7462">
        <w:rPr>
          <w:sz w:val="18"/>
          <w:szCs w:val="18"/>
        </w:rPr>
        <w:t>}</w:t>
      </w:r>
    </w:p>
    <w:p w14:paraId="5957CDBF" w14:textId="77777777" w:rsidR="00776192" w:rsidRPr="008D7462" w:rsidRDefault="00776192" w:rsidP="00557BEA">
      <w:pPr>
        <w:spacing w:after="0" w:line="240" w:lineRule="auto"/>
        <w:rPr>
          <w:sz w:val="18"/>
          <w:szCs w:val="18"/>
        </w:rPr>
      </w:pPr>
    </w:p>
    <w:p w14:paraId="187CF094" w14:textId="77777777" w:rsidR="00776192" w:rsidRPr="008D7462" w:rsidRDefault="00776192" w:rsidP="00557BEA">
      <w:pPr>
        <w:spacing w:after="0" w:line="240" w:lineRule="auto"/>
        <w:rPr>
          <w:sz w:val="18"/>
          <w:szCs w:val="18"/>
        </w:rPr>
      </w:pPr>
      <w:r w:rsidRPr="008D7462">
        <w:rPr>
          <w:sz w:val="18"/>
          <w:szCs w:val="18"/>
        </w:rPr>
        <w:t xml:space="preserve">void ipc::ipc_Message_Dump(WINDOW * Win){ </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print all the messages in the message queue, but do not delete them from the queue. </w:t>
      </w:r>
    </w:p>
    <w:p w14:paraId="0C262F97" w14:textId="77777777" w:rsidR="00776192" w:rsidRPr="008D7462" w:rsidRDefault="00776192" w:rsidP="00557BEA">
      <w:pPr>
        <w:spacing w:after="0" w:line="240" w:lineRule="auto"/>
        <w:rPr>
          <w:sz w:val="18"/>
          <w:szCs w:val="18"/>
        </w:rPr>
      </w:pPr>
      <w:r w:rsidRPr="008D7462">
        <w:rPr>
          <w:sz w:val="18"/>
          <w:szCs w:val="18"/>
        </w:rPr>
        <w:tab/>
      </w:r>
    </w:p>
    <w:p w14:paraId="2FFC74D2" w14:textId="77777777" w:rsidR="00776192" w:rsidRPr="008D7462" w:rsidRDefault="00776192" w:rsidP="00557BEA">
      <w:pPr>
        <w:spacing w:after="0" w:line="240" w:lineRule="auto"/>
        <w:rPr>
          <w:sz w:val="18"/>
          <w:szCs w:val="18"/>
        </w:rPr>
      </w:pPr>
      <w:r w:rsidRPr="008D7462">
        <w:rPr>
          <w:sz w:val="18"/>
          <w:szCs w:val="18"/>
        </w:rPr>
        <w:tab/>
        <w:t>for (int i = 1; i &lt; 5; i++){</w:t>
      </w:r>
    </w:p>
    <w:p w14:paraId="031A6247"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Message_Print(i, Win);</w:t>
      </w:r>
    </w:p>
    <w:p w14:paraId="2638E3EF" w14:textId="77777777" w:rsidR="00776192" w:rsidRPr="008D7462" w:rsidRDefault="00776192" w:rsidP="00557BEA">
      <w:pPr>
        <w:spacing w:after="0" w:line="240" w:lineRule="auto"/>
        <w:rPr>
          <w:sz w:val="18"/>
          <w:szCs w:val="18"/>
        </w:rPr>
      </w:pPr>
      <w:r w:rsidRPr="008D7462">
        <w:rPr>
          <w:sz w:val="18"/>
          <w:szCs w:val="18"/>
        </w:rPr>
        <w:tab/>
        <w:t>}</w:t>
      </w:r>
    </w:p>
    <w:p w14:paraId="6F8D0CC2" w14:textId="77777777" w:rsidR="00776192" w:rsidRPr="008D7462" w:rsidRDefault="00776192" w:rsidP="00557BEA">
      <w:pPr>
        <w:spacing w:after="0" w:line="240" w:lineRule="auto"/>
        <w:rPr>
          <w:sz w:val="18"/>
          <w:szCs w:val="18"/>
        </w:rPr>
      </w:pPr>
      <w:r w:rsidRPr="008D7462">
        <w:rPr>
          <w:sz w:val="18"/>
          <w:szCs w:val="18"/>
        </w:rPr>
        <w:t>}</w:t>
      </w:r>
    </w:p>
    <w:p w14:paraId="73003D11" w14:textId="112F6385" w:rsidR="00776192" w:rsidRPr="008D7462" w:rsidRDefault="00776192" w:rsidP="00557BEA">
      <w:pPr>
        <w:spacing w:after="0" w:line="240" w:lineRule="auto"/>
        <w:rPr>
          <w:sz w:val="18"/>
          <w:szCs w:val="18"/>
        </w:rPr>
      </w:pPr>
      <w:r w:rsidRPr="008D7462">
        <w:rPr>
          <w:sz w:val="18"/>
          <w:szCs w:val="18"/>
        </w:rPr>
        <w:cr/>
      </w:r>
    </w:p>
    <w:p w14:paraId="720EC17D" w14:textId="77777777" w:rsidR="002571E1" w:rsidRPr="008D7462" w:rsidRDefault="002571E1"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63AE950B" w14:textId="4A7B2A33" w:rsidR="00E2428E" w:rsidRPr="008D7462" w:rsidRDefault="00E2428E" w:rsidP="00557BEA">
      <w:pPr>
        <w:pStyle w:val="Heading3"/>
        <w:spacing w:before="0" w:line="240" w:lineRule="auto"/>
        <w:rPr>
          <w:sz w:val="18"/>
          <w:szCs w:val="18"/>
        </w:rPr>
      </w:pPr>
      <w:bookmarkStart w:id="16" w:name="_Toc5658257"/>
      <w:r w:rsidRPr="008D7462">
        <w:rPr>
          <w:sz w:val="18"/>
          <w:szCs w:val="18"/>
        </w:rPr>
        <w:lastRenderedPageBreak/>
        <w:t>Memory.h</w:t>
      </w:r>
      <w:bookmarkEnd w:id="16"/>
      <w:r w:rsidRPr="008D7462">
        <w:rPr>
          <w:sz w:val="18"/>
          <w:szCs w:val="18"/>
        </w:rPr>
        <w:t xml:space="preserve"> </w:t>
      </w:r>
    </w:p>
    <w:p w14:paraId="0B6B8C7D" w14:textId="77777777" w:rsidR="00776192" w:rsidRPr="008D7462" w:rsidRDefault="00776192" w:rsidP="00557BEA">
      <w:pPr>
        <w:spacing w:after="0" w:line="240" w:lineRule="auto"/>
        <w:rPr>
          <w:sz w:val="18"/>
          <w:szCs w:val="18"/>
        </w:rPr>
      </w:pPr>
      <w:r w:rsidRPr="008D7462">
        <w:rPr>
          <w:sz w:val="18"/>
          <w:szCs w:val="18"/>
        </w:rPr>
        <w:t>/*==================================================================================|</w:t>
      </w:r>
    </w:p>
    <w:p w14:paraId="37F94797" w14:textId="77777777" w:rsidR="00776192" w:rsidRPr="008D7462" w:rsidRDefault="00776192" w:rsidP="00557BEA">
      <w:pPr>
        <w:spacing w:after="0" w:line="240" w:lineRule="auto"/>
        <w:rPr>
          <w:sz w:val="18"/>
          <w:szCs w:val="18"/>
        </w:rPr>
      </w:pPr>
      <w:r w:rsidRPr="008D7462">
        <w:rPr>
          <w:sz w:val="18"/>
          <w:szCs w:val="18"/>
        </w:rPr>
        <w:t>|    Assignment:</w:t>
      </w:r>
      <w:r w:rsidRPr="008D7462">
        <w:rPr>
          <w:sz w:val="18"/>
          <w:szCs w:val="18"/>
        </w:rPr>
        <w:tab/>
        <w:t>Ultima 2.0 Phase 3</w:t>
      </w:r>
    </w:p>
    <w:p w14:paraId="713C3DD3" w14:textId="77777777" w:rsidR="00776192" w:rsidRPr="008D7462" w:rsidRDefault="00776192" w:rsidP="00557BEA">
      <w:pPr>
        <w:spacing w:after="0" w:line="240" w:lineRule="auto"/>
        <w:rPr>
          <w:sz w:val="18"/>
          <w:szCs w:val="18"/>
        </w:rPr>
      </w:pPr>
      <w:r w:rsidRPr="008D7462">
        <w:rPr>
          <w:sz w:val="18"/>
          <w:szCs w:val="18"/>
        </w:rPr>
        <w:t>|     File Name:</w:t>
      </w:r>
      <w:r w:rsidRPr="008D7462">
        <w:rPr>
          <w:sz w:val="18"/>
          <w:szCs w:val="18"/>
        </w:rPr>
        <w:tab/>
        <w:t>memory.h</w:t>
      </w:r>
    </w:p>
    <w:p w14:paraId="2F1CBCEB" w14:textId="77777777" w:rsidR="00776192" w:rsidRPr="008D7462" w:rsidRDefault="00776192" w:rsidP="00557BEA">
      <w:pPr>
        <w:spacing w:after="0" w:line="240" w:lineRule="auto"/>
        <w:rPr>
          <w:sz w:val="18"/>
          <w:szCs w:val="18"/>
        </w:rPr>
      </w:pPr>
      <w:r w:rsidRPr="008D7462">
        <w:rPr>
          <w:sz w:val="18"/>
          <w:szCs w:val="18"/>
        </w:rPr>
        <w:t xml:space="preserve">|  Dependencies: </w:t>
      </w:r>
      <w:r w:rsidRPr="008D7462">
        <w:rPr>
          <w:sz w:val="18"/>
          <w:szCs w:val="18"/>
        </w:rPr>
        <w:tab/>
        <w:t>string window.h</w:t>
      </w:r>
    </w:p>
    <w:p w14:paraId="7C88412F" w14:textId="77777777" w:rsidR="00776192" w:rsidRPr="008D7462" w:rsidRDefault="00776192"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1239A2A9" w14:textId="77777777" w:rsidR="00776192" w:rsidRPr="008D7462" w:rsidRDefault="00776192" w:rsidP="00557BEA">
      <w:pPr>
        <w:spacing w:after="0" w:line="240" w:lineRule="auto"/>
        <w:rPr>
          <w:sz w:val="18"/>
          <w:szCs w:val="18"/>
        </w:rPr>
      </w:pPr>
      <w:r w:rsidRPr="008D7462">
        <w:rPr>
          <w:sz w:val="18"/>
          <w:szCs w:val="18"/>
        </w:rPr>
        <w:t xml:space="preserve">|      Language: </w:t>
      </w:r>
      <w:r w:rsidRPr="008D7462">
        <w:rPr>
          <w:sz w:val="18"/>
          <w:szCs w:val="18"/>
        </w:rPr>
        <w:tab/>
        <w:t>C++</w:t>
      </w:r>
    </w:p>
    <w:p w14:paraId="4821E72A" w14:textId="77777777" w:rsidR="00776192" w:rsidRPr="008D7462" w:rsidRDefault="00776192" w:rsidP="00557BEA">
      <w:pPr>
        <w:spacing w:after="0" w:line="240" w:lineRule="auto"/>
        <w:rPr>
          <w:sz w:val="18"/>
          <w:szCs w:val="18"/>
        </w:rPr>
      </w:pPr>
      <w:r w:rsidRPr="008D7462">
        <w:rPr>
          <w:sz w:val="18"/>
          <w:szCs w:val="18"/>
        </w:rPr>
        <w:t xml:space="preserve">|      Compiler: </w:t>
      </w:r>
      <w:r w:rsidRPr="008D7462">
        <w:rPr>
          <w:sz w:val="18"/>
          <w:szCs w:val="18"/>
        </w:rPr>
        <w:tab/>
        <w:t>G++</w:t>
      </w:r>
    </w:p>
    <w:p w14:paraId="57AE11D2" w14:textId="77777777" w:rsidR="00776192" w:rsidRPr="008D7462" w:rsidRDefault="00776192"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4BEE7DC7" w14:textId="77777777" w:rsidR="00776192" w:rsidRPr="008D7462" w:rsidRDefault="00776192"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175C28FE" w14:textId="77777777" w:rsidR="00776192" w:rsidRPr="008D7462" w:rsidRDefault="00776192"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459D48C1" w14:textId="77777777" w:rsidR="00776192" w:rsidRPr="008D7462" w:rsidRDefault="00776192" w:rsidP="00557BEA">
      <w:pPr>
        <w:spacing w:after="0" w:line="240" w:lineRule="auto"/>
        <w:rPr>
          <w:sz w:val="18"/>
          <w:szCs w:val="18"/>
        </w:rPr>
      </w:pPr>
      <w:r w:rsidRPr="008D7462">
        <w:rPr>
          <w:sz w:val="18"/>
          <w:szCs w:val="18"/>
        </w:rPr>
        <w:t>|  Last Updated:</w:t>
      </w:r>
      <w:r w:rsidRPr="008D7462">
        <w:rPr>
          <w:sz w:val="18"/>
          <w:szCs w:val="18"/>
        </w:rPr>
        <w:tab/>
        <w:t>4/08/2019</w:t>
      </w:r>
    </w:p>
    <w:p w14:paraId="3DFCDB98" w14:textId="77777777" w:rsidR="00776192" w:rsidRPr="008D7462" w:rsidRDefault="00776192" w:rsidP="00557BEA">
      <w:pPr>
        <w:spacing w:after="0" w:line="240" w:lineRule="auto"/>
        <w:rPr>
          <w:sz w:val="18"/>
          <w:szCs w:val="18"/>
        </w:rPr>
      </w:pPr>
      <w:r w:rsidRPr="008D7462">
        <w:rPr>
          <w:sz w:val="18"/>
          <w:szCs w:val="18"/>
        </w:rPr>
        <w:t xml:space="preserve">|      Due Date: </w:t>
      </w:r>
      <w:r w:rsidRPr="008D7462">
        <w:rPr>
          <w:sz w:val="18"/>
          <w:szCs w:val="18"/>
        </w:rPr>
        <w:tab/>
        <w:t>4/08/2019</w:t>
      </w:r>
    </w:p>
    <w:p w14:paraId="28813B00" w14:textId="77777777" w:rsidR="00776192" w:rsidRPr="008D7462" w:rsidRDefault="00776192" w:rsidP="00557BEA">
      <w:pPr>
        <w:spacing w:after="0" w:line="240" w:lineRule="auto"/>
        <w:rPr>
          <w:sz w:val="18"/>
          <w:szCs w:val="18"/>
        </w:rPr>
      </w:pPr>
      <w:r w:rsidRPr="008D7462">
        <w:rPr>
          <w:sz w:val="18"/>
          <w:szCs w:val="18"/>
        </w:rPr>
        <w:t>|==================================================================================|</w:t>
      </w:r>
    </w:p>
    <w:p w14:paraId="00C12E3E" w14:textId="77777777" w:rsidR="00776192" w:rsidRPr="008D7462" w:rsidRDefault="00776192" w:rsidP="00557BEA">
      <w:pPr>
        <w:spacing w:after="0" w:line="240" w:lineRule="auto"/>
        <w:rPr>
          <w:sz w:val="18"/>
          <w:szCs w:val="18"/>
        </w:rPr>
      </w:pPr>
      <w:r w:rsidRPr="008D7462">
        <w:rPr>
          <w:sz w:val="18"/>
          <w:szCs w:val="18"/>
        </w:rPr>
        <w:t xml:space="preserve">|  Description: This is the header file which defines the class mem_mgr. </w:t>
      </w:r>
    </w:p>
    <w:p w14:paraId="0E17BFB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-MemNode is the structure that contains information for each block of  memory.</w:t>
      </w:r>
    </w:p>
    <w:p w14:paraId="4021A180"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-create_node creates a node with given size, must be called multiple times.</w:t>
      </w:r>
    </w:p>
    <w:p w14:paraId="653D735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-mem_mgr constructor for the core memory.</w:t>
      </w:r>
    </w:p>
    <w:p w14:paraId="017DDB6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-MemAlloc Called by a task to ask for memory to be assigned.</w:t>
      </w:r>
    </w:p>
    <w:p w14:paraId="54576E6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-Mem_Free Clears memory when task is dead.</w:t>
      </w:r>
    </w:p>
    <w:p w14:paraId="3933AA7B"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-Mem_Read Returns memory and can be overloaded.</w:t>
      </w:r>
    </w:p>
    <w:p w14:paraId="0E200B0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-Mem_Write Writes to memory and can be overloaded.</w:t>
      </w:r>
    </w:p>
    <w:p w14:paraId="7E54A77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-First_Fit Returns the mem handle for the first fit for requested size.</w:t>
      </w:r>
    </w:p>
    <w:p w14:paraId="10A8A35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-Mem_Left Returns how much memory is left.</w:t>
      </w:r>
    </w:p>
    <w:p w14:paraId="308E51A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-Mem_Largest Returns the largest piece of free memory left.</w:t>
      </w:r>
    </w:p>
    <w:p w14:paraId="5EDEB3AD"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-Mem_Smallest Returns the smalles piece of free memory left. </w:t>
      </w:r>
    </w:p>
    <w:p w14:paraId="209FEF6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-Mem_Coalesce Combines free memory nodes into a larger block. </w:t>
      </w:r>
    </w:p>
    <w:p w14:paraId="32B0306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-Mem_Dump Dumps a specific memory segment.</w:t>
      </w:r>
    </w:p>
    <w:p w14:paraId="2C3E1ED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-Core_Dump Dumps entire core memory.</w:t>
      </w:r>
    </w:p>
    <w:p w14:paraId="6632BB4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-Mem_Usage Reports memory usage.</w:t>
      </w:r>
    </w:p>
    <w:p w14:paraId="43479F6F" w14:textId="77777777" w:rsidR="00776192" w:rsidRPr="008D7462" w:rsidRDefault="00776192" w:rsidP="00557BEA">
      <w:pPr>
        <w:spacing w:after="0" w:line="240" w:lineRule="auto"/>
        <w:rPr>
          <w:sz w:val="18"/>
          <w:szCs w:val="18"/>
        </w:rPr>
      </w:pPr>
      <w:r w:rsidRPr="008D7462">
        <w:rPr>
          <w:sz w:val="18"/>
          <w:szCs w:val="18"/>
        </w:rPr>
        <w:t>*==================================================================================*/</w:t>
      </w:r>
    </w:p>
    <w:p w14:paraId="2DBC3CD8" w14:textId="77777777" w:rsidR="00776192" w:rsidRPr="008D7462" w:rsidRDefault="00776192" w:rsidP="00557BEA">
      <w:pPr>
        <w:spacing w:after="0" w:line="240" w:lineRule="auto"/>
        <w:rPr>
          <w:sz w:val="18"/>
          <w:szCs w:val="18"/>
        </w:rPr>
      </w:pPr>
    </w:p>
    <w:p w14:paraId="2976E3F1" w14:textId="77777777" w:rsidR="00776192" w:rsidRPr="008D7462" w:rsidRDefault="00776192" w:rsidP="00557BEA">
      <w:pPr>
        <w:spacing w:after="0" w:line="240" w:lineRule="auto"/>
        <w:rPr>
          <w:sz w:val="18"/>
          <w:szCs w:val="18"/>
        </w:rPr>
      </w:pPr>
      <w:r w:rsidRPr="008D7462">
        <w:rPr>
          <w:sz w:val="18"/>
          <w:szCs w:val="18"/>
        </w:rPr>
        <w:t>#ifndef MEMORY_H</w:t>
      </w:r>
    </w:p>
    <w:p w14:paraId="5113543D" w14:textId="77777777" w:rsidR="00776192" w:rsidRPr="008D7462" w:rsidRDefault="00776192" w:rsidP="00557BEA">
      <w:pPr>
        <w:spacing w:after="0" w:line="240" w:lineRule="auto"/>
        <w:rPr>
          <w:sz w:val="18"/>
          <w:szCs w:val="18"/>
        </w:rPr>
      </w:pPr>
      <w:r w:rsidRPr="008D7462">
        <w:rPr>
          <w:sz w:val="18"/>
          <w:szCs w:val="18"/>
        </w:rPr>
        <w:t>#define MEMORY_H</w:t>
      </w:r>
    </w:p>
    <w:p w14:paraId="6D939122" w14:textId="77777777" w:rsidR="00776192" w:rsidRPr="008D7462" w:rsidRDefault="00776192" w:rsidP="00557BEA">
      <w:pPr>
        <w:spacing w:after="0" w:line="240" w:lineRule="auto"/>
        <w:rPr>
          <w:sz w:val="18"/>
          <w:szCs w:val="18"/>
        </w:rPr>
      </w:pPr>
      <w:r w:rsidRPr="008D7462">
        <w:rPr>
          <w:sz w:val="18"/>
          <w:szCs w:val="18"/>
        </w:rPr>
        <w:t>#include &lt;string&gt;</w:t>
      </w:r>
    </w:p>
    <w:p w14:paraId="5133B18C" w14:textId="77777777" w:rsidR="00776192" w:rsidRPr="008D7462" w:rsidRDefault="00776192" w:rsidP="00557BEA">
      <w:pPr>
        <w:spacing w:after="0" w:line="240" w:lineRule="auto"/>
        <w:rPr>
          <w:sz w:val="18"/>
          <w:szCs w:val="18"/>
        </w:rPr>
      </w:pPr>
      <w:r w:rsidRPr="008D7462">
        <w:rPr>
          <w:sz w:val="18"/>
          <w:szCs w:val="18"/>
        </w:rPr>
        <w:t>#include "window.h"</w:t>
      </w:r>
    </w:p>
    <w:p w14:paraId="472F2CCA" w14:textId="77777777" w:rsidR="00776192" w:rsidRPr="008D7462" w:rsidRDefault="00776192" w:rsidP="00557BEA">
      <w:pPr>
        <w:spacing w:after="0" w:line="240" w:lineRule="auto"/>
        <w:rPr>
          <w:sz w:val="18"/>
          <w:szCs w:val="18"/>
        </w:rPr>
      </w:pPr>
    </w:p>
    <w:p w14:paraId="77D60E8E" w14:textId="77777777" w:rsidR="00776192" w:rsidRPr="008D7462" w:rsidRDefault="00776192" w:rsidP="00557BEA">
      <w:pPr>
        <w:spacing w:after="0" w:line="240" w:lineRule="auto"/>
        <w:rPr>
          <w:sz w:val="18"/>
          <w:szCs w:val="18"/>
        </w:rPr>
      </w:pPr>
    </w:p>
    <w:p w14:paraId="69F9613C" w14:textId="77777777" w:rsidR="00776192" w:rsidRPr="008D7462" w:rsidRDefault="00776192" w:rsidP="00557BEA">
      <w:pPr>
        <w:spacing w:after="0" w:line="240" w:lineRule="auto"/>
        <w:rPr>
          <w:sz w:val="18"/>
          <w:szCs w:val="18"/>
        </w:rPr>
      </w:pPr>
      <w:r w:rsidRPr="008D7462">
        <w:rPr>
          <w:sz w:val="18"/>
          <w:szCs w:val="18"/>
        </w:rPr>
        <w:t>class mem_mgr{</w:t>
      </w:r>
    </w:p>
    <w:p w14:paraId="1F141A2F" w14:textId="77777777" w:rsidR="00776192" w:rsidRPr="008D7462" w:rsidRDefault="00776192" w:rsidP="00557BEA">
      <w:pPr>
        <w:spacing w:after="0" w:line="240" w:lineRule="auto"/>
        <w:rPr>
          <w:sz w:val="18"/>
          <w:szCs w:val="18"/>
        </w:rPr>
      </w:pPr>
      <w:r w:rsidRPr="008D7462">
        <w:rPr>
          <w:sz w:val="18"/>
          <w:szCs w:val="18"/>
        </w:rPr>
        <w:tab/>
        <w:t>public:</w:t>
      </w:r>
    </w:p>
    <w:p w14:paraId="613D3951"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struct MemNode{</w:t>
      </w:r>
    </w:p>
    <w:p w14:paraId="04CCB3C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base;</w:t>
      </w:r>
    </w:p>
    <w:p w14:paraId="3C1929C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limit;</w:t>
      </w:r>
    </w:p>
    <w:p w14:paraId="2C64FE1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handle;</w:t>
      </w:r>
    </w:p>
    <w:p w14:paraId="39741AFC"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size;</w:t>
      </w:r>
    </w:p>
    <w:p w14:paraId="363C0798"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current_location;</w:t>
      </w:r>
    </w:p>
    <w:p w14:paraId="37FC2816"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std::string owner;</w:t>
      </w:r>
    </w:p>
    <w:p w14:paraId="5F9AB3F9"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MemNode * next;</w:t>
      </w:r>
    </w:p>
    <w:p w14:paraId="4CF74B72"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bool status; // 0 is a hole, 1 is a process</w:t>
      </w:r>
    </w:p>
    <w:p w14:paraId="46163525"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int linked; // 0 is unlinked/end of link, 1+ is linked to the node with that handle going forward</w:t>
      </w:r>
    </w:p>
    <w:p w14:paraId="5D01B963"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bool start; // 0 is not start of a link, 1 is start of a link</w:t>
      </w:r>
    </w:p>
    <w:p w14:paraId="2631E8DA"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t>};</w:t>
      </w:r>
    </w:p>
    <w:p w14:paraId="63BEBD86" w14:textId="77777777" w:rsidR="00776192" w:rsidRPr="008D7462" w:rsidRDefault="00776192" w:rsidP="00557BEA">
      <w:pPr>
        <w:spacing w:after="0" w:line="240" w:lineRule="auto"/>
        <w:rPr>
          <w:sz w:val="18"/>
          <w:szCs w:val="18"/>
        </w:rPr>
      </w:pPr>
      <w:r w:rsidRPr="008D7462">
        <w:rPr>
          <w:sz w:val="18"/>
          <w:szCs w:val="18"/>
        </w:rPr>
        <w:tab/>
        <w:t>MemNode * head;</w:t>
      </w:r>
    </w:p>
    <w:p w14:paraId="27799EB7" w14:textId="77777777" w:rsidR="00776192" w:rsidRPr="008D7462" w:rsidRDefault="00776192" w:rsidP="00557BEA">
      <w:pPr>
        <w:spacing w:after="0" w:line="240" w:lineRule="auto"/>
        <w:rPr>
          <w:sz w:val="18"/>
          <w:szCs w:val="18"/>
        </w:rPr>
      </w:pPr>
      <w:r w:rsidRPr="008D7462">
        <w:rPr>
          <w:sz w:val="18"/>
          <w:szCs w:val="18"/>
        </w:rPr>
        <w:tab/>
        <w:t>MemNode * tail;</w:t>
      </w:r>
    </w:p>
    <w:p w14:paraId="7FCA8E92" w14:textId="77777777" w:rsidR="00776192" w:rsidRPr="008D7462" w:rsidRDefault="00776192" w:rsidP="00557BEA">
      <w:pPr>
        <w:spacing w:after="0" w:line="240" w:lineRule="auto"/>
        <w:rPr>
          <w:sz w:val="18"/>
          <w:szCs w:val="18"/>
        </w:rPr>
      </w:pPr>
      <w:r w:rsidRPr="008D7462">
        <w:rPr>
          <w:sz w:val="18"/>
          <w:szCs w:val="18"/>
        </w:rPr>
        <w:tab/>
      </w:r>
    </w:p>
    <w:p w14:paraId="18CC6ACE" w14:textId="77777777" w:rsidR="00776192" w:rsidRPr="008D7462" w:rsidRDefault="00776192" w:rsidP="00557BEA">
      <w:pPr>
        <w:spacing w:after="0" w:line="240" w:lineRule="auto"/>
        <w:rPr>
          <w:sz w:val="18"/>
          <w:szCs w:val="18"/>
        </w:rPr>
      </w:pPr>
      <w:r w:rsidRPr="008D7462">
        <w:rPr>
          <w:sz w:val="18"/>
          <w:szCs w:val="18"/>
        </w:rPr>
        <w:tab/>
        <w:t>void create_node(int value);  // creates and initializes Memory Node.</w:t>
      </w:r>
    </w:p>
    <w:p w14:paraId="752A2CBC" w14:textId="77777777" w:rsidR="00776192" w:rsidRPr="008D7462" w:rsidRDefault="00776192" w:rsidP="00557BEA">
      <w:pPr>
        <w:spacing w:after="0" w:line="240" w:lineRule="auto"/>
        <w:rPr>
          <w:sz w:val="18"/>
          <w:szCs w:val="18"/>
        </w:rPr>
      </w:pPr>
      <w:r w:rsidRPr="008D7462">
        <w:rPr>
          <w:sz w:val="18"/>
          <w:szCs w:val="18"/>
        </w:rPr>
        <w:tab/>
        <w:t>mem_mgr(int size, char default_initial_value); // allocate 1024 unsigned chars and initialize the entire memory with . dots</w:t>
      </w:r>
    </w:p>
    <w:p w14:paraId="6E032892" w14:textId="77777777" w:rsidR="00776192" w:rsidRPr="008D7462" w:rsidRDefault="00776192" w:rsidP="00557BEA">
      <w:pPr>
        <w:spacing w:after="0" w:line="240" w:lineRule="auto"/>
        <w:rPr>
          <w:sz w:val="18"/>
          <w:szCs w:val="18"/>
        </w:rPr>
      </w:pPr>
      <w:r w:rsidRPr="008D7462">
        <w:rPr>
          <w:sz w:val="18"/>
          <w:szCs w:val="18"/>
        </w:rPr>
        <w:lastRenderedPageBreak/>
        <w:tab/>
        <w:t>int MemAlloc(int size, std::string owner); // returns a unique integer memory_handle or -1 if not enough memory is available. set the current_location for this memory segment (beginning of the allocated area</w:t>
      </w:r>
    </w:p>
    <w:p w14:paraId="0A38680C" w14:textId="77777777" w:rsidR="00776192" w:rsidRPr="008D7462" w:rsidRDefault="00776192" w:rsidP="00557BEA">
      <w:pPr>
        <w:spacing w:after="0" w:line="240" w:lineRule="auto"/>
        <w:rPr>
          <w:sz w:val="18"/>
          <w:szCs w:val="18"/>
        </w:rPr>
      </w:pPr>
      <w:r w:rsidRPr="008D7462">
        <w:rPr>
          <w:sz w:val="18"/>
          <w:szCs w:val="18"/>
        </w:rPr>
        <w:tab/>
        <w:t>int Mem_Free(int memory_handle); // place #'s in the memory freed, return -1 if errors occur</w:t>
      </w:r>
    </w:p>
    <w:p w14:paraId="30FC4357" w14:textId="77777777" w:rsidR="00776192" w:rsidRPr="008D7462" w:rsidRDefault="00776192" w:rsidP="00557BEA">
      <w:pPr>
        <w:spacing w:after="0" w:line="240" w:lineRule="auto"/>
        <w:rPr>
          <w:sz w:val="18"/>
          <w:szCs w:val="18"/>
        </w:rPr>
      </w:pPr>
      <w:r w:rsidRPr="008D7462">
        <w:rPr>
          <w:sz w:val="18"/>
          <w:szCs w:val="18"/>
        </w:rPr>
        <w:tab/>
        <w:t xml:space="preserve">int Mem_Read(int memory_handle, char *ch); // read a character from current location in memory and bring it back in ch, return a -1 if at end of bounds, keep track of the current location or the location next char to be read. </w:t>
      </w:r>
    </w:p>
    <w:p w14:paraId="58B0362C" w14:textId="77777777" w:rsidR="00776192" w:rsidRPr="008D7462" w:rsidRDefault="00776192" w:rsidP="00557BEA">
      <w:pPr>
        <w:spacing w:after="0" w:line="240" w:lineRule="auto"/>
        <w:rPr>
          <w:sz w:val="18"/>
          <w:szCs w:val="18"/>
        </w:rPr>
      </w:pPr>
      <w:r w:rsidRPr="008D7462">
        <w:rPr>
          <w:sz w:val="18"/>
          <w:szCs w:val="18"/>
        </w:rPr>
        <w:tab/>
        <w:t xml:space="preserve">int Mem_Write(int memory_handle, char ch); // write a character to the current location in memory, return a -1 if at end of bounds. </w:t>
      </w:r>
    </w:p>
    <w:p w14:paraId="7B1B2074" w14:textId="77777777" w:rsidR="00776192" w:rsidRPr="008D7462" w:rsidRDefault="00776192"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 overloaded multi-byte read and write</w:t>
      </w:r>
    </w:p>
    <w:p w14:paraId="5AB9069D" w14:textId="77777777" w:rsidR="00776192" w:rsidRPr="008D7462" w:rsidRDefault="00776192" w:rsidP="00557BEA">
      <w:pPr>
        <w:spacing w:after="0" w:line="240" w:lineRule="auto"/>
        <w:rPr>
          <w:sz w:val="18"/>
          <w:szCs w:val="18"/>
        </w:rPr>
      </w:pPr>
      <w:r w:rsidRPr="008D7462">
        <w:rPr>
          <w:sz w:val="18"/>
          <w:szCs w:val="18"/>
        </w:rPr>
        <w:tab/>
        <w:t xml:space="preserve">int Mem_Read(int memory_handle, int offset_from_beg, int text_size, char *text); </w:t>
      </w:r>
    </w:p>
    <w:p w14:paraId="073F9446" w14:textId="77777777" w:rsidR="00776192" w:rsidRPr="008D7462" w:rsidRDefault="00776192" w:rsidP="00557BEA">
      <w:pPr>
        <w:spacing w:after="0" w:line="240" w:lineRule="auto"/>
        <w:rPr>
          <w:sz w:val="18"/>
          <w:szCs w:val="18"/>
        </w:rPr>
      </w:pPr>
      <w:r w:rsidRPr="008D7462">
        <w:rPr>
          <w:sz w:val="18"/>
          <w:szCs w:val="18"/>
        </w:rPr>
        <w:tab/>
        <w:t>int Mem_Write(int memory_handle, int offset_from_beg, int text_size, char *text);</w:t>
      </w:r>
    </w:p>
    <w:p w14:paraId="2D27EFBD" w14:textId="77777777" w:rsidR="00776192" w:rsidRPr="008D7462" w:rsidRDefault="00776192" w:rsidP="00557BEA">
      <w:pPr>
        <w:spacing w:after="0" w:line="240" w:lineRule="auto"/>
        <w:rPr>
          <w:sz w:val="18"/>
          <w:szCs w:val="18"/>
        </w:rPr>
      </w:pPr>
      <w:r w:rsidRPr="008D7462">
        <w:rPr>
          <w:sz w:val="18"/>
          <w:szCs w:val="18"/>
        </w:rPr>
        <w:tab/>
        <w:t xml:space="preserve">int First_Fit(int size);// given a desired size will return the first node/link handle that can provide enough space. </w:t>
      </w:r>
    </w:p>
    <w:p w14:paraId="7024E2E0" w14:textId="77777777" w:rsidR="00776192" w:rsidRPr="008D7462" w:rsidRDefault="00776192" w:rsidP="00557BEA">
      <w:pPr>
        <w:spacing w:after="0" w:line="240" w:lineRule="auto"/>
        <w:rPr>
          <w:sz w:val="18"/>
          <w:szCs w:val="18"/>
        </w:rPr>
      </w:pPr>
      <w:r w:rsidRPr="008D7462">
        <w:rPr>
          <w:sz w:val="18"/>
          <w:szCs w:val="18"/>
        </w:rPr>
        <w:tab/>
      </w:r>
    </w:p>
    <w:p w14:paraId="52209493" w14:textId="77777777" w:rsidR="00776192" w:rsidRPr="008D7462" w:rsidRDefault="00776192" w:rsidP="00557BEA">
      <w:pPr>
        <w:spacing w:after="0" w:line="240" w:lineRule="auto"/>
        <w:rPr>
          <w:sz w:val="18"/>
          <w:szCs w:val="18"/>
        </w:rPr>
      </w:pPr>
      <w:r w:rsidRPr="008D7462">
        <w:rPr>
          <w:sz w:val="18"/>
          <w:szCs w:val="18"/>
        </w:rPr>
        <w:tab/>
        <w:t>unsigned char Mem_Core[1024];</w:t>
      </w:r>
    </w:p>
    <w:p w14:paraId="46F0A624" w14:textId="77777777" w:rsidR="00776192" w:rsidRPr="008D7462" w:rsidRDefault="00776192" w:rsidP="00557BEA">
      <w:pPr>
        <w:spacing w:after="0" w:line="240" w:lineRule="auto"/>
        <w:rPr>
          <w:sz w:val="18"/>
          <w:szCs w:val="18"/>
        </w:rPr>
      </w:pPr>
      <w:r w:rsidRPr="008D7462">
        <w:rPr>
          <w:sz w:val="18"/>
          <w:szCs w:val="18"/>
        </w:rPr>
        <w:tab/>
      </w:r>
    </w:p>
    <w:p w14:paraId="19228BA5" w14:textId="77777777" w:rsidR="00776192" w:rsidRPr="008D7462" w:rsidRDefault="00776192" w:rsidP="00557BEA">
      <w:pPr>
        <w:spacing w:after="0" w:line="240" w:lineRule="auto"/>
        <w:rPr>
          <w:sz w:val="18"/>
          <w:szCs w:val="18"/>
        </w:rPr>
      </w:pPr>
      <w:r w:rsidRPr="008D7462">
        <w:rPr>
          <w:sz w:val="18"/>
          <w:szCs w:val="18"/>
        </w:rPr>
        <w:tab/>
        <w:t>//private:</w:t>
      </w:r>
    </w:p>
    <w:p w14:paraId="5D54073D" w14:textId="77777777" w:rsidR="00776192" w:rsidRPr="008D7462" w:rsidRDefault="00776192" w:rsidP="00557BEA">
      <w:pPr>
        <w:spacing w:after="0" w:line="240" w:lineRule="auto"/>
        <w:rPr>
          <w:sz w:val="18"/>
          <w:szCs w:val="18"/>
        </w:rPr>
      </w:pPr>
      <w:r w:rsidRPr="008D7462">
        <w:rPr>
          <w:sz w:val="18"/>
          <w:szCs w:val="18"/>
        </w:rPr>
        <w:tab/>
        <w:t>int Mem_Left(); // return the amount of core memory left in the OS</w:t>
      </w:r>
    </w:p>
    <w:p w14:paraId="7BA6A83E" w14:textId="77777777" w:rsidR="00776192" w:rsidRPr="008D7462" w:rsidRDefault="00776192" w:rsidP="00557BEA">
      <w:pPr>
        <w:spacing w:after="0" w:line="240" w:lineRule="auto"/>
        <w:rPr>
          <w:sz w:val="18"/>
          <w:szCs w:val="18"/>
        </w:rPr>
      </w:pPr>
      <w:r w:rsidRPr="008D7462">
        <w:rPr>
          <w:sz w:val="18"/>
          <w:szCs w:val="18"/>
        </w:rPr>
        <w:tab/>
        <w:t>int Mem_Largest(); // return the size of the largest available memory segment</w:t>
      </w:r>
    </w:p>
    <w:p w14:paraId="439140BE" w14:textId="77777777" w:rsidR="00776192" w:rsidRPr="008D7462" w:rsidRDefault="00776192" w:rsidP="00557BEA">
      <w:pPr>
        <w:spacing w:after="0" w:line="240" w:lineRule="auto"/>
        <w:rPr>
          <w:sz w:val="18"/>
          <w:szCs w:val="18"/>
        </w:rPr>
      </w:pPr>
      <w:r w:rsidRPr="008D7462">
        <w:rPr>
          <w:sz w:val="18"/>
          <w:szCs w:val="18"/>
        </w:rPr>
        <w:tab/>
        <w:t>int Mem_Smallest(); // return the size of the smallest available memory segment</w:t>
      </w:r>
    </w:p>
    <w:p w14:paraId="366D9A5B" w14:textId="77777777" w:rsidR="00776192" w:rsidRPr="008D7462" w:rsidRDefault="00776192" w:rsidP="00557BEA">
      <w:pPr>
        <w:spacing w:after="0" w:line="240" w:lineRule="auto"/>
        <w:rPr>
          <w:sz w:val="18"/>
          <w:szCs w:val="18"/>
        </w:rPr>
      </w:pPr>
      <w:r w:rsidRPr="008D7462">
        <w:rPr>
          <w:sz w:val="18"/>
          <w:szCs w:val="18"/>
        </w:rPr>
        <w:tab/>
        <w:t xml:space="preserve">int Mem_Coalesce(); // combine two or more contiguous blocks of free space and place . dots in the coalesced memory. </w:t>
      </w:r>
    </w:p>
    <w:p w14:paraId="25C76D07" w14:textId="77777777" w:rsidR="00776192" w:rsidRPr="008D7462" w:rsidRDefault="00776192" w:rsidP="00557BEA">
      <w:pPr>
        <w:spacing w:after="0" w:line="240" w:lineRule="auto"/>
        <w:rPr>
          <w:sz w:val="18"/>
          <w:szCs w:val="18"/>
        </w:rPr>
      </w:pPr>
      <w:r w:rsidRPr="008D7462">
        <w:rPr>
          <w:sz w:val="18"/>
          <w:szCs w:val="18"/>
        </w:rPr>
        <w:tab/>
        <w:t>int Mem_Dump(int starting_from, int num_bytes, WINDOW * win); // dump the contents of memory</w:t>
      </w:r>
    </w:p>
    <w:p w14:paraId="6EAE6275" w14:textId="77777777" w:rsidR="00776192" w:rsidRPr="008D7462" w:rsidRDefault="00776192" w:rsidP="00557BEA">
      <w:pPr>
        <w:spacing w:after="0" w:line="240" w:lineRule="auto"/>
        <w:rPr>
          <w:sz w:val="18"/>
          <w:szCs w:val="18"/>
        </w:rPr>
      </w:pPr>
      <w:r w:rsidRPr="008D7462">
        <w:rPr>
          <w:sz w:val="18"/>
          <w:szCs w:val="18"/>
        </w:rPr>
        <w:tab/>
        <w:t>int Core_Dump(WINDOW * win);</w:t>
      </w:r>
    </w:p>
    <w:p w14:paraId="33041632" w14:textId="77777777" w:rsidR="00776192" w:rsidRPr="008D7462" w:rsidRDefault="00776192" w:rsidP="00557BEA">
      <w:pPr>
        <w:spacing w:after="0" w:line="240" w:lineRule="auto"/>
        <w:rPr>
          <w:sz w:val="18"/>
          <w:szCs w:val="18"/>
        </w:rPr>
      </w:pPr>
      <w:r w:rsidRPr="008D7462">
        <w:rPr>
          <w:sz w:val="18"/>
          <w:szCs w:val="18"/>
        </w:rPr>
        <w:tab/>
        <w:t>int Mem_Usage(WINDOW * win);</w:t>
      </w:r>
    </w:p>
    <w:p w14:paraId="3ED44106" w14:textId="77777777" w:rsidR="00776192" w:rsidRPr="008D7462" w:rsidRDefault="00776192" w:rsidP="00557BEA">
      <w:pPr>
        <w:spacing w:after="0" w:line="240" w:lineRule="auto"/>
        <w:rPr>
          <w:sz w:val="18"/>
          <w:szCs w:val="18"/>
        </w:rPr>
      </w:pPr>
      <w:r w:rsidRPr="008D7462">
        <w:rPr>
          <w:sz w:val="18"/>
          <w:szCs w:val="18"/>
        </w:rPr>
        <w:t>};</w:t>
      </w:r>
    </w:p>
    <w:p w14:paraId="6FCF5A3E" w14:textId="77777777" w:rsidR="00776192" w:rsidRPr="008D7462" w:rsidRDefault="00776192" w:rsidP="00557BEA">
      <w:pPr>
        <w:spacing w:after="0" w:line="240" w:lineRule="auto"/>
        <w:rPr>
          <w:sz w:val="18"/>
          <w:szCs w:val="18"/>
        </w:rPr>
      </w:pPr>
    </w:p>
    <w:p w14:paraId="6285F8BC" w14:textId="00C5FF47" w:rsidR="00776192" w:rsidRPr="008D7462" w:rsidRDefault="00776192" w:rsidP="00557BEA">
      <w:pPr>
        <w:spacing w:after="0" w:line="240" w:lineRule="auto"/>
        <w:rPr>
          <w:sz w:val="18"/>
          <w:szCs w:val="18"/>
        </w:rPr>
      </w:pPr>
      <w:r w:rsidRPr="008D7462">
        <w:rPr>
          <w:sz w:val="18"/>
          <w:szCs w:val="18"/>
        </w:rPr>
        <w:t>#endi</w:t>
      </w:r>
    </w:p>
    <w:p w14:paraId="19B1311E" w14:textId="77777777" w:rsidR="002571E1" w:rsidRPr="008D7462" w:rsidRDefault="002571E1" w:rsidP="00557BEA">
      <w:pPr>
        <w:spacing w:after="0" w:line="240" w:lineRule="auto"/>
        <w:rPr>
          <w:rFonts w:asciiTheme="majorHAnsi" w:eastAsiaTheme="majorEastAsia" w:hAnsiTheme="majorHAnsi" w:cstheme="majorBidi"/>
          <w:color w:val="1F3763" w:themeColor="accent1" w:themeShade="7F"/>
          <w:sz w:val="18"/>
          <w:szCs w:val="18"/>
        </w:rPr>
      </w:pPr>
      <w:r w:rsidRPr="008D7462">
        <w:rPr>
          <w:sz w:val="18"/>
          <w:szCs w:val="18"/>
        </w:rPr>
        <w:br w:type="page"/>
      </w:r>
    </w:p>
    <w:p w14:paraId="1FE03D1C" w14:textId="3B21C5E2" w:rsidR="00E2428E" w:rsidRPr="008D7462" w:rsidRDefault="00E2428E" w:rsidP="00557BEA">
      <w:pPr>
        <w:pStyle w:val="Heading3"/>
        <w:spacing w:before="0" w:line="240" w:lineRule="auto"/>
        <w:rPr>
          <w:sz w:val="18"/>
          <w:szCs w:val="18"/>
        </w:rPr>
      </w:pPr>
      <w:bookmarkStart w:id="17" w:name="_Toc5658258"/>
      <w:r w:rsidRPr="008D7462">
        <w:rPr>
          <w:sz w:val="18"/>
          <w:szCs w:val="18"/>
        </w:rPr>
        <w:lastRenderedPageBreak/>
        <w:t>Memory.cpp</w:t>
      </w:r>
      <w:bookmarkEnd w:id="17"/>
    </w:p>
    <w:p w14:paraId="66CE942B" w14:textId="77777777" w:rsidR="00FE54C9" w:rsidRPr="008D7462" w:rsidRDefault="00FE54C9" w:rsidP="00557BEA">
      <w:pPr>
        <w:spacing w:after="0" w:line="240" w:lineRule="auto"/>
        <w:rPr>
          <w:sz w:val="18"/>
          <w:szCs w:val="18"/>
        </w:rPr>
      </w:pPr>
      <w:r w:rsidRPr="008D7462">
        <w:rPr>
          <w:sz w:val="18"/>
          <w:szCs w:val="18"/>
        </w:rPr>
        <w:t>/*==================================================================================|</w:t>
      </w:r>
    </w:p>
    <w:p w14:paraId="1E171229" w14:textId="77777777" w:rsidR="00FE54C9" w:rsidRPr="008D7462" w:rsidRDefault="00FE54C9" w:rsidP="00557BEA">
      <w:pPr>
        <w:spacing w:after="0" w:line="240" w:lineRule="auto"/>
        <w:rPr>
          <w:sz w:val="18"/>
          <w:szCs w:val="18"/>
        </w:rPr>
      </w:pPr>
      <w:r w:rsidRPr="008D7462">
        <w:rPr>
          <w:sz w:val="18"/>
          <w:szCs w:val="18"/>
        </w:rPr>
        <w:t>|    Assignment:</w:t>
      </w:r>
      <w:r w:rsidRPr="008D7462">
        <w:rPr>
          <w:sz w:val="18"/>
          <w:szCs w:val="18"/>
        </w:rPr>
        <w:tab/>
        <w:t>Ultima 2.0 Phase 3</w:t>
      </w:r>
    </w:p>
    <w:p w14:paraId="76206EE1" w14:textId="77777777" w:rsidR="00FE54C9" w:rsidRPr="008D7462" w:rsidRDefault="00FE54C9" w:rsidP="00557BEA">
      <w:pPr>
        <w:spacing w:after="0" w:line="240" w:lineRule="auto"/>
        <w:rPr>
          <w:sz w:val="18"/>
          <w:szCs w:val="18"/>
        </w:rPr>
      </w:pPr>
      <w:r w:rsidRPr="008D7462">
        <w:rPr>
          <w:sz w:val="18"/>
          <w:szCs w:val="18"/>
        </w:rPr>
        <w:t>|     File Name:</w:t>
      </w:r>
      <w:r w:rsidRPr="008D7462">
        <w:rPr>
          <w:sz w:val="18"/>
          <w:szCs w:val="18"/>
        </w:rPr>
        <w:tab/>
        <w:t>memory.cpp</w:t>
      </w:r>
    </w:p>
    <w:p w14:paraId="554AB296" w14:textId="77777777" w:rsidR="00FE54C9" w:rsidRPr="008D7462" w:rsidRDefault="00FE54C9" w:rsidP="00557BEA">
      <w:pPr>
        <w:spacing w:after="0" w:line="240" w:lineRule="auto"/>
        <w:rPr>
          <w:sz w:val="18"/>
          <w:szCs w:val="18"/>
        </w:rPr>
      </w:pPr>
      <w:r w:rsidRPr="008D7462">
        <w:rPr>
          <w:sz w:val="18"/>
          <w:szCs w:val="18"/>
        </w:rPr>
        <w:t xml:space="preserve">|  Dependencies: </w:t>
      </w:r>
      <w:r w:rsidRPr="008D7462">
        <w:rPr>
          <w:sz w:val="18"/>
          <w:szCs w:val="18"/>
        </w:rPr>
        <w:tab/>
        <w:t>memory.h semaphore.h cstring</w:t>
      </w:r>
    </w:p>
    <w:p w14:paraId="2DB20048" w14:textId="77777777" w:rsidR="00FE54C9" w:rsidRPr="008D7462" w:rsidRDefault="00FE54C9" w:rsidP="00557BEA">
      <w:pPr>
        <w:spacing w:after="0" w:line="240" w:lineRule="auto"/>
        <w:rPr>
          <w:sz w:val="18"/>
          <w:szCs w:val="18"/>
        </w:rPr>
      </w:pPr>
      <w:r w:rsidRPr="008D7462">
        <w:rPr>
          <w:sz w:val="18"/>
          <w:szCs w:val="18"/>
        </w:rPr>
        <w:t xml:space="preserve">|       Authors: </w:t>
      </w:r>
      <w:r w:rsidRPr="008D7462">
        <w:rPr>
          <w:sz w:val="18"/>
          <w:szCs w:val="18"/>
        </w:rPr>
        <w:tab/>
        <w:t>Drake Wood, James Giegerich</w:t>
      </w:r>
    </w:p>
    <w:p w14:paraId="20C19131" w14:textId="77777777" w:rsidR="00FE54C9" w:rsidRPr="008D7462" w:rsidRDefault="00FE54C9" w:rsidP="00557BEA">
      <w:pPr>
        <w:spacing w:after="0" w:line="240" w:lineRule="auto"/>
        <w:rPr>
          <w:sz w:val="18"/>
          <w:szCs w:val="18"/>
        </w:rPr>
      </w:pPr>
      <w:r w:rsidRPr="008D7462">
        <w:rPr>
          <w:sz w:val="18"/>
          <w:szCs w:val="18"/>
        </w:rPr>
        <w:t xml:space="preserve">|      Language: </w:t>
      </w:r>
      <w:r w:rsidRPr="008D7462">
        <w:rPr>
          <w:sz w:val="18"/>
          <w:szCs w:val="18"/>
        </w:rPr>
        <w:tab/>
        <w:t>C++</w:t>
      </w:r>
    </w:p>
    <w:p w14:paraId="3CEBBFC5" w14:textId="77777777" w:rsidR="00FE54C9" w:rsidRPr="008D7462" w:rsidRDefault="00FE54C9" w:rsidP="00557BEA">
      <w:pPr>
        <w:spacing w:after="0" w:line="240" w:lineRule="auto"/>
        <w:rPr>
          <w:sz w:val="18"/>
          <w:szCs w:val="18"/>
        </w:rPr>
      </w:pPr>
      <w:r w:rsidRPr="008D7462">
        <w:rPr>
          <w:sz w:val="18"/>
          <w:szCs w:val="18"/>
        </w:rPr>
        <w:t xml:space="preserve">|      Compiler: </w:t>
      </w:r>
      <w:r w:rsidRPr="008D7462">
        <w:rPr>
          <w:sz w:val="18"/>
          <w:szCs w:val="18"/>
        </w:rPr>
        <w:tab/>
        <w:t>G++</w:t>
      </w:r>
    </w:p>
    <w:p w14:paraId="3B28C088" w14:textId="77777777" w:rsidR="00FE54C9" w:rsidRPr="008D7462" w:rsidRDefault="00FE54C9" w:rsidP="00557BEA">
      <w:pPr>
        <w:spacing w:after="0" w:line="240" w:lineRule="auto"/>
        <w:rPr>
          <w:sz w:val="18"/>
          <w:szCs w:val="18"/>
        </w:rPr>
      </w:pPr>
      <w:r w:rsidRPr="008D7462">
        <w:rPr>
          <w:sz w:val="18"/>
          <w:szCs w:val="18"/>
        </w:rPr>
        <w:t xml:space="preserve">|         Class: </w:t>
      </w:r>
      <w:r w:rsidRPr="008D7462">
        <w:rPr>
          <w:sz w:val="18"/>
          <w:szCs w:val="18"/>
        </w:rPr>
        <w:tab/>
        <w:t>C435 - Operating Systems</w:t>
      </w:r>
    </w:p>
    <w:p w14:paraId="256F04B0" w14:textId="77777777" w:rsidR="00FE54C9" w:rsidRPr="008D7462" w:rsidRDefault="00FE54C9" w:rsidP="00557BEA">
      <w:pPr>
        <w:spacing w:after="0" w:line="240" w:lineRule="auto"/>
        <w:rPr>
          <w:sz w:val="18"/>
          <w:szCs w:val="18"/>
        </w:rPr>
      </w:pPr>
      <w:r w:rsidRPr="008D7462">
        <w:rPr>
          <w:sz w:val="18"/>
          <w:szCs w:val="18"/>
        </w:rPr>
        <w:t xml:space="preserve">|    Instructor: </w:t>
      </w:r>
      <w:r w:rsidRPr="008D7462">
        <w:rPr>
          <w:sz w:val="18"/>
          <w:szCs w:val="18"/>
        </w:rPr>
        <w:tab/>
        <w:t>Dr. Hakimzadeh</w:t>
      </w:r>
    </w:p>
    <w:p w14:paraId="2F13A144" w14:textId="77777777" w:rsidR="00FE54C9" w:rsidRPr="008D7462" w:rsidRDefault="00FE54C9" w:rsidP="00557BEA">
      <w:pPr>
        <w:spacing w:after="0" w:line="240" w:lineRule="auto"/>
        <w:rPr>
          <w:sz w:val="18"/>
          <w:szCs w:val="18"/>
        </w:rPr>
      </w:pPr>
      <w:r w:rsidRPr="008D7462">
        <w:rPr>
          <w:sz w:val="18"/>
          <w:szCs w:val="18"/>
        </w:rPr>
        <w:t xml:space="preserve">|  Date Created: </w:t>
      </w:r>
      <w:r w:rsidRPr="008D7462">
        <w:rPr>
          <w:sz w:val="18"/>
          <w:szCs w:val="18"/>
        </w:rPr>
        <w:tab/>
        <w:t>2/16/2019</w:t>
      </w:r>
    </w:p>
    <w:p w14:paraId="1F1E7291" w14:textId="77777777" w:rsidR="00FE54C9" w:rsidRPr="008D7462" w:rsidRDefault="00FE54C9" w:rsidP="00557BEA">
      <w:pPr>
        <w:spacing w:after="0" w:line="240" w:lineRule="auto"/>
        <w:rPr>
          <w:sz w:val="18"/>
          <w:szCs w:val="18"/>
        </w:rPr>
      </w:pPr>
      <w:r w:rsidRPr="008D7462">
        <w:rPr>
          <w:sz w:val="18"/>
          <w:szCs w:val="18"/>
        </w:rPr>
        <w:t>|  Last Updated:</w:t>
      </w:r>
      <w:r w:rsidRPr="008D7462">
        <w:rPr>
          <w:sz w:val="18"/>
          <w:szCs w:val="18"/>
        </w:rPr>
        <w:tab/>
        <w:t>4/08/2019</w:t>
      </w:r>
    </w:p>
    <w:p w14:paraId="6E1DD560" w14:textId="77777777" w:rsidR="00FE54C9" w:rsidRPr="008D7462" w:rsidRDefault="00FE54C9" w:rsidP="00557BEA">
      <w:pPr>
        <w:spacing w:after="0" w:line="240" w:lineRule="auto"/>
        <w:rPr>
          <w:sz w:val="18"/>
          <w:szCs w:val="18"/>
        </w:rPr>
      </w:pPr>
      <w:r w:rsidRPr="008D7462">
        <w:rPr>
          <w:sz w:val="18"/>
          <w:szCs w:val="18"/>
        </w:rPr>
        <w:t xml:space="preserve">|      Due Date: </w:t>
      </w:r>
      <w:r w:rsidRPr="008D7462">
        <w:rPr>
          <w:sz w:val="18"/>
          <w:szCs w:val="18"/>
        </w:rPr>
        <w:tab/>
        <w:t>4/08/2019</w:t>
      </w:r>
    </w:p>
    <w:p w14:paraId="098FC6A1" w14:textId="77777777" w:rsidR="00FE54C9" w:rsidRPr="008D7462" w:rsidRDefault="00FE54C9" w:rsidP="00557BEA">
      <w:pPr>
        <w:spacing w:after="0" w:line="240" w:lineRule="auto"/>
        <w:rPr>
          <w:sz w:val="18"/>
          <w:szCs w:val="18"/>
        </w:rPr>
      </w:pPr>
      <w:r w:rsidRPr="008D7462">
        <w:rPr>
          <w:sz w:val="18"/>
          <w:szCs w:val="18"/>
        </w:rPr>
        <w:t>|==================================================================================|</w:t>
      </w:r>
    </w:p>
    <w:p w14:paraId="6BC3C09D" w14:textId="77777777" w:rsidR="00FE54C9" w:rsidRPr="008D7462" w:rsidRDefault="00FE54C9" w:rsidP="00557BEA">
      <w:pPr>
        <w:spacing w:after="0" w:line="240" w:lineRule="auto"/>
        <w:rPr>
          <w:sz w:val="18"/>
          <w:szCs w:val="18"/>
        </w:rPr>
      </w:pPr>
      <w:r w:rsidRPr="008D7462">
        <w:rPr>
          <w:sz w:val="18"/>
          <w:szCs w:val="18"/>
        </w:rPr>
        <w:t xml:space="preserve">|  Description: Contains the definitions for the functions outlined in memory.h                     </w:t>
      </w:r>
    </w:p>
    <w:p w14:paraId="4FC134BB" w14:textId="77777777" w:rsidR="00FE54C9" w:rsidRPr="008D7462" w:rsidRDefault="00FE54C9" w:rsidP="00557BEA">
      <w:pPr>
        <w:spacing w:after="0" w:line="240" w:lineRule="auto"/>
        <w:rPr>
          <w:sz w:val="18"/>
          <w:szCs w:val="18"/>
        </w:rPr>
      </w:pPr>
      <w:r w:rsidRPr="008D7462">
        <w:rPr>
          <w:sz w:val="18"/>
          <w:szCs w:val="18"/>
        </w:rPr>
        <w:t>*==================================================================================*/</w:t>
      </w:r>
    </w:p>
    <w:p w14:paraId="4210C0C7" w14:textId="77777777" w:rsidR="00FE54C9" w:rsidRPr="008D7462" w:rsidRDefault="00FE54C9" w:rsidP="00557BEA">
      <w:pPr>
        <w:spacing w:after="0" w:line="240" w:lineRule="auto"/>
        <w:rPr>
          <w:sz w:val="18"/>
          <w:szCs w:val="18"/>
        </w:rPr>
      </w:pPr>
    </w:p>
    <w:p w14:paraId="17C059C7" w14:textId="77777777" w:rsidR="00FE54C9" w:rsidRPr="008D7462" w:rsidRDefault="00FE54C9" w:rsidP="00557BEA">
      <w:pPr>
        <w:spacing w:after="0" w:line="240" w:lineRule="auto"/>
        <w:rPr>
          <w:sz w:val="18"/>
          <w:szCs w:val="18"/>
        </w:rPr>
      </w:pPr>
      <w:r w:rsidRPr="008D7462">
        <w:rPr>
          <w:sz w:val="18"/>
          <w:szCs w:val="18"/>
        </w:rPr>
        <w:t>#include "memory.h"</w:t>
      </w:r>
    </w:p>
    <w:p w14:paraId="4940E5B5" w14:textId="77777777" w:rsidR="00FE54C9" w:rsidRPr="008D7462" w:rsidRDefault="00FE54C9" w:rsidP="00557BEA">
      <w:pPr>
        <w:spacing w:after="0" w:line="240" w:lineRule="auto"/>
        <w:rPr>
          <w:sz w:val="18"/>
          <w:szCs w:val="18"/>
        </w:rPr>
      </w:pPr>
      <w:r w:rsidRPr="008D7462">
        <w:rPr>
          <w:sz w:val="18"/>
          <w:szCs w:val="18"/>
        </w:rPr>
        <w:t>#include "semaphore.h"</w:t>
      </w:r>
    </w:p>
    <w:p w14:paraId="59B9365B" w14:textId="77777777" w:rsidR="00FE54C9" w:rsidRPr="008D7462" w:rsidRDefault="00FE54C9" w:rsidP="00557BEA">
      <w:pPr>
        <w:spacing w:after="0" w:line="240" w:lineRule="auto"/>
        <w:rPr>
          <w:sz w:val="18"/>
          <w:szCs w:val="18"/>
        </w:rPr>
      </w:pPr>
      <w:r w:rsidRPr="008D7462">
        <w:rPr>
          <w:sz w:val="18"/>
          <w:szCs w:val="18"/>
        </w:rPr>
        <w:t>#include &lt;cstring&gt;</w:t>
      </w:r>
    </w:p>
    <w:p w14:paraId="31672696" w14:textId="77777777" w:rsidR="00FE54C9" w:rsidRPr="008D7462" w:rsidRDefault="00FE54C9" w:rsidP="00557BEA">
      <w:pPr>
        <w:spacing w:after="0" w:line="240" w:lineRule="auto"/>
        <w:rPr>
          <w:sz w:val="18"/>
          <w:szCs w:val="18"/>
        </w:rPr>
      </w:pPr>
    </w:p>
    <w:p w14:paraId="5D40270D" w14:textId="77777777" w:rsidR="00FE54C9" w:rsidRPr="008D7462" w:rsidRDefault="00FE54C9" w:rsidP="00557BEA">
      <w:pPr>
        <w:spacing w:after="0" w:line="240" w:lineRule="auto"/>
        <w:rPr>
          <w:sz w:val="18"/>
          <w:szCs w:val="18"/>
        </w:rPr>
      </w:pPr>
      <w:r w:rsidRPr="008D7462">
        <w:rPr>
          <w:sz w:val="18"/>
          <w:szCs w:val="18"/>
        </w:rPr>
        <w:t>extern semaphore sema_memory;</w:t>
      </w:r>
    </w:p>
    <w:p w14:paraId="01270068" w14:textId="77777777" w:rsidR="00FE54C9" w:rsidRPr="008D7462" w:rsidRDefault="00FE54C9" w:rsidP="00557BEA">
      <w:pPr>
        <w:spacing w:after="0" w:line="240" w:lineRule="auto"/>
        <w:rPr>
          <w:sz w:val="18"/>
          <w:szCs w:val="18"/>
        </w:rPr>
      </w:pPr>
      <w:r w:rsidRPr="008D7462">
        <w:rPr>
          <w:sz w:val="18"/>
          <w:szCs w:val="18"/>
        </w:rPr>
        <w:t>extern semaphore sema_screen;</w:t>
      </w:r>
    </w:p>
    <w:p w14:paraId="504751B9" w14:textId="77777777" w:rsidR="00FE54C9" w:rsidRPr="008D7462" w:rsidRDefault="00FE54C9" w:rsidP="00557BEA">
      <w:pPr>
        <w:spacing w:after="0" w:line="240" w:lineRule="auto"/>
        <w:rPr>
          <w:sz w:val="18"/>
          <w:szCs w:val="18"/>
        </w:rPr>
      </w:pPr>
    </w:p>
    <w:p w14:paraId="5B170C09" w14:textId="77777777" w:rsidR="00FE54C9" w:rsidRPr="008D7462" w:rsidRDefault="00FE54C9" w:rsidP="00557BEA">
      <w:pPr>
        <w:spacing w:after="0" w:line="240" w:lineRule="auto"/>
        <w:rPr>
          <w:sz w:val="18"/>
          <w:szCs w:val="18"/>
        </w:rPr>
      </w:pPr>
      <w:r w:rsidRPr="008D7462">
        <w:rPr>
          <w:sz w:val="18"/>
          <w:szCs w:val="18"/>
        </w:rPr>
        <w:t>mem_mgr::mem_mgr(int size, char default_initial_value){// allocate 1024 unsigned chars and initialize the entire memory with . dots</w:t>
      </w:r>
    </w:p>
    <w:p w14:paraId="1E3594CE" w14:textId="77777777" w:rsidR="00FE54C9" w:rsidRPr="008D7462" w:rsidRDefault="00FE54C9" w:rsidP="00557BEA">
      <w:pPr>
        <w:spacing w:after="0" w:line="240" w:lineRule="auto"/>
        <w:rPr>
          <w:sz w:val="18"/>
          <w:szCs w:val="18"/>
        </w:rPr>
      </w:pPr>
      <w:r w:rsidRPr="008D7462">
        <w:rPr>
          <w:sz w:val="18"/>
          <w:szCs w:val="18"/>
        </w:rPr>
        <w:tab/>
      </w:r>
    </w:p>
    <w:p w14:paraId="089A6D05" w14:textId="77777777" w:rsidR="00FE54C9" w:rsidRPr="008D7462" w:rsidRDefault="00FE54C9" w:rsidP="00557BEA">
      <w:pPr>
        <w:spacing w:after="0" w:line="240" w:lineRule="auto"/>
        <w:rPr>
          <w:sz w:val="18"/>
          <w:szCs w:val="18"/>
        </w:rPr>
      </w:pPr>
      <w:r w:rsidRPr="008D7462">
        <w:rPr>
          <w:sz w:val="18"/>
          <w:szCs w:val="18"/>
        </w:rPr>
        <w:tab/>
        <w:t>for (int i = 1; i &lt; 9; i++){</w:t>
      </w:r>
    </w:p>
    <w:p w14:paraId="2755058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create_node(i);</w:t>
      </w:r>
    </w:p>
    <w:p w14:paraId="03C2B690" w14:textId="77777777" w:rsidR="00FE54C9" w:rsidRPr="008D7462" w:rsidRDefault="00FE54C9" w:rsidP="00557BEA">
      <w:pPr>
        <w:spacing w:after="0" w:line="240" w:lineRule="auto"/>
        <w:rPr>
          <w:sz w:val="18"/>
          <w:szCs w:val="18"/>
        </w:rPr>
      </w:pPr>
      <w:r w:rsidRPr="008D7462">
        <w:rPr>
          <w:sz w:val="18"/>
          <w:szCs w:val="18"/>
        </w:rPr>
        <w:tab/>
        <w:t>}</w:t>
      </w:r>
    </w:p>
    <w:p w14:paraId="5FE2589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p>
    <w:p w14:paraId="096DDED2" w14:textId="77777777" w:rsidR="00FE54C9" w:rsidRPr="008D7462" w:rsidRDefault="00FE54C9" w:rsidP="00557BEA">
      <w:pPr>
        <w:spacing w:after="0" w:line="240" w:lineRule="auto"/>
        <w:rPr>
          <w:sz w:val="18"/>
          <w:szCs w:val="18"/>
        </w:rPr>
      </w:pPr>
      <w:r w:rsidRPr="008D7462">
        <w:rPr>
          <w:sz w:val="18"/>
          <w:szCs w:val="18"/>
        </w:rPr>
        <w:tab/>
        <w:t>for (int i = 0; i &lt; 1024; i++){</w:t>
      </w:r>
    </w:p>
    <w:p w14:paraId="5709CDB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Mem_Core[i] = '.';</w:t>
      </w:r>
    </w:p>
    <w:p w14:paraId="2E25E4DC" w14:textId="77777777" w:rsidR="00FE54C9" w:rsidRPr="008D7462" w:rsidRDefault="00FE54C9" w:rsidP="00557BEA">
      <w:pPr>
        <w:spacing w:after="0" w:line="240" w:lineRule="auto"/>
        <w:rPr>
          <w:sz w:val="18"/>
          <w:szCs w:val="18"/>
        </w:rPr>
      </w:pPr>
      <w:r w:rsidRPr="008D7462">
        <w:rPr>
          <w:sz w:val="18"/>
          <w:szCs w:val="18"/>
        </w:rPr>
        <w:tab/>
        <w:t>}</w:t>
      </w:r>
    </w:p>
    <w:p w14:paraId="7EC99DAA" w14:textId="77777777" w:rsidR="00FE54C9" w:rsidRPr="008D7462" w:rsidRDefault="00FE54C9" w:rsidP="00557BEA">
      <w:pPr>
        <w:spacing w:after="0" w:line="240" w:lineRule="auto"/>
        <w:rPr>
          <w:sz w:val="18"/>
          <w:szCs w:val="18"/>
        </w:rPr>
      </w:pPr>
      <w:r w:rsidRPr="008D7462">
        <w:rPr>
          <w:sz w:val="18"/>
          <w:szCs w:val="18"/>
        </w:rPr>
        <w:t xml:space="preserve">} </w:t>
      </w:r>
    </w:p>
    <w:p w14:paraId="17B2897B" w14:textId="77777777" w:rsidR="00FE54C9" w:rsidRPr="008D7462" w:rsidRDefault="00FE54C9" w:rsidP="00557BEA">
      <w:pPr>
        <w:spacing w:after="0" w:line="240" w:lineRule="auto"/>
        <w:rPr>
          <w:sz w:val="18"/>
          <w:szCs w:val="18"/>
        </w:rPr>
      </w:pPr>
    </w:p>
    <w:p w14:paraId="3750FDF0" w14:textId="77777777" w:rsidR="00FE54C9" w:rsidRPr="008D7462" w:rsidRDefault="00FE54C9" w:rsidP="00557BEA">
      <w:pPr>
        <w:spacing w:after="0" w:line="240" w:lineRule="auto"/>
        <w:rPr>
          <w:sz w:val="18"/>
          <w:szCs w:val="18"/>
        </w:rPr>
      </w:pPr>
      <w:r w:rsidRPr="008D7462">
        <w:rPr>
          <w:sz w:val="18"/>
          <w:szCs w:val="18"/>
        </w:rPr>
        <w:t>void mem_mgr::create_node(int value){</w:t>
      </w:r>
    </w:p>
    <w:p w14:paraId="392ABA41" w14:textId="77777777" w:rsidR="00FE54C9" w:rsidRPr="008D7462" w:rsidRDefault="00FE54C9" w:rsidP="00557BEA">
      <w:pPr>
        <w:spacing w:after="0" w:line="240" w:lineRule="auto"/>
        <w:rPr>
          <w:sz w:val="18"/>
          <w:szCs w:val="18"/>
        </w:rPr>
      </w:pPr>
      <w:r w:rsidRPr="008D7462">
        <w:rPr>
          <w:sz w:val="18"/>
          <w:szCs w:val="18"/>
        </w:rPr>
        <w:tab/>
      </w:r>
    </w:p>
    <w:p w14:paraId="37380FD4" w14:textId="77777777" w:rsidR="00FE54C9" w:rsidRPr="008D7462" w:rsidRDefault="00FE54C9" w:rsidP="00557BEA">
      <w:pPr>
        <w:spacing w:after="0" w:line="240" w:lineRule="auto"/>
        <w:rPr>
          <w:sz w:val="18"/>
          <w:szCs w:val="18"/>
        </w:rPr>
      </w:pPr>
      <w:r w:rsidRPr="008D7462">
        <w:rPr>
          <w:sz w:val="18"/>
          <w:szCs w:val="18"/>
        </w:rPr>
        <w:tab/>
        <w:t>MemNode * temp = new MemNode;</w:t>
      </w:r>
    </w:p>
    <w:p w14:paraId="7CC4050A" w14:textId="77777777" w:rsidR="00FE54C9" w:rsidRPr="008D7462" w:rsidRDefault="00FE54C9" w:rsidP="00557BEA">
      <w:pPr>
        <w:spacing w:after="0" w:line="240" w:lineRule="auto"/>
        <w:rPr>
          <w:sz w:val="18"/>
          <w:szCs w:val="18"/>
        </w:rPr>
      </w:pPr>
      <w:r w:rsidRPr="008D7462">
        <w:rPr>
          <w:sz w:val="18"/>
          <w:szCs w:val="18"/>
        </w:rPr>
        <w:tab/>
        <w:t>temp-&gt;handle = value;</w:t>
      </w:r>
    </w:p>
    <w:p w14:paraId="07024659" w14:textId="77777777" w:rsidR="00FE54C9" w:rsidRPr="008D7462" w:rsidRDefault="00FE54C9" w:rsidP="00557BEA">
      <w:pPr>
        <w:spacing w:after="0" w:line="240" w:lineRule="auto"/>
        <w:rPr>
          <w:sz w:val="18"/>
          <w:szCs w:val="18"/>
        </w:rPr>
      </w:pPr>
      <w:r w:rsidRPr="008D7462">
        <w:rPr>
          <w:sz w:val="18"/>
          <w:szCs w:val="18"/>
        </w:rPr>
        <w:tab/>
        <w:t>temp-&gt;limit = temp-&gt;handle * 128 - 1;</w:t>
      </w:r>
    </w:p>
    <w:p w14:paraId="7D518597" w14:textId="77777777" w:rsidR="00FE54C9" w:rsidRPr="008D7462" w:rsidRDefault="00FE54C9" w:rsidP="00557BEA">
      <w:pPr>
        <w:spacing w:after="0" w:line="240" w:lineRule="auto"/>
        <w:rPr>
          <w:sz w:val="18"/>
          <w:szCs w:val="18"/>
        </w:rPr>
      </w:pPr>
      <w:r w:rsidRPr="008D7462">
        <w:rPr>
          <w:sz w:val="18"/>
          <w:szCs w:val="18"/>
        </w:rPr>
        <w:tab/>
        <w:t>temp-&gt;base = temp-&gt;limit - 127;</w:t>
      </w:r>
    </w:p>
    <w:p w14:paraId="3B7EFA13" w14:textId="77777777" w:rsidR="00FE54C9" w:rsidRPr="008D7462" w:rsidRDefault="00FE54C9" w:rsidP="00557BEA">
      <w:pPr>
        <w:spacing w:after="0" w:line="240" w:lineRule="auto"/>
        <w:rPr>
          <w:sz w:val="18"/>
          <w:szCs w:val="18"/>
        </w:rPr>
      </w:pPr>
      <w:r w:rsidRPr="008D7462">
        <w:rPr>
          <w:sz w:val="18"/>
          <w:szCs w:val="18"/>
        </w:rPr>
        <w:tab/>
        <w:t>temp-&gt;owner = "none";</w:t>
      </w:r>
    </w:p>
    <w:p w14:paraId="114C8D70" w14:textId="77777777" w:rsidR="00FE54C9" w:rsidRPr="008D7462" w:rsidRDefault="00FE54C9" w:rsidP="00557BEA">
      <w:pPr>
        <w:spacing w:after="0" w:line="240" w:lineRule="auto"/>
        <w:rPr>
          <w:sz w:val="18"/>
          <w:szCs w:val="18"/>
        </w:rPr>
      </w:pPr>
      <w:r w:rsidRPr="008D7462">
        <w:rPr>
          <w:sz w:val="18"/>
          <w:szCs w:val="18"/>
        </w:rPr>
        <w:tab/>
        <w:t>temp-&gt;status = 0;</w:t>
      </w:r>
    </w:p>
    <w:p w14:paraId="40DAAFB2" w14:textId="77777777" w:rsidR="00FE54C9" w:rsidRPr="008D7462" w:rsidRDefault="00FE54C9" w:rsidP="00557BEA">
      <w:pPr>
        <w:spacing w:after="0" w:line="240" w:lineRule="auto"/>
        <w:rPr>
          <w:sz w:val="18"/>
          <w:szCs w:val="18"/>
        </w:rPr>
      </w:pPr>
      <w:r w:rsidRPr="008D7462">
        <w:rPr>
          <w:sz w:val="18"/>
          <w:szCs w:val="18"/>
        </w:rPr>
        <w:tab/>
        <w:t>temp-&gt;size = 128;</w:t>
      </w:r>
    </w:p>
    <w:p w14:paraId="2093075F" w14:textId="77777777" w:rsidR="00FE54C9" w:rsidRPr="008D7462" w:rsidRDefault="00FE54C9" w:rsidP="00557BEA">
      <w:pPr>
        <w:spacing w:after="0" w:line="240" w:lineRule="auto"/>
        <w:rPr>
          <w:sz w:val="18"/>
          <w:szCs w:val="18"/>
        </w:rPr>
      </w:pPr>
      <w:r w:rsidRPr="008D7462">
        <w:rPr>
          <w:sz w:val="18"/>
          <w:szCs w:val="18"/>
        </w:rPr>
        <w:tab/>
        <w:t>if (value != 8){</w:t>
      </w:r>
    </w:p>
    <w:p w14:paraId="438E9AD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temp-&gt;linked = value + 1; // linked to the next node</w:t>
      </w:r>
    </w:p>
    <w:p w14:paraId="50D6B69E" w14:textId="77777777" w:rsidR="00FE54C9" w:rsidRPr="008D7462" w:rsidRDefault="00FE54C9" w:rsidP="00557BEA">
      <w:pPr>
        <w:spacing w:after="0" w:line="240" w:lineRule="auto"/>
        <w:rPr>
          <w:sz w:val="18"/>
          <w:szCs w:val="18"/>
        </w:rPr>
      </w:pPr>
      <w:r w:rsidRPr="008D7462">
        <w:rPr>
          <w:sz w:val="18"/>
          <w:szCs w:val="18"/>
        </w:rPr>
        <w:tab/>
        <w:t>}else{</w:t>
      </w:r>
    </w:p>
    <w:p w14:paraId="5828B20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temp-&gt;linked = 0; // last node wont have anything linked to it</w:t>
      </w:r>
    </w:p>
    <w:p w14:paraId="2C4370B8" w14:textId="77777777" w:rsidR="00FE54C9" w:rsidRPr="008D7462" w:rsidRDefault="00FE54C9" w:rsidP="00557BEA">
      <w:pPr>
        <w:spacing w:after="0" w:line="240" w:lineRule="auto"/>
        <w:rPr>
          <w:sz w:val="18"/>
          <w:szCs w:val="18"/>
        </w:rPr>
      </w:pPr>
      <w:r w:rsidRPr="008D7462">
        <w:rPr>
          <w:sz w:val="18"/>
          <w:szCs w:val="18"/>
        </w:rPr>
        <w:tab/>
        <w:t>}</w:t>
      </w:r>
    </w:p>
    <w:p w14:paraId="32480E13" w14:textId="77777777" w:rsidR="00FE54C9" w:rsidRPr="008D7462" w:rsidRDefault="00FE54C9" w:rsidP="00557BEA">
      <w:pPr>
        <w:spacing w:after="0" w:line="240" w:lineRule="auto"/>
        <w:rPr>
          <w:sz w:val="18"/>
          <w:szCs w:val="18"/>
        </w:rPr>
      </w:pPr>
      <w:r w:rsidRPr="008D7462">
        <w:rPr>
          <w:sz w:val="18"/>
          <w:szCs w:val="18"/>
        </w:rPr>
        <w:tab/>
        <w:t>if (value = 1){</w:t>
      </w:r>
    </w:p>
    <w:p w14:paraId="1150B07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temp-&gt;start = 1; // first node will start the linked nodes for the unused space</w:t>
      </w:r>
    </w:p>
    <w:p w14:paraId="5F8E9C98" w14:textId="77777777" w:rsidR="00FE54C9" w:rsidRPr="008D7462" w:rsidRDefault="00FE54C9" w:rsidP="00557BEA">
      <w:pPr>
        <w:spacing w:after="0" w:line="240" w:lineRule="auto"/>
        <w:rPr>
          <w:sz w:val="18"/>
          <w:szCs w:val="18"/>
        </w:rPr>
      </w:pPr>
      <w:r w:rsidRPr="008D7462">
        <w:rPr>
          <w:sz w:val="18"/>
          <w:szCs w:val="18"/>
        </w:rPr>
        <w:tab/>
        <w:t>}else{</w:t>
      </w:r>
    </w:p>
    <w:p w14:paraId="7D1A6B7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temp-&gt;start = 0; // // other nodes will not be a starting point</w:t>
      </w:r>
    </w:p>
    <w:p w14:paraId="799A159D" w14:textId="77777777" w:rsidR="00FE54C9" w:rsidRPr="008D7462" w:rsidRDefault="00FE54C9" w:rsidP="00557BEA">
      <w:pPr>
        <w:spacing w:after="0" w:line="240" w:lineRule="auto"/>
        <w:rPr>
          <w:sz w:val="18"/>
          <w:szCs w:val="18"/>
        </w:rPr>
      </w:pPr>
      <w:r w:rsidRPr="008D7462">
        <w:rPr>
          <w:sz w:val="18"/>
          <w:szCs w:val="18"/>
        </w:rPr>
        <w:tab/>
        <w:t>}</w:t>
      </w:r>
    </w:p>
    <w:p w14:paraId="273C1043" w14:textId="77777777" w:rsidR="00FE54C9" w:rsidRPr="008D7462" w:rsidRDefault="00FE54C9" w:rsidP="00557BEA">
      <w:pPr>
        <w:spacing w:after="0" w:line="240" w:lineRule="auto"/>
        <w:rPr>
          <w:sz w:val="18"/>
          <w:szCs w:val="18"/>
        </w:rPr>
      </w:pPr>
      <w:r w:rsidRPr="008D7462">
        <w:rPr>
          <w:sz w:val="18"/>
          <w:szCs w:val="18"/>
        </w:rPr>
        <w:tab/>
      </w:r>
    </w:p>
    <w:p w14:paraId="4648A74B" w14:textId="77777777" w:rsidR="00FE54C9" w:rsidRPr="008D7462" w:rsidRDefault="00FE54C9" w:rsidP="00557BEA">
      <w:pPr>
        <w:spacing w:after="0" w:line="240" w:lineRule="auto"/>
        <w:rPr>
          <w:sz w:val="18"/>
          <w:szCs w:val="18"/>
        </w:rPr>
      </w:pPr>
      <w:r w:rsidRPr="008D7462">
        <w:rPr>
          <w:sz w:val="18"/>
          <w:szCs w:val="18"/>
        </w:rPr>
        <w:tab/>
        <w:t>temp-&gt;current_location = temp-&gt;base; // set the CL to the first point of the node</w:t>
      </w:r>
    </w:p>
    <w:p w14:paraId="6C46B0A0" w14:textId="77777777" w:rsidR="00FE54C9" w:rsidRPr="008D7462" w:rsidRDefault="00FE54C9" w:rsidP="00557BEA">
      <w:pPr>
        <w:spacing w:after="0" w:line="240" w:lineRule="auto"/>
        <w:rPr>
          <w:sz w:val="18"/>
          <w:szCs w:val="18"/>
        </w:rPr>
      </w:pPr>
      <w:r w:rsidRPr="008D7462">
        <w:rPr>
          <w:sz w:val="18"/>
          <w:szCs w:val="18"/>
        </w:rPr>
        <w:tab/>
      </w:r>
    </w:p>
    <w:p w14:paraId="6EF2D5CB" w14:textId="77777777" w:rsidR="00FE54C9" w:rsidRPr="008D7462" w:rsidRDefault="00FE54C9" w:rsidP="00557BEA">
      <w:pPr>
        <w:spacing w:after="0" w:line="240" w:lineRule="auto"/>
        <w:rPr>
          <w:sz w:val="18"/>
          <w:szCs w:val="18"/>
        </w:rPr>
      </w:pPr>
      <w:r w:rsidRPr="008D7462">
        <w:rPr>
          <w:sz w:val="18"/>
          <w:szCs w:val="18"/>
        </w:rPr>
        <w:lastRenderedPageBreak/>
        <w:tab/>
        <w:t>if (head == NULL){</w:t>
      </w:r>
    </w:p>
    <w:p w14:paraId="7500CDB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head = temp;</w:t>
      </w:r>
    </w:p>
    <w:p w14:paraId="3AE016B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tail = temp;</w:t>
      </w:r>
    </w:p>
    <w:p w14:paraId="41D4E18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NULL;</w:t>
      </w:r>
    </w:p>
    <w:p w14:paraId="1EDC8023" w14:textId="77777777" w:rsidR="00FE54C9" w:rsidRPr="008D7462" w:rsidRDefault="00FE54C9" w:rsidP="00557BEA">
      <w:pPr>
        <w:spacing w:after="0" w:line="240" w:lineRule="auto"/>
        <w:rPr>
          <w:sz w:val="18"/>
          <w:szCs w:val="18"/>
        </w:rPr>
      </w:pPr>
      <w:r w:rsidRPr="008D7462">
        <w:rPr>
          <w:sz w:val="18"/>
          <w:szCs w:val="18"/>
        </w:rPr>
        <w:tab/>
        <w:t>}</w:t>
      </w:r>
    </w:p>
    <w:p w14:paraId="0C2C89DF" w14:textId="77777777" w:rsidR="00FE54C9" w:rsidRPr="008D7462" w:rsidRDefault="00FE54C9" w:rsidP="00557BEA">
      <w:pPr>
        <w:spacing w:after="0" w:line="240" w:lineRule="auto"/>
        <w:rPr>
          <w:sz w:val="18"/>
          <w:szCs w:val="18"/>
        </w:rPr>
      </w:pPr>
      <w:r w:rsidRPr="008D7462">
        <w:rPr>
          <w:sz w:val="18"/>
          <w:szCs w:val="18"/>
        </w:rPr>
        <w:tab/>
        <w:t>else {</w:t>
      </w:r>
    </w:p>
    <w:p w14:paraId="23B1EA9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tail-&gt;next = temp;</w:t>
      </w:r>
    </w:p>
    <w:p w14:paraId="7B8217C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tail = temp;</w:t>
      </w:r>
    </w:p>
    <w:p w14:paraId="48D7BEA2" w14:textId="77777777" w:rsidR="00FE54C9" w:rsidRPr="008D7462" w:rsidRDefault="00FE54C9" w:rsidP="00557BEA">
      <w:pPr>
        <w:spacing w:after="0" w:line="240" w:lineRule="auto"/>
        <w:rPr>
          <w:sz w:val="18"/>
          <w:szCs w:val="18"/>
        </w:rPr>
      </w:pPr>
      <w:r w:rsidRPr="008D7462">
        <w:rPr>
          <w:sz w:val="18"/>
          <w:szCs w:val="18"/>
        </w:rPr>
        <w:tab/>
        <w:t>}</w:t>
      </w:r>
    </w:p>
    <w:p w14:paraId="17B9184F" w14:textId="77777777" w:rsidR="00FE54C9" w:rsidRPr="008D7462" w:rsidRDefault="00FE54C9" w:rsidP="00557BEA">
      <w:pPr>
        <w:spacing w:after="0" w:line="240" w:lineRule="auto"/>
        <w:rPr>
          <w:sz w:val="18"/>
          <w:szCs w:val="18"/>
        </w:rPr>
      </w:pPr>
      <w:r w:rsidRPr="008D7462">
        <w:rPr>
          <w:sz w:val="18"/>
          <w:szCs w:val="18"/>
        </w:rPr>
        <w:t>}</w:t>
      </w:r>
    </w:p>
    <w:p w14:paraId="32E63ECE" w14:textId="77777777" w:rsidR="00FE54C9" w:rsidRPr="008D7462" w:rsidRDefault="00FE54C9" w:rsidP="00557BEA">
      <w:pPr>
        <w:spacing w:after="0" w:line="240" w:lineRule="auto"/>
        <w:rPr>
          <w:sz w:val="18"/>
          <w:szCs w:val="18"/>
        </w:rPr>
      </w:pPr>
    </w:p>
    <w:p w14:paraId="46042FD7" w14:textId="77777777" w:rsidR="00FE54C9" w:rsidRPr="008D7462" w:rsidRDefault="00FE54C9" w:rsidP="00557BEA">
      <w:pPr>
        <w:spacing w:after="0" w:line="240" w:lineRule="auto"/>
        <w:rPr>
          <w:sz w:val="18"/>
          <w:szCs w:val="18"/>
        </w:rPr>
      </w:pPr>
      <w:r w:rsidRPr="008D7462">
        <w:rPr>
          <w:sz w:val="18"/>
          <w:szCs w:val="18"/>
        </w:rPr>
        <w:t>int mem_mgr::MemAlloc(int size, std::string owner){// returns a unique integer memory_handle or -1 if not enough memory is available. set the current_location for this memory segment (beginning of the allocated area</w:t>
      </w:r>
    </w:p>
    <w:p w14:paraId="29AC1E21" w14:textId="77777777" w:rsidR="00FE54C9" w:rsidRPr="008D7462" w:rsidRDefault="00FE54C9" w:rsidP="00557BEA">
      <w:pPr>
        <w:spacing w:after="0" w:line="240" w:lineRule="auto"/>
        <w:rPr>
          <w:sz w:val="18"/>
          <w:szCs w:val="18"/>
        </w:rPr>
      </w:pPr>
      <w:r w:rsidRPr="008D7462">
        <w:rPr>
          <w:sz w:val="18"/>
          <w:szCs w:val="18"/>
        </w:rPr>
        <w:tab/>
        <w:t>int handle = First_Fit(size);</w:t>
      </w:r>
    </w:p>
    <w:p w14:paraId="4B0C955B" w14:textId="77777777" w:rsidR="00FE54C9" w:rsidRPr="008D7462" w:rsidRDefault="00FE54C9" w:rsidP="00557BEA">
      <w:pPr>
        <w:spacing w:after="0" w:line="240" w:lineRule="auto"/>
        <w:rPr>
          <w:sz w:val="18"/>
          <w:szCs w:val="18"/>
        </w:rPr>
      </w:pPr>
      <w:r w:rsidRPr="008D7462">
        <w:rPr>
          <w:sz w:val="18"/>
          <w:szCs w:val="18"/>
        </w:rPr>
        <w:tab/>
        <w:t>sema_memory.down(); // calling this after first fit because it uses sema_memory also</w:t>
      </w:r>
    </w:p>
    <w:p w14:paraId="3CCA94D5" w14:textId="77777777" w:rsidR="00FE54C9" w:rsidRPr="008D7462" w:rsidRDefault="00FE54C9" w:rsidP="00557BEA">
      <w:pPr>
        <w:spacing w:after="0" w:line="240" w:lineRule="auto"/>
        <w:rPr>
          <w:sz w:val="18"/>
          <w:szCs w:val="18"/>
        </w:rPr>
      </w:pPr>
      <w:r w:rsidRPr="008D7462">
        <w:rPr>
          <w:sz w:val="18"/>
          <w:szCs w:val="18"/>
        </w:rPr>
        <w:tab/>
        <w:t>int count = 128; // temp-&gt;size should go here</w:t>
      </w:r>
    </w:p>
    <w:p w14:paraId="42BC81E0" w14:textId="77777777" w:rsidR="00FE54C9" w:rsidRPr="008D7462" w:rsidRDefault="00FE54C9" w:rsidP="00557BEA">
      <w:pPr>
        <w:spacing w:after="0" w:line="240" w:lineRule="auto"/>
        <w:rPr>
          <w:sz w:val="18"/>
          <w:szCs w:val="18"/>
        </w:rPr>
      </w:pPr>
      <w:r w:rsidRPr="008D7462">
        <w:rPr>
          <w:sz w:val="18"/>
          <w:szCs w:val="18"/>
        </w:rPr>
        <w:tab/>
      </w:r>
    </w:p>
    <w:p w14:paraId="54CF47B0" w14:textId="77777777" w:rsidR="00FE54C9" w:rsidRPr="008D7462" w:rsidRDefault="00FE54C9" w:rsidP="00557BEA">
      <w:pPr>
        <w:spacing w:after="0" w:line="240" w:lineRule="auto"/>
        <w:rPr>
          <w:sz w:val="18"/>
          <w:szCs w:val="18"/>
        </w:rPr>
      </w:pPr>
      <w:r w:rsidRPr="008D7462">
        <w:rPr>
          <w:sz w:val="18"/>
          <w:szCs w:val="18"/>
        </w:rPr>
        <w:tab/>
        <w:t>MemNode * temp = this-&gt;head;</w:t>
      </w:r>
    </w:p>
    <w:p w14:paraId="2EFE188F" w14:textId="77777777" w:rsidR="00FE54C9" w:rsidRPr="008D7462" w:rsidRDefault="00FE54C9" w:rsidP="00557BEA">
      <w:pPr>
        <w:spacing w:after="0" w:line="240" w:lineRule="auto"/>
        <w:rPr>
          <w:sz w:val="18"/>
          <w:szCs w:val="18"/>
        </w:rPr>
      </w:pPr>
      <w:r w:rsidRPr="008D7462">
        <w:rPr>
          <w:sz w:val="18"/>
          <w:szCs w:val="18"/>
        </w:rPr>
        <w:tab/>
        <w:t>while (temp-&gt;handle != handle){ // get us to the right node</w:t>
      </w:r>
    </w:p>
    <w:p w14:paraId="6500F5D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70E36B41" w14:textId="77777777" w:rsidR="00FE54C9" w:rsidRPr="008D7462" w:rsidRDefault="00FE54C9" w:rsidP="00557BEA">
      <w:pPr>
        <w:spacing w:after="0" w:line="240" w:lineRule="auto"/>
        <w:rPr>
          <w:sz w:val="18"/>
          <w:szCs w:val="18"/>
        </w:rPr>
      </w:pPr>
      <w:r w:rsidRPr="008D7462">
        <w:rPr>
          <w:sz w:val="18"/>
          <w:szCs w:val="18"/>
        </w:rPr>
        <w:tab/>
        <w:t>}</w:t>
      </w:r>
    </w:p>
    <w:p w14:paraId="5F968104" w14:textId="77777777" w:rsidR="00FE54C9" w:rsidRPr="008D7462" w:rsidRDefault="00FE54C9" w:rsidP="00557BEA">
      <w:pPr>
        <w:spacing w:after="0" w:line="240" w:lineRule="auto"/>
        <w:rPr>
          <w:sz w:val="18"/>
          <w:szCs w:val="18"/>
        </w:rPr>
      </w:pPr>
      <w:r w:rsidRPr="008D7462">
        <w:rPr>
          <w:sz w:val="18"/>
          <w:szCs w:val="18"/>
        </w:rPr>
        <w:tab/>
      </w:r>
    </w:p>
    <w:p w14:paraId="2BE05F94" w14:textId="77777777" w:rsidR="00FE54C9" w:rsidRPr="008D7462" w:rsidRDefault="00FE54C9" w:rsidP="00557BEA">
      <w:pPr>
        <w:spacing w:after="0" w:line="240" w:lineRule="auto"/>
        <w:rPr>
          <w:sz w:val="18"/>
          <w:szCs w:val="18"/>
        </w:rPr>
      </w:pPr>
      <w:r w:rsidRPr="008D7462">
        <w:rPr>
          <w:sz w:val="18"/>
          <w:szCs w:val="18"/>
        </w:rPr>
        <w:tab/>
        <w:t>temp-&gt;status = 1; //set status to allocated</w:t>
      </w:r>
    </w:p>
    <w:p w14:paraId="59BF8489" w14:textId="77777777" w:rsidR="00FE54C9" w:rsidRPr="008D7462" w:rsidRDefault="00FE54C9" w:rsidP="00557BEA">
      <w:pPr>
        <w:spacing w:after="0" w:line="240" w:lineRule="auto"/>
        <w:rPr>
          <w:sz w:val="18"/>
          <w:szCs w:val="18"/>
        </w:rPr>
      </w:pPr>
      <w:r w:rsidRPr="008D7462">
        <w:rPr>
          <w:sz w:val="18"/>
          <w:szCs w:val="18"/>
        </w:rPr>
        <w:tab/>
        <w:t>temp-&gt;owner = owner; // assign the owner</w:t>
      </w:r>
    </w:p>
    <w:p w14:paraId="234C5875" w14:textId="77777777" w:rsidR="00FE54C9" w:rsidRPr="008D7462" w:rsidRDefault="00FE54C9" w:rsidP="00557BEA">
      <w:pPr>
        <w:spacing w:after="0" w:line="240" w:lineRule="auto"/>
        <w:rPr>
          <w:sz w:val="18"/>
          <w:szCs w:val="18"/>
        </w:rPr>
      </w:pPr>
      <w:r w:rsidRPr="008D7462">
        <w:rPr>
          <w:sz w:val="18"/>
          <w:szCs w:val="18"/>
        </w:rPr>
        <w:tab/>
        <w:t>temp-&gt;current_location = temp-&gt;base; // se the CL to the first point of the node.</w:t>
      </w:r>
    </w:p>
    <w:p w14:paraId="42EA4E6E" w14:textId="77777777" w:rsidR="00FE54C9" w:rsidRPr="008D7462" w:rsidRDefault="00FE54C9" w:rsidP="00557BEA">
      <w:pPr>
        <w:spacing w:after="0" w:line="240" w:lineRule="auto"/>
        <w:rPr>
          <w:sz w:val="18"/>
          <w:szCs w:val="18"/>
        </w:rPr>
      </w:pPr>
      <w:r w:rsidRPr="008D7462">
        <w:rPr>
          <w:sz w:val="18"/>
          <w:szCs w:val="18"/>
        </w:rPr>
        <w:tab/>
        <w:t>temp-&gt;start = 1;</w:t>
      </w:r>
    </w:p>
    <w:p w14:paraId="31CFA834" w14:textId="77777777" w:rsidR="00FE54C9" w:rsidRPr="008D7462" w:rsidRDefault="00FE54C9" w:rsidP="00557BEA">
      <w:pPr>
        <w:spacing w:after="0" w:line="240" w:lineRule="auto"/>
        <w:rPr>
          <w:sz w:val="18"/>
          <w:szCs w:val="18"/>
        </w:rPr>
      </w:pPr>
      <w:r w:rsidRPr="008D7462">
        <w:rPr>
          <w:sz w:val="18"/>
          <w:szCs w:val="18"/>
        </w:rPr>
        <w:tab/>
      </w:r>
    </w:p>
    <w:p w14:paraId="0674AF5B" w14:textId="77777777" w:rsidR="00FE54C9" w:rsidRPr="008D7462" w:rsidRDefault="00FE54C9" w:rsidP="00557BEA">
      <w:pPr>
        <w:spacing w:after="0" w:line="240" w:lineRule="auto"/>
        <w:rPr>
          <w:sz w:val="18"/>
          <w:szCs w:val="18"/>
        </w:rPr>
      </w:pPr>
      <w:r w:rsidRPr="008D7462">
        <w:rPr>
          <w:sz w:val="18"/>
          <w:szCs w:val="18"/>
        </w:rPr>
        <w:tab/>
        <w:t>while (size &gt; count){ // get and link additional nodes if we need more space, we know these are available from first_fit()</w:t>
      </w:r>
    </w:p>
    <w:p w14:paraId="4577EF1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251BB4E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temp-&gt;status = 1; //set status to allocated</w:t>
      </w:r>
    </w:p>
    <w:p w14:paraId="32F6AA5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temp-&gt;owner = owner; // assign the owner</w:t>
      </w:r>
    </w:p>
    <w:p w14:paraId="3BF2024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temp-&gt;current_location = temp-&gt;base; // se the CL to the first point of the node.</w:t>
      </w:r>
    </w:p>
    <w:p w14:paraId="4E4E57D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count += 128; // temp-&gt;size should go here</w:t>
      </w:r>
    </w:p>
    <w:p w14:paraId="2E8D1BEA" w14:textId="77777777" w:rsidR="00FE54C9" w:rsidRPr="008D7462" w:rsidRDefault="00FE54C9" w:rsidP="00557BEA">
      <w:pPr>
        <w:spacing w:after="0" w:line="240" w:lineRule="auto"/>
        <w:rPr>
          <w:sz w:val="18"/>
          <w:szCs w:val="18"/>
        </w:rPr>
      </w:pPr>
      <w:r w:rsidRPr="008D7462">
        <w:rPr>
          <w:sz w:val="18"/>
          <w:szCs w:val="18"/>
        </w:rPr>
        <w:tab/>
        <w:t>}</w:t>
      </w:r>
    </w:p>
    <w:p w14:paraId="7674B20D" w14:textId="77777777" w:rsidR="00FE54C9" w:rsidRPr="008D7462" w:rsidRDefault="00FE54C9" w:rsidP="00557BEA">
      <w:pPr>
        <w:spacing w:after="0" w:line="240" w:lineRule="auto"/>
        <w:rPr>
          <w:sz w:val="18"/>
          <w:szCs w:val="18"/>
        </w:rPr>
      </w:pPr>
      <w:r w:rsidRPr="008D7462">
        <w:rPr>
          <w:sz w:val="18"/>
          <w:szCs w:val="18"/>
        </w:rPr>
        <w:tab/>
      </w:r>
    </w:p>
    <w:p w14:paraId="75DF98F3" w14:textId="77777777" w:rsidR="00FE54C9" w:rsidRPr="008D7462" w:rsidRDefault="00FE54C9" w:rsidP="00557BEA">
      <w:pPr>
        <w:spacing w:after="0" w:line="240" w:lineRule="auto"/>
        <w:rPr>
          <w:sz w:val="18"/>
          <w:szCs w:val="18"/>
        </w:rPr>
      </w:pPr>
      <w:r w:rsidRPr="008D7462">
        <w:rPr>
          <w:sz w:val="18"/>
          <w:szCs w:val="18"/>
        </w:rPr>
        <w:tab/>
        <w:t>if (temp-&gt;linked){ // if this last node is linked then we need to unlink and set the next node to the start of a link</w:t>
      </w:r>
    </w:p>
    <w:p w14:paraId="1DFBA8C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temp-&gt;linked = 0;</w:t>
      </w:r>
    </w:p>
    <w:p w14:paraId="5A868F9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 = temp-&gt;next;</w:t>
      </w:r>
    </w:p>
    <w:p w14:paraId="773E8D2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temp-&gt;start = 1;</w:t>
      </w:r>
    </w:p>
    <w:p w14:paraId="35B93AE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1E166D64" w14:textId="77777777" w:rsidR="00FE54C9" w:rsidRPr="008D7462" w:rsidRDefault="00FE54C9" w:rsidP="00557BEA">
      <w:pPr>
        <w:spacing w:after="0" w:line="240" w:lineRule="auto"/>
        <w:rPr>
          <w:sz w:val="18"/>
          <w:szCs w:val="18"/>
        </w:rPr>
      </w:pPr>
      <w:r w:rsidRPr="008D7462">
        <w:rPr>
          <w:sz w:val="18"/>
          <w:szCs w:val="18"/>
        </w:rPr>
        <w:tab/>
        <w:t>sema_memory.up();</w:t>
      </w:r>
    </w:p>
    <w:p w14:paraId="5D6F6041" w14:textId="77777777" w:rsidR="00FE54C9" w:rsidRPr="008D7462" w:rsidRDefault="00FE54C9" w:rsidP="00557BEA">
      <w:pPr>
        <w:spacing w:after="0" w:line="240" w:lineRule="auto"/>
        <w:rPr>
          <w:sz w:val="18"/>
          <w:szCs w:val="18"/>
        </w:rPr>
      </w:pPr>
      <w:r w:rsidRPr="008D7462">
        <w:rPr>
          <w:sz w:val="18"/>
          <w:szCs w:val="18"/>
        </w:rPr>
        <w:tab/>
        <w:t>return handle;</w:t>
      </w:r>
    </w:p>
    <w:p w14:paraId="14CC9008" w14:textId="77777777" w:rsidR="00FE54C9" w:rsidRPr="008D7462" w:rsidRDefault="00FE54C9" w:rsidP="00557BEA">
      <w:pPr>
        <w:spacing w:after="0" w:line="240" w:lineRule="auto"/>
        <w:rPr>
          <w:sz w:val="18"/>
          <w:szCs w:val="18"/>
        </w:rPr>
      </w:pPr>
      <w:r w:rsidRPr="008D7462">
        <w:rPr>
          <w:sz w:val="18"/>
          <w:szCs w:val="18"/>
        </w:rPr>
        <w:t>}</w:t>
      </w:r>
    </w:p>
    <w:p w14:paraId="06BE4466" w14:textId="77777777" w:rsidR="00FE54C9" w:rsidRPr="008D7462" w:rsidRDefault="00FE54C9" w:rsidP="00557BEA">
      <w:pPr>
        <w:spacing w:after="0" w:line="240" w:lineRule="auto"/>
        <w:rPr>
          <w:sz w:val="18"/>
          <w:szCs w:val="18"/>
        </w:rPr>
      </w:pPr>
    </w:p>
    <w:p w14:paraId="4C52A717" w14:textId="77777777" w:rsidR="00FE54C9" w:rsidRPr="008D7462" w:rsidRDefault="00FE54C9" w:rsidP="00557BEA">
      <w:pPr>
        <w:spacing w:after="0" w:line="240" w:lineRule="auto"/>
        <w:rPr>
          <w:sz w:val="18"/>
          <w:szCs w:val="18"/>
        </w:rPr>
      </w:pPr>
    </w:p>
    <w:p w14:paraId="19E0F360" w14:textId="77777777" w:rsidR="00FE54C9" w:rsidRPr="008D7462" w:rsidRDefault="00FE54C9" w:rsidP="00557BEA">
      <w:pPr>
        <w:spacing w:after="0" w:line="240" w:lineRule="auto"/>
        <w:rPr>
          <w:sz w:val="18"/>
          <w:szCs w:val="18"/>
        </w:rPr>
      </w:pPr>
      <w:r w:rsidRPr="008D7462">
        <w:rPr>
          <w:sz w:val="18"/>
          <w:szCs w:val="18"/>
        </w:rPr>
        <w:t xml:space="preserve">int mem_mgr::First_Fit(int size){ // given a desired size will return the first node/link handle that can provide enough space. </w:t>
      </w:r>
    </w:p>
    <w:p w14:paraId="65E5716E" w14:textId="77777777" w:rsidR="00FE54C9" w:rsidRPr="008D7462" w:rsidRDefault="00FE54C9" w:rsidP="00557BEA">
      <w:pPr>
        <w:spacing w:after="0" w:line="240" w:lineRule="auto"/>
        <w:rPr>
          <w:sz w:val="18"/>
          <w:szCs w:val="18"/>
        </w:rPr>
      </w:pPr>
      <w:r w:rsidRPr="008D7462">
        <w:rPr>
          <w:sz w:val="18"/>
          <w:szCs w:val="18"/>
        </w:rPr>
        <w:tab/>
        <w:t>sema_memory.down();</w:t>
      </w:r>
    </w:p>
    <w:p w14:paraId="2E3D74B6" w14:textId="77777777" w:rsidR="00FE54C9" w:rsidRPr="008D7462" w:rsidRDefault="00FE54C9" w:rsidP="00557BEA">
      <w:pPr>
        <w:spacing w:after="0" w:line="240" w:lineRule="auto"/>
        <w:rPr>
          <w:sz w:val="18"/>
          <w:szCs w:val="18"/>
        </w:rPr>
      </w:pPr>
      <w:r w:rsidRPr="008D7462">
        <w:rPr>
          <w:sz w:val="18"/>
          <w:szCs w:val="18"/>
        </w:rPr>
        <w:tab/>
        <w:t>int handle;</w:t>
      </w:r>
      <w:r w:rsidRPr="008D7462">
        <w:rPr>
          <w:sz w:val="18"/>
          <w:szCs w:val="18"/>
        </w:rPr>
        <w:tab/>
      </w:r>
    </w:p>
    <w:p w14:paraId="06B3253D" w14:textId="77777777" w:rsidR="00FE54C9" w:rsidRPr="008D7462" w:rsidRDefault="00FE54C9" w:rsidP="00557BEA">
      <w:pPr>
        <w:spacing w:after="0" w:line="240" w:lineRule="auto"/>
        <w:rPr>
          <w:sz w:val="18"/>
          <w:szCs w:val="18"/>
        </w:rPr>
      </w:pPr>
      <w:r w:rsidRPr="008D7462">
        <w:rPr>
          <w:sz w:val="18"/>
          <w:szCs w:val="18"/>
        </w:rPr>
        <w:tab/>
        <w:t>int tempcount = 0;</w:t>
      </w:r>
    </w:p>
    <w:p w14:paraId="21A854B4" w14:textId="77777777" w:rsidR="00FE54C9" w:rsidRPr="008D7462" w:rsidRDefault="00FE54C9" w:rsidP="00557BEA">
      <w:pPr>
        <w:spacing w:after="0" w:line="240" w:lineRule="auto"/>
        <w:rPr>
          <w:sz w:val="18"/>
          <w:szCs w:val="18"/>
        </w:rPr>
      </w:pPr>
      <w:r w:rsidRPr="008D7462">
        <w:rPr>
          <w:sz w:val="18"/>
          <w:szCs w:val="18"/>
        </w:rPr>
        <w:tab/>
        <w:t>MemNode* temp = this-&gt;head;</w:t>
      </w:r>
    </w:p>
    <w:p w14:paraId="51C63211" w14:textId="77777777" w:rsidR="00FE54C9" w:rsidRPr="008D7462" w:rsidRDefault="00FE54C9" w:rsidP="00557BEA">
      <w:pPr>
        <w:spacing w:after="0" w:line="240" w:lineRule="auto"/>
        <w:rPr>
          <w:sz w:val="18"/>
          <w:szCs w:val="18"/>
        </w:rPr>
      </w:pPr>
      <w:r w:rsidRPr="008D7462">
        <w:rPr>
          <w:sz w:val="18"/>
          <w:szCs w:val="18"/>
        </w:rPr>
        <w:tab/>
        <w:t>while(temp){</w:t>
      </w:r>
    </w:p>
    <w:p w14:paraId="3B7B844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tempcount = 0;</w:t>
      </w:r>
    </w:p>
    <w:p w14:paraId="0C8D6F6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(temp-&gt;status == 0){ // find a hole while is also the first node</w:t>
      </w:r>
    </w:p>
    <w:p w14:paraId="28F8A32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handle = temp-&gt;handle; // record handle in case this one ends up being big enough</w:t>
      </w:r>
    </w:p>
    <w:p w14:paraId="6598FBD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tempcount = tempcount + 128; // keep track of size // temp-&gt;size should go here</w:t>
      </w:r>
    </w:p>
    <w:p w14:paraId="39026908" w14:textId="77777777" w:rsidR="00FE54C9" w:rsidRPr="008D7462" w:rsidRDefault="00FE54C9" w:rsidP="00557BEA">
      <w:pPr>
        <w:spacing w:after="0" w:line="240" w:lineRule="auto"/>
        <w:rPr>
          <w:sz w:val="18"/>
          <w:szCs w:val="18"/>
        </w:rPr>
      </w:pPr>
    </w:p>
    <w:p w14:paraId="2C84306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while (temp-&gt;linked){</w:t>
      </w:r>
    </w:p>
    <w:p w14:paraId="66418062" w14:textId="77777777" w:rsidR="00FE54C9" w:rsidRPr="008D7462" w:rsidRDefault="00FE54C9" w:rsidP="00557BEA">
      <w:pPr>
        <w:spacing w:after="0" w:line="240" w:lineRule="auto"/>
        <w:rPr>
          <w:sz w:val="18"/>
          <w:szCs w:val="18"/>
        </w:rPr>
      </w:pPr>
      <w:r w:rsidRPr="008D7462">
        <w:rPr>
          <w:sz w:val="18"/>
          <w:szCs w:val="18"/>
        </w:rPr>
        <w:lastRenderedPageBreak/>
        <w:tab/>
      </w:r>
      <w:r w:rsidRPr="008D7462">
        <w:rPr>
          <w:sz w:val="18"/>
          <w:szCs w:val="18"/>
        </w:rPr>
        <w:tab/>
      </w:r>
      <w:r w:rsidRPr="008D7462">
        <w:rPr>
          <w:sz w:val="18"/>
          <w:szCs w:val="18"/>
        </w:rPr>
        <w:tab/>
      </w:r>
      <w:r w:rsidRPr="008D7462">
        <w:rPr>
          <w:sz w:val="18"/>
          <w:szCs w:val="18"/>
        </w:rPr>
        <w:tab/>
        <w:t>temp = temp-&gt;next;</w:t>
      </w:r>
    </w:p>
    <w:p w14:paraId="79E72CC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tempcount = tempcount + 128; // find the full size of the hole // temp-&gt;size should go here</w:t>
      </w:r>
    </w:p>
    <w:p w14:paraId="34AEC8A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3055A02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5FED524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(tempcount &gt;= size){ // if the hole is large enough return the handle</w:t>
      </w:r>
    </w:p>
    <w:p w14:paraId="2E7964E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sema_memory.up();</w:t>
      </w:r>
    </w:p>
    <w:p w14:paraId="0220AAD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return handle;</w:t>
      </w:r>
    </w:p>
    <w:p w14:paraId="3A47BBE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6D012C3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 xml:space="preserve">temp = temp-&gt;next; // check next node if needed. </w:t>
      </w:r>
    </w:p>
    <w:p w14:paraId="61095460" w14:textId="77777777" w:rsidR="00FE54C9" w:rsidRPr="008D7462" w:rsidRDefault="00FE54C9" w:rsidP="00557BEA">
      <w:pPr>
        <w:spacing w:after="0" w:line="240" w:lineRule="auto"/>
        <w:rPr>
          <w:sz w:val="18"/>
          <w:szCs w:val="18"/>
        </w:rPr>
      </w:pPr>
      <w:r w:rsidRPr="008D7462">
        <w:rPr>
          <w:sz w:val="18"/>
          <w:szCs w:val="18"/>
        </w:rPr>
        <w:tab/>
        <w:t>}</w:t>
      </w:r>
    </w:p>
    <w:p w14:paraId="3DF6DB64" w14:textId="77777777" w:rsidR="00FE54C9" w:rsidRPr="008D7462" w:rsidRDefault="00FE54C9" w:rsidP="00557BEA">
      <w:pPr>
        <w:spacing w:after="0" w:line="240" w:lineRule="auto"/>
        <w:rPr>
          <w:sz w:val="18"/>
          <w:szCs w:val="18"/>
        </w:rPr>
      </w:pPr>
      <w:r w:rsidRPr="008D7462">
        <w:rPr>
          <w:sz w:val="18"/>
          <w:szCs w:val="18"/>
        </w:rPr>
        <w:tab/>
        <w:t>sema_memory.up();</w:t>
      </w:r>
    </w:p>
    <w:p w14:paraId="424B501D" w14:textId="77777777" w:rsidR="00FE54C9" w:rsidRPr="008D7462" w:rsidRDefault="00FE54C9" w:rsidP="00557BEA">
      <w:pPr>
        <w:spacing w:after="0" w:line="240" w:lineRule="auto"/>
        <w:rPr>
          <w:sz w:val="18"/>
          <w:szCs w:val="18"/>
        </w:rPr>
      </w:pPr>
      <w:r w:rsidRPr="008D7462">
        <w:rPr>
          <w:sz w:val="18"/>
          <w:szCs w:val="18"/>
        </w:rPr>
        <w:tab/>
        <w:t>return -1;</w:t>
      </w:r>
    </w:p>
    <w:p w14:paraId="5E4D38A2" w14:textId="77777777" w:rsidR="00FE54C9" w:rsidRPr="008D7462" w:rsidRDefault="00FE54C9" w:rsidP="00557BEA">
      <w:pPr>
        <w:spacing w:after="0" w:line="240" w:lineRule="auto"/>
        <w:rPr>
          <w:sz w:val="18"/>
          <w:szCs w:val="18"/>
        </w:rPr>
      </w:pPr>
      <w:r w:rsidRPr="008D7462">
        <w:rPr>
          <w:sz w:val="18"/>
          <w:szCs w:val="18"/>
        </w:rPr>
        <w:t>}</w:t>
      </w:r>
    </w:p>
    <w:p w14:paraId="53827F5C" w14:textId="77777777" w:rsidR="00FE54C9" w:rsidRPr="008D7462" w:rsidRDefault="00FE54C9" w:rsidP="00557BEA">
      <w:pPr>
        <w:spacing w:after="0" w:line="240" w:lineRule="auto"/>
        <w:rPr>
          <w:sz w:val="18"/>
          <w:szCs w:val="18"/>
        </w:rPr>
      </w:pPr>
    </w:p>
    <w:p w14:paraId="505CC476" w14:textId="77777777" w:rsidR="00FE54C9" w:rsidRPr="008D7462" w:rsidRDefault="00FE54C9" w:rsidP="00557BEA">
      <w:pPr>
        <w:spacing w:after="0" w:line="240" w:lineRule="auto"/>
        <w:rPr>
          <w:sz w:val="18"/>
          <w:szCs w:val="18"/>
        </w:rPr>
      </w:pPr>
      <w:r w:rsidRPr="008D7462">
        <w:rPr>
          <w:sz w:val="18"/>
          <w:szCs w:val="18"/>
        </w:rPr>
        <w:t>int mem_mgr::Mem_Free(int memory_handle){// place #'s in the memory freed, return -1 if errors occur</w:t>
      </w:r>
    </w:p>
    <w:p w14:paraId="11E9CD1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only use this on the first node/handle in a link</w:t>
      </w:r>
    </w:p>
    <w:p w14:paraId="516EC11A" w14:textId="77777777" w:rsidR="00FE54C9" w:rsidRPr="008D7462" w:rsidRDefault="00FE54C9" w:rsidP="00557BEA">
      <w:pPr>
        <w:spacing w:after="0" w:line="240" w:lineRule="auto"/>
        <w:rPr>
          <w:sz w:val="18"/>
          <w:szCs w:val="18"/>
        </w:rPr>
      </w:pPr>
      <w:r w:rsidRPr="008D7462">
        <w:rPr>
          <w:sz w:val="18"/>
          <w:szCs w:val="18"/>
        </w:rPr>
        <w:t>sema_memory.down();</w:t>
      </w:r>
    </w:p>
    <w:p w14:paraId="20F2EE0B" w14:textId="77777777" w:rsidR="00FE54C9" w:rsidRPr="008D7462" w:rsidRDefault="00FE54C9" w:rsidP="00557BEA">
      <w:pPr>
        <w:spacing w:after="0" w:line="240" w:lineRule="auto"/>
        <w:rPr>
          <w:sz w:val="18"/>
          <w:szCs w:val="18"/>
        </w:rPr>
      </w:pPr>
      <w:r w:rsidRPr="008D7462">
        <w:rPr>
          <w:sz w:val="18"/>
          <w:szCs w:val="18"/>
        </w:rPr>
        <w:tab/>
        <w:t>int runagain = 0;</w:t>
      </w:r>
    </w:p>
    <w:p w14:paraId="22A2EF8B" w14:textId="77777777" w:rsidR="00FE54C9" w:rsidRPr="008D7462" w:rsidRDefault="00FE54C9" w:rsidP="00557BEA">
      <w:pPr>
        <w:spacing w:after="0" w:line="240" w:lineRule="auto"/>
        <w:rPr>
          <w:sz w:val="18"/>
          <w:szCs w:val="18"/>
        </w:rPr>
      </w:pPr>
      <w:r w:rsidRPr="008D7462">
        <w:rPr>
          <w:sz w:val="18"/>
          <w:szCs w:val="18"/>
        </w:rPr>
        <w:tab/>
        <w:t>MemNode* temp = this-&gt;head;</w:t>
      </w:r>
    </w:p>
    <w:p w14:paraId="5FCC6F47" w14:textId="77777777" w:rsidR="00FE54C9" w:rsidRPr="008D7462" w:rsidRDefault="00FE54C9" w:rsidP="00557BEA">
      <w:pPr>
        <w:spacing w:after="0" w:line="240" w:lineRule="auto"/>
        <w:rPr>
          <w:sz w:val="18"/>
          <w:szCs w:val="18"/>
        </w:rPr>
      </w:pPr>
      <w:r w:rsidRPr="008D7462">
        <w:rPr>
          <w:sz w:val="18"/>
          <w:szCs w:val="18"/>
        </w:rPr>
        <w:tab/>
      </w:r>
    </w:p>
    <w:p w14:paraId="40D5D115" w14:textId="77777777" w:rsidR="00FE54C9" w:rsidRPr="008D7462" w:rsidRDefault="00FE54C9" w:rsidP="00557BEA">
      <w:pPr>
        <w:spacing w:after="0" w:line="240" w:lineRule="auto"/>
        <w:rPr>
          <w:sz w:val="18"/>
          <w:szCs w:val="18"/>
        </w:rPr>
      </w:pPr>
      <w:r w:rsidRPr="008D7462">
        <w:rPr>
          <w:sz w:val="18"/>
          <w:szCs w:val="18"/>
        </w:rPr>
        <w:tab/>
        <w:t>while (temp-&gt;handle != memory_handle){ // get us to the right node</w:t>
      </w:r>
    </w:p>
    <w:p w14:paraId="65C2E7B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0141716B" w14:textId="77777777" w:rsidR="00FE54C9" w:rsidRPr="008D7462" w:rsidRDefault="00FE54C9" w:rsidP="00557BEA">
      <w:pPr>
        <w:spacing w:after="0" w:line="240" w:lineRule="auto"/>
        <w:rPr>
          <w:sz w:val="18"/>
          <w:szCs w:val="18"/>
        </w:rPr>
      </w:pPr>
      <w:r w:rsidRPr="008D7462">
        <w:rPr>
          <w:sz w:val="18"/>
          <w:szCs w:val="18"/>
        </w:rPr>
        <w:tab/>
        <w:t>}</w:t>
      </w:r>
    </w:p>
    <w:p w14:paraId="46A8BFFB" w14:textId="77777777" w:rsidR="00FE54C9" w:rsidRPr="008D7462" w:rsidRDefault="00FE54C9" w:rsidP="00557BEA">
      <w:pPr>
        <w:spacing w:after="0" w:line="240" w:lineRule="auto"/>
        <w:rPr>
          <w:sz w:val="18"/>
          <w:szCs w:val="18"/>
        </w:rPr>
      </w:pPr>
      <w:r w:rsidRPr="008D7462">
        <w:rPr>
          <w:sz w:val="18"/>
          <w:szCs w:val="18"/>
        </w:rPr>
        <w:tab/>
      </w:r>
    </w:p>
    <w:p w14:paraId="52D9DD2C" w14:textId="77777777" w:rsidR="00FE54C9" w:rsidRPr="008D7462" w:rsidRDefault="00FE54C9" w:rsidP="00557BEA">
      <w:pPr>
        <w:spacing w:after="0" w:line="240" w:lineRule="auto"/>
        <w:rPr>
          <w:sz w:val="18"/>
          <w:szCs w:val="18"/>
        </w:rPr>
      </w:pPr>
      <w:r w:rsidRPr="008D7462">
        <w:rPr>
          <w:sz w:val="18"/>
          <w:szCs w:val="18"/>
        </w:rPr>
        <w:tab/>
      </w:r>
    </w:p>
    <w:p w14:paraId="0B06AFE3" w14:textId="77777777" w:rsidR="00FE54C9" w:rsidRPr="008D7462" w:rsidRDefault="00FE54C9" w:rsidP="00557BEA">
      <w:pPr>
        <w:spacing w:after="0" w:line="240" w:lineRule="auto"/>
        <w:rPr>
          <w:sz w:val="18"/>
          <w:szCs w:val="18"/>
        </w:rPr>
      </w:pPr>
      <w:r w:rsidRPr="008D7462">
        <w:rPr>
          <w:sz w:val="18"/>
          <w:szCs w:val="18"/>
        </w:rPr>
        <w:tab/>
        <w:t>if (temp-&gt;start == 1){ // must be used on start of memory</w:t>
      </w:r>
    </w:p>
    <w:p w14:paraId="1A96553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do{</w:t>
      </w:r>
    </w:p>
    <w:p w14:paraId="144F9F8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for(int i = temp-&gt;base; i &lt; temp-&gt;limit + 1; i++){</w:t>
      </w:r>
    </w:p>
    <w:p w14:paraId="4DA6FC1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Mem_Core[i] = '#'; // clear out all left over data</w:t>
      </w:r>
    </w:p>
    <w:p w14:paraId="1A22E61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7E1B60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 reset attributes</w:t>
      </w:r>
    </w:p>
    <w:p w14:paraId="3910204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 xml:space="preserve">temp-&gt;status = 0; </w:t>
      </w:r>
    </w:p>
    <w:p w14:paraId="3AB3FEF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temp-&gt;owner = "none";</w:t>
      </w:r>
    </w:p>
    <w:p w14:paraId="26483CA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temp-&gt;current_location = temp-&gt;base;</w:t>
      </w:r>
    </w:p>
    <w:p w14:paraId="3C4B384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p>
    <w:p w14:paraId="2CBB717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if(temp-&gt;linked){</w:t>
      </w:r>
    </w:p>
    <w:p w14:paraId="2DFD6C8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 xml:space="preserve">temp = temp-&gt;next; // move to next node and run again </w:t>
      </w:r>
    </w:p>
    <w:p w14:paraId="6E393FA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runagain = 1;</w:t>
      </w:r>
    </w:p>
    <w:p w14:paraId="254B9D8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}else{</w:t>
      </w:r>
    </w:p>
    <w:p w14:paraId="60E6C57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runagain = 0; // end</w:t>
      </w:r>
    </w:p>
    <w:p w14:paraId="1032516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7568C65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p>
    <w:p w14:paraId="4F8DB1C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}while(runagain); // make sure  to clear out all linked nodes as well</w:t>
      </w:r>
    </w:p>
    <w:p w14:paraId="09E8EACB" w14:textId="77777777" w:rsidR="00FE54C9" w:rsidRPr="008D7462" w:rsidRDefault="00FE54C9" w:rsidP="00557BEA">
      <w:pPr>
        <w:spacing w:after="0" w:line="240" w:lineRule="auto"/>
        <w:rPr>
          <w:sz w:val="18"/>
          <w:szCs w:val="18"/>
        </w:rPr>
      </w:pPr>
      <w:r w:rsidRPr="008D7462">
        <w:rPr>
          <w:sz w:val="18"/>
          <w:szCs w:val="18"/>
        </w:rPr>
        <w:tab/>
      </w:r>
    </w:p>
    <w:p w14:paraId="478431A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sema_memory.up();</w:t>
      </w:r>
    </w:p>
    <w:p w14:paraId="3570DD0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return 1;</w:t>
      </w:r>
    </w:p>
    <w:p w14:paraId="45DD4DAF" w14:textId="77777777" w:rsidR="00FE54C9" w:rsidRPr="008D7462" w:rsidRDefault="00FE54C9" w:rsidP="00557BEA">
      <w:pPr>
        <w:spacing w:after="0" w:line="240" w:lineRule="auto"/>
        <w:rPr>
          <w:sz w:val="18"/>
          <w:szCs w:val="18"/>
        </w:rPr>
      </w:pPr>
      <w:r w:rsidRPr="008D7462">
        <w:rPr>
          <w:sz w:val="18"/>
          <w:szCs w:val="18"/>
        </w:rPr>
        <w:tab/>
        <w:t>}</w:t>
      </w:r>
    </w:p>
    <w:p w14:paraId="55FA061E" w14:textId="77777777" w:rsidR="00FE54C9" w:rsidRPr="008D7462" w:rsidRDefault="00FE54C9" w:rsidP="00557BEA">
      <w:pPr>
        <w:spacing w:after="0" w:line="240" w:lineRule="auto"/>
        <w:rPr>
          <w:sz w:val="18"/>
          <w:szCs w:val="18"/>
        </w:rPr>
      </w:pPr>
      <w:r w:rsidRPr="008D7462">
        <w:rPr>
          <w:sz w:val="18"/>
          <w:szCs w:val="18"/>
        </w:rPr>
        <w:tab/>
        <w:t>sema_memory.up();</w:t>
      </w:r>
    </w:p>
    <w:p w14:paraId="73C99B0A" w14:textId="77777777" w:rsidR="00FE54C9" w:rsidRPr="008D7462" w:rsidRDefault="00FE54C9" w:rsidP="00557BEA">
      <w:pPr>
        <w:spacing w:after="0" w:line="240" w:lineRule="auto"/>
        <w:rPr>
          <w:sz w:val="18"/>
          <w:szCs w:val="18"/>
        </w:rPr>
      </w:pPr>
      <w:r w:rsidRPr="008D7462">
        <w:rPr>
          <w:sz w:val="18"/>
          <w:szCs w:val="18"/>
        </w:rPr>
        <w:tab/>
        <w:t>return -1;</w:t>
      </w:r>
    </w:p>
    <w:p w14:paraId="184DCF4A" w14:textId="77777777" w:rsidR="00FE54C9" w:rsidRPr="008D7462" w:rsidRDefault="00FE54C9" w:rsidP="00557BEA">
      <w:pPr>
        <w:spacing w:after="0" w:line="240" w:lineRule="auto"/>
        <w:rPr>
          <w:sz w:val="18"/>
          <w:szCs w:val="18"/>
        </w:rPr>
      </w:pPr>
      <w:r w:rsidRPr="008D7462">
        <w:rPr>
          <w:sz w:val="18"/>
          <w:szCs w:val="18"/>
        </w:rPr>
        <w:tab/>
      </w:r>
    </w:p>
    <w:p w14:paraId="7C15F8B6" w14:textId="77777777" w:rsidR="00FE54C9" w:rsidRPr="008D7462" w:rsidRDefault="00FE54C9" w:rsidP="00557BEA">
      <w:pPr>
        <w:spacing w:after="0" w:line="240" w:lineRule="auto"/>
        <w:rPr>
          <w:sz w:val="18"/>
          <w:szCs w:val="18"/>
        </w:rPr>
      </w:pPr>
      <w:r w:rsidRPr="008D7462">
        <w:rPr>
          <w:sz w:val="18"/>
          <w:szCs w:val="18"/>
        </w:rPr>
        <w:t>}</w:t>
      </w:r>
    </w:p>
    <w:p w14:paraId="71F34C1C" w14:textId="77777777" w:rsidR="00FE54C9" w:rsidRPr="008D7462" w:rsidRDefault="00FE54C9" w:rsidP="00557BEA">
      <w:pPr>
        <w:spacing w:after="0" w:line="240" w:lineRule="auto"/>
        <w:rPr>
          <w:sz w:val="18"/>
          <w:szCs w:val="18"/>
        </w:rPr>
      </w:pPr>
    </w:p>
    <w:p w14:paraId="1DBBC0E4" w14:textId="77777777" w:rsidR="00FE54C9" w:rsidRPr="008D7462" w:rsidRDefault="00FE54C9" w:rsidP="00557BEA">
      <w:pPr>
        <w:spacing w:after="0" w:line="240" w:lineRule="auto"/>
        <w:rPr>
          <w:sz w:val="18"/>
          <w:szCs w:val="18"/>
        </w:rPr>
      </w:pPr>
      <w:r w:rsidRPr="008D7462">
        <w:rPr>
          <w:sz w:val="18"/>
          <w:szCs w:val="18"/>
        </w:rPr>
        <w:t>// does not move back to previous linked node</w:t>
      </w:r>
    </w:p>
    <w:p w14:paraId="46E3A1E6" w14:textId="77777777" w:rsidR="00FE54C9" w:rsidRPr="008D7462" w:rsidRDefault="00FE54C9" w:rsidP="00557BEA">
      <w:pPr>
        <w:spacing w:after="0" w:line="240" w:lineRule="auto"/>
        <w:rPr>
          <w:sz w:val="18"/>
          <w:szCs w:val="18"/>
        </w:rPr>
      </w:pPr>
      <w:r w:rsidRPr="008D7462">
        <w:rPr>
          <w:sz w:val="18"/>
          <w:szCs w:val="18"/>
        </w:rPr>
        <w:t xml:space="preserve">int mem_mgr::Mem_Read(int memory_handle, char *ch){// read a character from current location in memory and bring it back in ch, return a -1 if at end of bounds, keep track of the current location or the location next char to be read. </w:t>
      </w:r>
    </w:p>
    <w:p w14:paraId="25C6E1CD" w14:textId="77777777" w:rsidR="00FE54C9" w:rsidRPr="008D7462" w:rsidRDefault="00FE54C9" w:rsidP="00557BEA">
      <w:pPr>
        <w:spacing w:after="0" w:line="240" w:lineRule="auto"/>
        <w:rPr>
          <w:sz w:val="18"/>
          <w:szCs w:val="18"/>
        </w:rPr>
      </w:pPr>
      <w:r w:rsidRPr="008D7462">
        <w:rPr>
          <w:sz w:val="18"/>
          <w:szCs w:val="18"/>
        </w:rPr>
        <w:tab/>
        <w:t>sema_memory.down();</w:t>
      </w:r>
    </w:p>
    <w:p w14:paraId="59D148DE" w14:textId="77777777" w:rsidR="00FE54C9" w:rsidRPr="008D7462" w:rsidRDefault="00FE54C9" w:rsidP="00557BEA">
      <w:pPr>
        <w:spacing w:after="0" w:line="240" w:lineRule="auto"/>
        <w:rPr>
          <w:sz w:val="18"/>
          <w:szCs w:val="18"/>
        </w:rPr>
      </w:pPr>
      <w:r w:rsidRPr="008D7462">
        <w:rPr>
          <w:sz w:val="18"/>
          <w:szCs w:val="18"/>
        </w:rPr>
        <w:lastRenderedPageBreak/>
        <w:tab/>
        <w:t>MemNode* temp = this-&gt;head;</w:t>
      </w:r>
    </w:p>
    <w:p w14:paraId="4CE54CDB" w14:textId="77777777" w:rsidR="00FE54C9" w:rsidRPr="008D7462" w:rsidRDefault="00FE54C9" w:rsidP="00557BEA">
      <w:pPr>
        <w:spacing w:after="0" w:line="240" w:lineRule="auto"/>
        <w:rPr>
          <w:sz w:val="18"/>
          <w:szCs w:val="18"/>
        </w:rPr>
      </w:pPr>
      <w:r w:rsidRPr="008D7462">
        <w:rPr>
          <w:sz w:val="18"/>
          <w:szCs w:val="18"/>
        </w:rPr>
        <w:tab/>
        <w:t>while (temp-&gt;handle != memory_handle){ // get us to the right node</w:t>
      </w:r>
    </w:p>
    <w:p w14:paraId="13C2501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208756BA" w14:textId="77777777" w:rsidR="00FE54C9" w:rsidRPr="008D7462" w:rsidRDefault="00FE54C9" w:rsidP="00557BEA">
      <w:pPr>
        <w:spacing w:after="0" w:line="240" w:lineRule="auto"/>
        <w:rPr>
          <w:sz w:val="18"/>
          <w:szCs w:val="18"/>
        </w:rPr>
      </w:pPr>
      <w:r w:rsidRPr="008D7462">
        <w:rPr>
          <w:sz w:val="18"/>
          <w:szCs w:val="18"/>
        </w:rPr>
        <w:tab/>
        <w:t>}</w:t>
      </w:r>
    </w:p>
    <w:p w14:paraId="0316E548" w14:textId="77777777" w:rsidR="00FE54C9" w:rsidRPr="008D7462" w:rsidRDefault="00FE54C9" w:rsidP="00557BEA">
      <w:pPr>
        <w:spacing w:after="0" w:line="240" w:lineRule="auto"/>
        <w:rPr>
          <w:sz w:val="18"/>
          <w:szCs w:val="18"/>
        </w:rPr>
      </w:pPr>
      <w:r w:rsidRPr="008D7462">
        <w:rPr>
          <w:sz w:val="18"/>
          <w:szCs w:val="18"/>
        </w:rPr>
        <w:tab/>
      </w:r>
    </w:p>
    <w:p w14:paraId="2066A81E" w14:textId="77777777" w:rsidR="00FE54C9" w:rsidRPr="008D7462" w:rsidRDefault="00FE54C9" w:rsidP="00557BEA">
      <w:pPr>
        <w:spacing w:after="0" w:line="240" w:lineRule="auto"/>
        <w:rPr>
          <w:sz w:val="18"/>
          <w:szCs w:val="18"/>
        </w:rPr>
      </w:pPr>
      <w:r w:rsidRPr="008D7462">
        <w:rPr>
          <w:sz w:val="18"/>
          <w:szCs w:val="18"/>
        </w:rPr>
        <w:tab/>
        <w:t>while((temp-&gt;current_location &gt; temp-&gt;limit) &amp;&amp; (temp-&gt;linked &gt; 0)){</w:t>
      </w:r>
    </w:p>
    <w:p w14:paraId="1D4C39C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 = temp-&gt;next; // if the head is full but has a linked node then move to that</w:t>
      </w:r>
    </w:p>
    <w:p w14:paraId="10515E9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1CA66B6C" w14:textId="77777777" w:rsidR="00FE54C9" w:rsidRPr="008D7462" w:rsidRDefault="00FE54C9" w:rsidP="00557BEA">
      <w:pPr>
        <w:spacing w:after="0" w:line="240" w:lineRule="auto"/>
        <w:rPr>
          <w:sz w:val="18"/>
          <w:szCs w:val="18"/>
        </w:rPr>
      </w:pPr>
      <w:r w:rsidRPr="008D7462">
        <w:rPr>
          <w:sz w:val="18"/>
          <w:szCs w:val="18"/>
        </w:rPr>
        <w:tab/>
      </w:r>
    </w:p>
    <w:p w14:paraId="3773DA4A" w14:textId="77777777" w:rsidR="00FE54C9" w:rsidRPr="008D7462" w:rsidRDefault="00FE54C9" w:rsidP="00557BEA">
      <w:pPr>
        <w:spacing w:after="0" w:line="240" w:lineRule="auto"/>
        <w:rPr>
          <w:sz w:val="18"/>
          <w:szCs w:val="18"/>
        </w:rPr>
      </w:pPr>
      <w:r w:rsidRPr="008D7462">
        <w:rPr>
          <w:sz w:val="18"/>
          <w:szCs w:val="18"/>
        </w:rPr>
        <w:tab/>
        <w:t>if (temp-&gt;current_location &gt; temp-&gt;base){</w:t>
      </w:r>
    </w:p>
    <w:p w14:paraId="728A0A5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 xml:space="preserve">*ch = Mem_Core[temp-&gt;current_location -1]; // finds the most recent ch written </w:t>
      </w:r>
    </w:p>
    <w:p w14:paraId="34BCAEE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temp-&gt;current_location = temp-&gt;current_location - 1;</w:t>
      </w:r>
      <w:r w:rsidRPr="008D7462">
        <w:rPr>
          <w:sz w:val="18"/>
          <w:szCs w:val="18"/>
        </w:rPr>
        <w:tab/>
        <w:t>// move current location</w:t>
      </w:r>
    </w:p>
    <w:p w14:paraId="458EF6BD" w14:textId="77777777" w:rsidR="00FE54C9" w:rsidRPr="008D7462" w:rsidRDefault="00FE54C9" w:rsidP="00557BEA">
      <w:pPr>
        <w:spacing w:after="0" w:line="240" w:lineRule="auto"/>
        <w:rPr>
          <w:sz w:val="18"/>
          <w:szCs w:val="18"/>
        </w:rPr>
      </w:pPr>
      <w:r w:rsidRPr="008D7462">
        <w:rPr>
          <w:sz w:val="18"/>
          <w:szCs w:val="18"/>
        </w:rPr>
        <w:tab/>
      </w:r>
    </w:p>
    <w:p w14:paraId="189C7F30" w14:textId="77777777" w:rsidR="00FE54C9" w:rsidRPr="008D7462" w:rsidRDefault="00FE54C9" w:rsidP="00557BEA">
      <w:pPr>
        <w:spacing w:after="0" w:line="240" w:lineRule="auto"/>
        <w:rPr>
          <w:sz w:val="18"/>
          <w:szCs w:val="18"/>
        </w:rPr>
      </w:pPr>
      <w:r w:rsidRPr="008D7462">
        <w:rPr>
          <w:sz w:val="18"/>
          <w:szCs w:val="18"/>
        </w:rPr>
        <w:tab/>
        <w:t>}else{</w:t>
      </w:r>
    </w:p>
    <w:p w14:paraId="46C815B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sema_memory.up();</w:t>
      </w:r>
    </w:p>
    <w:p w14:paraId="04F555E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return -1;</w:t>
      </w:r>
    </w:p>
    <w:p w14:paraId="52ECA17B" w14:textId="77777777" w:rsidR="00FE54C9" w:rsidRPr="008D7462" w:rsidRDefault="00FE54C9" w:rsidP="00557BEA">
      <w:pPr>
        <w:spacing w:after="0" w:line="240" w:lineRule="auto"/>
        <w:rPr>
          <w:sz w:val="18"/>
          <w:szCs w:val="18"/>
        </w:rPr>
      </w:pPr>
      <w:r w:rsidRPr="008D7462">
        <w:rPr>
          <w:sz w:val="18"/>
          <w:szCs w:val="18"/>
        </w:rPr>
        <w:tab/>
        <w:t>}</w:t>
      </w:r>
    </w:p>
    <w:p w14:paraId="5AFBD87A" w14:textId="77777777" w:rsidR="00FE54C9" w:rsidRPr="008D7462" w:rsidRDefault="00FE54C9" w:rsidP="00557BEA">
      <w:pPr>
        <w:spacing w:after="0" w:line="240" w:lineRule="auto"/>
        <w:rPr>
          <w:sz w:val="18"/>
          <w:szCs w:val="18"/>
        </w:rPr>
      </w:pPr>
    </w:p>
    <w:p w14:paraId="0AACB6A3" w14:textId="77777777" w:rsidR="00FE54C9" w:rsidRPr="008D7462" w:rsidRDefault="00FE54C9" w:rsidP="00557BEA">
      <w:pPr>
        <w:spacing w:after="0" w:line="240" w:lineRule="auto"/>
        <w:rPr>
          <w:sz w:val="18"/>
          <w:szCs w:val="18"/>
        </w:rPr>
      </w:pPr>
      <w:r w:rsidRPr="008D7462">
        <w:rPr>
          <w:sz w:val="18"/>
          <w:szCs w:val="18"/>
        </w:rPr>
        <w:tab/>
        <w:t>sema_memory.up();</w:t>
      </w:r>
    </w:p>
    <w:p w14:paraId="1EE7376D" w14:textId="77777777" w:rsidR="00FE54C9" w:rsidRPr="008D7462" w:rsidRDefault="00FE54C9" w:rsidP="00557BEA">
      <w:pPr>
        <w:spacing w:after="0" w:line="240" w:lineRule="auto"/>
        <w:rPr>
          <w:sz w:val="18"/>
          <w:szCs w:val="18"/>
        </w:rPr>
      </w:pPr>
      <w:r w:rsidRPr="008D7462">
        <w:rPr>
          <w:sz w:val="18"/>
          <w:szCs w:val="18"/>
        </w:rPr>
        <w:tab/>
        <w:t>return 1;</w:t>
      </w:r>
    </w:p>
    <w:p w14:paraId="27460A85" w14:textId="77777777" w:rsidR="00FE54C9" w:rsidRPr="008D7462" w:rsidRDefault="00FE54C9" w:rsidP="00557BEA">
      <w:pPr>
        <w:spacing w:after="0" w:line="240" w:lineRule="auto"/>
        <w:rPr>
          <w:sz w:val="18"/>
          <w:szCs w:val="18"/>
        </w:rPr>
      </w:pPr>
      <w:r w:rsidRPr="008D7462">
        <w:rPr>
          <w:sz w:val="18"/>
          <w:szCs w:val="18"/>
        </w:rPr>
        <w:t>}</w:t>
      </w:r>
    </w:p>
    <w:p w14:paraId="450E5374" w14:textId="77777777" w:rsidR="00FE54C9" w:rsidRPr="008D7462" w:rsidRDefault="00FE54C9" w:rsidP="00557BEA">
      <w:pPr>
        <w:spacing w:after="0" w:line="240" w:lineRule="auto"/>
        <w:rPr>
          <w:sz w:val="18"/>
          <w:szCs w:val="18"/>
        </w:rPr>
      </w:pPr>
    </w:p>
    <w:p w14:paraId="51A4596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29061969" w14:textId="77777777" w:rsidR="00FE54C9" w:rsidRPr="008D7462" w:rsidRDefault="00FE54C9" w:rsidP="00557BEA">
      <w:pPr>
        <w:spacing w:after="0" w:line="240" w:lineRule="auto"/>
        <w:rPr>
          <w:sz w:val="18"/>
          <w:szCs w:val="18"/>
        </w:rPr>
      </w:pPr>
      <w:r w:rsidRPr="008D7462">
        <w:rPr>
          <w:sz w:val="18"/>
          <w:szCs w:val="18"/>
        </w:rPr>
        <w:t>//does not check if the node is full and if it is linked to another so it can write more.</w:t>
      </w:r>
    </w:p>
    <w:p w14:paraId="6A09A0F1" w14:textId="77777777" w:rsidR="00FE54C9" w:rsidRPr="008D7462" w:rsidRDefault="00FE54C9" w:rsidP="00557BEA">
      <w:pPr>
        <w:spacing w:after="0" w:line="240" w:lineRule="auto"/>
        <w:rPr>
          <w:sz w:val="18"/>
          <w:szCs w:val="18"/>
        </w:rPr>
      </w:pPr>
      <w:r w:rsidRPr="008D7462">
        <w:rPr>
          <w:sz w:val="18"/>
          <w:szCs w:val="18"/>
        </w:rPr>
        <w:t>int mem_mgr::Mem_Write(int memory_handle, char ch){</w:t>
      </w:r>
      <w:r w:rsidRPr="008D7462">
        <w:rPr>
          <w:sz w:val="18"/>
          <w:szCs w:val="18"/>
        </w:rPr>
        <w:tab/>
        <w:t xml:space="preserve">// write a character to the current location in memory, return a -1 if at end of bounds. </w:t>
      </w:r>
    </w:p>
    <w:p w14:paraId="0E70288D" w14:textId="77777777" w:rsidR="00FE54C9" w:rsidRPr="008D7462" w:rsidRDefault="00FE54C9" w:rsidP="00557BEA">
      <w:pPr>
        <w:spacing w:after="0" w:line="240" w:lineRule="auto"/>
        <w:rPr>
          <w:sz w:val="18"/>
          <w:szCs w:val="18"/>
        </w:rPr>
      </w:pPr>
      <w:r w:rsidRPr="008D7462">
        <w:rPr>
          <w:sz w:val="18"/>
          <w:szCs w:val="18"/>
        </w:rPr>
        <w:tab/>
        <w:t>sema_memory.down();</w:t>
      </w:r>
    </w:p>
    <w:p w14:paraId="7FD06B61" w14:textId="77777777" w:rsidR="00FE54C9" w:rsidRPr="008D7462" w:rsidRDefault="00FE54C9" w:rsidP="00557BEA">
      <w:pPr>
        <w:spacing w:after="0" w:line="240" w:lineRule="auto"/>
        <w:rPr>
          <w:sz w:val="18"/>
          <w:szCs w:val="18"/>
        </w:rPr>
      </w:pPr>
      <w:r w:rsidRPr="008D7462">
        <w:rPr>
          <w:sz w:val="18"/>
          <w:szCs w:val="18"/>
        </w:rPr>
        <w:tab/>
        <w:t>MemNode* temp = this-&gt;head;</w:t>
      </w:r>
    </w:p>
    <w:p w14:paraId="79B47759" w14:textId="77777777" w:rsidR="00FE54C9" w:rsidRPr="008D7462" w:rsidRDefault="00FE54C9" w:rsidP="00557BEA">
      <w:pPr>
        <w:spacing w:after="0" w:line="240" w:lineRule="auto"/>
        <w:rPr>
          <w:sz w:val="18"/>
          <w:szCs w:val="18"/>
        </w:rPr>
      </w:pPr>
      <w:r w:rsidRPr="008D7462">
        <w:rPr>
          <w:sz w:val="18"/>
          <w:szCs w:val="18"/>
        </w:rPr>
        <w:tab/>
        <w:t>while(temp){</w:t>
      </w:r>
    </w:p>
    <w:p w14:paraId="1B538F2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(temp-&gt;handle == memory_handle){</w:t>
      </w:r>
    </w:p>
    <w:p w14:paraId="6FA70AA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765099C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while((temp-&gt;current_location &gt; temp-&gt;limit) &amp;&amp; (temp-&gt;linked &gt; 0)){</w:t>
      </w:r>
    </w:p>
    <w:p w14:paraId="0D297ED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 = temp-&gt;next; // if the head is full but has a linked node then move to that</w:t>
      </w:r>
    </w:p>
    <w:p w14:paraId="0BF362C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13207AD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6015D6E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(temp-&gt;current_location &lt;= temp-&gt;limit){ // if == to limit current location will end up 1 past limit</w:t>
      </w:r>
    </w:p>
    <w:p w14:paraId="40E1863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Mem_Core[temp-&gt;current_location] = ch;</w:t>
      </w:r>
    </w:p>
    <w:p w14:paraId="26E6342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686BD65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temp-&gt;current_location = temp-&gt;current_location + 1;</w:t>
      </w:r>
    </w:p>
    <w:p w14:paraId="0C0BCD5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sema_memory.up();</w:t>
      </w:r>
    </w:p>
    <w:p w14:paraId="3BD01E8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return 1;</w:t>
      </w:r>
    </w:p>
    <w:p w14:paraId="3A2FD7D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}else{</w:t>
      </w:r>
    </w:p>
    <w:p w14:paraId="58773E4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sema_memory.up();</w:t>
      </w:r>
    </w:p>
    <w:p w14:paraId="719DCD7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return -1;</w:t>
      </w:r>
    </w:p>
    <w:p w14:paraId="4DE1131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EA7568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04AEE00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else{</w:t>
      </w:r>
    </w:p>
    <w:p w14:paraId="43D4E00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 = temp-&gt;next;</w:t>
      </w:r>
    </w:p>
    <w:p w14:paraId="58A35FE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0EA4232D" w14:textId="77777777" w:rsidR="00FE54C9" w:rsidRPr="008D7462" w:rsidRDefault="00FE54C9" w:rsidP="00557BEA">
      <w:pPr>
        <w:spacing w:after="0" w:line="240" w:lineRule="auto"/>
        <w:rPr>
          <w:sz w:val="18"/>
          <w:szCs w:val="18"/>
        </w:rPr>
      </w:pPr>
      <w:r w:rsidRPr="008D7462">
        <w:rPr>
          <w:sz w:val="18"/>
          <w:szCs w:val="18"/>
        </w:rPr>
        <w:tab/>
        <w:t>}</w:t>
      </w:r>
    </w:p>
    <w:p w14:paraId="49E63689" w14:textId="77777777" w:rsidR="00FE54C9" w:rsidRPr="008D7462" w:rsidRDefault="00FE54C9" w:rsidP="00557BEA">
      <w:pPr>
        <w:spacing w:after="0" w:line="240" w:lineRule="auto"/>
        <w:rPr>
          <w:sz w:val="18"/>
          <w:szCs w:val="18"/>
        </w:rPr>
      </w:pPr>
      <w:r w:rsidRPr="008D7462">
        <w:rPr>
          <w:sz w:val="18"/>
          <w:szCs w:val="18"/>
        </w:rPr>
        <w:tab/>
        <w:t>sema_memory.up();</w:t>
      </w:r>
    </w:p>
    <w:p w14:paraId="1FC700A9" w14:textId="77777777" w:rsidR="00FE54C9" w:rsidRPr="008D7462" w:rsidRDefault="00FE54C9" w:rsidP="00557BEA">
      <w:pPr>
        <w:spacing w:after="0" w:line="240" w:lineRule="auto"/>
        <w:rPr>
          <w:sz w:val="18"/>
          <w:szCs w:val="18"/>
        </w:rPr>
      </w:pPr>
      <w:r w:rsidRPr="008D7462">
        <w:rPr>
          <w:sz w:val="18"/>
          <w:szCs w:val="18"/>
        </w:rPr>
        <w:tab/>
        <w:t>return -1;</w:t>
      </w:r>
    </w:p>
    <w:p w14:paraId="30711389" w14:textId="77777777" w:rsidR="00FE54C9" w:rsidRPr="008D7462" w:rsidRDefault="00FE54C9" w:rsidP="00557BEA">
      <w:pPr>
        <w:spacing w:after="0" w:line="240" w:lineRule="auto"/>
        <w:rPr>
          <w:sz w:val="18"/>
          <w:szCs w:val="18"/>
        </w:rPr>
      </w:pPr>
      <w:r w:rsidRPr="008D7462">
        <w:rPr>
          <w:sz w:val="18"/>
          <w:szCs w:val="18"/>
        </w:rPr>
        <w:t xml:space="preserve">} </w:t>
      </w:r>
    </w:p>
    <w:p w14:paraId="7D0734D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18827C7D" w14:textId="77777777" w:rsidR="00FE54C9" w:rsidRPr="008D7462" w:rsidRDefault="00FE54C9" w:rsidP="00557BEA">
      <w:pPr>
        <w:spacing w:after="0" w:line="240" w:lineRule="auto"/>
        <w:rPr>
          <w:sz w:val="18"/>
          <w:szCs w:val="18"/>
        </w:rPr>
      </w:pPr>
      <w:r w:rsidRPr="008D7462">
        <w:rPr>
          <w:sz w:val="18"/>
          <w:szCs w:val="18"/>
        </w:rPr>
        <w:t>// overloaded multi-byte read and write</w:t>
      </w:r>
    </w:p>
    <w:p w14:paraId="60EE885F" w14:textId="77777777" w:rsidR="00FE54C9" w:rsidRPr="008D7462" w:rsidRDefault="00FE54C9" w:rsidP="00557BEA">
      <w:pPr>
        <w:spacing w:after="0" w:line="240" w:lineRule="auto"/>
        <w:rPr>
          <w:sz w:val="18"/>
          <w:szCs w:val="18"/>
        </w:rPr>
      </w:pPr>
      <w:r w:rsidRPr="008D7462">
        <w:rPr>
          <w:sz w:val="18"/>
          <w:szCs w:val="18"/>
        </w:rPr>
        <w:t>//****************************not currently functioning-causes seg fault******************************</w:t>
      </w:r>
    </w:p>
    <w:p w14:paraId="39F290DC" w14:textId="77777777" w:rsidR="00FE54C9" w:rsidRPr="008D7462" w:rsidRDefault="00FE54C9" w:rsidP="00557BEA">
      <w:pPr>
        <w:spacing w:after="0" w:line="240" w:lineRule="auto"/>
        <w:rPr>
          <w:sz w:val="18"/>
          <w:szCs w:val="18"/>
        </w:rPr>
      </w:pPr>
      <w:r w:rsidRPr="008D7462">
        <w:rPr>
          <w:sz w:val="18"/>
          <w:szCs w:val="18"/>
        </w:rPr>
        <w:t>int mem_mgr::Mem_Read(int memory_handle, int offset_from_beg, int text_size, char *text){</w:t>
      </w:r>
    </w:p>
    <w:p w14:paraId="29AC146D" w14:textId="77777777" w:rsidR="00FE54C9" w:rsidRPr="008D7462" w:rsidRDefault="00FE54C9" w:rsidP="00557BEA">
      <w:pPr>
        <w:spacing w:after="0" w:line="240" w:lineRule="auto"/>
        <w:rPr>
          <w:sz w:val="18"/>
          <w:szCs w:val="18"/>
        </w:rPr>
      </w:pPr>
      <w:r w:rsidRPr="008D7462">
        <w:rPr>
          <w:sz w:val="18"/>
          <w:szCs w:val="18"/>
        </w:rPr>
        <w:tab/>
        <w:t>sema_memory.down();</w:t>
      </w:r>
    </w:p>
    <w:p w14:paraId="49985E88" w14:textId="77777777" w:rsidR="00FE54C9" w:rsidRPr="008D7462" w:rsidRDefault="00FE54C9" w:rsidP="00557BEA">
      <w:pPr>
        <w:spacing w:after="0" w:line="240" w:lineRule="auto"/>
        <w:rPr>
          <w:sz w:val="18"/>
          <w:szCs w:val="18"/>
        </w:rPr>
      </w:pPr>
      <w:r w:rsidRPr="008D7462">
        <w:rPr>
          <w:sz w:val="18"/>
          <w:szCs w:val="18"/>
        </w:rPr>
        <w:lastRenderedPageBreak/>
        <w:tab/>
        <w:t>int cl = 0; //current location for offset</w:t>
      </w:r>
    </w:p>
    <w:p w14:paraId="756F6570" w14:textId="77777777" w:rsidR="00FE54C9" w:rsidRPr="008D7462" w:rsidRDefault="00FE54C9" w:rsidP="00557BEA">
      <w:pPr>
        <w:spacing w:after="0" w:line="240" w:lineRule="auto"/>
        <w:rPr>
          <w:sz w:val="18"/>
          <w:szCs w:val="18"/>
        </w:rPr>
      </w:pPr>
      <w:r w:rsidRPr="008D7462">
        <w:rPr>
          <w:sz w:val="18"/>
          <w:szCs w:val="18"/>
        </w:rPr>
        <w:tab/>
        <w:t>MemNode* temp = this-&gt;head;</w:t>
      </w:r>
    </w:p>
    <w:p w14:paraId="4D937851" w14:textId="77777777" w:rsidR="00FE54C9" w:rsidRPr="008D7462" w:rsidRDefault="00FE54C9" w:rsidP="00557BEA">
      <w:pPr>
        <w:spacing w:after="0" w:line="240" w:lineRule="auto"/>
        <w:rPr>
          <w:sz w:val="18"/>
          <w:szCs w:val="18"/>
        </w:rPr>
      </w:pPr>
      <w:r w:rsidRPr="008D7462">
        <w:rPr>
          <w:sz w:val="18"/>
          <w:szCs w:val="18"/>
        </w:rPr>
        <w:tab/>
      </w:r>
    </w:p>
    <w:p w14:paraId="2D7B945E" w14:textId="77777777" w:rsidR="00FE54C9" w:rsidRPr="008D7462" w:rsidRDefault="00FE54C9" w:rsidP="00557BEA">
      <w:pPr>
        <w:spacing w:after="0" w:line="240" w:lineRule="auto"/>
        <w:rPr>
          <w:sz w:val="18"/>
          <w:szCs w:val="18"/>
        </w:rPr>
      </w:pPr>
      <w:r w:rsidRPr="008D7462">
        <w:rPr>
          <w:sz w:val="18"/>
          <w:szCs w:val="18"/>
        </w:rPr>
        <w:tab/>
        <w:t>while(temp){</w:t>
      </w:r>
    </w:p>
    <w:p w14:paraId="78F7A4E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(temp-&gt;handle == memory_handle){</w:t>
      </w:r>
    </w:p>
    <w:p w14:paraId="4F7EFC9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cl = temp-&gt;base + offset_from_beg;</w:t>
      </w:r>
    </w:p>
    <w:p w14:paraId="55AC839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56404EA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 (int i = 0; i &lt; text_size; i++){</w:t>
      </w:r>
    </w:p>
    <w:p w14:paraId="7C165BF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text[i] = Mem_Core[cl+i];</w:t>
      </w:r>
    </w:p>
    <w:p w14:paraId="00D32A3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008246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sema_memory.up();</w:t>
      </w:r>
    </w:p>
    <w:p w14:paraId="136A414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return 1;</w:t>
      </w:r>
    </w:p>
    <w:p w14:paraId="6E56A092" w14:textId="77777777" w:rsidR="00FE54C9" w:rsidRPr="008D7462" w:rsidRDefault="00FE54C9" w:rsidP="00557BEA">
      <w:pPr>
        <w:spacing w:after="0" w:line="240" w:lineRule="auto"/>
        <w:rPr>
          <w:sz w:val="18"/>
          <w:szCs w:val="18"/>
        </w:rPr>
      </w:pPr>
    </w:p>
    <w:p w14:paraId="0C5AFD3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19B0404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else{</w:t>
      </w:r>
    </w:p>
    <w:p w14:paraId="199DD65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 = temp-&gt;next;</w:t>
      </w:r>
    </w:p>
    <w:p w14:paraId="573430C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083F2699" w14:textId="77777777" w:rsidR="00FE54C9" w:rsidRPr="008D7462" w:rsidRDefault="00FE54C9" w:rsidP="00557BEA">
      <w:pPr>
        <w:spacing w:after="0" w:line="240" w:lineRule="auto"/>
        <w:rPr>
          <w:sz w:val="18"/>
          <w:szCs w:val="18"/>
        </w:rPr>
      </w:pPr>
      <w:r w:rsidRPr="008D7462">
        <w:rPr>
          <w:sz w:val="18"/>
          <w:szCs w:val="18"/>
        </w:rPr>
        <w:tab/>
        <w:t>}</w:t>
      </w:r>
    </w:p>
    <w:p w14:paraId="79B85DD2" w14:textId="77777777" w:rsidR="00FE54C9" w:rsidRPr="008D7462" w:rsidRDefault="00FE54C9" w:rsidP="00557BEA">
      <w:pPr>
        <w:spacing w:after="0" w:line="240" w:lineRule="auto"/>
        <w:rPr>
          <w:sz w:val="18"/>
          <w:szCs w:val="18"/>
        </w:rPr>
      </w:pPr>
      <w:r w:rsidRPr="008D7462">
        <w:rPr>
          <w:sz w:val="18"/>
          <w:szCs w:val="18"/>
        </w:rPr>
        <w:tab/>
        <w:t>sema_memory.up();</w:t>
      </w:r>
    </w:p>
    <w:p w14:paraId="30F441DE" w14:textId="77777777" w:rsidR="00FE54C9" w:rsidRPr="008D7462" w:rsidRDefault="00FE54C9" w:rsidP="00557BEA">
      <w:pPr>
        <w:spacing w:after="0" w:line="240" w:lineRule="auto"/>
        <w:rPr>
          <w:sz w:val="18"/>
          <w:szCs w:val="18"/>
        </w:rPr>
      </w:pPr>
      <w:r w:rsidRPr="008D7462">
        <w:rPr>
          <w:sz w:val="18"/>
          <w:szCs w:val="18"/>
        </w:rPr>
        <w:tab/>
        <w:t>return -1;</w:t>
      </w:r>
    </w:p>
    <w:p w14:paraId="258FAFCD" w14:textId="77777777" w:rsidR="00FE54C9" w:rsidRPr="008D7462" w:rsidRDefault="00FE54C9" w:rsidP="00557BEA">
      <w:pPr>
        <w:spacing w:after="0" w:line="240" w:lineRule="auto"/>
        <w:rPr>
          <w:sz w:val="18"/>
          <w:szCs w:val="18"/>
        </w:rPr>
      </w:pPr>
      <w:r w:rsidRPr="008D7462">
        <w:rPr>
          <w:sz w:val="18"/>
          <w:szCs w:val="18"/>
        </w:rPr>
        <w:t>}</w:t>
      </w:r>
    </w:p>
    <w:p w14:paraId="14581043" w14:textId="77777777" w:rsidR="00FE54C9" w:rsidRPr="008D7462" w:rsidRDefault="00FE54C9" w:rsidP="00557BEA">
      <w:pPr>
        <w:spacing w:after="0" w:line="240" w:lineRule="auto"/>
        <w:rPr>
          <w:sz w:val="18"/>
          <w:szCs w:val="18"/>
        </w:rPr>
      </w:pPr>
    </w:p>
    <w:p w14:paraId="11748414" w14:textId="77777777" w:rsidR="00FE54C9" w:rsidRPr="008D7462" w:rsidRDefault="00FE54C9" w:rsidP="00557BEA">
      <w:pPr>
        <w:spacing w:after="0" w:line="240" w:lineRule="auto"/>
        <w:rPr>
          <w:sz w:val="18"/>
          <w:szCs w:val="18"/>
        </w:rPr>
      </w:pPr>
      <w:r w:rsidRPr="008D7462">
        <w:rPr>
          <w:sz w:val="18"/>
          <w:szCs w:val="18"/>
        </w:rPr>
        <w:t>int mem_mgr::Mem_Write(int memory_handle, int offset_from_beg, int text_size, char *text){</w:t>
      </w:r>
    </w:p>
    <w:p w14:paraId="3DFBAD69" w14:textId="77777777" w:rsidR="00FE54C9" w:rsidRPr="008D7462" w:rsidRDefault="00FE54C9" w:rsidP="00557BEA">
      <w:pPr>
        <w:spacing w:after="0" w:line="240" w:lineRule="auto"/>
        <w:rPr>
          <w:sz w:val="18"/>
          <w:szCs w:val="18"/>
        </w:rPr>
      </w:pPr>
      <w:r w:rsidRPr="008D7462">
        <w:rPr>
          <w:sz w:val="18"/>
          <w:szCs w:val="18"/>
        </w:rPr>
        <w:tab/>
        <w:t>sema_memory.down();</w:t>
      </w:r>
    </w:p>
    <w:p w14:paraId="7B386D2F" w14:textId="77777777" w:rsidR="00FE54C9" w:rsidRPr="008D7462" w:rsidRDefault="00FE54C9" w:rsidP="00557BEA">
      <w:pPr>
        <w:spacing w:after="0" w:line="240" w:lineRule="auto"/>
        <w:rPr>
          <w:sz w:val="18"/>
          <w:szCs w:val="18"/>
        </w:rPr>
      </w:pPr>
      <w:r w:rsidRPr="008D7462">
        <w:rPr>
          <w:sz w:val="18"/>
          <w:szCs w:val="18"/>
        </w:rPr>
        <w:tab/>
        <w:t>int cl = 0; //current location for offset</w:t>
      </w:r>
    </w:p>
    <w:p w14:paraId="3EC18E53" w14:textId="77777777" w:rsidR="00FE54C9" w:rsidRPr="008D7462" w:rsidRDefault="00FE54C9" w:rsidP="00557BEA">
      <w:pPr>
        <w:spacing w:after="0" w:line="240" w:lineRule="auto"/>
        <w:rPr>
          <w:sz w:val="18"/>
          <w:szCs w:val="18"/>
        </w:rPr>
      </w:pPr>
      <w:r w:rsidRPr="008D7462">
        <w:rPr>
          <w:sz w:val="18"/>
          <w:szCs w:val="18"/>
        </w:rPr>
        <w:tab/>
        <w:t>MemNode* temp = this-&gt;head;</w:t>
      </w:r>
    </w:p>
    <w:p w14:paraId="227DCF82" w14:textId="77777777" w:rsidR="00FE54C9" w:rsidRPr="008D7462" w:rsidRDefault="00FE54C9" w:rsidP="00557BEA">
      <w:pPr>
        <w:spacing w:after="0" w:line="240" w:lineRule="auto"/>
        <w:rPr>
          <w:sz w:val="18"/>
          <w:szCs w:val="18"/>
        </w:rPr>
      </w:pPr>
      <w:r w:rsidRPr="008D7462">
        <w:rPr>
          <w:sz w:val="18"/>
          <w:szCs w:val="18"/>
        </w:rPr>
        <w:tab/>
      </w:r>
    </w:p>
    <w:p w14:paraId="4F8E8165" w14:textId="77777777" w:rsidR="00FE54C9" w:rsidRPr="008D7462" w:rsidRDefault="00FE54C9" w:rsidP="00557BEA">
      <w:pPr>
        <w:spacing w:after="0" w:line="240" w:lineRule="auto"/>
        <w:rPr>
          <w:sz w:val="18"/>
          <w:szCs w:val="18"/>
        </w:rPr>
      </w:pPr>
      <w:r w:rsidRPr="008D7462">
        <w:rPr>
          <w:sz w:val="18"/>
          <w:szCs w:val="18"/>
        </w:rPr>
        <w:tab/>
        <w:t>while(temp){</w:t>
      </w:r>
    </w:p>
    <w:p w14:paraId="2906F15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(temp-&gt;handle == memory_handle){ // find the right handle</w:t>
      </w:r>
    </w:p>
    <w:p w14:paraId="0A661EF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cl = temp-&gt;base + offset_from_beg;</w:t>
      </w:r>
    </w:p>
    <w:p w14:paraId="0ABE49E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p>
    <w:p w14:paraId="41255BB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 (int i = 0; i &lt; text_size; i++){</w:t>
      </w:r>
    </w:p>
    <w:p w14:paraId="513D261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Mem_Core[cl+i] = text[i];</w:t>
      </w:r>
    </w:p>
    <w:p w14:paraId="31EA542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05AB77A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sema_memory.up();</w:t>
      </w:r>
    </w:p>
    <w:p w14:paraId="1E19CB1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return 1;</w:t>
      </w:r>
    </w:p>
    <w:p w14:paraId="5E91C6AA" w14:textId="77777777" w:rsidR="00FE54C9" w:rsidRPr="008D7462" w:rsidRDefault="00FE54C9" w:rsidP="00557BEA">
      <w:pPr>
        <w:spacing w:after="0" w:line="240" w:lineRule="auto"/>
        <w:rPr>
          <w:sz w:val="18"/>
          <w:szCs w:val="18"/>
        </w:rPr>
      </w:pPr>
    </w:p>
    <w:p w14:paraId="197F4B4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43772B9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else{</w:t>
      </w:r>
    </w:p>
    <w:p w14:paraId="4DCF5EE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 = temp-&gt;next;</w:t>
      </w:r>
    </w:p>
    <w:p w14:paraId="277875B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5349F235" w14:textId="77777777" w:rsidR="00FE54C9" w:rsidRPr="008D7462" w:rsidRDefault="00FE54C9" w:rsidP="00557BEA">
      <w:pPr>
        <w:spacing w:after="0" w:line="240" w:lineRule="auto"/>
        <w:rPr>
          <w:sz w:val="18"/>
          <w:szCs w:val="18"/>
        </w:rPr>
      </w:pPr>
      <w:r w:rsidRPr="008D7462">
        <w:rPr>
          <w:sz w:val="18"/>
          <w:szCs w:val="18"/>
        </w:rPr>
        <w:tab/>
        <w:t>}</w:t>
      </w:r>
    </w:p>
    <w:p w14:paraId="56DDC294" w14:textId="77777777" w:rsidR="00FE54C9" w:rsidRPr="008D7462" w:rsidRDefault="00FE54C9" w:rsidP="00557BEA">
      <w:pPr>
        <w:spacing w:after="0" w:line="240" w:lineRule="auto"/>
        <w:rPr>
          <w:sz w:val="18"/>
          <w:szCs w:val="18"/>
        </w:rPr>
      </w:pPr>
      <w:r w:rsidRPr="008D7462">
        <w:rPr>
          <w:sz w:val="18"/>
          <w:szCs w:val="18"/>
        </w:rPr>
        <w:tab/>
        <w:t>sema_memory.up();</w:t>
      </w:r>
    </w:p>
    <w:p w14:paraId="147E941D" w14:textId="77777777" w:rsidR="00FE54C9" w:rsidRPr="008D7462" w:rsidRDefault="00FE54C9" w:rsidP="00557BEA">
      <w:pPr>
        <w:spacing w:after="0" w:line="240" w:lineRule="auto"/>
        <w:rPr>
          <w:sz w:val="18"/>
          <w:szCs w:val="18"/>
        </w:rPr>
      </w:pPr>
      <w:r w:rsidRPr="008D7462">
        <w:rPr>
          <w:sz w:val="18"/>
          <w:szCs w:val="18"/>
        </w:rPr>
        <w:tab/>
        <w:t>return -1;</w:t>
      </w:r>
    </w:p>
    <w:p w14:paraId="5704E909" w14:textId="77777777" w:rsidR="00FE54C9" w:rsidRPr="008D7462" w:rsidRDefault="00FE54C9" w:rsidP="00557BEA">
      <w:pPr>
        <w:spacing w:after="0" w:line="240" w:lineRule="auto"/>
        <w:rPr>
          <w:sz w:val="18"/>
          <w:szCs w:val="18"/>
        </w:rPr>
      </w:pPr>
      <w:r w:rsidRPr="008D7462">
        <w:rPr>
          <w:sz w:val="18"/>
          <w:szCs w:val="18"/>
        </w:rPr>
        <w:t>}</w:t>
      </w:r>
    </w:p>
    <w:p w14:paraId="726CE990" w14:textId="77777777" w:rsidR="00FE54C9" w:rsidRPr="008D7462" w:rsidRDefault="00FE54C9" w:rsidP="00557BEA">
      <w:pPr>
        <w:spacing w:after="0" w:line="240" w:lineRule="auto"/>
        <w:rPr>
          <w:sz w:val="18"/>
          <w:szCs w:val="18"/>
        </w:rPr>
      </w:pPr>
    </w:p>
    <w:p w14:paraId="57493DB6" w14:textId="77777777" w:rsidR="00FE54C9" w:rsidRPr="008D7462" w:rsidRDefault="00FE54C9" w:rsidP="00557BEA">
      <w:pPr>
        <w:spacing w:after="0" w:line="240" w:lineRule="auto"/>
        <w:rPr>
          <w:sz w:val="18"/>
          <w:szCs w:val="18"/>
        </w:rPr>
      </w:pPr>
      <w:r w:rsidRPr="008D7462">
        <w:rPr>
          <w:sz w:val="18"/>
          <w:szCs w:val="18"/>
        </w:rPr>
        <w:t>int mem_mgr::Mem_Left(){// return the amount of core memory left in the OS</w:t>
      </w:r>
    </w:p>
    <w:p w14:paraId="2FD14775" w14:textId="77777777" w:rsidR="00FE54C9" w:rsidRPr="008D7462" w:rsidRDefault="00FE54C9" w:rsidP="00557BEA">
      <w:pPr>
        <w:spacing w:after="0" w:line="240" w:lineRule="auto"/>
        <w:rPr>
          <w:sz w:val="18"/>
          <w:szCs w:val="18"/>
        </w:rPr>
      </w:pPr>
      <w:r w:rsidRPr="008D7462">
        <w:rPr>
          <w:sz w:val="18"/>
          <w:szCs w:val="18"/>
        </w:rPr>
        <w:tab/>
        <w:t>sema_memory.down();</w:t>
      </w:r>
    </w:p>
    <w:p w14:paraId="0AAF3344" w14:textId="77777777" w:rsidR="00FE54C9" w:rsidRPr="008D7462" w:rsidRDefault="00FE54C9" w:rsidP="00557BEA">
      <w:pPr>
        <w:spacing w:after="0" w:line="240" w:lineRule="auto"/>
        <w:rPr>
          <w:sz w:val="18"/>
          <w:szCs w:val="18"/>
        </w:rPr>
      </w:pPr>
      <w:r w:rsidRPr="008D7462">
        <w:rPr>
          <w:sz w:val="18"/>
          <w:szCs w:val="18"/>
        </w:rPr>
        <w:tab/>
        <w:t>int counter = 0;</w:t>
      </w:r>
    </w:p>
    <w:p w14:paraId="7E4E706C" w14:textId="77777777" w:rsidR="00FE54C9" w:rsidRPr="008D7462" w:rsidRDefault="00FE54C9" w:rsidP="00557BEA">
      <w:pPr>
        <w:spacing w:after="0" w:line="240" w:lineRule="auto"/>
        <w:rPr>
          <w:sz w:val="18"/>
          <w:szCs w:val="18"/>
        </w:rPr>
      </w:pPr>
      <w:r w:rsidRPr="008D7462">
        <w:rPr>
          <w:sz w:val="18"/>
          <w:szCs w:val="18"/>
        </w:rPr>
        <w:tab/>
        <w:t>MemNode* temp = this-&gt;head;</w:t>
      </w:r>
    </w:p>
    <w:p w14:paraId="223BCC55" w14:textId="77777777" w:rsidR="00FE54C9" w:rsidRPr="008D7462" w:rsidRDefault="00FE54C9" w:rsidP="00557BEA">
      <w:pPr>
        <w:spacing w:after="0" w:line="240" w:lineRule="auto"/>
        <w:rPr>
          <w:sz w:val="18"/>
          <w:szCs w:val="18"/>
        </w:rPr>
      </w:pPr>
      <w:r w:rsidRPr="008D7462">
        <w:rPr>
          <w:sz w:val="18"/>
          <w:szCs w:val="18"/>
        </w:rPr>
        <w:tab/>
        <w:t>while(temp){</w:t>
      </w:r>
    </w:p>
    <w:p w14:paraId="6B1A9E5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(temp-&gt;status == 0){</w:t>
      </w:r>
    </w:p>
    <w:p w14:paraId="773931B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counter = counter + 128; // temp-&gt;size should go here</w:t>
      </w:r>
    </w:p>
    <w:p w14:paraId="6834353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35EB01D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13B31E34" w14:textId="77777777" w:rsidR="00FE54C9" w:rsidRPr="008D7462" w:rsidRDefault="00FE54C9" w:rsidP="00557BEA">
      <w:pPr>
        <w:spacing w:after="0" w:line="240" w:lineRule="auto"/>
        <w:rPr>
          <w:sz w:val="18"/>
          <w:szCs w:val="18"/>
        </w:rPr>
      </w:pPr>
      <w:r w:rsidRPr="008D7462">
        <w:rPr>
          <w:sz w:val="18"/>
          <w:szCs w:val="18"/>
        </w:rPr>
        <w:tab/>
        <w:t>}</w:t>
      </w:r>
    </w:p>
    <w:p w14:paraId="599A7D17" w14:textId="77777777" w:rsidR="00FE54C9" w:rsidRPr="008D7462" w:rsidRDefault="00FE54C9" w:rsidP="00557BEA">
      <w:pPr>
        <w:spacing w:after="0" w:line="240" w:lineRule="auto"/>
        <w:rPr>
          <w:sz w:val="18"/>
          <w:szCs w:val="18"/>
        </w:rPr>
      </w:pPr>
      <w:r w:rsidRPr="008D7462">
        <w:rPr>
          <w:sz w:val="18"/>
          <w:szCs w:val="18"/>
        </w:rPr>
        <w:tab/>
        <w:t>sema_memory.up();</w:t>
      </w:r>
    </w:p>
    <w:p w14:paraId="16BDD125" w14:textId="77777777" w:rsidR="00FE54C9" w:rsidRPr="008D7462" w:rsidRDefault="00FE54C9" w:rsidP="00557BEA">
      <w:pPr>
        <w:spacing w:after="0" w:line="240" w:lineRule="auto"/>
        <w:rPr>
          <w:sz w:val="18"/>
          <w:szCs w:val="18"/>
        </w:rPr>
      </w:pPr>
      <w:r w:rsidRPr="008D7462">
        <w:rPr>
          <w:sz w:val="18"/>
          <w:szCs w:val="18"/>
        </w:rPr>
        <w:tab/>
        <w:t>return counter;</w:t>
      </w:r>
    </w:p>
    <w:p w14:paraId="0B0D409A" w14:textId="77777777" w:rsidR="00FE54C9" w:rsidRPr="008D7462" w:rsidRDefault="00FE54C9" w:rsidP="00557BEA">
      <w:pPr>
        <w:spacing w:after="0" w:line="240" w:lineRule="auto"/>
        <w:rPr>
          <w:sz w:val="18"/>
          <w:szCs w:val="18"/>
        </w:rPr>
      </w:pPr>
      <w:r w:rsidRPr="008D7462">
        <w:rPr>
          <w:sz w:val="18"/>
          <w:szCs w:val="18"/>
        </w:rPr>
        <w:lastRenderedPageBreak/>
        <w:t xml:space="preserve">} </w:t>
      </w:r>
    </w:p>
    <w:p w14:paraId="1674045A" w14:textId="77777777" w:rsidR="00FE54C9" w:rsidRPr="008D7462" w:rsidRDefault="00FE54C9" w:rsidP="00557BEA">
      <w:pPr>
        <w:spacing w:after="0" w:line="240" w:lineRule="auto"/>
        <w:rPr>
          <w:sz w:val="18"/>
          <w:szCs w:val="18"/>
        </w:rPr>
      </w:pPr>
    </w:p>
    <w:p w14:paraId="7BD7B135" w14:textId="77777777" w:rsidR="00FE54C9" w:rsidRPr="008D7462" w:rsidRDefault="00FE54C9" w:rsidP="00557BEA">
      <w:pPr>
        <w:spacing w:after="0" w:line="240" w:lineRule="auto"/>
        <w:rPr>
          <w:sz w:val="18"/>
          <w:szCs w:val="18"/>
        </w:rPr>
      </w:pPr>
      <w:r w:rsidRPr="008D7462">
        <w:rPr>
          <w:sz w:val="18"/>
          <w:szCs w:val="18"/>
        </w:rPr>
        <w:t>int mem_mgr::Mem_Largest(){// return the size of the largest available memory segment</w:t>
      </w:r>
    </w:p>
    <w:p w14:paraId="1CB62728" w14:textId="77777777" w:rsidR="00FE54C9" w:rsidRPr="008D7462" w:rsidRDefault="00FE54C9" w:rsidP="00557BEA">
      <w:pPr>
        <w:spacing w:after="0" w:line="240" w:lineRule="auto"/>
        <w:rPr>
          <w:sz w:val="18"/>
          <w:szCs w:val="18"/>
        </w:rPr>
      </w:pPr>
      <w:r w:rsidRPr="008D7462">
        <w:rPr>
          <w:sz w:val="18"/>
          <w:szCs w:val="18"/>
        </w:rPr>
        <w:tab/>
        <w:t>sema_memory.down();</w:t>
      </w:r>
    </w:p>
    <w:p w14:paraId="1308E866" w14:textId="77777777" w:rsidR="00FE54C9" w:rsidRPr="008D7462" w:rsidRDefault="00FE54C9" w:rsidP="00557BEA">
      <w:pPr>
        <w:spacing w:after="0" w:line="240" w:lineRule="auto"/>
        <w:rPr>
          <w:sz w:val="18"/>
          <w:szCs w:val="18"/>
        </w:rPr>
      </w:pPr>
      <w:r w:rsidRPr="008D7462">
        <w:rPr>
          <w:sz w:val="18"/>
          <w:szCs w:val="18"/>
        </w:rPr>
        <w:tab/>
        <w:t>int counter = 0;</w:t>
      </w:r>
    </w:p>
    <w:p w14:paraId="57C853BD" w14:textId="77777777" w:rsidR="00FE54C9" w:rsidRPr="008D7462" w:rsidRDefault="00FE54C9" w:rsidP="00557BEA">
      <w:pPr>
        <w:spacing w:after="0" w:line="240" w:lineRule="auto"/>
        <w:rPr>
          <w:sz w:val="18"/>
          <w:szCs w:val="18"/>
        </w:rPr>
      </w:pPr>
      <w:r w:rsidRPr="008D7462">
        <w:rPr>
          <w:sz w:val="18"/>
          <w:szCs w:val="18"/>
        </w:rPr>
        <w:tab/>
        <w:t>int tempcount = 0;</w:t>
      </w:r>
    </w:p>
    <w:p w14:paraId="3B416CD3" w14:textId="77777777" w:rsidR="00FE54C9" w:rsidRPr="008D7462" w:rsidRDefault="00FE54C9" w:rsidP="00557BEA">
      <w:pPr>
        <w:spacing w:after="0" w:line="240" w:lineRule="auto"/>
        <w:rPr>
          <w:sz w:val="18"/>
          <w:szCs w:val="18"/>
        </w:rPr>
      </w:pPr>
      <w:r w:rsidRPr="008D7462">
        <w:rPr>
          <w:sz w:val="18"/>
          <w:szCs w:val="18"/>
        </w:rPr>
        <w:tab/>
        <w:t>MemNode* temp = this-&gt;head;</w:t>
      </w:r>
    </w:p>
    <w:p w14:paraId="57F8BB75" w14:textId="77777777" w:rsidR="00FE54C9" w:rsidRPr="008D7462" w:rsidRDefault="00FE54C9" w:rsidP="00557BEA">
      <w:pPr>
        <w:spacing w:after="0" w:line="240" w:lineRule="auto"/>
        <w:rPr>
          <w:sz w:val="18"/>
          <w:szCs w:val="18"/>
        </w:rPr>
      </w:pPr>
      <w:r w:rsidRPr="008D7462">
        <w:rPr>
          <w:sz w:val="18"/>
          <w:szCs w:val="18"/>
        </w:rPr>
        <w:tab/>
        <w:t>while(temp){</w:t>
      </w:r>
    </w:p>
    <w:p w14:paraId="7C3C6B6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tempcount = 0;</w:t>
      </w:r>
    </w:p>
    <w:p w14:paraId="34F1C1A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(temp-&gt;status == 0){</w:t>
      </w:r>
    </w:p>
    <w:p w14:paraId="399E551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tempcount = tempcount + 128; // temp-&gt;size should go here</w:t>
      </w:r>
    </w:p>
    <w:p w14:paraId="0A3258A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while (temp-&gt;linked){</w:t>
      </w:r>
    </w:p>
    <w:p w14:paraId="487EB7B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 = temp-&gt;next;</w:t>
      </w:r>
    </w:p>
    <w:p w14:paraId="405B775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tempcount = tempcount + 128; // temp-&gt;size should go here</w:t>
      </w:r>
    </w:p>
    <w:p w14:paraId="0FFD5E5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061898A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p>
    <w:p w14:paraId="78A60EB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(tempcount &gt; counter){</w:t>
      </w:r>
    </w:p>
    <w:p w14:paraId="158F9BF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counter = tempcount;</w:t>
      </w:r>
    </w:p>
    <w:p w14:paraId="415DF9A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D3FC06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21C6155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472DEBEC" w14:textId="77777777" w:rsidR="00FE54C9" w:rsidRPr="008D7462" w:rsidRDefault="00FE54C9" w:rsidP="00557BEA">
      <w:pPr>
        <w:spacing w:after="0" w:line="240" w:lineRule="auto"/>
        <w:rPr>
          <w:sz w:val="18"/>
          <w:szCs w:val="18"/>
        </w:rPr>
      </w:pPr>
      <w:r w:rsidRPr="008D7462">
        <w:rPr>
          <w:sz w:val="18"/>
          <w:szCs w:val="18"/>
        </w:rPr>
        <w:tab/>
        <w:t>}</w:t>
      </w:r>
    </w:p>
    <w:p w14:paraId="47C0887D" w14:textId="77777777" w:rsidR="00FE54C9" w:rsidRPr="008D7462" w:rsidRDefault="00FE54C9" w:rsidP="00557BEA">
      <w:pPr>
        <w:spacing w:after="0" w:line="240" w:lineRule="auto"/>
        <w:rPr>
          <w:sz w:val="18"/>
          <w:szCs w:val="18"/>
        </w:rPr>
      </w:pPr>
      <w:r w:rsidRPr="008D7462">
        <w:rPr>
          <w:sz w:val="18"/>
          <w:szCs w:val="18"/>
        </w:rPr>
        <w:tab/>
        <w:t>sema_memory.up();</w:t>
      </w:r>
    </w:p>
    <w:p w14:paraId="4040EF63" w14:textId="77777777" w:rsidR="00FE54C9" w:rsidRPr="008D7462" w:rsidRDefault="00FE54C9" w:rsidP="00557BEA">
      <w:pPr>
        <w:spacing w:after="0" w:line="240" w:lineRule="auto"/>
        <w:rPr>
          <w:sz w:val="18"/>
          <w:szCs w:val="18"/>
        </w:rPr>
      </w:pPr>
      <w:r w:rsidRPr="008D7462">
        <w:rPr>
          <w:sz w:val="18"/>
          <w:szCs w:val="18"/>
        </w:rPr>
        <w:tab/>
        <w:t>return counter;</w:t>
      </w:r>
    </w:p>
    <w:p w14:paraId="162C89DA" w14:textId="77777777" w:rsidR="00FE54C9" w:rsidRPr="008D7462" w:rsidRDefault="00FE54C9" w:rsidP="00557BEA">
      <w:pPr>
        <w:spacing w:after="0" w:line="240" w:lineRule="auto"/>
        <w:rPr>
          <w:sz w:val="18"/>
          <w:szCs w:val="18"/>
        </w:rPr>
      </w:pPr>
      <w:r w:rsidRPr="008D7462">
        <w:rPr>
          <w:sz w:val="18"/>
          <w:szCs w:val="18"/>
        </w:rPr>
        <w:t xml:space="preserve">} </w:t>
      </w:r>
    </w:p>
    <w:p w14:paraId="45B11E5A" w14:textId="77777777" w:rsidR="00FE54C9" w:rsidRPr="008D7462" w:rsidRDefault="00FE54C9" w:rsidP="00557BEA">
      <w:pPr>
        <w:spacing w:after="0" w:line="240" w:lineRule="auto"/>
        <w:rPr>
          <w:sz w:val="18"/>
          <w:szCs w:val="18"/>
        </w:rPr>
      </w:pPr>
    </w:p>
    <w:p w14:paraId="36E63857" w14:textId="77777777" w:rsidR="00FE54C9" w:rsidRPr="008D7462" w:rsidRDefault="00FE54C9" w:rsidP="00557BEA">
      <w:pPr>
        <w:spacing w:after="0" w:line="240" w:lineRule="auto"/>
        <w:rPr>
          <w:sz w:val="18"/>
          <w:szCs w:val="18"/>
        </w:rPr>
      </w:pPr>
      <w:r w:rsidRPr="008D7462">
        <w:rPr>
          <w:sz w:val="18"/>
          <w:szCs w:val="18"/>
        </w:rPr>
        <w:t>int mem_mgr::Mem_Smallest(){// return the size of the smallest available memory segment</w:t>
      </w:r>
    </w:p>
    <w:p w14:paraId="390C2CAF" w14:textId="77777777" w:rsidR="00FE54C9" w:rsidRPr="008D7462" w:rsidRDefault="00FE54C9" w:rsidP="00557BEA">
      <w:pPr>
        <w:spacing w:after="0" w:line="240" w:lineRule="auto"/>
        <w:rPr>
          <w:sz w:val="18"/>
          <w:szCs w:val="18"/>
        </w:rPr>
      </w:pPr>
      <w:r w:rsidRPr="008D7462">
        <w:rPr>
          <w:sz w:val="18"/>
          <w:szCs w:val="18"/>
        </w:rPr>
        <w:tab/>
        <w:t>sema_memory.down();</w:t>
      </w:r>
    </w:p>
    <w:p w14:paraId="231B0F91" w14:textId="77777777" w:rsidR="00FE54C9" w:rsidRPr="008D7462" w:rsidRDefault="00FE54C9" w:rsidP="00557BEA">
      <w:pPr>
        <w:spacing w:after="0" w:line="240" w:lineRule="auto"/>
        <w:rPr>
          <w:sz w:val="18"/>
          <w:szCs w:val="18"/>
        </w:rPr>
      </w:pPr>
      <w:r w:rsidRPr="008D7462">
        <w:rPr>
          <w:sz w:val="18"/>
          <w:szCs w:val="18"/>
        </w:rPr>
        <w:tab/>
        <w:t>int counter = 1024;</w:t>
      </w:r>
    </w:p>
    <w:p w14:paraId="6030E6EB" w14:textId="77777777" w:rsidR="00FE54C9" w:rsidRPr="008D7462" w:rsidRDefault="00FE54C9" w:rsidP="00557BEA">
      <w:pPr>
        <w:spacing w:after="0" w:line="240" w:lineRule="auto"/>
        <w:rPr>
          <w:sz w:val="18"/>
          <w:szCs w:val="18"/>
        </w:rPr>
      </w:pPr>
      <w:r w:rsidRPr="008D7462">
        <w:rPr>
          <w:sz w:val="18"/>
          <w:szCs w:val="18"/>
        </w:rPr>
        <w:tab/>
        <w:t>int tempcount = 0;</w:t>
      </w:r>
    </w:p>
    <w:p w14:paraId="4F17BCE2" w14:textId="77777777" w:rsidR="00FE54C9" w:rsidRPr="008D7462" w:rsidRDefault="00FE54C9" w:rsidP="00557BEA">
      <w:pPr>
        <w:spacing w:after="0" w:line="240" w:lineRule="auto"/>
        <w:rPr>
          <w:sz w:val="18"/>
          <w:szCs w:val="18"/>
        </w:rPr>
      </w:pPr>
      <w:r w:rsidRPr="008D7462">
        <w:rPr>
          <w:sz w:val="18"/>
          <w:szCs w:val="18"/>
        </w:rPr>
        <w:tab/>
        <w:t>MemNode* temp = this-&gt;head;</w:t>
      </w:r>
    </w:p>
    <w:p w14:paraId="5CB5F913" w14:textId="77777777" w:rsidR="00FE54C9" w:rsidRPr="008D7462" w:rsidRDefault="00FE54C9" w:rsidP="00557BEA">
      <w:pPr>
        <w:spacing w:after="0" w:line="240" w:lineRule="auto"/>
        <w:rPr>
          <w:sz w:val="18"/>
          <w:szCs w:val="18"/>
        </w:rPr>
      </w:pPr>
      <w:r w:rsidRPr="008D7462">
        <w:rPr>
          <w:sz w:val="18"/>
          <w:szCs w:val="18"/>
        </w:rPr>
        <w:tab/>
        <w:t>while(temp){</w:t>
      </w:r>
    </w:p>
    <w:p w14:paraId="4C2138F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tempcount = 0;</w:t>
      </w:r>
    </w:p>
    <w:p w14:paraId="319397F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(temp-&gt;status == 0){</w:t>
      </w:r>
    </w:p>
    <w:p w14:paraId="063929E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tempcount = tempcount + 128; // temp-&gt;size should go here</w:t>
      </w:r>
    </w:p>
    <w:p w14:paraId="5A0980F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while (temp-&gt;linked){</w:t>
      </w:r>
    </w:p>
    <w:p w14:paraId="39A4B1A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 = temp-&gt;next;</w:t>
      </w:r>
    </w:p>
    <w:p w14:paraId="7E41646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tempcount = tempcount + 128; // temp-&gt;size should go here</w:t>
      </w:r>
    </w:p>
    <w:p w14:paraId="2DB4ED5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11016E6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(tempcount &lt; counter){</w:t>
      </w:r>
    </w:p>
    <w:p w14:paraId="7EF4684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counter = tempcount;</w:t>
      </w:r>
    </w:p>
    <w:p w14:paraId="0151ABB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3534397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2F8D120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p>
    <w:p w14:paraId="51F9515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64B1B6E1" w14:textId="77777777" w:rsidR="00FE54C9" w:rsidRPr="008D7462" w:rsidRDefault="00FE54C9" w:rsidP="00557BEA">
      <w:pPr>
        <w:spacing w:after="0" w:line="240" w:lineRule="auto"/>
        <w:rPr>
          <w:sz w:val="18"/>
          <w:szCs w:val="18"/>
        </w:rPr>
      </w:pPr>
      <w:r w:rsidRPr="008D7462">
        <w:rPr>
          <w:sz w:val="18"/>
          <w:szCs w:val="18"/>
        </w:rPr>
        <w:tab/>
        <w:t>}</w:t>
      </w:r>
    </w:p>
    <w:p w14:paraId="10C1B01B" w14:textId="77777777" w:rsidR="00FE54C9" w:rsidRPr="008D7462" w:rsidRDefault="00FE54C9" w:rsidP="00557BEA">
      <w:pPr>
        <w:spacing w:after="0" w:line="240" w:lineRule="auto"/>
        <w:rPr>
          <w:sz w:val="18"/>
          <w:szCs w:val="18"/>
        </w:rPr>
      </w:pPr>
      <w:r w:rsidRPr="008D7462">
        <w:rPr>
          <w:sz w:val="18"/>
          <w:szCs w:val="18"/>
        </w:rPr>
        <w:tab/>
        <w:t>sema_memory.up();</w:t>
      </w:r>
    </w:p>
    <w:p w14:paraId="718DB188" w14:textId="77777777" w:rsidR="00FE54C9" w:rsidRPr="008D7462" w:rsidRDefault="00FE54C9" w:rsidP="00557BEA">
      <w:pPr>
        <w:spacing w:after="0" w:line="240" w:lineRule="auto"/>
        <w:rPr>
          <w:sz w:val="18"/>
          <w:szCs w:val="18"/>
        </w:rPr>
      </w:pPr>
      <w:r w:rsidRPr="008D7462">
        <w:rPr>
          <w:sz w:val="18"/>
          <w:szCs w:val="18"/>
        </w:rPr>
        <w:tab/>
        <w:t>return counter;</w:t>
      </w:r>
    </w:p>
    <w:p w14:paraId="63E0914F" w14:textId="77777777" w:rsidR="00FE54C9" w:rsidRPr="008D7462" w:rsidRDefault="00FE54C9" w:rsidP="00557BEA">
      <w:pPr>
        <w:spacing w:after="0" w:line="240" w:lineRule="auto"/>
        <w:rPr>
          <w:sz w:val="18"/>
          <w:szCs w:val="18"/>
        </w:rPr>
      </w:pPr>
      <w:r w:rsidRPr="008D7462">
        <w:rPr>
          <w:sz w:val="18"/>
          <w:szCs w:val="18"/>
        </w:rPr>
        <w:t xml:space="preserve">} </w:t>
      </w:r>
    </w:p>
    <w:p w14:paraId="39337AE9" w14:textId="77777777" w:rsidR="00FE54C9" w:rsidRPr="008D7462" w:rsidRDefault="00FE54C9" w:rsidP="00557BEA">
      <w:pPr>
        <w:spacing w:after="0" w:line="240" w:lineRule="auto"/>
        <w:rPr>
          <w:sz w:val="18"/>
          <w:szCs w:val="18"/>
        </w:rPr>
      </w:pPr>
    </w:p>
    <w:p w14:paraId="06FF161D" w14:textId="77777777" w:rsidR="00FE54C9" w:rsidRPr="008D7462" w:rsidRDefault="00FE54C9" w:rsidP="00557BEA">
      <w:pPr>
        <w:spacing w:after="0" w:line="240" w:lineRule="auto"/>
        <w:rPr>
          <w:sz w:val="18"/>
          <w:szCs w:val="18"/>
        </w:rPr>
      </w:pPr>
    </w:p>
    <w:p w14:paraId="0300055F" w14:textId="77777777" w:rsidR="00FE54C9" w:rsidRPr="008D7462" w:rsidRDefault="00FE54C9" w:rsidP="00557BEA">
      <w:pPr>
        <w:spacing w:after="0" w:line="240" w:lineRule="auto"/>
        <w:rPr>
          <w:sz w:val="18"/>
          <w:szCs w:val="18"/>
        </w:rPr>
      </w:pPr>
      <w:r w:rsidRPr="008D7462">
        <w:rPr>
          <w:sz w:val="18"/>
          <w:szCs w:val="18"/>
        </w:rPr>
        <w:t>int mem_mgr::Mem_Coalesce(){ // combine two or more contiguous blocks of free space and place . dots in the coalesced memory.</w:t>
      </w:r>
    </w:p>
    <w:p w14:paraId="32DAAEC8" w14:textId="77777777" w:rsidR="00FE54C9" w:rsidRPr="008D7462" w:rsidRDefault="00FE54C9" w:rsidP="00557BEA">
      <w:pPr>
        <w:spacing w:after="0" w:line="240" w:lineRule="auto"/>
        <w:rPr>
          <w:sz w:val="18"/>
          <w:szCs w:val="18"/>
        </w:rPr>
      </w:pPr>
      <w:r w:rsidRPr="008D7462">
        <w:rPr>
          <w:sz w:val="18"/>
          <w:szCs w:val="18"/>
        </w:rPr>
        <w:tab/>
        <w:t>sema_memory.down();</w:t>
      </w:r>
    </w:p>
    <w:p w14:paraId="0A6FFB04" w14:textId="77777777" w:rsidR="00FE54C9" w:rsidRPr="008D7462" w:rsidRDefault="00FE54C9" w:rsidP="00557BEA">
      <w:pPr>
        <w:spacing w:after="0" w:line="240" w:lineRule="auto"/>
        <w:rPr>
          <w:sz w:val="18"/>
          <w:szCs w:val="18"/>
        </w:rPr>
      </w:pPr>
      <w:r w:rsidRPr="008D7462">
        <w:rPr>
          <w:sz w:val="18"/>
          <w:szCs w:val="18"/>
        </w:rPr>
        <w:tab/>
        <w:t>int array[9];</w:t>
      </w:r>
    </w:p>
    <w:p w14:paraId="04FD7018" w14:textId="77777777" w:rsidR="00FE54C9" w:rsidRPr="008D7462" w:rsidRDefault="00FE54C9" w:rsidP="00557BEA">
      <w:pPr>
        <w:spacing w:after="0" w:line="240" w:lineRule="auto"/>
        <w:rPr>
          <w:sz w:val="18"/>
          <w:szCs w:val="18"/>
        </w:rPr>
      </w:pPr>
      <w:r w:rsidRPr="008D7462">
        <w:rPr>
          <w:sz w:val="18"/>
          <w:szCs w:val="18"/>
        </w:rPr>
        <w:tab/>
      </w:r>
    </w:p>
    <w:p w14:paraId="09C1FF92" w14:textId="77777777" w:rsidR="00FE54C9" w:rsidRPr="008D7462" w:rsidRDefault="00FE54C9" w:rsidP="00557BEA">
      <w:pPr>
        <w:spacing w:after="0" w:line="240" w:lineRule="auto"/>
        <w:rPr>
          <w:sz w:val="18"/>
          <w:szCs w:val="18"/>
        </w:rPr>
      </w:pPr>
      <w:r w:rsidRPr="008D7462">
        <w:rPr>
          <w:sz w:val="18"/>
          <w:szCs w:val="18"/>
        </w:rPr>
        <w:tab/>
        <w:t>MemNode* temp = this-&gt;head;</w:t>
      </w:r>
    </w:p>
    <w:p w14:paraId="72763603" w14:textId="77777777" w:rsidR="00FE54C9" w:rsidRPr="008D7462" w:rsidRDefault="00FE54C9" w:rsidP="00557BEA">
      <w:pPr>
        <w:spacing w:after="0" w:line="240" w:lineRule="auto"/>
        <w:rPr>
          <w:sz w:val="18"/>
          <w:szCs w:val="18"/>
        </w:rPr>
      </w:pPr>
      <w:r w:rsidRPr="008D7462">
        <w:rPr>
          <w:sz w:val="18"/>
          <w:szCs w:val="18"/>
        </w:rPr>
        <w:tab/>
      </w:r>
    </w:p>
    <w:p w14:paraId="3C031736" w14:textId="77777777" w:rsidR="00FE54C9" w:rsidRPr="008D7462" w:rsidRDefault="00FE54C9" w:rsidP="00557BEA">
      <w:pPr>
        <w:spacing w:after="0" w:line="240" w:lineRule="auto"/>
        <w:rPr>
          <w:sz w:val="18"/>
          <w:szCs w:val="18"/>
        </w:rPr>
      </w:pPr>
      <w:r w:rsidRPr="008D7462">
        <w:rPr>
          <w:sz w:val="18"/>
          <w:szCs w:val="18"/>
        </w:rPr>
        <w:lastRenderedPageBreak/>
        <w:tab/>
        <w:t>for(int i = 1; i &lt; 9; i++){</w:t>
      </w:r>
    </w:p>
    <w:p w14:paraId="5D9E51D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(temp-&gt;status == 0){</w:t>
      </w:r>
    </w:p>
    <w:p w14:paraId="1DB6ECD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array[i]=1;</w:t>
      </w:r>
    </w:p>
    <w:p w14:paraId="0DA9BDD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for(int j = temp-&gt;base; j &lt; temp-&gt;limit + 1; j++){</w:t>
      </w:r>
    </w:p>
    <w:p w14:paraId="43E5B07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Mem_Core[j] = '.'; // clear out all left over data</w:t>
      </w:r>
    </w:p>
    <w:p w14:paraId="5DB05FC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52577A9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01069AC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756D3077" w14:textId="77777777" w:rsidR="00FE54C9" w:rsidRPr="008D7462" w:rsidRDefault="00FE54C9" w:rsidP="00557BEA">
      <w:pPr>
        <w:spacing w:after="0" w:line="240" w:lineRule="auto"/>
        <w:rPr>
          <w:sz w:val="18"/>
          <w:szCs w:val="18"/>
        </w:rPr>
      </w:pPr>
      <w:r w:rsidRPr="008D7462">
        <w:rPr>
          <w:sz w:val="18"/>
          <w:szCs w:val="18"/>
        </w:rPr>
        <w:tab/>
        <w:t>}</w:t>
      </w:r>
    </w:p>
    <w:p w14:paraId="78E93373" w14:textId="77777777" w:rsidR="00FE54C9" w:rsidRPr="008D7462" w:rsidRDefault="00FE54C9" w:rsidP="00557BEA">
      <w:pPr>
        <w:spacing w:after="0" w:line="240" w:lineRule="auto"/>
        <w:rPr>
          <w:sz w:val="18"/>
          <w:szCs w:val="18"/>
        </w:rPr>
      </w:pPr>
      <w:r w:rsidRPr="008D7462">
        <w:rPr>
          <w:sz w:val="18"/>
          <w:szCs w:val="18"/>
        </w:rPr>
        <w:tab/>
      </w:r>
    </w:p>
    <w:p w14:paraId="2567AFA6" w14:textId="77777777" w:rsidR="00FE54C9" w:rsidRPr="008D7462" w:rsidRDefault="00FE54C9" w:rsidP="00557BEA">
      <w:pPr>
        <w:spacing w:after="0" w:line="240" w:lineRule="auto"/>
        <w:rPr>
          <w:sz w:val="18"/>
          <w:szCs w:val="18"/>
        </w:rPr>
      </w:pPr>
      <w:r w:rsidRPr="008D7462">
        <w:rPr>
          <w:sz w:val="18"/>
          <w:szCs w:val="18"/>
        </w:rPr>
        <w:tab/>
        <w:t>temp = this-&gt;head;</w:t>
      </w:r>
    </w:p>
    <w:p w14:paraId="15CA4A4D" w14:textId="77777777" w:rsidR="00FE54C9" w:rsidRPr="008D7462" w:rsidRDefault="00FE54C9" w:rsidP="00557BEA">
      <w:pPr>
        <w:spacing w:after="0" w:line="240" w:lineRule="auto"/>
        <w:rPr>
          <w:sz w:val="18"/>
          <w:szCs w:val="18"/>
        </w:rPr>
      </w:pPr>
      <w:r w:rsidRPr="008D7462">
        <w:rPr>
          <w:sz w:val="18"/>
          <w:szCs w:val="18"/>
        </w:rPr>
        <w:tab/>
      </w:r>
    </w:p>
    <w:p w14:paraId="0C911B08" w14:textId="77777777" w:rsidR="00FE54C9" w:rsidRPr="008D7462" w:rsidRDefault="00FE54C9" w:rsidP="00557BEA">
      <w:pPr>
        <w:spacing w:after="0" w:line="240" w:lineRule="auto"/>
        <w:rPr>
          <w:sz w:val="18"/>
          <w:szCs w:val="18"/>
        </w:rPr>
      </w:pPr>
      <w:r w:rsidRPr="008D7462">
        <w:rPr>
          <w:sz w:val="18"/>
          <w:szCs w:val="18"/>
        </w:rPr>
        <w:tab/>
        <w:t>for(int i = 1; i &lt; 9; i++){</w:t>
      </w:r>
    </w:p>
    <w:p w14:paraId="35C6B815"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 (array[i] == 1){</w:t>
      </w:r>
    </w:p>
    <w:p w14:paraId="2390BD9F"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temp-&gt;start = 1;</w:t>
      </w:r>
    </w:p>
    <w:p w14:paraId="02C734E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while(array[i+1] == 1){</w:t>
      </w:r>
    </w:p>
    <w:p w14:paraId="2F449DD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temp-&gt;linked = temp-&gt;handle+1;</w:t>
      </w:r>
    </w:p>
    <w:p w14:paraId="76671AF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 = temp-&gt;next;</w:t>
      </w:r>
    </w:p>
    <w:p w14:paraId="6C83585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w:t>
      </w:r>
    </w:p>
    <w:p w14:paraId="05E1DCC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44DE7A0E"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25FD4FC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01EAD705" w14:textId="77777777" w:rsidR="00FE54C9" w:rsidRPr="008D7462" w:rsidRDefault="00FE54C9" w:rsidP="00557BEA">
      <w:pPr>
        <w:spacing w:after="0" w:line="240" w:lineRule="auto"/>
        <w:rPr>
          <w:sz w:val="18"/>
          <w:szCs w:val="18"/>
        </w:rPr>
      </w:pPr>
      <w:r w:rsidRPr="008D7462">
        <w:rPr>
          <w:sz w:val="18"/>
          <w:szCs w:val="18"/>
        </w:rPr>
        <w:tab/>
        <w:t>}</w:t>
      </w:r>
    </w:p>
    <w:p w14:paraId="29479E1B" w14:textId="77777777" w:rsidR="00FE54C9" w:rsidRPr="008D7462" w:rsidRDefault="00FE54C9" w:rsidP="00557BEA">
      <w:pPr>
        <w:spacing w:after="0" w:line="240" w:lineRule="auto"/>
        <w:rPr>
          <w:sz w:val="18"/>
          <w:szCs w:val="18"/>
        </w:rPr>
      </w:pPr>
      <w:r w:rsidRPr="008D7462">
        <w:rPr>
          <w:sz w:val="18"/>
          <w:szCs w:val="18"/>
        </w:rPr>
        <w:tab/>
      </w:r>
    </w:p>
    <w:p w14:paraId="3B8929A2" w14:textId="77777777" w:rsidR="00FE54C9" w:rsidRPr="008D7462" w:rsidRDefault="00FE54C9" w:rsidP="00557BEA">
      <w:pPr>
        <w:spacing w:after="0" w:line="240" w:lineRule="auto"/>
        <w:rPr>
          <w:sz w:val="18"/>
          <w:szCs w:val="18"/>
        </w:rPr>
      </w:pPr>
      <w:r w:rsidRPr="008D7462">
        <w:rPr>
          <w:sz w:val="18"/>
          <w:szCs w:val="18"/>
        </w:rPr>
        <w:tab/>
        <w:t>sema_memory.up();</w:t>
      </w:r>
    </w:p>
    <w:p w14:paraId="180F02B2" w14:textId="77777777" w:rsidR="00FE54C9" w:rsidRPr="008D7462" w:rsidRDefault="00FE54C9" w:rsidP="00557BEA">
      <w:pPr>
        <w:spacing w:after="0" w:line="240" w:lineRule="auto"/>
        <w:rPr>
          <w:sz w:val="18"/>
          <w:szCs w:val="18"/>
        </w:rPr>
      </w:pPr>
      <w:r w:rsidRPr="008D7462">
        <w:rPr>
          <w:sz w:val="18"/>
          <w:szCs w:val="18"/>
        </w:rPr>
        <w:tab/>
        <w:t>return 1;</w:t>
      </w:r>
    </w:p>
    <w:p w14:paraId="12E72E26" w14:textId="77777777" w:rsidR="00FE54C9" w:rsidRPr="008D7462" w:rsidRDefault="00FE54C9" w:rsidP="00557BEA">
      <w:pPr>
        <w:spacing w:after="0" w:line="240" w:lineRule="auto"/>
        <w:rPr>
          <w:sz w:val="18"/>
          <w:szCs w:val="18"/>
        </w:rPr>
      </w:pPr>
      <w:r w:rsidRPr="008D7462">
        <w:rPr>
          <w:sz w:val="18"/>
          <w:szCs w:val="18"/>
        </w:rPr>
        <w:t xml:space="preserve">} </w:t>
      </w:r>
    </w:p>
    <w:p w14:paraId="49E22638" w14:textId="77777777" w:rsidR="00FE54C9" w:rsidRPr="008D7462" w:rsidRDefault="00FE54C9" w:rsidP="00557BEA">
      <w:pPr>
        <w:spacing w:after="0" w:line="240" w:lineRule="auto"/>
        <w:rPr>
          <w:sz w:val="18"/>
          <w:szCs w:val="18"/>
        </w:rPr>
      </w:pPr>
    </w:p>
    <w:p w14:paraId="03E117F3" w14:textId="77777777" w:rsidR="00FE54C9" w:rsidRPr="008D7462" w:rsidRDefault="00FE54C9" w:rsidP="00557BEA">
      <w:pPr>
        <w:spacing w:after="0" w:line="240" w:lineRule="auto"/>
        <w:rPr>
          <w:sz w:val="18"/>
          <w:szCs w:val="18"/>
        </w:rPr>
      </w:pPr>
      <w:r w:rsidRPr="008D7462">
        <w:rPr>
          <w:sz w:val="18"/>
          <w:szCs w:val="18"/>
        </w:rPr>
        <w:t>int mem_mgr::Mem_Dump(int starting_from, int num_bytes, WINDOW * win){// dump the contents of memory for specific location</w:t>
      </w:r>
    </w:p>
    <w:p w14:paraId="6D608470" w14:textId="77777777" w:rsidR="00FE54C9" w:rsidRPr="008D7462" w:rsidRDefault="00FE54C9" w:rsidP="00557BEA">
      <w:pPr>
        <w:spacing w:after="0" w:line="240" w:lineRule="auto"/>
        <w:rPr>
          <w:sz w:val="18"/>
          <w:szCs w:val="18"/>
        </w:rPr>
      </w:pPr>
      <w:r w:rsidRPr="008D7462">
        <w:rPr>
          <w:sz w:val="18"/>
          <w:szCs w:val="18"/>
        </w:rPr>
        <w:tab/>
        <w:t>sema_memory.down();</w:t>
      </w:r>
    </w:p>
    <w:p w14:paraId="2AC5C19D" w14:textId="77777777" w:rsidR="00FE54C9" w:rsidRPr="008D7462" w:rsidRDefault="00FE54C9" w:rsidP="00557BEA">
      <w:pPr>
        <w:spacing w:after="0" w:line="240" w:lineRule="auto"/>
        <w:rPr>
          <w:sz w:val="18"/>
          <w:szCs w:val="18"/>
        </w:rPr>
      </w:pPr>
      <w:r w:rsidRPr="008D7462">
        <w:rPr>
          <w:sz w:val="18"/>
          <w:szCs w:val="18"/>
        </w:rPr>
        <w:tab/>
        <w:t>char buff[256];</w:t>
      </w:r>
    </w:p>
    <w:p w14:paraId="7FA16080" w14:textId="77777777" w:rsidR="00FE54C9" w:rsidRPr="008D7462" w:rsidRDefault="00FE54C9" w:rsidP="00557BEA">
      <w:pPr>
        <w:spacing w:after="0" w:line="240" w:lineRule="auto"/>
        <w:rPr>
          <w:sz w:val="18"/>
          <w:szCs w:val="18"/>
        </w:rPr>
      </w:pPr>
      <w:r w:rsidRPr="008D7462">
        <w:rPr>
          <w:sz w:val="18"/>
          <w:szCs w:val="18"/>
        </w:rPr>
        <w:tab/>
        <w:t>int end = starting_from + num_bytes;</w:t>
      </w:r>
    </w:p>
    <w:p w14:paraId="6CFFFEBD" w14:textId="77777777" w:rsidR="00FE54C9" w:rsidRPr="008D7462" w:rsidRDefault="00FE54C9" w:rsidP="00557BEA">
      <w:pPr>
        <w:spacing w:after="0" w:line="240" w:lineRule="auto"/>
        <w:rPr>
          <w:sz w:val="18"/>
          <w:szCs w:val="18"/>
        </w:rPr>
      </w:pPr>
      <w:r w:rsidRPr="008D7462">
        <w:rPr>
          <w:sz w:val="18"/>
          <w:szCs w:val="18"/>
        </w:rPr>
        <w:tab/>
      </w:r>
    </w:p>
    <w:p w14:paraId="33DC9CC3" w14:textId="77777777" w:rsidR="00FE54C9" w:rsidRPr="008D7462" w:rsidRDefault="00FE54C9" w:rsidP="00557BEA">
      <w:pPr>
        <w:spacing w:after="0" w:line="240" w:lineRule="auto"/>
        <w:rPr>
          <w:sz w:val="18"/>
          <w:szCs w:val="18"/>
        </w:rPr>
      </w:pPr>
      <w:r w:rsidRPr="008D7462">
        <w:rPr>
          <w:sz w:val="18"/>
          <w:szCs w:val="18"/>
        </w:rPr>
        <w:tab/>
        <w:t>sprintf(buff, " Memory dump of %d bytes starting at address:%d \n", num_bytes, starting_from);</w:t>
      </w:r>
    </w:p>
    <w:p w14:paraId="3176A14F" w14:textId="77777777" w:rsidR="00FE54C9" w:rsidRPr="008D7462" w:rsidRDefault="00FE54C9" w:rsidP="00557BEA">
      <w:pPr>
        <w:spacing w:after="0" w:line="240" w:lineRule="auto"/>
        <w:rPr>
          <w:sz w:val="18"/>
          <w:szCs w:val="18"/>
        </w:rPr>
      </w:pPr>
      <w:r w:rsidRPr="008D7462">
        <w:rPr>
          <w:sz w:val="18"/>
          <w:szCs w:val="18"/>
        </w:rPr>
        <w:tab/>
        <w:t>write_window(win, buff);</w:t>
      </w:r>
    </w:p>
    <w:p w14:paraId="2F171D94" w14:textId="77777777" w:rsidR="00FE54C9" w:rsidRPr="008D7462" w:rsidRDefault="00FE54C9" w:rsidP="00557BEA">
      <w:pPr>
        <w:spacing w:after="0" w:line="240" w:lineRule="auto"/>
        <w:rPr>
          <w:sz w:val="18"/>
          <w:szCs w:val="18"/>
        </w:rPr>
      </w:pPr>
      <w:r w:rsidRPr="008D7462">
        <w:rPr>
          <w:sz w:val="18"/>
          <w:szCs w:val="18"/>
        </w:rPr>
        <w:tab/>
      </w:r>
    </w:p>
    <w:p w14:paraId="24D6945A" w14:textId="77777777" w:rsidR="00FE54C9" w:rsidRPr="008D7462" w:rsidRDefault="00FE54C9" w:rsidP="00557BEA">
      <w:pPr>
        <w:spacing w:after="0" w:line="240" w:lineRule="auto"/>
        <w:rPr>
          <w:sz w:val="18"/>
          <w:szCs w:val="18"/>
        </w:rPr>
      </w:pPr>
      <w:r w:rsidRPr="008D7462">
        <w:rPr>
          <w:sz w:val="18"/>
          <w:szCs w:val="18"/>
        </w:rPr>
        <w:tab/>
        <w:t>for (int i = starting_from; i &lt; end + 1; i++)</w:t>
      </w:r>
    </w:p>
    <w:p w14:paraId="5706158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1F74341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"%c", Mem_Core[i]);</w:t>
      </w:r>
    </w:p>
    <w:p w14:paraId="47FFD0C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3BF8CAB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5284B9D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sema_memory.up();</w:t>
      </w:r>
    </w:p>
    <w:p w14:paraId="48D99F1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return 1;</w:t>
      </w:r>
    </w:p>
    <w:p w14:paraId="5FB9A546" w14:textId="77777777" w:rsidR="00FE54C9" w:rsidRPr="008D7462" w:rsidRDefault="00FE54C9" w:rsidP="00557BEA">
      <w:pPr>
        <w:spacing w:after="0" w:line="240" w:lineRule="auto"/>
        <w:rPr>
          <w:sz w:val="18"/>
          <w:szCs w:val="18"/>
        </w:rPr>
      </w:pPr>
      <w:r w:rsidRPr="008D7462">
        <w:rPr>
          <w:sz w:val="18"/>
          <w:szCs w:val="18"/>
        </w:rPr>
        <w:t xml:space="preserve">} </w:t>
      </w:r>
    </w:p>
    <w:p w14:paraId="70065FCB" w14:textId="77777777" w:rsidR="00FE54C9" w:rsidRPr="008D7462" w:rsidRDefault="00FE54C9" w:rsidP="00557BEA">
      <w:pPr>
        <w:spacing w:after="0" w:line="240" w:lineRule="auto"/>
        <w:rPr>
          <w:sz w:val="18"/>
          <w:szCs w:val="18"/>
        </w:rPr>
      </w:pPr>
      <w:r w:rsidRPr="008D7462">
        <w:rPr>
          <w:sz w:val="18"/>
          <w:szCs w:val="18"/>
        </w:rPr>
        <w:t>int mem_mgr::Mem_Usage(WINDOW * win){</w:t>
      </w:r>
    </w:p>
    <w:p w14:paraId="3F95E821" w14:textId="77777777" w:rsidR="00FE54C9" w:rsidRPr="008D7462" w:rsidRDefault="00FE54C9" w:rsidP="00557BEA">
      <w:pPr>
        <w:spacing w:after="0" w:line="240" w:lineRule="auto"/>
        <w:rPr>
          <w:sz w:val="18"/>
          <w:szCs w:val="18"/>
        </w:rPr>
      </w:pPr>
      <w:r w:rsidRPr="008D7462">
        <w:rPr>
          <w:sz w:val="18"/>
          <w:szCs w:val="18"/>
        </w:rPr>
        <w:tab/>
        <w:t>sema_memory.down();</w:t>
      </w:r>
    </w:p>
    <w:p w14:paraId="74F71DB7" w14:textId="77777777" w:rsidR="00FE54C9" w:rsidRPr="008D7462" w:rsidRDefault="00FE54C9" w:rsidP="00557BEA">
      <w:pPr>
        <w:spacing w:after="0" w:line="240" w:lineRule="auto"/>
        <w:rPr>
          <w:sz w:val="18"/>
          <w:szCs w:val="18"/>
        </w:rPr>
      </w:pPr>
      <w:r w:rsidRPr="008D7462">
        <w:rPr>
          <w:sz w:val="18"/>
          <w:szCs w:val="18"/>
        </w:rPr>
        <w:tab/>
      </w:r>
    </w:p>
    <w:p w14:paraId="473BEC9E" w14:textId="77777777" w:rsidR="00FE54C9" w:rsidRPr="008D7462" w:rsidRDefault="00FE54C9" w:rsidP="00557BEA">
      <w:pPr>
        <w:spacing w:after="0" w:line="240" w:lineRule="auto"/>
        <w:rPr>
          <w:sz w:val="18"/>
          <w:szCs w:val="18"/>
        </w:rPr>
      </w:pPr>
      <w:r w:rsidRPr="008D7462">
        <w:rPr>
          <w:sz w:val="18"/>
          <w:szCs w:val="18"/>
        </w:rPr>
        <w:tab/>
        <w:t>MemNode* temp = this-&gt;head;</w:t>
      </w:r>
    </w:p>
    <w:p w14:paraId="60F13C0B" w14:textId="77777777" w:rsidR="00FE54C9" w:rsidRPr="008D7462" w:rsidRDefault="00FE54C9" w:rsidP="00557BEA">
      <w:pPr>
        <w:spacing w:after="0" w:line="240" w:lineRule="auto"/>
        <w:rPr>
          <w:sz w:val="18"/>
          <w:szCs w:val="18"/>
        </w:rPr>
      </w:pPr>
      <w:r w:rsidRPr="008D7462">
        <w:rPr>
          <w:sz w:val="18"/>
          <w:szCs w:val="18"/>
        </w:rPr>
        <w:tab/>
        <w:t>char buff[256];</w:t>
      </w:r>
    </w:p>
    <w:p w14:paraId="21995940" w14:textId="77777777" w:rsidR="00FE54C9" w:rsidRPr="008D7462" w:rsidRDefault="00FE54C9" w:rsidP="00557BEA">
      <w:pPr>
        <w:spacing w:after="0" w:line="240" w:lineRule="auto"/>
        <w:rPr>
          <w:sz w:val="18"/>
          <w:szCs w:val="18"/>
        </w:rPr>
      </w:pPr>
      <w:r w:rsidRPr="008D7462">
        <w:rPr>
          <w:sz w:val="18"/>
          <w:szCs w:val="18"/>
        </w:rPr>
        <w:tab/>
        <w:t>sprintf(buff, "  Status  | Mem Handle | Start Loc | End Loc | Size |  Cur Loc  |  TID  \n");</w:t>
      </w:r>
    </w:p>
    <w:p w14:paraId="1301AB45" w14:textId="77777777" w:rsidR="00FE54C9" w:rsidRPr="008D7462" w:rsidRDefault="00FE54C9" w:rsidP="00557BEA">
      <w:pPr>
        <w:spacing w:after="0" w:line="240" w:lineRule="auto"/>
        <w:rPr>
          <w:sz w:val="18"/>
          <w:szCs w:val="18"/>
        </w:rPr>
      </w:pPr>
      <w:r w:rsidRPr="008D7462">
        <w:rPr>
          <w:sz w:val="18"/>
          <w:szCs w:val="18"/>
        </w:rPr>
        <w:tab/>
        <w:t>write_window(win,buff);</w:t>
      </w:r>
    </w:p>
    <w:p w14:paraId="42142053" w14:textId="77777777" w:rsidR="00FE54C9" w:rsidRPr="008D7462" w:rsidRDefault="00FE54C9" w:rsidP="00557BEA">
      <w:pPr>
        <w:spacing w:after="0" w:line="240" w:lineRule="auto"/>
        <w:rPr>
          <w:sz w:val="18"/>
          <w:szCs w:val="18"/>
        </w:rPr>
      </w:pPr>
      <w:r w:rsidRPr="008D7462">
        <w:rPr>
          <w:sz w:val="18"/>
          <w:szCs w:val="18"/>
        </w:rPr>
        <w:tab/>
        <w:t>char * status;</w:t>
      </w:r>
    </w:p>
    <w:p w14:paraId="1928FB14" w14:textId="77777777" w:rsidR="00FE54C9" w:rsidRPr="008D7462" w:rsidRDefault="00FE54C9" w:rsidP="00557BEA">
      <w:pPr>
        <w:spacing w:after="0" w:line="240" w:lineRule="auto"/>
        <w:rPr>
          <w:sz w:val="18"/>
          <w:szCs w:val="18"/>
        </w:rPr>
      </w:pPr>
      <w:r w:rsidRPr="008D7462">
        <w:rPr>
          <w:sz w:val="18"/>
          <w:szCs w:val="18"/>
        </w:rPr>
        <w:tab/>
        <w:t>const char * name;</w:t>
      </w:r>
    </w:p>
    <w:p w14:paraId="5434E975" w14:textId="77777777" w:rsidR="00FE54C9" w:rsidRPr="008D7462" w:rsidRDefault="00FE54C9" w:rsidP="00557BEA">
      <w:pPr>
        <w:spacing w:after="0" w:line="240" w:lineRule="auto"/>
        <w:rPr>
          <w:sz w:val="18"/>
          <w:szCs w:val="18"/>
        </w:rPr>
      </w:pPr>
      <w:r w:rsidRPr="008D7462">
        <w:rPr>
          <w:sz w:val="18"/>
          <w:szCs w:val="18"/>
        </w:rPr>
        <w:tab/>
        <w:t>int handle, base, limit, size,  current_location;</w:t>
      </w:r>
    </w:p>
    <w:p w14:paraId="0CED1A61" w14:textId="77777777" w:rsidR="00FE54C9" w:rsidRPr="008D7462" w:rsidRDefault="00FE54C9" w:rsidP="00557BEA">
      <w:pPr>
        <w:spacing w:after="0" w:line="240" w:lineRule="auto"/>
        <w:rPr>
          <w:sz w:val="18"/>
          <w:szCs w:val="18"/>
        </w:rPr>
      </w:pPr>
      <w:r w:rsidRPr="008D7462">
        <w:rPr>
          <w:sz w:val="18"/>
          <w:szCs w:val="18"/>
        </w:rPr>
        <w:tab/>
        <w:t>int start;</w:t>
      </w:r>
    </w:p>
    <w:p w14:paraId="7F19ABCA" w14:textId="77777777" w:rsidR="00FE54C9" w:rsidRPr="008D7462" w:rsidRDefault="00FE54C9" w:rsidP="00557BEA">
      <w:pPr>
        <w:spacing w:after="0" w:line="240" w:lineRule="auto"/>
        <w:rPr>
          <w:sz w:val="18"/>
          <w:szCs w:val="18"/>
        </w:rPr>
      </w:pPr>
      <w:r w:rsidRPr="008D7462">
        <w:rPr>
          <w:sz w:val="18"/>
          <w:szCs w:val="18"/>
        </w:rPr>
        <w:tab/>
        <w:t>int status1;</w:t>
      </w:r>
    </w:p>
    <w:p w14:paraId="16E05933" w14:textId="77777777" w:rsidR="00FE54C9" w:rsidRPr="008D7462" w:rsidRDefault="00FE54C9" w:rsidP="00557BEA">
      <w:pPr>
        <w:spacing w:after="0" w:line="240" w:lineRule="auto"/>
        <w:rPr>
          <w:sz w:val="18"/>
          <w:szCs w:val="18"/>
        </w:rPr>
      </w:pPr>
      <w:r w:rsidRPr="008D7462">
        <w:rPr>
          <w:sz w:val="18"/>
          <w:szCs w:val="18"/>
        </w:rPr>
        <w:tab/>
        <w:t>while(temp){</w:t>
      </w:r>
    </w:p>
    <w:p w14:paraId="37CAB3E6" w14:textId="77777777" w:rsidR="00FE54C9" w:rsidRPr="008D7462" w:rsidRDefault="00FE54C9" w:rsidP="00557BEA">
      <w:pPr>
        <w:spacing w:after="0" w:line="240" w:lineRule="auto"/>
        <w:rPr>
          <w:sz w:val="18"/>
          <w:szCs w:val="18"/>
        </w:rPr>
      </w:pPr>
      <w:r w:rsidRPr="008D7462">
        <w:rPr>
          <w:sz w:val="18"/>
          <w:szCs w:val="18"/>
        </w:rPr>
        <w:lastRenderedPageBreak/>
        <w:tab/>
      </w:r>
      <w:r w:rsidRPr="008D7462">
        <w:rPr>
          <w:sz w:val="18"/>
          <w:szCs w:val="18"/>
        </w:rPr>
        <w:tab/>
        <w:t>start = temp-&gt;start;</w:t>
      </w:r>
    </w:p>
    <w:p w14:paraId="7664452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if(start == 1){</w:t>
      </w:r>
    </w:p>
    <w:p w14:paraId="7FBD2D99"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status1 = temp-&gt;status;</w:t>
      </w:r>
    </w:p>
    <w:p w14:paraId="178B375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if (status1){</w:t>
      </w:r>
    </w:p>
    <w:p w14:paraId="52D7396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status = "Used";</w:t>
      </w:r>
    </w:p>
    <w:p w14:paraId="25C2301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}else{</w:t>
      </w:r>
    </w:p>
    <w:p w14:paraId="25BB85A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status = "Free";</w:t>
      </w:r>
    </w:p>
    <w:p w14:paraId="2602F9FD"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t>
      </w:r>
    </w:p>
    <w:p w14:paraId="5B3D19B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name = temp-&gt;owner.c_str();</w:t>
      </w:r>
    </w:p>
    <w:p w14:paraId="5210E4F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handle = temp-&gt;handle;</w:t>
      </w:r>
    </w:p>
    <w:p w14:paraId="6D2C9CE3"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base = temp-&gt;base;</w:t>
      </w:r>
    </w:p>
    <w:p w14:paraId="638BA367"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limit = temp-&gt;limit;</w:t>
      </w:r>
    </w:p>
    <w:p w14:paraId="7F0898D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size = temp-&gt;size;</w:t>
      </w:r>
    </w:p>
    <w:p w14:paraId="07DC0B3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current_location = temp-&gt;current_location;</w:t>
      </w:r>
    </w:p>
    <w:p w14:paraId="1FA7A6F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sprintf(buff, "  %s\t\t%d\t\t%d\t%d\t%d\t%d\t%s \n",status, handle, base, limit, size, current_location, name);</w:t>
      </w:r>
    </w:p>
    <w:p w14:paraId="7DBDCF22"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write_window(win,buff);</w:t>
      </w:r>
    </w:p>
    <w:p w14:paraId="75C05764"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6EE583E6"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temp = temp-&gt;next;</w:t>
      </w:r>
    </w:p>
    <w:p w14:paraId="7601F009" w14:textId="77777777" w:rsidR="00FE54C9" w:rsidRPr="008D7462" w:rsidRDefault="00FE54C9" w:rsidP="00557BEA">
      <w:pPr>
        <w:spacing w:after="0" w:line="240" w:lineRule="auto"/>
        <w:rPr>
          <w:sz w:val="18"/>
          <w:szCs w:val="18"/>
        </w:rPr>
      </w:pPr>
      <w:r w:rsidRPr="008D7462">
        <w:rPr>
          <w:sz w:val="18"/>
          <w:szCs w:val="18"/>
        </w:rPr>
        <w:tab/>
        <w:t>}</w:t>
      </w:r>
    </w:p>
    <w:p w14:paraId="43626F3F" w14:textId="77777777" w:rsidR="00FE54C9" w:rsidRPr="008D7462" w:rsidRDefault="00FE54C9" w:rsidP="00557BEA">
      <w:pPr>
        <w:spacing w:after="0" w:line="240" w:lineRule="auto"/>
        <w:rPr>
          <w:sz w:val="18"/>
          <w:szCs w:val="18"/>
        </w:rPr>
      </w:pPr>
      <w:r w:rsidRPr="008D7462">
        <w:rPr>
          <w:sz w:val="18"/>
          <w:szCs w:val="18"/>
        </w:rPr>
        <w:tab/>
      </w:r>
    </w:p>
    <w:p w14:paraId="3252A5F8" w14:textId="77777777" w:rsidR="00FE54C9" w:rsidRPr="008D7462" w:rsidRDefault="00FE54C9" w:rsidP="00557BEA">
      <w:pPr>
        <w:spacing w:after="0" w:line="240" w:lineRule="auto"/>
        <w:rPr>
          <w:sz w:val="18"/>
          <w:szCs w:val="18"/>
        </w:rPr>
      </w:pPr>
      <w:r w:rsidRPr="008D7462">
        <w:rPr>
          <w:sz w:val="18"/>
          <w:szCs w:val="18"/>
        </w:rPr>
        <w:tab/>
        <w:t>sema_memory.up();</w:t>
      </w:r>
    </w:p>
    <w:p w14:paraId="27B5EC05" w14:textId="77777777" w:rsidR="00FE54C9" w:rsidRPr="008D7462" w:rsidRDefault="00FE54C9" w:rsidP="00557BEA">
      <w:pPr>
        <w:spacing w:after="0" w:line="240" w:lineRule="auto"/>
        <w:rPr>
          <w:sz w:val="18"/>
          <w:szCs w:val="18"/>
        </w:rPr>
      </w:pPr>
      <w:r w:rsidRPr="008D7462">
        <w:rPr>
          <w:sz w:val="18"/>
          <w:szCs w:val="18"/>
        </w:rPr>
        <w:t>}</w:t>
      </w:r>
    </w:p>
    <w:p w14:paraId="092C35E4" w14:textId="77777777" w:rsidR="00FE54C9" w:rsidRPr="008D7462" w:rsidRDefault="00FE54C9" w:rsidP="00557BEA">
      <w:pPr>
        <w:spacing w:after="0" w:line="240" w:lineRule="auto"/>
        <w:rPr>
          <w:sz w:val="18"/>
          <w:szCs w:val="18"/>
        </w:rPr>
      </w:pPr>
      <w:r w:rsidRPr="008D7462">
        <w:rPr>
          <w:sz w:val="18"/>
          <w:szCs w:val="18"/>
        </w:rPr>
        <w:t>int mem_mgr::Core_Dump( WINDOW * win){  // dumps entire contents of memory to the screen</w:t>
      </w:r>
    </w:p>
    <w:p w14:paraId="001C168B" w14:textId="77777777" w:rsidR="00FE54C9" w:rsidRPr="008D7462" w:rsidRDefault="00FE54C9" w:rsidP="00557BEA">
      <w:pPr>
        <w:spacing w:after="0" w:line="240" w:lineRule="auto"/>
        <w:rPr>
          <w:sz w:val="18"/>
          <w:szCs w:val="18"/>
        </w:rPr>
      </w:pPr>
      <w:r w:rsidRPr="008D7462">
        <w:rPr>
          <w:sz w:val="18"/>
          <w:szCs w:val="18"/>
        </w:rPr>
        <w:tab/>
        <w:t>sema_screen.down();</w:t>
      </w:r>
    </w:p>
    <w:p w14:paraId="50997423" w14:textId="77777777" w:rsidR="00FE54C9" w:rsidRPr="008D7462" w:rsidRDefault="00FE54C9" w:rsidP="00557BEA">
      <w:pPr>
        <w:spacing w:after="0" w:line="240" w:lineRule="auto"/>
        <w:rPr>
          <w:sz w:val="18"/>
          <w:szCs w:val="18"/>
        </w:rPr>
      </w:pPr>
      <w:r w:rsidRPr="008D7462">
        <w:rPr>
          <w:sz w:val="18"/>
          <w:szCs w:val="18"/>
        </w:rPr>
        <w:tab/>
        <w:t>wclear(win);</w:t>
      </w:r>
    </w:p>
    <w:p w14:paraId="2A0951E9" w14:textId="77777777" w:rsidR="00FE54C9" w:rsidRPr="008D7462" w:rsidRDefault="00FE54C9" w:rsidP="00557BEA">
      <w:pPr>
        <w:spacing w:after="0" w:line="240" w:lineRule="auto"/>
        <w:rPr>
          <w:sz w:val="18"/>
          <w:szCs w:val="18"/>
        </w:rPr>
      </w:pPr>
      <w:r w:rsidRPr="008D7462">
        <w:rPr>
          <w:sz w:val="18"/>
          <w:szCs w:val="18"/>
        </w:rPr>
        <w:tab/>
        <w:t>sema_screen.up();</w:t>
      </w:r>
    </w:p>
    <w:p w14:paraId="42982EC9" w14:textId="77777777" w:rsidR="00FE54C9" w:rsidRPr="008D7462" w:rsidRDefault="00FE54C9" w:rsidP="00557BEA">
      <w:pPr>
        <w:spacing w:after="0" w:line="240" w:lineRule="auto"/>
        <w:rPr>
          <w:sz w:val="18"/>
          <w:szCs w:val="18"/>
        </w:rPr>
      </w:pPr>
      <w:r w:rsidRPr="008D7462">
        <w:rPr>
          <w:sz w:val="18"/>
          <w:szCs w:val="18"/>
        </w:rPr>
        <w:tab/>
      </w:r>
    </w:p>
    <w:p w14:paraId="6347B85F" w14:textId="77777777" w:rsidR="00FE54C9" w:rsidRPr="008D7462" w:rsidRDefault="00FE54C9" w:rsidP="00557BEA">
      <w:pPr>
        <w:spacing w:after="0" w:line="240" w:lineRule="auto"/>
        <w:rPr>
          <w:sz w:val="18"/>
          <w:szCs w:val="18"/>
        </w:rPr>
      </w:pPr>
      <w:r w:rsidRPr="008D7462">
        <w:rPr>
          <w:sz w:val="18"/>
          <w:szCs w:val="18"/>
        </w:rPr>
        <w:tab/>
        <w:t>sema_memory.down();</w:t>
      </w:r>
    </w:p>
    <w:p w14:paraId="51790F2B" w14:textId="77777777" w:rsidR="00FE54C9" w:rsidRPr="008D7462" w:rsidRDefault="00FE54C9" w:rsidP="00557BEA">
      <w:pPr>
        <w:spacing w:after="0" w:line="240" w:lineRule="auto"/>
        <w:rPr>
          <w:sz w:val="18"/>
          <w:szCs w:val="18"/>
        </w:rPr>
      </w:pPr>
      <w:r w:rsidRPr="008D7462">
        <w:rPr>
          <w:sz w:val="18"/>
          <w:szCs w:val="18"/>
        </w:rPr>
        <w:tab/>
        <w:t>char buff[256];</w:t>
      </w:r>
    </w:p>
    <w:p w14:paraId="2C47CBB9" w14:textId="77777777" w:rsidR="00FE54C9" w:rsidRPr="008D7462" w:rsidRDefault="00FE54C9" w:rsidP="00557BEA">
      <w:pPr>
        <w:spacing w:after="0" w:line="240" w:lineRule="auto"/>
        <w:rPr>
          <w:sz w:val="18"/>
          <w:szCs w:val="18"/>
        </w:rPr>
      </w:pPr>
      <w:r w:rsidRPr="008D7462">
        <w:rPr>
          <w:sz w:val="18"/>
          <w:szCs w:val="18"/>
        </w:rPr>
        <w:tab/>
        <w:t>int count = 0;</w:t>
      </w:r>
    </w:p>
    <w:p w14:paraId="595F4FA6" w14:textId="77777777" w:rsidR="00FE54C9" w:rsidRPr="008D7462" w:rsidRDefault="00FE54C9" w:rsidP="00557BEA">
      <w:pPr>
        <w:spacing w:after="0" w:line="240" w:lineRule="auto"/>
        <w:rPr>
          <w:sz w:val="18"/>
          <w:szCs w:val="18"/>
        </w:rPr>
      </w:pPr>
      <w:r w:rsidRPr="008D7462">
        <w:rPr>
          <w:sz w:val="18"/>
          <w:szCs w:val="18"/>
        </w:rPr>
        <w:tab/>
        <w:t>write_window(win, "\n -----------Memory core dump---------- \n");</w:t>
      </w:r>
    </w:p>
    <w:p w14:paraId="387F6C2C" w14:textId="77777777" w:rsidR="00FE54C9" w:rsidRPr="008D7462" w:rsidRDefault="00FE54C9" w:rsidP="00557BEA">
      <w:pPr>
        <w:spacing w:after="0" w:line="240" w:lineRule="auto"/>
        <w:rPr>
          <w:sz w:val="18"/>
          <w:szCs w:val="18"/>
        </w:rPr>
      </w:pPr>
      <w:r w:rsidRPr="008D7462">
        <w:rPr>
          <w:sz w:val="18"/>
          <w:szCs w:val="18"/>
        </w:rPr>
        <w:tab/>
        <w:t>for (int i = 0; i &lt; 16; i++){</w:t>
      </w:r>
    </w:p>
    <w:p w14:paraId="0B6597CC"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for (int j = 1; j &lt; 65; j++){</w:t>
      </w:r>
    </w:p>
    <w:p w14:paraId="537D2F58"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buff[j] = Mem_Core[count];</w:t>
      </w:r>
    </w:p>
    <w:p w14:paraId="048E32B1"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r>
      <w:r w:rsidRPr="008D7462">
        <w:rPr>
          <w:sz w:val="18"/>
          <w:szCs w:val="18"/>
        </w:rPr>
        <w:tab/>
        <w:t>count++;</w:t>
      </w:r>
    </w:p>
    <w:p w14:paraId="5E3B5D1B"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t>
      </w:r>
    </w:p>
    <w:p w14:paraId="266FC67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buff[0] = ' ';</w:t>
      </w:r>
    </w:p>
    <w:p w14:paraId="291DFEDA"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buff[65] = '\n';</w:t>
      </w:r>
    </w:p>
    <w:p w14:paraId="7EC6C470" w14:textId="77777777" w:rsidR="00FE54C9" w:rsidRPr="008D7462" w:rsidRDefault="00FE54C9" w:rsidP="00557BEA">
      <w:pPr>
        <w:spacing w:after="0" w:line="240" w:lineRule="auto"/>
        <w:rPr>
          <w:sz w:val="18"/>
          <w:szCs w:val="18"/>
        </w:rPr>
      </w:pPr>
      <w:r w:rsidRPr="008D7462">
        <w:rPr>
          <w:sz w:val="18"/>
          <w:szCs w:val="18"/>
        </w:rPr>
        <w:tab/>
      </w:r>
      <w:r w:rsidRPr="008D7462">
        <w:rPr>
          <w:sz w:val="18"/>
          <w:szCs w:val="18"/>
        </w:rPr>
        <w:tab/>
        <w:t>write_window(win, buff);</w:t>
      </w:r>
    </w:p>
    <w:p w14:paraId="2A6AF553" w14:textId="77777777" w:rsidR="00FE54C9" w:rsidRPr="008D7462" w:rsidRDefault="00FE54C9" w:rsidP="00557BEA">
      <w:pPr>
        <w:spacing w:after="0" w:line="240" w:lineRule="auto"/>
        <w:rPr>
          <w:sz w:val="18"/>
          <w:szCs w:val="18"/>
        </w:rPr>
      </w:pPr>
      <w:r w:rsidRPr="008D7462">
        <w:rPr>
          <w:sz w:val="18"/>
          <w:szCs w:val="18"/>
        </w:rPr>
        <w:tab/>
        <w:t>}</w:t>
      </w:r>
    </w:p>
    <w:p w14:paraId="645235B6" w14:textId="77777777" w:rsidR="00FE54C9" w:rsidRPr="008D7462" w:rsidRDefault="00FE54C9" w:rsidP="00557BEA">
      <w:pPr>
        <w:spacing w:after="0" w:line="240" w:lineRule="auto"/>
        <w:rPr>
          <w:sz w:val="18"/>
          <w:szCs w:val="18"/>
        </w:rPr>
      </w:pPr>
      <w:r w:rsidRPr="008D7462">
        <w:rPr>
          <w:sz w:val="18"/>
          <w:szCs w:val="18"/>
        </w:rPr>
        <w:tab/>
        <w:t>sema_memory.up();</w:t>
      </w:r>
    </w:p>
    <w:p w14:paraId="3649CFD8" w14:textId="40E368AD" w:rsidR="00FE54C9" w:rsidRPr="008D7462" w:rsidRDefault="00FE54C9" w:rsidP="00557BEA">
      <w:pPr>
        <w:spacing w:after="0" w:line="240" w:lineRule="auto"/>
        <w:rPr>
          <w:sz w:val="18"/>
          <w:szCs w:val="18"/>
        </w:rPr>
      </w:pPr>
      <w:r w:rsidRPr="008D7462">
        <w:rPr>
          <w:sz w:val="18"/>
          <w:szCs w:val="18"/>
        </w:rPr>
        <w:t>}</w:t>
      </w:r>
      <w:r w:rsidRPr="008D7462">
        <w:rPr>
          <w:sz w:val="18"/>
          <w:szCs w:val="18"/>
        </w:rPr>
        <w:cr/>
      </w:r>
    </w:p>
    <w:p w14:paraId="77CFB751" w14:textId="77777777" w:rsidR="00782DFD" w:rsidRPr="008D7462" w:rsidRDefault="00782DFD" w:rsidP="00557BEA">
      <w:pPr>
        <w:pStyle w:val="Heading3"/>
        <w:spacing w:before="0" w:line="240" w:lineRule="auto"/>
        <w:rPr>
          <w:sz w:val="18"/>
          <w:szCs w:val="18"/>
        </w:rPr>
      </w:pPr>
      <w:bookmarkStart w:id="18" w:name="_Toc5658259"/>
      <w:r w:rsidRPr="008D7462">
        <w:rPr>
          <w:sz w:val="18"/>
          <w:szCs w:val="18"/>
        </w:rPr>
        <w:lastRenderedPageBreak/>
        <w:t>UFS.h</w:t>
      </w:r>
    </w:p>
    <w:p w14:paraId="02545D45" w14:textId="77777777" w:rsidR="00982B15" w:rsidRPr="00982B15" w:rsidRDefault="00982B15" w:rsidP="00557BEA">
      <w:pPr>
        <w:pStyle w:val="Heading3"/>
        <w:spacing w:before="0" w:line="240" w:lineRule="auto"/>
        <w:rPr>
          <w:sz w:val="18"/>
          <w:szCs w:val="18"/>
        </w:rPr>
      </w:pPr>
      <w:r w:rsidRPr="00982B15">
        <w:rPr>
          <w:sz w:val="18"/>
          <w:szCs w:val="18"/>
        </w:rPr>
        <w:t>/*==================================================================================|</w:t>
      </w:r>
    </w:p>
    <w:p w14:paraId="798AD0B1" w14:textId="77777777" w:rsidR="00982B15" w:rsidRPr="00982B15" w:rsidRDefault="00982B15" w:rsidP="00557BEA">
      <w:pPr>
        <w:pStyle w:val="Heading3"/>
        <w:spacing w:before="0" w:line="240" w:lineRule="auto"/>
        <w:rPr>
          <w:sz w:val="18"/>
          <w:szCs w:val="18"/>
        </w:rPr>
      </w:pPr>
      <w:r w:rsidRPr="00982B15">
        <w:rPr>
          <w:sz w:val="18"/>
          <w:szCs w:val="18"/>
        </w:rPr>
        <w:t>|    Assignment:</w:t>
      </w:r>
      <w:r w:rsidRPr="00982B15">
        <w:rPr>
          <w:sz w:val="18"/>
          <w:szCs w:val="18"/>
        </w:rPr>
        <w:tab/>
        <w:t>Ultima 2.0 Phase 4</w:t>
      </w:r>
    </w:p>
    <w:p w14:paraId="5D751215" w14:textId="77777777" w:rsidR="00982B15" w:rsidRPr="00982B15" w:rsidRDefault="00982B15" w:rsidP="00557BEA">
      <w:pPr>
        <w:pStyle w:val="Heading3"/>
        <w:spacing w:before="0" w:line="240" w:lineRule="auto"/>
        <w:rPr>
          <w:sz w:val="18"/>
          <w:szCs w:val="18"/>
        </w:rPr>
      </w:pPr>
      <w:r w:rsidRPr="00982B15">
        <w:rPr>
          <w:sz w:val="18"/>
          <w:szCs w:val="18"/>
        </w:rPr>
        <w:t>|     File Name:</w:t>
      </w:r>
      <w:r w:rsidRPr="00982B15">
        <w:rPr>
          <w:sz w:val="18"/>
          <w:szCs w:val="18"/>
        </w:rPr>
        <w:tab/>
        <w:t>ufs.h</w:t>
      </w:r>
    </w:p>
    <w:p w14:paraId="6F43A33E" w14:textId="77777777" w:rsidR="00982B15" w:rsidRPr="00982B15" w:rsidRDefault="00982B15" w:rsidP="00557BEA">
      <w:pPr>
        <w:pStyle w:val="Heading3"/>
        <w:spacing w:before="0" w:line="240" w:lineRule="auto"/>
        <w:rPr>
          <w:sz w:val="18"/>
          <w:szCs w:val="18"/>
        </w:rPr>
      </w:pPr>
      <w:r w:rsidRPr="00982B15">
        <w:rPr>
          <w:sz w:val="18"/>
          <w:szCs w:val="18"/>
        </w:rPr>
        <w:t xml:space="preserve">|  Dependencies: </w:t>
      </w:r>
      <w:r w:rsidRPr="00982B15">
        <w:rPr>
          <w:sz w:val="18"/>
          <w:szCs w:val="18"/>
        </w:rPr>
        <w:tab/>
      </w:r>
    </w:p>
    <w:p w14:paraId="10DA65C8" w14:textId="77777777" w:rsidR="00982B15" w:rsidRPr="00982B15" w:rsidRDefault="00982B15" w:rsidP="00557BEA">
      <w:pPr>
        <w:pStyle w:val="Heading3"/>
        <w:spacing w:before="0" w:line="240" w:lineRule="auto"/>
        <w:rPr>
          <w:sz w:val="18"/>
          <w:szCs w:val="18"/>
        </w:rPr>
      </w:pPr>
      <w:r w:rsidRPr="00982B15">
        <w:rPr>
          <w:sz w:val="18"/>
          <w:szCs w:val="18"/>
        </w:rPr>
        <w:t xml:space="preserve">|       Authors: </w:t>
      </w:r>
      <w:r w:rsidRPr="00982B15">
        <w:rPr>
          <w:sz w:val="18"/>
          <w:szCs w:val="18"/>
        </w:rPr>
        <w:tab/>
        <w:t>Drake Wood, James Giegerich</w:t>
      </w:r>
    </w:p>
    <w:p w14:paraId="257F5EA2" w14:textId="77777777" w:rsidR="00982B15" w:rsidRPr="00982B15" w:rsidRDefault="00982B15" w:rsidP="00557BEA">
      <w:pPr>
        <w:pStyle w:val="Heading3"/>
        <w:spacing w:before="0" w:line="240" w:lineRule="auto"/>
        <w:rPr>
          <w:sz w:val="18"/>
          <w:szCs w:val="18"/>
        </w:rPr>
      </w:pPr>
      <w:r w:rsidRPr="00982B15">
        <w:rPr>
          <w:sz w:val="18"/>
          <w:szCs w:val="18"/>
        </w:rPr>
        <w:t xml:space="preserve">|      Language: </w:t>
      </w:r>
      <w:r w:rsidRPr="00982B15">
        <w:rPr>
          <w:sz w:val="18"/>
          <w:szCs w:val="18"/>
        </w:rPr>
        <w:tab/>
        <w:t>C++</w:t>
      </w:r>
    </w:p>
    <w:p w14:paraId="225E3070" w14:textId="77777777" w:rsidR="00982B15" w:rsidRPr="00982B15" w:rsidRDefault="00982B15" w:rsidP="00557BEA">
      <w:pPr>
        <w:pStyle w:val="Heading3"/>
        <w:spacing w:before="0" w:line="240" w:lineRule="auto"/>
        <w:rPr>
          <w:sz w:val="18"/>
          <w:szCs w:val="18"/>
        </w:rPr>
      </w:pPr>
      <w:r w:rsidRPr="00982B15">
        <w:rPr>
          <w:sz w:val="18"/>
          <w:szCs w:val="18"/>
        </w:rPr>
        <w:t xml:space="preserve">|      Compiler: </w:t>
      </w:r>
      <w:r w:rsidRPr="00982B15">
        <w:rPr>
          <w:sz w:val="18"/>
          <w:szCs w:val="18"/>
        </w:rPr>
        <w:tab/>
        <w:t>G++</w:t>
      </w:r>
    </w:p>
    <w:p w14:paraId="12750C63" w14:textId="77777777" w:rsidR="00982B15" w:rsidRPr="00982B15" w:rsidRDefault="00982B15" w:rsidP="00557BEA">
      <w:pPr>
        <w:pStyle w:val="Heading3"/>
        <w:spacing w:before="0" w:line="240" w:lineRule="auto"/>
        <w:rPr>
          <w:sz w:val="18"/>
          <w:szCs w:val="18"/>
        </w:rPr>
      </w:pPr>
      <w:r w:rsidRPr="00982B15">
        <w:rPr>
          <w:sz w:val="18"/>
          <w:szCs w:val="18"/>
        </w:rPr>
        <w:t xml:space="preserve">|         Class: </w:t>
      </w:r>
      <w:r w:rsidRPr="00982B15">
        <w:rPr>
          <w:sz w:val="18"/>
          <w:szCs w:val="18"/>
        </w:rPr>
        <w:tab/>
        <w:t>C435 - Operating Systems</w:t>
      </w:r>
    </w:p>
    <w:p w14:paraId="2F68E152" w14:textId="77777777" w:rsidR="00982B15" w:rsidRPr="00982B15" w:rsidRDefault="00982B15" w:rsidP="00557BEA">
      <w:pPr>
        <w:pStyle w:val="Heading3"/>
        <w:spacing w:before="0" w:line="240" w:lineRule="auto"/>
        <w:rPr>
          <w:sz w:val="18"/>
          <w:szCs w:val="18"/>
        </w:rPr>
      </w:pPr>
      <w:r w:rsidRPr="00982B15">
        <w:rPr>
          <w:sz w:val="18"/>
          <w:szCs w:val="18"/>
        </w:rPr>
        <w:t xml:space="preserve">|    Instructor: </w:t>
      </w:r>
      <w:r w:rsidRPr="00982B15">
        <w:rPr>
          <w:sz w:val="18"/>
          <w:szCs w:val="18"/>
        </w:rPr>
        <w:tab/>
        <w:t>Dr. Hakimzadeh</w:t>
      </w:r>
    </w:p>
    <w:p w14:paraId="6598D8D5" w14:textId="77777777" w:rsidR="00982B15" w:rsidRPr="00982B15" w:rsidRDefault="00982B15" w:rsidP="00557BEA">
      <w:pPr>
        <w:pStyle w:val="Heading3"/>
        <w:spacing w:before="0" w:line="240" w:lineRule="auto"/>
        <w:rPr>
          <w:sz w:val="18"/>
          <w:szCs w:val="18"/>
        </w:rPr>
      </w:pPr>
      <w:r w:rsidRPr="00982B15">
        <w:rPr>
          <w:sz w:val="18"/>
          <w:szCs w:val="18"/>
        </w:rPr>
        <w:t xml:space="preserve">|  Date Created: </w:t>
      </w:r>
      <w:r w:rsidRPr="00982B15">
        <w:rPr>
          <w:sz w:val="18"/>
          <w:szCs w:val="18"/>
        </w:rPr>
        <w:tab/>
        <w:t>4/12/2019</w:t>
      </w:r>
    </w:p>
    <w:p w14:paraId="33C35F9C" w14:textId="77777777" w:rsidR="00982B15" w:rsidRPr="00982B15" w:rsidRDefault="00982B15" w:rsidP="00557BEA">
      <w:pPr>
        <w:pStyle w:val="Heading3"/>
        <w:spacing w:before="0" w:line="240" w:lineRule="auto"/>
        <w:rPr>
          <w:sz w:val="18"/>
          <w:szCs w:val="18"/>
        </w:rPr>
      </w:pPr>
      <w:r w:rsidRPr="00982B15">
        <w:rPr>
          <w:sz w:val="18"/>
          <w:szCs w:val="18"/>
        </w:rPr>
        <w:t>|  Last Updated:</w:t>
      </w:r>
      <w:r w:rsidRPr="00982B15">
        <w:rPr>
          <w:sz w:val="18"/>
          <w:szCs w:val="18"/>
        </w:rPr>
        <w:tab/>
        <w:t>4/22/2019</w:t>
      </w:r>
    </w:p>
    <w:p w14:paraId="6937C3A7" w14:textId="77777777" w:rsidR="00982B15" w:rsidRPr="00982B15" w:rsidRDefault="00982B15" w:rsidP="00557BEA">
      <w:pPr>
        <w:pStyle w:val="Heading3"/>
        <w:spacing w:before="0" w:line="240" w:lineRule="auto"/>
        <w:rPr>
          <w:sz w:val="18"/>
          <w:szCs w:val="18"/>
        </w:rPr>
      </w:pPr>
      <w:r w:rsidRPr="00982B15">
        <w:rPr>
          <w:sz w:val="18"/>
          <w:szCs w:val="18"/>
        </w:rPr>
        <w:t xml:space="preserve">|      Due Date: </w:t>
      </w:r>
      <w:r w:rsidRPr="00982B15">
        <w:rPr>
          <w:sz w:val="18"/>
          <w:szCs w:val="18"/>
        </w:rPr>
        <w:tab/>
        <w:t>4/22/2019</w:t>
      </w:r>
    </w:p>
    <w:p w14:paraId="1B59D1A9" w14:textId="77777777" w:rsidR="00982B15" w:rsidRPr="00982B15" w:rsidRDefault="00982B15" w:rsidP="00557BEA">
      <w:pPr>
        <w:pStyle w:val="Heading3"/>
        <w:spacing w:before="0" w:line="240" w:lineRule="auto"/>
        <w:rPr>
          <w:sz w:val="18"/>
          <w:szCs w:val="18"/>
        </w:rPr>
      </w:pPr>
      <w:r w:rsidRPr="00982B15">
        <w:rPr>
          <w:sz w:val="18"/>
          <w:szCs w:val="18"/>
        </w:rPr>
        <w:t>|==================================================================================|</w:t>
      </w:r>
    </w:p>
    <w:p w14:paraId="5FCCFAC3" w14:textId="77777777" w:rsidR="00982B15" w:rsidRPr="00982B15" w:rsidRDefault="00982B15" w:rsidP="00557BEA">
      <w:pPr>
        <w:pStyle w:val="Heading3"/>
        <w:spacing w:before="0" w:line="240" w:lineRule="auto"/>
        <w:rPr>
          <w:sz w:val="18"/>
          <w:szCs w:val="18"/>
        </w:rPr>
      </w:pPr>
      <w:r w:rsidRPr="00982B15">
        <w:rPr>
          <w:sz w:val="18"/>
          <w:szCs w:val="18"/>
        </w:rPr>
        <w:t>|  Description: This is the header file which defines the class ufs.</w:t>
      </w:r>
    </w:p>
    <w:p w14:paraId="55BCF7C9" w14:textId="77777777" w:rsidR="00982B15" w:rsidRPr="00982B15" w:rsidRDefault="00982B15" w:rsidP="00557BEA">
      <w:pPr>
        <w:pStyle w:val="Heading3"/>
        <w:spacing w:before="0" w:line="240" w:lineRule="auto"/>
        <w:rPr>
          <w:sz w:val="18"/>
          <w:szCs w:val="18"/>
        </w:rPr>
      </w:pPr>
      <w:r w:rsidRPr="00982B15">
        <w:rPr>
          <w:sz w:val="18"/>
          <w:szCs w:val="18"/>
        </w:rPr>
        <w:t>*==================================================================================*/</w:t>
      </w:r>
    </w:p>
    <w:p w14:paraId="4D7AB7E7" w14:textId="77777777" w:rsidR="00982B15" w:rsidRPr="00982B15" w:rsidRDefault="00982B15" w:rsidP="00557BEA">
      <w:pPr>
        <w:pStyle w:val="Heading3"/>
        <w:spacing w:before="0" w:line="240" w:lineRule="auto"/>
        <w:rPr>
          <w:sz w:val="18"/>
          <w:szCs w:val="18"/>
        </w:rPr>
      </w:pPr>
    </w:p>
    <w:p w14:paraId="77EE099B" w14:textId="77777777" w:rsidR="00982B15" w:rsidRPr="00982B15" w:rsidRDefault="00982B15" w:rsidP="00557BEA">
      <w:pPr>
        <w:pStyle w:val="Heading3"/>
        <w:spacing w:before="0" w:line="240" w:lineRule="auto"/>
        <w:rPr>
          <w:sz w:val="18"/>
          <w:szCs w:val="18"/>
        </w:rPr>
      </w:pPr>
      <w:r w:rsidRPr="00982B15">
        <w:rPr>
          <w:sz w:val="18"/>
          <w:szCs w:val="18"/>
        </w:rPr>
        <w:t>#ifndef UFS_H</w:t>
      </w:r>
    </w:p>
    <w:p w14:paraId="01F386B5" w14:textId="77777777" w:rsidR="00982B15" w:rsidRPr="00982B15" w:rsidRDefault="00982B15" w:rsidP="00557BEA">
      <w:pPr>
        <w:pStyle w:val="Heading3"/>
        <w:spacing w:before="0" w:line="240" w:lineRule="auto"/>
        <w:rPr>
          <w:sz w:val="18"/>
          <w:szCs w:val="18"/>
        </w:rPr>
      </w:pPr>
      <w:r w:rsidRPr="00982B15">
        <w:rPr>
          <w:sz w:val="18"/>
          <w:szCs w:val="18"/>
        </w:rPr>
        <w:t>#define UFS_H</w:t>
      </w:r>
    </w:p>
    <w:p w14:paraId="768389EB" w14:textId="77777777" w:rsidR="00982B15" w:rsidRPr="00982B15" w:rsidRDefault="00982B15" w:rsidP="00557BEA">
      <w:pPr>
        <w:pStyle w:val="Heading3"/>
        <w:spacing w:before="0" w:line="240" w:lineRule="auto"/>
        <w:rPr>
          <w:sz w:val="18"/>
          <w:szCs w:val="18"/>
        </w:rPr>
      </w:pPr>
    </w:p>
    <w:p w14:paraId="2F4EF71B" w14:textId="77777777" w:rsidR="00982B15" w:rsidRPr="00982B15" w:rsidRDefault="00982B15" w:rsidP="00557BEA">
      <w:pPr>
        <w:pStyle w:val="Heading3"/>
        <w:spacing w:before="0" w:line="240" w:lineRule="auto"/>
        <w:rPr>
          <w:sz w:val="18"/>
          <w:szCs w:val="18"/>
        </w:rPr>
      </w:pPr>
      <w:r w:rsidRPr="00982B15">
        <w:rPr>
          <w:sz w:val="18"/>
          <w:szCs w:val="18"/>
        </w:rPr>
        <w:t>#include &lt;iostream&gt;</w:t>
      </w:r>
    </w:p>
    <w:p w14:paraId="036AA599" w14:textId="77777777" w:rsidR="00982B15" w:rsidRPr="00982B15" w:rsidRDefault="00982B15" w:rsidP="00557BEA">
      <w:pPr>
        <w:pStyle w:val="Heading3"/>
        <w:spacing w:before="0" w:line="240" w:lineRule="auto"/>
        <w:rPr>
          <w:sz w:val="18"/>
          <w:szCs w:val="18"/>
        </w:rPr>
      </w:pPr>
      <w:r w:rsidRPr="00982B15">
        <w:rPr>
          <w:sz w:val="18"/>
          <w:szCs w:val="18"/>
        </w:rPr>
        <w:t>#include &lt;string.h&gt;</w:t>
      </w:r>
    </w:p>
    <w:p w14:paraId="2D5F8971" w14:textId="77777777" w:rsidR="00982B15" w:rsidRPr="00982B15" w:rsidRDefault="00982B15" w:rsidP="00557BEA">
      <w:pPr>
        <w:pStyle w:val="Heading3"/>
        <w:spacing w:before="0" w:line="240" w:lineRule="auto"/>
        <w:rPr>
          <w:sz w:val="18"/>
          <w:szCs w:val="18"/>
        </w:rPr>
      </w:pPr>
      <w:r w:rsidRPr="00982B15">
        <w:rPr>
          <w:sz w:val="18"/>
          <w:szCs w:val="18"/>
        </w:rPr>
        <w:t>#include &lt;fstream&gt;</w:t>
      </w:r>
    </w:p>
    <w:p w14:paraId="452889FE" w14:textId="77777777" w:rsidR="00982B15" w:rsidRPr="00982B15" w:rsidRDefault="00982B15" w:rsidP="00557BEA">
      <w:pPr>
        <w:pStyle w:val="Heading3"/>
        <w:spacing w:before="0" w:line="240" w:lineRule="auto"/>
        <w:rPr>
          <w:sz w:val="18"/>
          <w:szCs w:val="18"/>
        </w:rPr>
      </w:pPr>
      <w:r w:rsidRPr="00982B15">
        <w:rPr>
          <w:sz w:val="18"/>
          <w:szCs w:val="18"/>
        </w:rPr>
        <w:t>#include "window.h"</w:t>
      </w:r>
    </w:p>
    <w:p w14:paraId="3F42BC3A" w14:textId="77777777" w:rsidR="00982B15" w:rsidRPr="00982B15" w:rsidRDefault="00982B15" w:rsidP="00557BEA">
      <w:pPr>
        <w:pStyle w:val="Heading3"/>
        <w:spacing w:before="0" w:line="240" w:lineRule="auto"/>
        <w:rPr>
          <w:sz w:val="18"/>
          <w:szCs w:val="18"/>
        </w:rPr>
      </w:pPr>
    </w:p>
    <w:p w14:paraId="7E3BC692" w14:textId="77777777" w:rsidR="00982B15" w:rsidRPr="00982B15" w:rsidRDefault="00982B15" w:rsidP="00557BEA">
      <w:pPr>
        <w:pStyle w:val="Heading3"/>
        <w:spacing w:before="0" w:line="240" w:lineRule="auto"/>
        <w:rPr>
          <w:sz w:val="18"/>
          <w:szCs w:val="18"/>
        </w:rPr>
      </w:pPr>
      <w:r w:rsidRPr="00982B15">
        <w:rPr>
          <w:sz w:val="18"/>
          <w:szCs w:val="18"/>
        </w:rPr>
        <w:t>using namespace std;</w:t>
      </w:r>
    </w:p>
    <w:p w14:paraId="563DD682" w14:textId="77777777" w:rsidR="00982B15" w:rsidRPr="00982B15" w:rsidRDefault="00982B15" w:rsidP="00557BEA">
      <w:pPr>
        <w:pStyle w:val="Heading3"/>
        <w:spacing w:before="0" w:line="240" w:lineRule="auto"/>
        <w:rPr>
          <w:sz w:val="18"/>
          <w:szCs w:val="18"/>
        </w:rPr>
      </w:pPr>
      <w:r w:rsidRPr="00982B15">
        <w:rPr>
          <w:sz w:val="18"/>
          <w:szCs w:val="18"/>
        </w:rPr>
        <w:t>class ufs{</w:t>
      </w:r>
    </w:p>
    <w:p w14:paraId="1D5B22A7" w14:textId="77777777" w:rsidR="00982B15" w:rsidRPr="00982B15" w:rsidRDefault="00982B15" w:rsidP="00557BEA">
      <w:pPr>
        <w:pStyle w:val="Heading3"/>
        <w:spacing w:before="0" w:line="240" w:lineRule="auto"/>
        <w:rPr>
          <w:sz w:val="18"/>
          <w:szCs w:val="18"/>
        </w:rPr>
      </w:pPr>
      <w:r w:rsidRPr="00982B15">
        <w:rPr>
          <w:sz w:val="18"/>
          <w:szCs w:val="18"/>
        </w:rPr>
        <w:tab/>
      </w:r>
    </w:p>
    <w:p w14:paraId="4C4D29F3" w14:textId="77777777" w:rsidR="00982B15" w:rsidRPr="00982B15" w:rsidRDefault="00982B15" w:rsidP="00557BEA">
      <w:pPr>
        <w:pStyle w:val="Heading3"/>
        <w:spacing w:before="0" w:line="240" w:lineRule="auto"/>
        <w:rPr>
          <w:sz w:val="18"/>
          <w:szCs w:val="18"/>
        </w:rPr>
      </w:pPr>
      <w:r w:rsidRPr="00982B15">
        <w:rPr>
          <w:sz w:val="18"/>
          <w:szCs w:val="18"/>
        </w:rPr>
        <w:tab/>
        <w:t>struct i_node{</w:t>
      </w:r>
    </w:p>
    <w:p w14:paraId="474F1B7B"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char filename[8] = "NULL";</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//filenames can be up to 8 chars long. (including the null byte)</w:t>
      </w:r>
    </w:p>
    <w:p w14:paraId="40DE0D1C"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int owner_task_id;</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//owners task_id (this should be user-id but for now we can use task id)</w:t>
      </w:r>
    </w:p>
    <w:p w14:paraId="21A9B354"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int starting_block;</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starting block where the file is written.</w:t>
      </w:r>
    </w:p>
    <w:p w14:paraId="06517449"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int size;</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//file size indicates the actual file size not the number of blocks used by this file</w:t>
      </w:r>
    </w:p>
    <w:p w14:paraId="7DE6D508"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int permission[4] = { 1, 1, 0, 0};</w:t>
      </w:r>
      <w:r w:rsidRPr="00982B15">
        <w:rPr>
          <w:sz w:val="18"/>
          <w:szCs w:val="18"/>
        </w:rPr>
        <w:tab/>
      </w:r>
      <w:r w:rsidRPr="00982B15">
        <w:rPr>
          <w:sz w:val="18"/>
          <w:szCs w:val="18"/>
        </w:rPr>
        <w:tab/>
      </w:r>
      <w:r w:rsidRPr="00982B15">
        <w:rPr>
          <w:sz w:val="18"/>
          <w:szCs w:val="18"/>
        </w:rPr>
        <w:tab/>
      </w:r>
      <w:r w:rsidRPr="00982B15">
        <w:rPr>
          <w:sz w:val="18"/>
          <w:szCs w:val="18"/>
        </w:rPr>
        <w:tab/>
        <w:t>//rwrw(owner, others) feel free to implement this as a bit pattern</w:t>
      </w:r>
    </w:p>
    <w:p w14:paraId="1B877CCF"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unsigned int blocks[4] = { 0, 0, 0, 0 };</w:t>
      </w:r>
      <w:r w:rsidRPr="00982B15">
        <w:rPr>
          <w:sz w:val="18"/>
          <w:szCs w:val="18"/>
        </w:rPr>
        <w:tab/>
      </w:r>
      <w:r w:rsidRPr="00982B15">
        <w:rPr>
          <w:sz w:val="18"/>
          <w:szCs w:val="18"/>
        </w:rPr>
        <w:tab/>
        <w:t xml:space="preserve">//array of integers (block #) belonging to this file (max file size = 4x128 bytes) </w:t>
      </w:r>
    </w:p>
    <w:p w14:paraId="37CBD011"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xml:space="preserve">//you may also try to use a bitmap to represent the used blocks, for example a 16 bit </w:t>
      </w:r>
    </w:p>
    <w:p w14:paraId="20F9DEDD"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//representation showing which blocks are used by  which i node</w:t>
      </w:r>
    </w:p>
    <w:p w14:paraId="2CE79117"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file 1 1111 0000 0000 0000</w:t>
      </w:r>
    </w:p>
    <w:p w14:paraId="4AB5D9CD"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file 3 0000 1110 0000 0000</w:t>
      </w:r>
    </w:p>
    <w:p w14:paraId="3D715B06"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xml:space="preserve">// to figure out which blocks are still available or we can OR | the bitmaps, all the zeroes </w:t>
      </w:r>
    </w:p>
    <w:p w14:paraId="40BDCEF2"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are open blocks</w:t>
      </w:r>
    </w:p>
    <w:p w14:paraId="4CB8E49E"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free blocks: 1111 1110 0001 0000</w:t>
      </w:r>
    </w:p>
    <w:p w14:paraId="6C275EE8"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alternatively we can use a mechanism similar to our memory management (linked list)</w:t>
      </w:r>
    </w:p>
    <w:p w14:paraId="3D70DE7F"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int currentlocation;</w:t>
      </w:r>
    </w:p>
    <w:p w14:paraId="2E147D7D" w14:textId="77777777" w:rsidR="00982B15" w:rsidRPr="00982B15" w:rsidRDefault="00982B15" w:rsidP="00557BEA">
      <w:pPr>
        <w:pStyle w:val="Heading3"/>
        <w:spacing w:before="0" w:line="240" w:lineRule="auto"/>
        <w:rPr>
          <w:sz w:val="18"/>
          <w:szCs w:val="18"/>
        </w:rPr>
      </w:pPr>
      <w:r w:rsidRPr="00982B15">
        <w:rPr>
          <w:sz w:val="18"/>
          <w:szCs w:val="18"/>
        </w:rPr>
        <w:lastRenderedPageBreak/>
        <w:tab/>
      </w:r>
      <w:r w:rsidRPr="00982B15">
        <w:rPr>
          <w:sz w:val="18"/>
          <w:szCs w:val="18"/>
        </w:rPr>
        <w:tab/>
      </w:r>
    </w:p>
    <w:p w14:paraId="631EE599"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i_node * next;</w:t>
      </w:r>
    </w:p>
    <w:p w14:paraId="335AF979"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p>
    <w:p w14:paraId="44215719"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//optional</w:t>
      </w:r>
    </w:p>
    <w:p w14:paraId="4E172024"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t>// time_t creation_time, last modified_time;</w:t>
      </w:r>
    </w:p>
    <w:p w14:paraId="6838D88C" w14:textId="77777777" w:rsidR="00982B15" w:rsidRPr="00982B15" w:rsidRDefault="00982B15" w:rsidP="00557BEA">
      <w:pPr>
        <w:pStyle w:val="Heading3"/>
        <w:spacing w:before="0" w:line="240" w:lineRule="auto"/>
        <w:rPr>
          <w:sz w:val="18"/>
          <w:szCs w:val="18"/>
        </w:rPr>
      </w:pPr>
      <w:r w:rsidRPr="00982B15">
        <w:rPr>
          <w:sz w:val="18"/>
          <w:szCs w:val="18"/>
        </w:rPr>
        <w:tab/>
        <w:t>};</w:t>
      </w:r>
    </w:p>
    <w:p w14:paraId="67D85A09" w14:textId="77777777" w:rsidR="00982B15" w:rsidRPr="00982B15" w:rsidRDefault="00982B15" w:rsidP="00557BEA">
      <w:pPr>
        <w:pStyle w:val="Heading3"/>
        <w:spacing w:before="0" w:line="240" w:lineRule="auto"/>
        <w:rPr>
          <w:sz w:val="18"/>
          <w:szCs w:val="18"/>
        </w:rPr>
      </w:pPr>
      <w:r w:rsidRPr="00982B15">
        <w:rPr>
          <w:sz w:val="18"/>
          <w:szCs w:val="18"/>
        </w:rPr>
        <w:tab/>
        <w:t>i_node *head;</w:t>
      </w:r>
    </w:p>
    <w:p w14:paraId="7202E9AD" w14:textId="77777777" w:rsidR="00982B15" w:rsidRPr="00982B15" w:rsidRDefault="00982B15" w:rsidP="00557BEA">
      <w:pPr>
        <w:pStyle w:val="Heading3"/>
        <w:spacing w:before="0" w:line="240" w:lineRule="auto"/>
        <w:rPr>
          <w:sz w:val="18"/>
          <w:szCs w:val="18"/>
        </w:rPr>
      </w:pPr>
      <w:r w:rsidRPr="00982B15">
        <w:rPr>
          <w:sz w:val="18"/>
          <w:szCs w:val="18"/>
        </w:rPr>
        <w:tab/>
        <w:t>i_node *tail;</w:t>
      </w:r>
    </w:p>
    <w:p w14:paraId="74CB8CF4" w14:textId="77777777" w:rsidR="00982B15" w:rsidRPr="00982B15" w:rsidRDefault="00982B15" w:rsidP="00557BEA">
      <w:pPr>
        <w:pStyle w:val="Heading3"/>
        <w:spacing w:before="0" w:line="240" w:lineRule="auto"/>
        <w:rPr>
          <w:sz w:val="18"/>
          <w:szCs w:val="18"/>
        </w:rPr>
      </w:pPr>
      <w:r w:rsidRPr="00982B15">
        <w:rPr>
          <w:sz w:val="18"/>
          <w:szCs w:val="18"/>
        </w:rPr>
        <w:tab/>
      </w:r>
    </w:p>
    <w:p w14:paraId="3FEB5744" w14:textId="77777777" w:rsidR="00982B15" w:rsidRPr="00982B15" w:rsidRDefault="00982B15" w:rsidP="00557BEA">
      <w:pPr>
        <w:pStyle w:val="Heading3"/>
        <w:spacing w:before="0" w:line="240" w:lineRule="auto"/>
        <w:rPr>
          <w:sz w:val="18"/>
          <w:szCs w:val="18"/>
        </w:rPr>
      </w:pPr>
      <w:r w:rsidRPr="00982B15">
        <w:rPr>
          <w:sz w:val="18"/>
          <w:szCs w:val="18"/>
        </w:rPr>
        <w:tab/>
        <w:t xml:space="preserve">string fs_name; </w:t>
      </w:r>
      <w:r w:rsidRPr="00982B15">
        <w:rPr>
          <w:sz w:val="18"/>
          <w:szCs w:val="18"/>
        </w:rPr>
        <w:tab/>
      </w:r>
      <w:r w:rsidRPr="00982B15">
        <w:rPr>
          <w:sz w:val="18"/>
          <w:szCs w:val="18"/>
        </w:rPr>
        <w:tab/>
      </w:r>
      <w:r w:rsidRPr="00982B15">
        <w:rPr>
          <w:sz w:val="18"/>
          <w:szCs w:val="18"/>
        </w:rPr>
        <w:tab/>
        <w:t>//root</w:t>
      </w:r>
    </w:p>
    <w:p w14:paraId="427F9176" w14:textId="77777777" w:rsidR="00982B15" w:rsidRPr="00982B15" w:rsidRDefault="00982B15" w:rsidP="00557BEA">
      <w:pPr>
        <w:pStyle w:val="Heading3"/>
        <w:spacing w:before="0" w:line="240" w:lineRule="auto"/>
        <w:rPr>
          <w:sz w:val="18"/>
          <w:szCs w:val="18"/>
        </w:rPr>
      </w:pPr>
      <w:r w:rsidRPr="00982B15">
        <w:rPr>
          <w:sz w:val="18"/>
          <w:szCs w:val="18"/>
        </w:rPr>
        <w:tab/>
        <w:t xml:space="preserve">int fs_block_size; </w:t>
      </w:r>
      <w:r w:rsidRPr="00982B15">
        <w:rPr>
          <w:sz w:val="18"/>
          <w:szCs w:val="18"/>
        </w:rPr>
        <w:tab/>
      </w:r>
      <w:r w:rsidRPr="00982B15">
        <w:rPr>
          <w:sz w:val="18"/>
          <w:szCs w:val="18"/>
        </w:rPr>
        <w:tab/>
      </w:r>
      <w:r w:rsidRPr="00982B15">
        <w:rPr>
          <w:sz w:val="18"/>
          <w:szCs w:val="18"/>
        </w:rPr>
        <w:tab/>
        <w:t>// 128</w:t>
      </w:r>
    </w:p>
    <w:p w14:paraId="32FC39D4" w14:textId="77777777" w:rsidR="00982B15" w:rsidRPr="00982B15" w:rsidRDefault="00982B15" w:rsidP="00557BEA">
      <w:pPr>
        <w:pStyle w:val="Heading3"/>
        <w:spacing w:before="0" w:line="240" w:lineRule="auto"/>
        <w:rPr>
          <w:sz w:val="18"/>
          <w:szCs w:val="18"/>
        </w:rPr>
      </w:pPr>
      <w:r w:rsidRPr="00982B15">
        <w:rPr>
          <w:sz w:val="18"/>
          <w:szCs w:val="18"/>
        </w:rPr>
        <w:tab/>
        <w:t xml:space="preserve">int fs_number_of_blocks; </w:t>
      </w:r>
      <w:r w:rsidRPr="00982B15">
        <w:rPr>
          <w:sz w:val="18"/>
          <w:szCs w:val="18"/>
        </w:rPr>
        <w:tab/>
        <w:t>//16</w:t>
      </w:r>
    </w:p>
    <w:p w14:paraId="11434B51" w14:textId="77777777" w:rsidR="00982B15" w:rsidRPr="00982B15" w:rsidRDefault="00982B15" w:rsidP="00557BEA">
      <w:pPr>
        <w:pStyle w:val="Heading3"/>
        <w:spacing w:before="0" w:line="240" w:lineRule="auto"/>
        <w:rPr>
          <w:sz w:val="18"/>
          <w:szCs w:val="18"/>
        </w:rPr>
      </w:pPr>
      <w:r w:rsidRPr="00982B15">
        <w:rPr>
          <w:sz w:val="18"/>
          <w:szCs w:val="18"/>
        </w:rPr>
        <w:tab/>
        <w:t xml:space="preserve">int next_file_handle; </w:t>
      </w:r>
      <w:r w:rsidRPr="00982B15">
        <w:rPr>
          <w:sz w:val="18"/>
          <w:szCs w:val="18"/>
        </w:rPr>
        <w:tab/>
      </w:r>
      <w:r w:rsidRPr="00982B15">
        <w:rPr>
          <w:sz w:val="18"/>
          <w:szCs w:val="18"/>
        </w:rPr>
        <w:tab/>
        <w:t>// ufs_create_file gets the next handle</w:t>
      </w:r>
    </w:p>
    <w:p w14:paraId="5DAD18F9" w14:textId="77777777" w:rsidR="00982B15" w:rsidRPr="00982B15" w:rsidRDefault="00982B15" w:rsidP="00557BEA">
      <w:pPr>
        <w:pStyle w:val="Heading3"/>
        <w:spacing w:before="0" w:line="240" w:lineRule="auto"/>
        <w:rPr>
          <w:sz w:val="18"/>
          <w:szCs w:val="18"/>
        </w:rPr>
      </w:pPr>
      <w:r w:rsidRPr="00982B15">
        <w:rPr>
          <w:sz w:val="18"/>
          <w:szCs w:val="18"/>
        </w:rPr>
        <w:tab/>
        <w:t>char initialization_char;</w:t>
      </w:r>
    </w:p>
    <w:p w14:paraId="54A3EB49" w14:textId="77777777" w:rsidR="00982B15" w:rsidRPr="00982B15" w:rsidRDefault="00982B15" w:rsidP="00557BEA">
      <w:pPr>
        <w:pStyle w:val="Heading3"/>
        <w:spacing w:before="0" w:line="240" w:lineRule="auto"/>
        <w:rPr>
          <w:sz w:val="18"/>
          <w:szCs w:val="18"/>
        </w:rPr>
      </w:pPr>
      <w:r w:rsidRPr="00982B15">
        <w:rPr>
          <w:sz w:val="18"/>
          <w:szCs w:val="18"/>
        </w:rPr>
        <w:tab/>
      </w:r>
    </w:p>
    <w:p w14:paraId="2F863FC3" w14:textId="77777777" w:rsidR="00982B15" w:rsidRPr="00982B15" w:rsidRDefault="00982B15" w:rsidP="00557BEA">
      <w:pPr>
        <w:pStyle w:val="Heading3"/>
        <w:spacing w:before="0" w:line="240" w:lineRule="auto"/>
        <w:rPr>
          <w:sz w:val="18"/>
          <w:szCs w:val="18"/>
        </w:rPr>
      </w:pPr>
      <w:r w:rsidRPr="00982B15">
        <w:rPr>
          <w:sz w:val="18"/>
          <w:szCs w:val="18"/>
        </w:rPr>
        <w:t>//------------------------------------------------------------------------------</w:t>
      </w:r>
    </w:p>
    <w:p w14:paraId="4C48F96D" w14:textId="77777777" w:rsidR="00982B15" w:rsidRPr="00982B15" w:rsidRDefault="00982B15" w:rsidP="00557BEA">
      <w:pPr>
        <w:pStyle w:val="Heading3"/>
        <w:spacing w:before="0" w:line="240" w:lineRule="auto"/>
        <w:rPr>
          <w:sz w:val="18"/>
          <w:szCs w:val="18"/>
        </w:rPr>
      </w:pPr>
      <w:r w:rsidRPr="00982B15">
        <w:rPr>
          <w:sz w:val="18"/>
          <w:szCs w:val="18"/>
        </w:rPr>
        <w:t>//Filesystem operations</w:t>
      </w:r>
    </w:p>
    <w:p w14:paraId="26959F6B" w14:textId="77777777" w:rsidR="00982B15" w:rsidRPr="00982B15" w:rsidRDefault="00982B15" w:rsidP="00557BEA">
      <w:pPr>
        <w:pStyle w:val="Heading3"/>
        <w:spacing w:before="0" w:line="240" w:lineRule="auto"/>
        <w:rPr>
          <w:sz w:val="18"/>
          <w:szCs w:val="18"/>
        </w:rPr>
      </w:pPr>
      <w:r w:rsidRPr="00982B15">
        <w:rPr>
          <w:sz w:val="18"/>
          <w:szCs w:val="18"/>
        </w:rPr>
        <w:t>//------------------------------------------------------------------------------</w:t>
      </w:r>
    </w:p>
    <w:p w14:paraId="55119706" w14:textId="77777777" w:rsidR="00982B15" w:rsidRPr="00982B15" w:rsidRDefault="00982B15" w:rsidP="00557BEA">
      <w:pPr>
        <w:pStyle w:val="Heading3"/>
        <w:spacing w:before="0" w:line="240" w:lineRule="auto"/>
        <w:rPr>
          <w:sz w:val="18"/>
          <w:szCs w:val="18"/>
        </w:rPr>
      </w:pPr>
      <w:r w:rsidRPr="00982B15">
        <w:rPr>
          <w:sz w:val="18"/>
          <w:szCs w:val="18"/>
        </w:rPr>
        <w:tab/>
        <w:t>public:</w:t>
      </w:r>
    </w:p>
    <w:p w14:paraId="1EDBA224" w14:textId="77777777" w:rsidR="00982B15" w:rsidRPr="00982B15" w:rsidRDefault="00982B15" w:rsidP="00557BEA">
      <w:pPr>
        <w:pStyle w:val="Heading3"/>
        <w:spacing w:before="0" w:line="240" w:lineRule="auto"/>
        <w:rPr>
          <w:sz w:val="18"/>
          <w:szCs w:val="18"/>
        </w:rPr>
      </w:pPr>
      <w:r w:rsidRPr="00982B15">
        <w:rPr>
          <w:sz w:val="18"/>
          <w:szCs w:val="18"/>
        </w:rPr>
        <w:tab/>
        <w:t xml:space="preserve">ufs(char* fs_name,int noBlocks,int blockSize,char init_char); // only used by superuser (you) to create the filesystem, </w:t>
      </w:r>
    </w:p>
    <w:p w14:paraId="6AE7F433"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format the virtual disk (initialize with 0x5E or "^"), also wipe</w:t>
      </w:r>
    </w:p>
    <w:p w14:paraId="5F904069"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the i nodes</w:t>
      </w:r>
    </w:p>
    <w:p w14:paraId="3C03EDF6" w14:textId="77777777" w:rsidR="00982B15" w:rsidRPr="00982B15" w:rsidRDefault="00982B15" w:rsidP="00557BEA">
      <w:pPr>
        <w:pStyle w:val="Heading3"/>
        <w:spacing w:before="0" w:line="240" w:lineRule="auto"/>
        <w:rPr>
          <w:sz w:val="18"/>
          <w:szCs w:val="18"/>
        </w:rPr>
      </w:pPr>
      <w:r w:rsidRPr="00982B15">
        <w:rPr>
          <w:sz w:val="18"/>
          <w:szCs w:val="18"/>
        </w:rPr>
        <w:tab/>
        <w:t>void format();</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format the current file system</w:t>
      </w:r>
    </w:p>
    <w:p w14:paraId="7DCCCCD5" w14:textId="77777777" w:rsidR="00982B15" w:rsidRPr="00982B15" w:rsidRDefault="00982B15" w:rsidP="00557BEA">
      <w:pPr>
        <w:pStyle w:val="Heading3"/>
        <w:spacing w:before="0" w:line="240" w:lineRule="auto"/>
        <w:rPr>
          <w:sz w:val="18"/>
          <w:szCs w:val="18"/>
        </w:rPr>
      </w:pPr>
      <w:r w:rsidRPr="00982B15">
        <w:rPr>
          <w:sz w:val="18"/>
          <w:szCs w:val="18"/>
        </w:rPr>
        <w:tab/>
      </w:r>
    </w:p>
    <w:p w14:paraId="34DAF8BF" w14:textId="77777777" w:rsidR="00982B15" w:rsidRPr="00982B15" w:rsidRDefault="00982B15" w:rsidP="00557BEA">
      <w:pPr>
        <w:pStyle w:val="Heading3"/>
        <w:spacing w:before="0" w:line="240" w:lineRule="auto"/>
        <w:rPr>
          <w:sz w:val="18"/>
          <w:szCs w:val="18"/>
        </w:rPr>
      </w:pPr>
      <w:r w:rsidRPr="00982B15">
        <w:rPr>
          <w:sz w:val="18"/>
          <w:szCs w:val="18"/>
        </w:rPr>
        <w:t>//------------------------------------------------------------------------------</w:t>
      </w:r>
    </w:p>
    <w:p w14:paraId="4F858A7B" w14:textId="77777777" w:rsidR="00982B15" w:rsidRPr="00982B15" w:rsidRDefault="00982B15" w:rsidP="00557BEA">
      <w:pPr>
        <w:pStyle w:val="Heading3"/>
        <w:spacing w:before="0" w:line="240" w:lineRule="auto"/>
        <w:rPr>
          <w:sz w:val="18"/>
          <w:szCs w:val="18"/>
        </w:rPr>
      </w:pPr>
      <w:r w:rsidRPr="00982B15">
        <w:rPr>
          <w:sz w:val="18"/>
          <w:szCs w:val="18"/>
        </w:rPr>
        <w:t>//File operations</w:t>
      </w:r>
    </w:p>
    <w:p w14:paraId="511E7B61" w14:textId="77777777" w:rsidR="00982B15" w:rsidRPr="00982B15" w:rsidRDefault="00982B15" w:rsidP="00557BEA">
      <w:pPr>
        <w:pStyle w:val="Heading3"/>
        <w:spacing w:before="0" w:line="240" w:lineRule="auto"/>
        <w:rPr>
          <w:sz w:val="18"/>
          <w:szCs w:val="18"/>
        </w:rPr>
      </w:pPr>
      <w:r w:rsidRPr="00982B15">
        <w:rPr>
          <w:sz w:val="18"/>
          <w:szCs w:val="18"/>
        </w:rPr>
        <w:t>//------------------------------------------------------------------------------</w:t>
      </w:r>
    </w:p>
    <w:p w14:paraId="19702B42" w14:textId="77777777" w:rsidR="00982B15" w:rsidRPr="00982B15" w:rsidRDefault="00982B15" w:rsidP="00557BEA">
      <w:pPr>
        <w:pStyle w:val="Heading3"/>
        <w:spacing w:before="0" w:line="240" w:lineRule="auto"/>
        <w:rPr>
          <w:sz w:val="18"/>
          <w:szCs w:val="18"/>
        </w:rPr>
      </w:pPr>
      <w:r w:rsidRPr="00982B15">
        <w:rPr>
          <w:sz w:val="18"/>
          <w:szCs w:val="18"/>
        </w:rPr>
        <w:tab/>
        <w:t>int Open(int T_id,int callingtask, char* filenm,char* mode);</w:t>
      </w:r>
      <w:r w:rsidRPr="00982B15">
        <w:rPr>
          <w:sz w:val="18"/>
          <w:szCs w:val="18"/>
        </w:rPr>
        <w:tab/>
      </w:r>
      <w:r w:rsidRPr="00982B15">
        <w:rPr>
          <w:sz w:val="18"/>
          <w:szCs w:val="18"/>
        </w:rPr>
        <w:tab/>
        <w:t>/* file handle must be valid and belong to t-id or file name should be</w:t>
      </w:r>
    </w:p>
    <w:p w14:paraId="7F382F7B"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set for others. mode = R or W returns a unique integer file_id or -1</w:t>
      </w:r>
    </w:p>
    <w:p w14:paraId="29827DD7"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for an error. an error could be no such file name is created in teh system</w:t>
      </w:r>
    </w:p>
    <w:p w14:paraId="0E227A33"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or such a file is not owned by this task_id or the permission set for this</w:t>
      </w:r>
    </w:p>
    <w:p w14:paraId="5BB6A8E1"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file do not allow it to be open. */</w:t>
      </w:r>
    </w:p>
    <w:p w14:paraId="09799BFB" w14:textId="77777777" w:rsidR="00982B15" w:rsidRPr="00982B15" w:rsidRDefault="00982B15" w:rsidP="00557BEA">
      <w:pPr>
        <w:pStyle w:val="Heading3"/>
        <w:spacing w:before="0" w:line="240" w:lineRule="auto"/>
        <w:rPr>
          <w:sz w:val="18"/>
          <w:szCs w:val="18"/>
        </w:rPr>
      </w:pPr>
      <w:r w:rsidRPr="00982B15">
        <w:rPr>
          <w:sz w:val="18"/>
          <w:szCs w:val="18"/>
        </w:rPr>
        <w:tab/>
        <w:t>int Close(int T_id,int file_id);</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close the file, returns a -1 if an error occurs</w:t>
      </w:r>
    </w:p>
    <w:p w14:paraId="1961904D" w14:textId="77777777" w:rsidR="00982B15" w:rsidRPr="00982B15" w:rsidRDefault="00982B15" w:rsidP="00557BEA">
      <w:pPr>
        <w:pStyle w:val="Heading3"/>
        <w:spacing w:before="0" w:line="240" w:lineRule="auto"/>
        <w:rPr>
          <w:sz w:val="18"/>
          <w:szCs w:val="18"/>
        </w:rPr>
      </w:pPr>
      <w:r w:rsidRPr="00982B15">
        <w:rPr>
          <w:sz w:val="18"/>
          <w:szCs w:val="18"/>
        </w:rPr>
        <w:tab/>
        <w:t xml:space="preserve">int Read_Char(int T_id,char* file_name, char *ch); </w:t>
      </w:r>
      <w:r w:rsidRPr="00982B15">
        <w:rPr>
          <w:sz w:val="18"/>
          <w:szCs w:val="18"/>
        </w:rPr>
        <w:tab/>
        <w:t>// read a char from file, return -1 if EOF keep track of the current location</w:t>
      </w:r>
    </w:p>
    <w:p w14:paraId="4EE9A294" w14:textId="77777777" w:rsidR="00982B15" w:rsidRPr="00982B15" w:rsidRDefault="00982B15" w:rsidP="00557BEA">
      <w:pPr>
        <w:pStyle w:val="Heading3"/>
        <w:spacing w:before="0" w:line="240" w:lineRule="auto"/>
        <w:rPr>
          <w:sz w:val="18"/>
          <w:szCs w:val="18"/>
        </w:rPr>
      </w:pPr>
      <w:r w:rsidRPr="00982B15">
        <w:rPr>
          <w:sz w:val="18"/>
          <w:szCs w:val="18"/>
        </w:rPr>
        <w:tab/>
        <w:t xml:space="preserve">int Write_Char(int T_id,char* file_name, char *ch); </w:t>
      </w:r>
      <w:r w:rsidRPr="00982B15">
        <w:rPr>
          <w:sz w:val="18"/>
          <w:szCs w:val="18"/>
        </w:rPr>
        <w:tab/>
        <w:t xml:space="preserve">// write a  char to the file, return -1 if error. keep track of the current file location. </w:t>
      </w:r>
    </w:p>
    <w:p w14:paraId="740EE1FA" w14:textId="77777777" w:rsidR="00982B15" w:rsidRPr="00982B15" w:rsidRDefault="00982B15" w:rsidP="00557BEA">
      <w:pPr>
        <w:pStyle w:val="Heading3"/>
        <w:spacing w:before="0" w:line="240" w:lineRule="auto"/>
        <w:rPr>
          <w:sz w:val="18"/>
          <w:szCs w:val="18"/>
        </w:rPr>
      </w:pPr>
      <w:r w:rsidRPr="00982B15">
        <w:rPr>
          <w:sz w:val="18"/>
          <w:szCs w:val="18"/>
        </w:rPr>
        <w:tab/>
        <w:t>int nodeCount = 0;</w:t>
      </w:r>
    </w:p>
    <w:p w14:paraId="7A002855" w14:textId="77777777" w:rsidR="00982B15" w:rsidRPr="00982B15" w:rsidRDefault="00982B15" w:rsidP="00557BEA">
      <w:pPr>
        <w:pStyle w:val="Heading3"/>
        <w:spacing w:before="0" w:line="240" w:lineRule="auto"/>
        <w:rPr>
          <w:sz w:val="18"/>
          <w:szCs w:val="18"/>
        </w:rPr>
      </w:pPr>
      <w:r w:rsidRPr="00982B15">
        <w:rPr>
          <w:sz w:val="18"/>
          <w:szCs w:val="18"/>
        </w:rPr>
        <w:tab/>
        <w:t>int fsystem[16];</w:t>
      </w:r>
    </w:p>
    <w:p w14:paraId="73183019" w14:textId="77777777" w:rsidR="00982B15" w:rsidRPr="00982B15" w:rsidRDefault="00982B15" w:rsidP="00557BEA">
      <w:pPr>
        <w:pStyle w:val="Heading3"/>
        <w:spacing w:before="0" w:line="240" w:lineRule="auto"/>
        <w:rPr>
          <w:sz w:val="18"/>
          <w:szCs w:val="18"/>
        </w:rPr>
      </w:pPr>
      <w:r w:rsidRPr="00982B15">
        <w:rPr>
          <w:sz w:val="18"/>
          <w:szCs w:val="18"/>
        </w:rPr>
        <w:tab/>
      </w:r>
    </w:p>
    <w:p w14:paraId="01FA2C97" w14:textId="77777777" w:rsidR="00982B15" w:rsidRPr="00982B15" w:rsidRDefault="00982B15" w:rsidP="00557BEA">
      <w:pPr>
        <w:pStyle w:val="Heading3"/>
        <w:spacing w:before="0" w:line="240" w:lineRule="auto"/>
        <w:rPr>
          <w:sz w:val="18"/>
          <w:szCs w:val="18"/>
        </w:rPr>
      </w:pPr>
      <w:r w:rsidRPr="00982B15">
        <w:rPr>
          <w:sz w:val="18"/>
          <w:szCs w:val="18"/>
        </w:rPr>
        <w:tab/>
        <w:t>i_node Read_inode(int index);</w:t>
      </w:r>
    </w:p>
    <w:p w14:paraId="758D59EB" w14:textId="77777777" w:rsidR="00982B15" w:rsidRPr="00982B15" w:rsidRDefault="00982B15" w:rsidP="00557BEA">
      <w:pPr>
        <w:pStyle w:val="Heading3"/>
        <w:spacing w:before="0" w:line="240" w:lineRule="auto"/>
        <w:rPr>
          <w:sz w:val="18"/>
          <w:szCs w:val="18"/>
        </w:rPr>
      </w:pPr>
      <w:r w:rsidRPr="00982B15">
        <w:rPr>
          <w:sz w:val="18"/>
          <w:szCs w:val="18"/>
        </w:rPr>
        <w:tab/>
        <w:t>i_node Write_Node(int index, i_node * node);</w:t>
      </w:r>
    </w:p>
    <w:p w14:paraId="4ABF8E00" w14:textId="77777777" w:rsidR="00982B15" w:rsidRPr="00982B15" w:rsidRDefault="00982B15" w:rsidP="00557BEA">
      <w:pPr>
        <w:pStyle w:val="Heading3"/>
        <w:spacing w:before="0" w:line="240" w:lineRule="auto"/>
        <w:rPr>
          <w:sz w:val="18"/>
          <w:szCs w:val="18"/>
        </w:rPr>
      </w:pPr>
      <w:r w:rsidRPr="00982B15">
        <w:rPr>
          <w:sz w:val="18"/>
          <w:szCs w:val="18"/>
        </w:rPr>
        <w:tab/>
        <w:t>// optional:</w:t>
      </w:r>
    </w:p>
    <w:p w14:paraId="31B769B2" w14:textId="77777777" w:rsidR="00982B15" w:rsidRPr="00982B15" w:rsidRDefault="00982B15" w:rsidP="00557BEA">
      <w:pPr>
        <w:pStyle w:val="Heading3"/>
        <w:spacing w:before="0" w:line="240" w:lineRule="auto"/>
        <w:rPr>
          <w:sz w:val="18"/>
          <w:szCs w:val="18"/>
        </w:rPr>
      </w:pPr>
      <w:r w:rsidRPr="00982B15">
        <w:rPr>
          <w:sz w:val="18"/>
          <w:szCs w:val="18"/>
        </w:rPr>
        <w:tab/>
        <w:t>//multibyte read and  write</w:t>
      </w:r>
    </w:p>
    <w:p w14:paraId="645EA761" w14:textId="77777777" w:rsidR="00982B15" w:rsidRPr="00982B15" w:rsidRDefault="00982B15" w:rsidP="00557BEA">
      <w:pPr>
        <w:pStyle w:val="Heading3"/>
        <w:spacing w:before="0" w:line="240" w:lineRule="auto"/>
        <w:rPr>
          <w:sz w:val="18"/>
          <w:szCs w:val="18"/>
        </w:rPr>
      </w:pPr>
      <w:r w:rsidRPr="00982B15">
        <w:rPr>
          <w:sz w:val="18"/>
          <w:szCs w:val="18"/>
        </w:rPr>
        <w:tab/>
      </w:r>
    </w:p>
    <w:p w14:paraId="1E482CA7" w14:textId="77777777" w:rsidR="00982B15" w:rsidRPr="00982B15" w:rsidRDefault="00982B15" w:rsidP="00557BEA">
      <w:pPr>
        <w:pStyle w:val="Heading3"/>
        <w:spacing w:before="0" w:line="240" w:lineRule="auto"/>
        <w:rPr>
          <w:sz w:val="18"/>
          <w:szCs w:val="18"/>
        </w:rPr>
      </w:pPr>
      <w:r w:rsidRPr="00982B15">
        <w:rPr>
          <w:sz w:val="18"/>
          <w:szCs w:val="18"/>
        </w:rPr>
        <w:t>//------------------------------------------------------------------------------</w:t>
      </w:r>
    </w:p>
    <w:p w14:paraId="51E5B22C" w14:textId="77777777" w:rsidR="00982B15" w:rsidRPr="00982B15" w:rsidRDefault="00982B15" w:rsidP="00557BEA">
      <w:pPr>
        <w:pStyle w:val="Heading3"/>
        <w:spacing w:before="0" w:line="240" w:lineRule="auto"/>
        <w:rPr>
          <w:sz w:val="18"/>
          <w:szCs w:val="18"/>
        </w:rPr>
      </w:pPr>
      <w:r w:rsidRPr="00982B15">
        <w:rPr>
          <w:sz w:val="18"/>
          <w:szCs w:val="18"/>
        </w:rPr>
        <w:t>//Directory operations</w:t>
      </w:r>
    </w:p>
    <w:p w14:paraId="73F121F7" w14:textId="77777777" w:rsidR="00982B15" w:rsidRPr="00982B15" w:rsidRDefault="00982B15" w:rsidP="00557BEA">
      <w:pPr>
        <w:pStyle w:val="Heading3"/>
        <w:spacing w:before="0" w:line="240" w:lineRule="auto"/>
        <w:rPr>
          <w:sz w:val="18"/>
          <w:szCs w:val="18"/>
        </w:rPr>
      </w:pPr>
      <w:r w:rsidRPr="00982B15">
        <w:rPr>
          <w:sz w:val="18"/>
          <w:szCs w:val="18"/>
        </w:rPr>
        <w:t>//------------------------------------------------------------------------------</w:t>
      </w:r>
    </w:p>
    <w:p w14:paraId="04B0F4B9" w14:textId="77777777" w:rsidR="00982B15" w:rsidRPr="00982B15" w:rsidRDefault="00982B15" w:rsidP="00557BEA">
      <w:pPr>
        <w:pStyle w:val="Heading3"/>
        <w:spacing w:before="0" w:line="240" w:lineRule="auto"/>
        <w:rPr>
          <w:sz w:val="18"/>
          <w:szCs w:val="18"/>
        </w:rPr>
      </w:pPr>
      <w:r w:rsidRPr="00982B15">
        <w:rPr>
          <w:sz w:val="18"/>
          <w:szCs w:val="18"/>
        </w:rPr>
        <w:tab/>
        <w:t>int Create_file(int T_id, char* filenm, int file_size, int permission[4]);</w:t>
      </w:r>
    </w:p>
    <w:p w14:paraId="13A91794" w14:textId="77777777" w:rsidR="00982B15" w:rsidRPr="00982B15" w:rsidRDefault="00982B15" w:rsidP="00557BEA">
      <w:pPr>
        <w:pStyle w:val="Heading3"/>
        <w:spacing w:before="0" w:line="240" w:lineRule="auto"/>
        <w:rPr>
          <w:sz w:val="18"/>
          <w:szCs w:val="18"/>
        </w:rPr>
      </w:pPr>
      <w:r w:rsidRPr="00982B15">
        <w:rPr>
          <w:sz w:val="18"/>
          <w:szCs w:val="18"/>
        </w:rPr>
        <w:lastRenderedPageBreak/>
        <w:tab/>
        <w:t>int Del_file(int Task_id,char* file_name);</w:t>
      </w:r>
      <w:r w:rsidRPr="00982B15">
        <w:rPr>
          <w:sz w:val="18"/>
          <w:szCs w:val="18"/>
        </w:rPr>
        <w:tab/>
      </w:r>
      <w:r w:rsidRPr="00982B15">
        <w:rPr>
          <w:sz w:val="18"/>
          <w:szCs w:val="18"/>
        </w:rPr>
        <w:tab/>
        <w:t>// check the files ownership, delete the content of the file from datablocks</w:t>
      </w:r>
    </w:p>
    <w:p w14:paraId="58FA4F59" w14:textId="77777777" w:rsidR="00982B15" w:rsidRPr="00982B15" w:rsidRDefault="00982B15" w:rsidP="00557BEA">
      <w:pPr>
        <w:pStyle w:val="Heading3"/>
        <w:spacing w:before="0" w:line="240" w:lineRule="auto"/>
        <w:rPr>
          <w:sz w:val="18"/>
          <w:szCs w:val="18"/>
        </w:rPr>
      </w:pP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by writing $'s in it, then delete the file from the inode table</w:t>
      </w:r>
    </w:p>
    <w:p w14:paraId="15C2E738" w14:textId="77777777" w:rsidR="00982B15" w:rsidRPr="00982B15" w:rsidRDefault="00982B15" w:rsidP="00557BEA">
      <w:pPr>
        <w:pStyle w:val="Heading3"/>
        <w:spacing w:before="0" w:line="240" w:lineRule="auto"/>
        <w:rPr>
          <w:sz w:val="18"/>
          <w:szCs w:val="18"/>
        </w:rPr>
      </w:pPr>
      <w:r w:rsidRPr="00982B15">
        <w:rPr>
          <w:sz w:val="18"/>
          <w:szCs w:val="18"/>
        </w:rPr>
        <w:tab/>
        <w:t>int Change_Permission(int Task_id,char* file_name,int new_permission[4], WINDOW * Win);</w:t>
      </w:r>
      <w:r w:rsidRPr="00982B15">
        <w:rPr>
          <w:sz w:val="18"/>
          <w:szCs w:val="18"/>
        </w:rPr>
        <w:tab/>
        <w:t>// rwrw only the files owner can change the permission on the file</w:t>
      </w:r>
    </w:p>
    <w:p w14:paraId="712D19AC" w14:textId="77777777" w:rsidR="00982B15" w:rsidRPr="00982B15" w:rsidRDefault="00982B15" w:rsidP="00557BEA">
      <w:pPr>
        <w:pStyle w:val="Heading3"/>
        <w:spacing w:before="0" w:line="240" w:lineRule="auto"/>
        <w:rPr>
          <w:sz w:val="18"/>
          <w:szCs w:val="18"/>
        </w:rPr>
      </w:pPr>
      <w:r w:rsidRPr="00982B15">
        <w:rPr>
          <w:sz w:val="18"/>
          <w:szCs w:val="18"/>
        </w:rPr>
        <w:tab/>
      </w:r>
    </w:p>
    <w:p w14:paraId="6A3EBC84" w14:textId="77777777" w:rsidR="00982B15" w:rsidRPr="00982B15" w:rsidRDefault="00982B15" w:rsidP="00557BEA">
      <w:pPr>
        <w:pStyle w:val="Heading3"/>
        <w:spacing w:before="0" w:line="240" w:lineRule="auto"/>
        <w:rPr>
          <w:sz w:val="18"/>
          <w:szCs w:val="18"/>
        </w:rPr>
      </w:pPr>
      <w:r w:rsidRPr="00982B15">
        <w:rPr>
          <w:sz w:val="18"/>
          <w:szCs w:val="18"/>
        </w:rPr>
        <w:tab/>
        <w:t>void Dir( WINDOW * win);</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show the directory, everyones file anme and permissions</w:t>
      </w:r>
    </w:p>
    <w:p w14:paraId="03D2F67D" w14:textId="77777777" w:rsidR="00982B15" w:rsidRPr="00982B15" w:rsidRDefault="00982B15" w:rsidP="00557BEA">
      <w:pPr>
        <w:pStyle w:val="Heading3"/>
        <w:spacing w:before="0" w:line="240" w:lineRule="auto"/>
        <w:rPr>
          <w:sz w:val="18"/>
          <w:szCs w:val="18"/>
        </w:rPr>
      </w:pPr>
      <w:r w:rsidRPr="00982B15">
        <w:rPr>
          <w:sz w:val="18"/>
          <w:szCs w:val="18"/>
        </w:rPr>
        <w:tab/>
        <w:t>void Dir(int Task_id, WINDOW * win);</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overloaded method. only show the file belonging to T-id</w:t>
      </w:r>
    </w:p>
    <w:p w14:paraId="4F46C76A" w14:textId="77777777" w:rsidR="00982B15" w:rsidRPr="00982B15" w:rsidRDefault="00982B15" w:rsidP="00557BEA">
      <w:pPr>
        <w:pStyle w:val="Heading3"/>
        <w:spacing w:before="0" w:line="240" w:lineRule="auto"/>
        <w:rPr>
          <w:sz w:val="18"/>
          <w:szCs w:val="18"/>
        </w:rPr>
      </w:pPr>
      <w:r w:rsidRPr="00982B15">
        <w:rPr>
          <w:sz w:val="18"/>
          <w:szCs w:val="18"/>
        </w:rPr>
        <w:tab/>
        <w:t>void dump( WINDOW * win);</w:t>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r>
      <w:r w:rsidRPr="00982B15">
        <w:rPr>
          <w:sz w:val="18"/>
          <w:szCs w:val="18"/>
        </w:rPr>
        <w:tab/>
        <w:t>// dump the ufs inodes as well as the ufs data blocks</w:t>
      </w:r>
    </w:p>
    <w:p w14:paraId="695D1B93" w14:textId="77777777" w:rsidR="00982B15" w:rsidRPr="00982B15" w:rsidRDefault="00982B15" w:rsidP="00557BEA">
      <w:pPr>
        <w:pStyle w:val="Heading3"/>
        <w:spacing w:before="0" w:line="240" w:lineRule="auto"/>
        <w:rPr>
          <w:sz w:val="18"/>
          <w:szCs w:val="18"/>
        </w:rPr>
      </w:pPr>
      <w:r w:rsidRPr="00982B15">
        <w:rPr>
          <w:sz w:val="18"/>
          <w:szCs w:val="18"/>
        </w:rPr>
        <w:tab/>
      </w:r>
    </w:p>
    <w:p w14:paraId="33F7D016" w14:textId="77777777" w:rsidR="00982B15" w:rsidRPr="00982B15" w:rsidRDefault="00982B15" w:rsidP="00557BEA">
      <w:pPr>
        <w:pStyle w:val="Heading3"/>
        <w:spacing w:before="0" w:line="240" w:lineRule="auto"/>
        <w:rPr>
          <w:sz w:val="18"/>
          <w:szCs w:val="18"/>
        </w:rPr>
      </w:pPr>
      <w:r w:rsidRPr="00982B15">
        <w:rPr>
          <w:sz w:val="18"/>
          <w:szCs w:val="18"/>
        </w:rPr>
        <w:t>};</w:t>
      </w:r>
    </w:p>
    <w:p w14:paraId="44F6B53B" w14:textId="77777777" w:rsidR="00982B15" w:rsidRPr="00982B15" w:rsidRDefault="00982B15" w:rsidP="00557BEA">
      <w:pPr>
        <w:pStyle w:val="Heading3"/>
        <w:spacing w:before="0" w:line="240" w:lineRule="auto"/>
        <w:rPr>
          <w:sz w:val="18"/>
          <w:szCs w:val="18"/>
        </w:rPr>
      </w:pPr>
    </w:p>
    <w:p w14:paraId="7105C31B" w14:textId="47937F16" w:rsidR="00782DFD" w:rsidRPr="008D7462" w:rsidRDefault="00982B15" w:rsidP="00557BEA">
      <w:pPr>
        <w:pStyle w:val="Heading3"/>
        <w:spacing w:before="0" w:line="240" w:lineRule="auto"/>
        <w:rPr>
          <w:sz w:val="18"/>
          <w:szCs w:val="18"/>
        </w:rPr>
      </w:pPr>
      <w:r w:rsidRPr="00982B15">
        <w:rPr>
          <w:sz w:val="18"/>
          <w:szCs w:val="18"/>
        </w:rPr>
        <w:t>#endif</w:t>
      </w:r>
    </w:p>
    <w:p w14:paraId="051ADA66" w14:textId="77777777" w:rsidR="00782DFD" w:rsidRPr="008D7462" w:rsidRDefault="00782DFD" w:rsidP="00557BEA">
      <w:pPr>
        <w:pStyle w:val="Heading3"/>
        <w:spacing w:before="0" w:line="240" w:lineRule="auto"/>
        <w:rPr>
          <w:sz w:val="18"/>
          <w:szCs w:val="18"/>
        </w:rPr>
      </w:pPr>
    </w:p>
    <w:p w14:paraId="72392AA2" w14:textId="77777777" w:rsidR="00782DFD" w:rsidRPr="008D7462" w:rsidRDefault="00782DFD" w:rsidP="00557BEA">
      <w:pPr>
        <w:pStyle w:val="Heading3"/>
        <w:spacing w:before="0" w:line="240" w:lineRule="auto"/>
        <w:rPr>
          <w:sz w:val="18"/>
          <w:szCs w:val="18"/>
        </w:rPr>
      </w:pPr>
    </w:p>
    <w:p w14:paraId="16256FCE" w14:textId="77777777" w:rsidR="00782DFD" w:rsidRPr="008D7462" w:rsidRDefault="00782DFD" w:rsidP="00557BEA">
      <w:pPr>
        <w:pStyle w:val="Heading3"/>
        <w:spacing w:before="0" w:line="240" w:lineRule="auto"/>
        <w:rPr>
          <w:sz w:val="18"/>
          <w:szCs w:val="18"/>
        </w:rPr>
      </w:pPr>
    </w:p>
    <w:p w14:paraId="353EFB7E" w14:textId="77777777" w:rsidR="00782DFD" w:rsidRPr="008D7462" w:rsidRDefault="00782DFD" w:rsidP="00557BEA">
      <w:pPr>
        <w:pStyle w:val="Heading3"/>
        <w:spacing w:before="0" w:line="240" w:lineRule="auto"/>
        <w:rPr>
          <w:sz w:val="18"/>
          <w:szCs w:val="18"/>
        </w:rPr>
      </w:pPr>
    </w:p>
    <w:p w14:paraId="4C42D974" w14:textId="77777777" w:rsidR="00782DFD" w:rsidRPr="008D7462" w:rsidRDefault="00782DFD" w:rsidP="00557BEA">
      <w:pPr>
        <w:pStyle w:val="Heading3"/>
        <w:spacing w:before="0" w:line="240" w:lineRule="auto"/>
        <w:rPr>
          <w:sz w:val="18"/>
          <w:szCs w:val="18"/>
        </w:rPr>
      </w:pPr>
    </w:p>
    <w:p w14:paraId="3B9D1853" w14:textId="77777777" w:rsidR="00782DFD" w:rsidRPr="008D7462" w:rsidRDefault="00782DFD" w:rsidP="00557BEA">
      <w:pPr>
        <w:pStyle w:val="Heading3"/>
        <w:spacing w:before="0" w:line="240" w:lineRule="auto"/>
        <w:rPr>
          <w:sz w:val="18"/>
          <w:szCs w:val="18"/>
        </w:rPr>
      </w:pPr>
    </w:p>
    <w:p w14:paraId="14BAF22F" w14:textId="77777777" w:rsidR="00782DFD" w:rsidRPr="008D7462" w:rsidRDefault="00782DFD" w:rsidP="00557BEA">
      <w:pPr>
        <w:pStyle w:val="Heading3"/>
        <w:spacing w:before="0" w:line="240" w:lineRule="auto"/>
        <w:rPr>
          <w:sz w:val="18"/>
          <w:szCs w:val="18"/>
        </w:rPr>
      </w:pPr>
    </w:p>
    <w:p w14:paraId="62E9BA3B" w14:textId="77777777" w:rsidR="00782DFD" w:rsidRPr="008D7462" w:rsidRDefault="00782DFD" w:rsidP="00557BEA">
      <w:pPr>
        <w:pStyle w:val="Heading3"/>
        <w:spacing w:before="0" w:line="240" w:lineRule="auto"/>
        <w:rPr>
          <w:sz w:val="18"/>
          <w:szCs w:val="18"/>
        </w:rPr>
      </w:pPr>
    </w:p>
    <w:p w14:paraId="3B9A5C60" w14:textId="77777777" w:rsidR="00782DFD" w:rsidRPr="008D7462" w:rsidRDefault="00782DFD" w:rsidP="00557BEA">
      <w:pPr>
        <w:pStyle w:val="Heading3"/>
        <w:spacing w:before="0" w:line="240" w:lineRule="auto"/>
        <w:rPr>
          <w:sz w:val="18"/>
          <w:szCs w:val="18"/>
        </w:rPr>
      </w:pPr>
    </w:p>
    <w:p w14:paraId="2BD69AC7" w14:textId="77777777" w:rsidR="00782DFD" w:rsidRPr="008D7462" w:rsidRDefault="00782DFD" w:rsidP="00557BEA">
      <w:pPr>
        <w:pStyle w:val="Heading3"/>
        <w:spacing w:before="0" w:line="240" w:lineRule="auto"/>
        <w:rPr>
          <w:sz w:val="18"/>
          <w:szCs w:val="18"/>
        </w:rPr>
      </w:pPr>
    </w:p>
    <w:p w14:paraId="2E2BCE07" w14:textId="77777777" w:rsidR="008D7462" w:rsidRDefault="008D7462" w:rsidP="00557BEA">
      <w:pPr>
        <w:pStyle w:val="Heading3"/>
        <w:spacing w:before="0" w:line="240" w:lineRule="auto"/>
        <w:rPr>
          <w:sz w:val="18"/>
          <w:szCs w:val="18"/>
        </w:rPr>
      </w:pPr>
    </w:p>
    <w:p w14:paraId="618BC140" w14:textId="77777777" w:rsidR="008D7462" w:rsidRDefault="008D7462" w:rsidP="00557BEA">
      <w:pPr>
        <w:pStyle w:val="Heading3"/>
        <w:spacing w:before="0" w:line="240" w:lineRule="auto"/>
        <w:rPr>
          <w:sz w:val="18"/>
          <w:szCs w:val="18"/>
        </w:rPr>
      </w:pPr>
    </w:p>
    <w:p w14:paraId="4981A4DE" w14:textId="77777777" w:rsidR="008D7462" w:rsidRDefault="008D7462" w:rsidP="00557BEA">
      <w:pPr>
        <w:pStyle w:val="Heading3"/>
        <w:spacing w:before="0" w:line="240" w:lineRule="auto"/>
        <w:rPr>
          <w:sz w:val="18"/>
          <w:szCs w:val="18"/>
        </w:rPr>
      </w:pPr>
    </w:p>
    <w:p w14:paraId="0D9EB2B7" w14:textId="77777777" w:rsidR="008D7462" w:rsidRDefault="008D7462" w:rsidP="00557BEA">
      <w:pPr>
        <w:pStyle w:val="Heading3"/>
        <w:spacing w:before="0" w:line="240" w:lineRule="auto"/>
        <w:rPr>
          <w:sz w:val="18"/>
          <w:szCs w:val="18"/>
        </w:rPr>
      </w:pPr>
    </w:p>
    <w:p w14:paraId="4FDD3E9E" w14:textId="77777777" w:rsidR="00557BEA" w:rsidRDefault="00557BEA" w:rsidP="00557BEA"/>
    <w:p w14:paraId="75B801B2" w14:textId="77777777" w:rsidR="00557BEA" w:rsidRPr="00557BEA" w:rsidRDefault="00557BEA" w:rsidP="00557BEA"/>
    <w:p w14:paraId="1C3AD6B2" w14:textId="77777777" w:rsidR="008D7462" w:rsidRDefault="008D7462" w:rsidP="00557BEA">
      <w:pPr>
        <w:pStyle w:val="Heading3"/>
        <w:spacing w:before="0" w:line="240" w:lineRule="auto"/>
        <w:rPr>
          <w:sz w:val="18"/>
          <w:szCs w:val="18"/>
        </w:rPr>
      </w:pPr>
    </w:p>
    <w:p w14:paraId="0C0A62B0" w14:textId="77777777" w:rsidR="00982B15" w:rsidRPr="00557BEA" w:rsidRDefault="00782DFD" w:rsidP="00557BEA">
      <w:pPr>
        <w:pStyle w:val="Heading3"/>
      </w:pPr>
      <w:r w:rsidRPr="00557BEA">
        <w:t>UFS.cpp</w:t>
      </w:r>
    </w:p>
    <w:p w14:paraId="70676690" w14:textId="0578AF7A" w:rsidR="008D7462" w:rsidRPr="008D7462" w:rsidRDefault="008D7462" w:rsidP="00557BEA">
      <w:pPr>
        <w:pStyle w:val="Heading3"/>
        <w:spacing w:before="0" w:line="240" w:lineRule="auto"/>
        <w:rPr>
          <w:sz w:val="18"/>
          <w:szCs w:val="18"/>
        </w:rPr>
      </w:pPr>
      <w:r w:rsidRPr="008D7462">
        <w:rPr>
          <w:sz w:val="18"/>
          <w:szCs w:val="18"/>
        </w:rPr>
        <w:t>/*==================================================================================|</w:t>
      </w:r>
    </w:p>
    <w:p w14:paraId="49D69A1F" w14:textId="77777777" w:rsidR="008D7462" w:rsidRPr="008D7462" w:rsidRDefault="008D7462" w:rsidP="00557BEA">
      <w:pPr>
        <w:pStyle w:val="Heading3"/>
        <w:spacing w:before="0" w:line="240" w:lineRule="auto"/>
        <w:rPr>
          <w:sz w:val="18"/>
          <w:szCs w:val="18"/>
        </w:rPr>
      </w:pPr>
      <w:r w:rsidRPr="008D7462">
        <w:rPr>
          <w:sz w:val="18"/>
          <w:szCs w:val="18"/>
        </w:rPr>
        <w:t>|    Assignment:</w:t>
      </w:r>
      <w:r w:rsidRPr="008D7462">
        <w:rPr>
          <w:sz w:val="18"/>
          <w:szCs w:val="18"/>
        </w:rPr>
        <w:tab/>
        <w:t>Ultima 2.0 Phase 4</w:t>
      </w:r>
    </w:p>
    <w:p w14:paraId="48E3822F" w14:textId="77777777" w:rsidR="008D7462" w:rsidRPr="008D7462" w:rsidRDefault="008D7462" w:rsidP="00557BEA">
      <w:pPr>
        <w:pStyle w:val="Heading3"/>
        <w:spacing w:before="0" w:line="240" w:lineRule="auto"/>
        <w:rPr>
          <w:sz w:val="18"/>
          <w:szCs w:val="18"/>
        </w:rPr>
      </w:pPr>
      <w:r w:rsidRPr="008D7462">
        <w:rPr>
          <w:sz w:val="18"/>
          <w:szCs w:val="18"/>
        </w:rPr>
        <w:t>|     File Name:</w:t>
      </w:r>
      <w:r w:rsidRPr="008D7462">
        <w:rPr>
          <w:sz w:val="18"/>
          <w:szCs w:val="18"/>
        </w:rPr>
        <w:tab/>
        <w:t>ufs.cpp</w:t>
      </w:r>
    </w:p>
    <w:p w14:paraId="5B0626A1" w14:textId="77777777" w:rsidR="008D7462" w:rsidRPr="008D7462" w:rsidRDefault="008D7462" w:rsidP="00557BEA">
      <w:pPr>
        <w:pStyle w:val="Heading3"/>
        <w:spacing w:before="0" w:line="240" w:lineRule="auto"/>
        <w:rPr>
          <w:sz w:val="18"/>
          <w:szCs w:val="18"/>
        </w:rPr>
      </w:pPr>
      <w:r w:rsidRPr="008D7462">
        <w:rPr>
          <w:sz w:val="18"/>
          <w:szCs w:val="18"/>
        </w:rPr>
        <w:t xml:space="preserve">|  Dependencies: </w:t>
      </w:r>
      <w:r w:rsidRPr="008D7462">
        <w:rPr>
          <w:sz w:val="18"/>
          <w:szCs w:val="18"/>
        </w:rPr>
        <w:tab/>
        <w:t xml:space="preserve">ufs.h </w:t>
      </w:r>
    </w:p>
    <w:p w14:paraId="1604DB5D" w14:textId="77777777" w:rsidR="008D7462" w:rsidRPr="008D7462" w:rsidRDefault="008D7462" w:rsidP="00557BEA">
      <w:pPr>
        <w:pStyle w:val="Heading3"/>
        <w:spacing w:before="0" w:line="240" w:lineRule="auto"/>
        <w:rPr>
          <w:sz w:val="18"/>
          <w:szCs w:val="18"/>
        </w:rPr>
      </w:pPr>
      <w:r w:rsidRPr="008D7462">
        <w:rPr>
          <w:sz w:val="18"/>
          <w:szCs w:val="18"/>
        </w:rPr>
        <w:t xml:space="preserve">|       Authors: </w:t>
      </w:r>
      <w:r w:rsidRPr="008D7462">
        <w:rPr>
          <w:sz w:val="18"/>
          <w:szCs w:val="18"/>
        </w:rPr>
        <w:tab/>
        <w:t>Drake Wood, James Giegerich</w:t>
      </w:r>
    </w:p>
    <w:p w14:paraId="53602F56" w14:textId="77777777" w:rsidR="008D7462" w:rsidRPr="008D7462" w:rsidRDefault="008D7462" w:rsidP="00557BEA">
      <w:pPr>
        <w:pStyle w:val="Heading3"/>
        <w:spacing w:before="0" w:line="240" w:lineRule="auto"/>
        <w:rPr>
          <w:sz w:val="18"/>
          <w:szCs w:val="18"/>
        </w:rPr>
      </w:pPr>
      <w:r w:rsidRPr="008D7462">
        <w:rPr>
          <w:sz w:val="18"/>
          <w:szCs w:val="18"/>
        </w:rPr>
        <w:t xml:space="preserve">|      Language: </w:t>
      </w:r>
      <w:r w:rsidRPr="008D7462">
        <w:rPr>
          <w:sz w:val="18"/>
          <w:szCs w:val="18"/>
        </w:rPr>
        <w:tab/>
        <w:t>C++</w:t>
      </w:r>
    </w:p>
    <w:p w14:paraId="2C04EB0F" w14:textId="77777777" w:rsidR="008D7462" w:rsidRPr="008D7462" w:rsidRDefault="008D7462" w:rsidP="00557BEA">
      <w:pPr>
        <w:pStyle w:val="Heading3"/>
        <w:spacing w:before="0" w:line="240" w:lineRule="auto"/>
        <w:rPr>
          <w:sz w:val="18"/>
          <w:szCs w:val="18"/>
        </w:rPr>
      </w:pPr>
      <w:r w:rsidRPr="008D7462">
        <w:rPr>
          <w:sz w:val="18"/>
          <w:szCs w:val="18"/>
        </w:rPr>
        <w:t xml:space="preserve">|      Compiler: </w:t>
      </w:r>
      <w:r w:rsidRPr="008D7462">
        <w:rPr>
          <w:sz w:val="18"/>
          <w:szCs w:val="18"/>
        </w:rPr>
        <w:tab/>
        <w:t>G++</w:t>
      </w:r>
    </w:p>
    <w:p w14:paraId="53BA58BE" w14:textId="77777777" w:rsidR="008D7462" w:rsidRPr="008D7462" w:rsidRDefault="008D7462" w:rsidP="00557BEA">
      <w:pPr>
        <w:pStyle w:val="Heading3"/>
        <w:spacing w:before="0" w:line="240" w:lineRule="auto"/>
        <w:rPr>
          <w:sz w:val="18"/>
          <w:szCs w:val="18"/>
        </w:rPr>
      </w:pPr>
      <w:r w:rsidRPr="008D7462">
        <w:rPr>
          <w:sz w:val="18"/>
          <w:szCs w:val="18"/>
        </w:rPr>
        <w:t xml:space="preserve">|         Class: </w:t>
      </w:r>
      <w:r w:rsidRPr="008D7462">
        <w:rPr>
          <w:sz w:val="18"/>
          <w:szCs w:val="18"/>
        </w:rPr>
        <w:tab/>
        <w:t>C435 - Operating Systems</w:t>
      </w:r>
    </w:p>
    <w:p w14:paraId="2EEB5701" w14:textId="77777777" w:rsidR="008D7462" w:rsidRPr="008D7462" w:rsidRDefault="008D7462" w:rsidP="00557BEA">
      <w:pPr>
        <w:pStyle w:val="Heading3"/>
        <w:spacing w:before="0" w:line="240" w:lineRule="auto"/>
        <w:rPr>
          <w:sz w:val="18"/>
          <w:szCs w:val="18"/>
        </w:rPr>
      </w:pPr>
      <w:r w:rsidRPr="008D7462">
        <w:rPr>
          <w:sz w:val="18"/>
          <w:szCs w:val="18"/>
        </w:rPr>
        <w:t xml:space="preserve">|    Instructor: </w:t>
      </w:r>
      <w:r w:rsidRPr="008D7462">
        <w:rPr>
          <w:sz w:val="18"/>
          <w:szCs w:val="18"/>
        </w:rPr>
        <w:tab/>
        <w:t>Dr. Hakimzadeh</w:t>
      </w:r>
    </w:p>
    <w:p w14:paraId="15757D02" w14:textId="77777777" w:rsidR="008D7462" w:rsidRPr="008D7462" w:rsidRDefault="008D7462" w:rsidP="00557BEA">
      <w:pPr>
        <w:pStyle w:val="Heading3"/>
        <w:spacing w:before="0" w:line="240" w:lineRule="auto"/>
        <w:rPr>
          <w:sz w:val="18"/>
          <w:szCs w:val="18"/>
        </w:rPr>
      </w:pPr>
      <w:r w:rsidRPr="008D7462">
        <w:rPr>
          <w:sz w:val="18"/>
          <w:szCs w:val="18"/>
        </w:rPr>
        <w:t xml:space="preserve">|  Date Created: </w:t>
      </w:r>
      <w:r w:rsidRPr="008D7462">
        <w:rPr>
          <w:sz w:val="18"/>
          <w:szCs w:val="18"/>
        </w:rPr>
        <w:tab/>
        <w:t>4/12/2019</w:t>
      </w:r>
    </w:p>
    <w:p w14:paraId="57497FAE" w14:textId="77777777" w:rsidR="008D7462" w:rsidRPr="008D7462" w:rsidRDefault="008D7462" w:rsidP="00557BEA">
      <w:pPr>
        <w:pStyle w:val="Heading3"/>
        <w:spacing w:before="0" w:line="240" w:lineRule="auto"/>
        <w:rPr>
          <w:sz w:val="18"/>
          <w:szCs w:val="18"/>
        </w:rPr>
      </w:pPr>
      <w:r w:rsidRPr="008D7462">
        <w:rPr>
          <w:sz w:val="18"/>
          <w:szCs w:val="18"/>
        </w:rPr>
        <w:t>|  Last Updated:</w:t>
      </w:r>
      <w:r w:rsidRPr="008D7462">
        <w:rPr>
          <w:sz w:val="18"/>
          <w:szCs w:val="18"/>
        </w:rPr>
        <w:tab/>
        <w:t>4/08/2019</w:t>
      </w:r>
    </w:p>
    <w:p w14:paraId="39B41AC4" w14:textId="77777777" w:rsidR="008D7462" w:rsidRPr="008D7462" w:rsidRDefault="008D7462" w:rsidP="00557BEA">
      <w:pPr>
        <w:pStyle w:val="Heading3"/>
        <w:spacing w:before="0" w:line="240" w:lineRule="auto"/>
        <w:rPr>
          <w:sz w:val="18"/>
          <w:szCs w:val="18"/>
        </w:rPr>
      </w:pPr>
      <w:r w:rsidRPr="008D7462">
        <w:rPr>
          <w:sz w:val="18"/>
          <w:szCs w:val="18"/>
        </w:rPr>
        <w:t xml:space="preserve">|      Due Date: </w:t>
      </w:r>
      <w:r w:rsidRPr="008D7462">
        <w:rPr>
          <w:sz w:val="18"/>
          <w:szCs w:val="18"/>
        </w:rPr>
        <w:tab/>
        <w:t>4/08/2019</w:t>
      </w:r>
    </w:p>
    <w:p w14:paraId="4D73A1E7" w14:textId="77777777" w:rsidR="008D7462" w:rsidRPr="008D7462" w:rsidRDefault="008D7462" w:rsidP="00557BEA">
      <w:pPr>
        <w:pStyle w:val="Heading3"/>
        <w:spacing w:before="0" w:line="240" w:lineRule="auto"/>
        <w:rPr>
          <w:sz w:val="18"/>
          <w:szCs w:val="18"/>
        </w:rPr>
      </w:pPr>
      <w:r w:rsidRPr="008D7462">
        <w:rPr>
          <w:sz w:val="18"/>
          <w:szCs w:val="18"/>
        </w:rPr>
        <w:t>|==================================================================================|</w:t>
      </w:r>
    </w:p>
    <w:p w14:paraId="6816E672" w14:textId="77777777" w:rsidR="008D7462" w:rsidRPr="008D7462" w:rsidRDefault="008D7462" w:rsidP="00557BEA">
      <w:pPr>
        <w:pStyle w:val="Heading3"/>
        <w:spacing w:before="0" w:line="240" w:lineRule="auto"/>
        <w:rPr>
          <w:sz w:val="18"/>
          <w:szCs w:val="18"/>
        </w:rPr>
      </w:pPr>
      <w:r w:rsidRPr="008D7462">
        <w:rPr>
          <w:sz w:val="18"/>
          <w:szCs w:val="18"/>
        </w:rPr>
        <w:t xml:space="preserve">|  Description: Contains the definitions for the functions outlined in ufs.h                     </w:t>
      </w:r>
    </w:p>
    <w:p w14:paraId="519380D9" w14:textId="77777777" w:rsidR="008D7462" w:rsidRPr="008D7462" w:rsidRDefault="008D7462" w:rsidP="00557BEA">
      <w:pPr>
        <w:pStyle w:val="Heading3"/>
        <w:spacing w:before="0" w:line="240" w:lineRule="auto"/>
        <w:rPr>
          <w:sz w:val="18"/>
          <w:szCs w:val="18"/>
        </w:rPr>
      </w:pPr>
      <w:r w:rsidRPr="008D7462">
        <w:rPr>
          <w:sz w:val="18"/>
          <w:szCs w:val="18"/>
        </w:rPr>
        <w:t>*==================================================================================*/</w:t>
      </w:r>
    </w:p>
    <w:p w14:paraId="22C2F214" w14:textId="77777777" w:rsidR="008D7462" w:rsidRPr="008D7462" w:rsidRDefault="008D7462" w:rsidP="00557BEA">
      <w:pPr>
        <w:pStyle w:val="Heading3"/>
        <w:spacing w:before="0" w:line="240" w:lineRule="auto"/>
        <w:rPr>
          <w:sz w:val="18"/>
          <w:szCs w:val="18"/>
        </w:rPr>
      </w:pPr>
    </w:p>
    <w:p w14:paraId="2BCDBCAA" w14:textId="77777777" w:rsidR="008D7462" w:rsidRPr="008D7462" w:rsidRDefault="008D7462" w:rsidP="00557BEA">
      <w:pPr>
        <w:pStyle w:val="Heading3"/>
        <w:spacing w:before="0" w:line="240" w:lineRule="auto"/>
        <w:rPr>
          <w:sz w:val="18"/>
          <w:szCs w:val="18"/>
        </w:rPr>
      </w:pPr>
      <w:r w:rsidRPr="008D7462">
        <w:rPr>
          <w:sz w:val="18"/>
          <w:szCs w:val="18"/>
        </w:rPr>
        <w:t>#include "ufs.h"</w:t>
      </w:r>
    </w:p>
    <w:p w14:paraId="0ECB7F9B" w14:textId="77777777" w:rsidR="008D7462" w:rsidRPr="008D7462" w:rsidRDefault="008D7462" w:rsidP="00557BEA">
      <w:pPr>
        <w:pStyle w:val="Heading3"/>
        <w:spacing w:before="0" w:line="240" w:lineRule="auto"/>
        <w:rPr>
          <w:sz w:val="18"/>
          <w:szCs w:val="18"/>
        </w:rPr>
      </w:pPr>
      <w:r w:rsidRPr="008D7462">
        <w:rPr>
          <w:sz w:val="18"/>
          <w:szCs w:val="18"/>
        </w:rPr>
        <w:t>#include "semaphore.h"</w:t>
      </w:r>
    </w:p>
    <w:p w14:paraId="2FEB197A" w14:textId="77777777" w:rsidR="008D7462" w:rsidRPr="008D7462" w:rsidRDefault="008D7462" w:rsidP="00557BEA">
      <w:pPr>
        <w:pStyle w:val="Heading3"/>
        <w:spacing w:before="0" w:line="240" w:lineRule="auto"/>
        <w:rPr>
          <w:sz w:val="18"/>
          <w:szCs w:val="18"/>
        </w:rPr>
      </w:pPr>
    </w:p>
    <w:p w14:paraId="693D31B0" w14:textId="77777777" w:rsidR="008D7462" w:rsidRPr="008D7462" w:rsidRDefault="008D7462" w:rsidP="00557BEA">
      <w:pPr>
        <w:pStyle w:val="Heading3"/>
        <w:spacing w:before="0" w:line="240" w:lineRule="auto"/>
        <w:rPr>
          <w:sz w:val="18"/>
          <w:szCs w:val="18"/>
        </w:rPr>
      </w:pPr>
      <w:r w:rsidRPr="008D7462">
        <w:rPr>
          <w:sz w:val="18"/>
          <w:szCs w:val="18"/>
        </w:rPr>
        <w:t>extern semaphore sema_filef;</w:t>
      </w:r>
    </w:p>
    <w:p w14:paraId="6BA81B01" w14:textId="77777777" w:rsidR="008D7462" w:rsidRPr="008D7462" w:rsidRDefault="008D7462" w:rsidP="00557BEA">
      <w:pPr>
        <w:pStyle w:val="Heading3"/>
        <w:spacing w:before="0" w:line="240" w:lineRule="auto"/>
        <w:rPr>
          <w:sz w:val="18"/>
          <w:szCs w:val="18"/>
        </w:rPr>
      </w:pPr>
      <w:r w:rsidRPr="008D7462">
        <w:rPr>
          <w:sz w:val="18"/>
          <w:szCs w:val="18"/>
        </w:rPr>
        <w:t>extern semaphore sema_inodef;</w:t>
      </w:r>
    </w:p>
    <w:p w14:paraId="2B20EF0C" w14:textId="77777777" w:rsidR="008D7462" w:rsidRPr="008D7462" w:rsidRDefault="008D7462" w:rsidP="00557BEA">
      <w:pPr>
        <w:pStyle w:val="Heading3"/>
        <w:spacing w:before="0" w:line="240" w:lineRule="auto"/>
        <w:rPr>
          <w:sz w:val="18"/>
          <w:szCs w:val="18"/>
        </w:rPr>
      </w:pPr>
    </w:p>
    <w:p w14:paraId="297F789A" w14:textId="77777777" w:rsidR="008D7462" w:rsidRPr="008D7462" w:rsidRDefault="008D7462" w:rsidP="00557BEA">
      <w:pPr>
        <w:pStyle w:val="Heading3"/>
        <w:spacing w:before="0" w:line="240" w:lineRule="auto"/>
        <w:rPr>
          <w:sz w:val="18"/>
          <w:szCs w:val="18"/>
        </w:rPr>
      </w:pPr>
      <w:r w:rsidRPr="008D7462">
        <w:rPr>
          <w:sz w:val="18"/>
          <w:szCs w:val="18"/>
        </w:rPr>
        <w:t>//------------------------------------------------------------------------------</w:t>
      </w:r>
    </w:p>
    <w:p w14:paraId="1A426C3D" w14:textId="77777777" w:rsidR="008D7462" w:rsidRPr="008D7462" w:rsidRDefault="008D7462" w:rsidP="00557BEA">
      <w:pPr>
        <w:pStyle w:val="Heading3"/>
        <w:spacing w:before="0" w:line="240" w:lineRule="auto"/>
        <w:rPr>
          <w:sz w:val="18"/>
          <w:szCs w:val="18"/>
        </w:rPr>
      </w:pPr>
      <w:r w:rsidRPr="008D7462">
        <w:rPr>
          <w:sz w:val="18"/>
          <w:szCs w:val="18"/>
        </w:rPr>
        <w:t>//Filesystem operations</w:t>
      </w:r>
    </w:p>
    <w:p w14:paraId="013F0DCC" w14:textId="77777777" w:rsidR="008D7462" w:rsidRPr="008D7462" w:rsidRDefault="008D7462" w:rsidP="00557BEA">
      <w:pPr>
        <w:pStyle w:val="Heading3"/>
        <w:spacing w:before="0" w:line="240" w:lineRule="auto"/>
        <w:rPr>
          <w:sz w:val="18"/>
          <w:szCs w:val="18"/>
        </w:rPr>
      </w:pPr>
      <w:r w:rsidRPr="008D7462">
        <w:rPr>
          <w:sz w:val="18"/>
          <w:szCs w:val="18"/>
        </w:rPr>
        <w:t>//------------------------------------------------------------------------------</w:t>
      </w:r>
    </w:p>
    <w:p w14:paraId="6B00EFF9" w14:textId="77777777" w:rsidR="008D7462" w:rsidRPr="008D7462" w:rsidRDefault="008D7462" w:rsidP="00557BEA">
      <w:pPr>
        <w:pStyle w:val="Heading3"/>
        <w:spacing w:before="0" w:line="240" w:lineRule="auto"/>
        <w:rPr>
          <w:sz w:val="18"/>
          <w:szCs w:val="18"/>
        </w:rPr>
      </w:pPr>
    </w:p>
    <w:p w14:paraId="1E030B63" w14:textId="77777777" w:rsidR="008D7462" w:rsidRPr="008D7462" w:rsidRDefault="008D7462" w:rsidP="00557BEA">
      <w:pPr>
        <w:pStyle w:val="Heading3"/>
        <w:spacing w:before="0" w:line="240" w:lineRule="auto"/>
        <w:rPr>
          <w:sz w:val="18"/>
          <w:szCs w:val="18"/>
        </w:rPr>
      </w:pPr>
      <w:r w:rsidRPr="008D7462">
        <w:rPr>
          <w:sz w:val="18"/>
          <w:szCs w:val="18"/>
        </w:rPr>
        <w:t xml:space="preserve">ufs::ufs(char* name, int noBlocks, int blockSize, char init_char) // only used by superuser (you) to create the filesystem, </w:t>
      </w:r>
    </w:p>
    <w:p w14:paraId="75D89194"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format the virtual disk (initialize with 0x5E or "^"), also wipe</w:t>
      </w:r>
    </w:p>
    <w:p w14:paraId="1055D8F3" w14:textId="77777777" w:rsidR="008D7462" w:rsidRPr="008D7462" w:rsidRDefault="008D7462" w:rsidP="00557BEA">
      <w:pPr>
        <w:pStyle w:val="Heading3"/>
        <w:spacing w:before="0" w:line="240" w:lineRule="auto"/>
        <w:rPr>
          <w:sz w:val="18"/>
          <w:szCs w:val="18"/>
        </w:rPr>
      </w:pPr>
      <w:r w:rsidRPr="008D7462">
        <w:rPr>
          <w:sz w:val="18"/>
          <w:szCs w:val="18"/>
        </w:rPr>
        <w:tab/>
        <w:t>sema_filef.down();</w:t>
      </w:r>
    </w:p>
    <w:p w14:paraId="48709142" w14:textId="77777777" w:rsidR="008D7462" w:rsidRPr="008D7462" w:rsidRDefault="008D7462" w:rsidP="00557BEA">
      <w:pPr>
        <w:pStyle w:val="Heading3"/>
        <w:spacing w:before="0" w:line="240" w:lineRule="auto"/>
        <w:rPr>
          <w:sz w:val="18"/>
          <w:szCs w:val="18"/>
        </w:rPr>
      </w:pPr>
      <w:r w:rsidRPr="008D7462">
        <w:rPr>
          <w:sz w:val="18"/>
          <w:szCs w:val="18"/>
        </w:rPr>
        <w:tab/>
        <w:t>fstream filef("filef.txt", ios::out); // open the file system and overwrite all data</w:t>
      </w:r>
    </w:p>
    <w:p w14:paraId="2181668C" w14:textId="77777777" w:rsidR="008D7462" w:rsidRPr="008D7462" w:rsidRDefault="008D7462" w:rsidP="00557BEA">
      <w:pPr>
        <w:pStyle w:val="Heading3"/>
        <w:spacing w:before="0" w:line="240" w:lineRule="auto"/>
        <w:rPr>
          <w:sz w:val="18"/>
          <w:szCs w:val="18"/>
        </w:rPr>
      </w:pPr>
      <w:r w:rsidRPr="008D7462">
        <w:rPr>
          <w:sz w:val="18"/>
          <w:szCs w:val="18"/>
        </w:rPr>
        <w:tab/>
        <w:t>filef.seekp(0);</w:t>
      </w:r>
    </w:p>
    <w:p w14:paraId="7C47CCF7" w14:textId="77777777" w:rsidR="008D7462" w:rsidRPr="008D7462" w:rsidRDefault="008D7462" w:rsidP="00557BEA">
      <w:pPr>
        <w:pStyle w:val="Heading3"/>
        <w:spacing w:before="0" w:line="240" w:lineRule="auto"/>
        <w:rPr>
          <w:sz w:val="18"/>
          <w:szCs w:val="18"/>
        </w:rPr>
      </w:pPr>
      <w:r w:rsidRPr="008D7462">
        <w:rPr>
          <w:sz w:val="18"/>
          <w:szCs w:val="18"/>
        </w:rPr>
        <w:tab/>
        <w:t>int size = blockSize*noBlocks;</w:t>
      </w:r>
    </w:p>
    <w:p w14:paraId="698F2434" w14:textId="77777777" w:rsidR="008D7462" w:rsidRPr="008D7462" w:rsidRDefault="008D7462" w:rsidP="00557BEA">
      <w:pPr>
        <w:pStyle w:val="Heading3"/>
        <w:spacing w:before="0" w:line="240" w:lineRule="auto"/>
        <w:rPr>
          <w:sz w:val="18"/>
          <w:szCs w:val="18"/>
        </w:rPr>
      </w:pPr>
      <w:r w:rsidRPr="008D7462">
        <w:rPr>
          <w:sz w:val="18"/>
          <w:szCs w:val="18"/>
        </w:rPr>
        <w:tab/>
        <w:t>for (int i = 0; i &lt; size; i++)</w:t>
      </w:r>
    </w:p>
    <w:p w14:paraId="336CBE2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filef &lt;&lt; init_char;</w:t>
      </w:r>
    </w:p>
    <w:p w14:paraId="6DC6A64B" w14:textId="77777777" w:rsidR="008D7462" w:rsidRPr="008D7462" w:rsidRDefault="008D7462" w:rsidP="00557BEA">
      <w:pPr>
        <w:pStyle w:val="Heading3"/>
        <w:spacing w:before="0" w:line="240" w:lineRule="auto"/>
        <w:rPr>
          <w:sz w:val="18"/>
          <w:szCs w:val="18"/>
        </w:rPr>
      </w:pPr>
      <w:r w:rsidRPr="008D7462">
        <w:rPr>
          <w:sz w:val="18"/>
          <w:szCs w:val="18"/>
        </w:rPr>
        <w:tab/>
        <w:t>filef.close();</w:t>
      </w:r>
    </w:p>
    <w:p w14:paraId="78E66ED3" w14:textId="77777777" w:rsidR="008D7462" w:rsidRPr="008D7462" w:rsidRDefault="008D7462" w:rsidP="00557BEA">
      <w:pPr>
        <w:pStyle w:val="Heading3"/>
        <w:spacing w:before="0" w:line="240" w:lineRule="auto"/>
        <w:rPr>
          <w:sz w:val="18"/>
          <w:szCs w:val="18"/>
        </w:rPr>
      </w:pPr>
      <w:r w:rsidRPr="008D7462">
        <w:rPr>
          <w:sz w:val="18"/>
          <w:szCs w:val="18"/>
        </w:rPr>
        <w:tab/>
        <w:t>sema_filef.up();</w:t>
      </w:r>
    </w:p>
    <w:p w14:paraId="3B367DED" w14:textId="77777777" w:rsidR="008D7462" w:rsidRPr="008D7462" w:rsidRDefault="008D7462" w:rsidP="00557BEA">
      <w:pPr>
        <w:pStyle w:val="Heading3"/>
        <w:spacing w:before="0" w:line="240" w:lineRule="auto"/>
        <w:rPr>
          <w:sz w:val="18"/>
          <w:szCs w:val="18"/>
        </w:rPr>
      </w:pPr>
      <w:r w:rsidRPr="008D7462">
        <w:rPr>
          <w:sz w:val="18"/>
          <w:szCs w:val="18"/>
        </w:rPr>
        <w:tab/>
      </w:r>
    </w:p>
    <w:p w14:paraId="3489CEE1" w14:textId="77777777" w:rsidR="008D7462" w:rsidRPr="008D7462" w:rsidRDefault="008D7462" w:rsidP="00557BEA">
      <w:pPr>
        <w:pStyle w:val="Heading3"/>
        <w:spacing w:before="0" w:line="240" w:lineRule="auto"/>
        <w:rPr>
          <w:sz w:val="18"/>
          <w:szCs w:val="18"/>
        </w:rPr>
      </w:pPr>
      <w:r w:rsidRPr="008D7462">
        <w:rPr>
          <w:sz w:val="18"/>
          <w:szCs w:val="18"/>
        </w:rPr>
        <w:tab/>
        <w:t>sema_inodef.down();</w:t>
      </w:r>
    </w:p>
    <w:p w14:paraId="25D26927" w14:textId="77777777" w:rsidR="008D7462" w:rsidRPr="008D7462" w:rsidRDefault="008D7462" w:rsidP="00557BEA">
      <w:pPr>
        <w:pStyle w:val="Heading3"/>
        <w:spacing w:before="0" w:line="240" w:lineRule="auto"/>
        <w:rPr>
          <w:sz w:val="18"/>
          <w:szCs w:val="18"/>
        </w:rPr>
      </w:pPr>
      <w:r w:rsidRPr="008D7462">
        <w:rPr>
          <w:sz w:val="18"/>
          <w:szCs w:val="18"/>
        </w:rPr>
        <w:tab/>
        <w:t>fstream inodef("inodef.txt", ios::out); // opens and closes inode data deleting it</w:t>
      </w:r>
    </w:p>
    <w:p w14:paraId="1418C7BA" w14:textId="77777777" w:rsidR="008D7462" w:rsidRPr="008D7462" w:rsidRDefault="008D7462" w:rsidP="00557BEA">
      <w:pPr>
        <w:pStyle w:val="Heading3"/>
        <w:spacing w:before="0" w:line="240" w:lineRule="auto"/>
        <w:rPr>
          <w:sz w:val="18"/>
          <w:szCs w:val="18"/>
        </w:rPr>
      </w:pPr>
      <w:r w:rsidRPr="008D7462">
        <w:rPr>
          <w:sz w:val="18"/>
          <w:szCs w:val="18"/>
        </w:rPr>
        <w:tab/>
        <w:t>inodef.close();</w:t>
      </w:r>
    </w:p>
    <w:p w14:paraId="15B2D3C9" w14:textId="77777777" w:rsidR="008D7462" w:rsidRPr="008D7462" w:rsidRDefault="008D7462" w:rsidP="00557BEA">
      <w:pPr>
        <w:pStyle w:val="Heading3"/>
        <w:spacing w:before="0" w:line="240" w:lineRule="auto"/>
        <w:rPr>
          <w:sz w:val="18"/>
          <w:szCs w:val="18"/>
        </w:rPr>
      </w:pPr>
      <w:r w:rsidRPr="008D7462">
        <w:rPr>
          <w:sz w:val="18"/>
          <w:szCs w:val="18"/>
        </w:rPr>
        <w:tab/>
        <w:t>sema_inodef.up();</w:t>
      </w:r>
    </w:p>
    <w:p w14:paraId="087375C1" w14:textId="77777777" w:rsidR="008D7462" w:rsidRPr="008D7462" w:rsidRDefault="008D7462" w:rsidP="00557BEA">
      <w:pPr>
        <w:pStyle w:val="Heading3"/>
        <w:spacing w:before="0" w:line="240" w:lineRule="auto"/>
        <w:rPr>
          <w:sz w:val="18"/>
          <w:szCs w:val="18"/>
        </w:rPr>
      </w:pPr>
      <w:r w:rsidRPr="008D7462">
        <w:rPr>
          <w:sz w:val="18"/>
          <w:szCs w:val="18"/>
        </w:rPr>
        <w:tab/>
      </w:r>
    </w:p>
    <w:p w14:paraId="50791546" w14:textId="77777777" w:rsidR="008D7462" w:rsidRPr="008D7462" w:rsidRDefault="008D7462" w:rsidP="00557BEA">
      <w:pPr>
        <w:pStyle w:val="Heading3"/>
        <w:spacing w:before="0" w:line="240" w:lineRule="auto"/>
        <w:rPr>
          <w:sz w:val="18"/>
          <w:szCs w:val="18"/>
        </w:rPr>
      </w:pPr>
      <w:r w:rsidRPr="008D7462">
        <w:rPr>
          <w:sz w:val="18"/>
          <w:szCs w:val="18"/>
        </w:rPr>
        <w:tab/>
        <w:t>fs_name = name;</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5032060E" w14:textId="77777777" w:rsidR="008D7462" w:rsidRPr="008D7462" w:rsidRDefault="008D7462" w:rsidP="00557BEA">
      <w:pPr>
        <w:pStyle w:val="Heading3"/>
        <w:spacing w:before="0" w:line="240" w:lineRule="auto"/>
        <w:rPr>
          <w:sz w:val="18"/>
          <w:szCs w:val="18"/>
        </w:rPr>
      </w:pPr>
      <w:r w:rsidRPr="008D7462">
        <w:rPr>
          <w:sz w:val="18"/>
          <w:szCs w:val="18"/>
        </w:rPr>
        <w:tab/>
        <w:t>fs_number_of_blocks = noBlocks; // sets system specs</w:t>
      </w:r>
    </w:p>
    <w:p w14:paraId="2A1F28F2" w14:textId="77777777" w:rsidR="008D7462" w:rsidRPr="008D7462" w:rsidRDefault="008D7462" w:rsidP="00557BEA">
      <w:pPr>
        <w:pStyle w:val="Heading3"/>
        <w:spacing w:before="0" w:line="240" w:lineRule="auto"/>
        <w:rPr>
          <w:sz w:val="18"/>
          <w:szCs w:val="18"/>
        </w:rPr>
      </w:pPr>
      <w:r w:rsidRPr="008D7462">
        <w:rPr>
          <w:sz w:val="18"/>
          <w:szCs w:val="18"/>
        </w:rPr>
        <w:tab/>
        <w:t>fs_block_size = blockSize;</w:t>
      </w:r>
    </w:p>
    <w:p w14:paraId="087287EF" w14:textId="77777777" w:rsidR="008D7462" w:rsidRPr="008D7462" w:rsidRDefault="008D7462" w:rsidP="00557BEA">
      <w:pPr>
        <w:pStyle w:val="Heading3"/>
        <w:spacing w:before="0" w:line="240" w:lineRule="auto"/>
        <w:rPr>
          <w:sz w:val="18"/>
          <w:szCs w:val="18"/>
        </w:rPr>
      </w:pPr>
      <w:r w:rsidRPr="008D7462">
        <w:rPr>
          <w:sz w:val="18"/>
          <w:szCs w:val="18"/>
        </w:rPr>
        <w:tab/>
        <w:t>initialization_char = init_char;</w:t>
      </w:r>
    </w:p>
    <w:p w14:paraId="2CD5A242" w14:textId="77777777" w:rsidR="008D7462" w:rsidRPr="008D7462" w:rsidRDefault="008D7462" w:rsidP="00557BEA">
      <w:pPr>
        <w:pStyle w:val="Heading3"/>
        <w:spacing w:before="0" w:line="240" w:lineRule="auto"/>
        <w:rPr>
          <w:sz w:val="18"/>
          <w:szCs w:val="18"/>
        </w:rPr>
      </w:pPr>
      <w:r w:rsidRPr="008D7462">
        <w:rPr>
          <w:sz w:val="18"/>
          <w:szCs w:val="18"/>
        </w:rPr>
        <w:t>}</w:t>
      </w:r>
    </w:p>
    <w:p w14:paraId="1ABE8DE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1B578FAC" w14:textId="77777777" w:rsidR="008D7462" w:rsidRPr="008D7462" w:rsidRDefault="008D7462" w:rsidP="00557BEA">
      <w:pPr>
        <w:pStyle w:val="Heading3"/>
        <w:spacing w:before="0" w:line="240" w:lineRule="auto"/>
        <w:rPr>
          <w:sz w:val="18"/>
          <w:szCs w:val="18"/>
        </w:rPr>
      </w:pPr>
      <w:r w:rsidRPr="008D7462">
        <w:rPr>
          <w:sz w:val="18"/>
          <w:szCs w:val="18"/>
        </w:rPr>
        <w:t>void ufs::format()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format the current file system</w:t>
      </w:r>
    </w:p>
    <w:p w14:paraId="092F7368"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xml:space="preserve"> </w:t>
      </w:r>
      <w:r w:rsidRPr="008D7462">
        <w:rPr>
          <w:sz w:val="18"/>
          <w:szCs w:val="18"/>
        </w:rPr>
        <w:tab/>
      </w:r>
      <w:r w:rsidRPr="008D7462">
        <w:rPr>
          <w:sz w:val="18"/>
          <w:szCs w:val="18"/>
        </w:rPr>
        <w:tab/>
      </w:r>
      <w:r w:rsidRPr="008D7462">
        <w:rPr>
          <w:sz w:val="18"/>
          <w:szCs w:val="18"/>
        </w:rPr>
        <w:tab/>
        <w:t>// resets everything similar to the constructor</w:t>
      </w:r>
    </w:p>
    <w:p w14:paraId="7C6B1FEA" w14:textId="77777777" w:rsidR="008D7462" w:rsidRPr="008D7462" w:rsidRDefault="008D7462" w:rsidP="00557BEA">
      <w:pPr>
        <w:pStyle w:val="Heading3"/>
        <w:spacing w:before="0" w:line="240" w:lineRule="auto"/>
        <w:rPr>
          <w:sz w:val="18"/>
          <w:szCs w:val="18"/>
        </w:rPr>
      </w:pPr>
      <w:r w:rsidRPr="008D7462">
        <w:rPr>
          <w:sz w:val="18"/>
          <w:szCs w:val="18"/>
        </w:rPr>
        <w:tab/>
        <w:t>sema_filef.down();</w:t>
      </w:r>
    </w:p>
    <w:p w14:paraId="34B44A9F" w14:textId="77777777" w:rsidR="008D7462" w:rsidRPr="008D7462" w:rsidRDefault="008D7462" w:rsidP="00557BEA">
      <w:pPr>
        <w:pStyle w:val="Heading3"/>
        <w:spacing w:before="0" w:line="240" w:lineRule="auto"/>
        <w:rPr>
          <w:sz w:val="18"/>
          <w:szCs w:val="18"/>
        </w:rPr>
      </w:pPr>
      <w:r w:rsidRPr="008D7462">
        <w:rPr>
          <w:sz w:val="18"/>
          <w:szCs w:val="18"/>
        </w:rPr>
        <w:tab/>
        <w:t>fstream filef("filef.txt", ios::out);</w:t>
      </w:r>
    </w:p>
    <w:p w14:paraId="039F7DEC" w14:textId="77777777" w:rsidR="008D7462" w:rsidRPr="008D7462" w:rsidRDefault="008D7462" w:rsidP="00557BEA">
      <w:pPr>
        <w:pStyle w:val="Heading3"/>
        <w:spacing w:before="0" w:line="240" w:lineRule="auto"/>
        <w:rPr>
          <w:sz w:val="18"/>
          <w:szCs w:val="18"/>
        </w:rPr>
      </w:pPr>
      <w:r w:rsidRPr="008D7462">
        <w:rPr>
          <w:sz w:val="18"/>
          <w:szCs w:val="18"/>
        </w:rPr>
        <w:tab/>
        <w:t>filef.seekp(0);</w:t>
      </w:r>
    </w:p>
    <w:p w14:paraId="18AE7724" w14:textId="77777777" w:rsidR="008D7462" w:rsidRPr="008D7462" w:rsidRDefault="008D7462" w:rsidP="00557BEA">
      <w:pPr>
        <w:pStyle w:val="Heading3"/>
        <w:spacing w:before="0" w:line="240" w:lineRule="auto"/>
        <w:rPr>
          <w:sz w:val="18"/>
          <w:szCs w:val="18"/>
        </w:rPr>
      </w:pPr>
      <w:r w:rsidRPr="008D7462">
        <w:rPr>
          <w:sz w:val="18"/>
          <w:szCs w:val="18"/>
        </w:rPr>
        <w:lastRenderedPageBreak/>
        <w:tab/>
        <w:t>int size = fs_block_size*fs_number_of_blocks;</w:t>
      </w:r>
    </w:p>
    <w:p w14:paraId="781D6097" w14:textId="77777777" w:rsidR="008D7462" w:rsidRPr="008D7462" w:rsidRDefault="008D7462" w:rsidP="00557BEA">
      <w:pPr>
        <w:pStyle w:val="Heading3"/>
        <w:spacing w:before="0" w:line="240" w:lineRule="auto"/>
        <w:rPr>
          <w:sz w:val="18"/>
          <w:szCs w:val="18"/>
        </w:rPr>
      </w:pPr>
      <w:r w:rsidRPr="008D7462">
        <w:rPr>
          <w:sz w:val="18"/>
          <w:szCs w:val="18"/>
        </w:rPr>
        <w:tab/>
        <w:t>for (int i = 0; i &lt; size; i++)</w:t>
      </w:r>
    </w:p>
    <w:p w14:paraId="1A0F69C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filef &lt;&lt; initialization_char;</w:t>
      </w:r>
    </w:p>
    <w:p w14:paraId="5C58F657" w14:textId="77777777" w:rsidR="008D7462" w:rsidRPr="008D7462" w:rsidRDefault="008D7462" w:rsidP="00557BEA">
      <w:pPr>
        <w:pStyle w:val="Heading3"/>
        <w:spacing w:before="0" w:line="240" w:lineRule="auto"/>
        <w:rPr>
          <w:sz w:val="18"/>
          <w:szCs w:val="18"/>
        </w:rPr>
      </w:pPr>
      <w:r w:rsidRPr="008D7462">
        <w:rPr>
          <w:sz w:val="18"/>
          <w:szCs w:val="18"/>
        </w:rPr>
        <w:tab/>
        <w:t>filef.close();</w:t>
      </w:r>
    </w:p>
    <w:p w14:paraId="5BEF50A7" w14:textId="77777777" w:rsidR="008D7462" w:rsidRPr="008D7462" w:rsidRDefault="008D7462" w:rsidP="00557BEA">
      <w:pPr>
        <w:pStyle w:val="Heading3"/>
        <w:spacing w:before="0" w:line="240" w:lineRule="auto"/>
        <w:rPr>
          <w:sz w:val="18"/>
          <w:szCs w:val="18"/>
        </w:rPr>
      </w:pPr>
      <w:r w:rsidRPr="008D7462">
        <w:rPr>
          <w:sz w:val="18"/>
          <w:szCs w:val="18"/>
        </w:rPr>
        <w:tab/>
        <w:t>sema_filef.up();</w:t>
      </w:r>
    </w:p>
    <w:p w14:paraId="06F609D6" w14:textId="77777777" w:rsidR="008D7462" w:rsidRPr="008D7462" w:rsidRDefault="008D7462" w:rsidP="00557BEA">
      <w:pPr>
        <w:pStyle w:val="Heading3"/>
        <w:spacing w:before="0" w:line="240" w:lineRule="auto"/>
        <w:rPr>
          <w:sz w:val="18"/>
          <w:szCs w:val="18"/>
        </w:rPr>
      </w:pPr>
      <w:r w:rsidRPr="008D7462">
        <w:rPr>
          <w:sz w:val="18"/>
          <w:szCs w:val="18"/>
        </w:rPr>
        <w:tab/>
      </w:r>
    </w:p>
    <w:p w14:paraId="27E41130" w14:textId="77777777" w:rsidR="008D7462" w:rsidRPr="008D7462" w:rsidRDefault="008D7462" w:rsidP="00557BEA">
      <w:pPr>
        <w:pStyle w:val="Heading3"/>
        <w:spacing w:before="0" w:line="240" w:lineRule="auto"/>
        <w:rPr>
          <w:sz w:val="18"/>
          <w:szCs w:val="18"/>
        </w:rPr>
      </w:pPr>
      <w:r w:rsidRPr="008D7462">
        <w:rPr>
          <w:sz w:val="18"/>
          <w:szCs w:val="18"/>
        </w:rPr>
        <w:tab/>
        <w:t>sema_inodef.down();</w:t>
      </w:r>
    </w:p>
    <w:p w14:paraId="73742BFC" w14:textId="77777777" w:rsidR="008D7462" w:rsidRPr="008D7462" w:rsidRDefault="008D7462" w:rsidP="00557BEA">
      <w:pPr>
        <w:pStyle w:val="Heading3"/>
        <w:spacing w:before="0" w:line="240" w:lineRule="auto"/>
        <w:rPr>
          <w:sz w:val="18"/>
          <w:szCs w:val="18"/>
        </w:rPr>
      </w:pPr>
      <w:r w:rsidRPr="008D7462">
        <w:rPr>
          <w:sz w:val="18"/>
          <w:szCs w:val="18"/>
        </w:rPr>
        <w:tab/>
        <w:t>fstream inodef("inodef.txt", ios::out);</w:t>
      </w:r>
    </w:p>
    <w:p w14:paraId="4AC862AD" w14:textId="77777777" w:rsidR="008D7462" w:rsidRPr="008D7462" w:rsidRDefault="008D7462" w:rsidP="00557BEA">
      <w:pPr>
        <w:pStyle w:val="Heading3"/>
        <w:spacing w:before="0" w:line="240" w:lineRule="auto"/>
        <w:rPr>
          <w:sz w:val="18"/>
          <w:szCs w:val="18"/>
        </w:rPr>
      </w:pPr>
      <w:r w:rsidRPr="008D7462">
        <w:rPr>
          <w:sz w:val="18"/>
          <w:szCs w:val="18"/>
        </w:rPr>
        <w:tab/>
        <w:t>inodef.close();</w:t>
      </w:r>
    </w:p>
    <w:p w14:paraId="047E51B4" w14:textId="77777777" w:rsidR="008D7462" w:rsidRPr="008D7462" w:rsidRDefault="008D7462" w:rsidP="00557BEA">
      <w:pPr>
        <w:pStyle w:val="Heading3"/>
        <w:spacing w:before="0" w:line="240" w:lineRule="auto"/>
        <w:rPr>
          <w:sz w:val="18"/>
          <w:szCs w:val="18"/>
        </w:rPr>
      </w:pPr>
      <w:r w:rsidRPr="008D7462">
        <w:rPr>
          <w:sz w:val="18"/>
          <w:szCs w:val="18"/>
        </w:rPr>
        <w:tab/>
        <w:t>sema_inodef.up();</w:t>
      </w:r>
    </w:p>
    <w:p w14:paraId="7D112B79" w14:textId="77777777" w:rsidR="008D7462" w:rsidRPr="008D7462" w:rsidRDefault="008D7462" w:rsidP="00557BEA">
      <w:pPr>
        <w:pStyle w:val="Heading3"/>
        <w:spacing w:before="0" w:line="240" w:lineRule="auto"/>
        <w:rPr>
          <w:sz w:val="18"/>
          <w:szCs w:val="18"/>
        </w:rPr>
      </w:pPr>
      <w:r w:rsidRPr="008D7462">
        <w:rPr>
          <w:sz w:val="18"/>
          <w:szCs w:val="18"/>
        </w:rPr>
        <w:t>}</w:t>
      </w:r>
    </w:p>
    <w:p w14:paraId="16BDACEE" w14:textId="77777777" w:rsidR="008D7462" w:rsidRPr="008D7462" w:rsidRDefault="008D7462" w:rsidP="00557BEA">
      <w:pPr>
        <w:pStyle w:val="Heading3"/>
        <w:spacing w:before="0" w:line="240" w:lineRule="auto"/>
        <w:rPr>
          <w:sz w:val="18"/>
          <w:szCs w:val="18"/>
        </w:rPr>
      </w:pPr>
    </w:p>
    <w:p w14:paraId="059FF690" w14:textId="77777777" w:rsidR="008D7462" w:rsidRPr="008D7462" w:rsidRDefault="008D7462" w:rsidP="00557BEA">
      <w:pPr>
        <w:pStyle w:val="Heading3"/>
        <w:spacing w:before="0" w:line="240" w:lineRule="auto"/>
        <w:rPr>
          <w:sz w:val="18"/>
          <w:szCs w:val="18"/>
        </w:rPr>
      </w:pPr>
      <w:r w:rsidRPr="008D7462">
        <w:rPr>
          <w:sz w:val="18"/>
          <w:szCs w:val="18"/>
        </w:rPr>
        <w:t>//------------------------------------------------------------------------------</w:t>
      </w:r>
    </w:p>
    <w:p w14:paraId="64C2AC74" w14:textId="77777777" w:rsidR="008D7462" w:rsidRPr="008D7462" w:rsidRDefault="008D7462" w:rsidP="00557BEA">
      <w:pPr>
        <w:pStyle w:val="Heading3"/>
        <w:spacing w:before="0" w:line="240" w:lineRule="auto"/>
        <w:rPr>
          <w:sz w:val="18"/>
          <w:szCs w:val="18"/>
        </w:rPr>
      </w:pPr>
      <w:r w:rsidRPr="008D7462">
        <w:rPr>
          <w:sz w:val="18"/>
          <w:szCs w:val="18"/>
        </w:rPr>
        <w:t>//File operations</w:t>
      </w:r>
    </w:p>
    <w:p w14:paraId="1B5EDC8C" w14:textId="77777777" w:rsidR="008D7462" w:rsidRPr="008D7462" w:rsidRDefault="008D7462" w:rsidP="00557BEA">
      <w:pPr>
        <w:pStyle w:val="Heading3"/>
        <w:spacing w:before="0" w:line="240" w:lineRule="auto"/>
        <w:rPr>
          <w:sz w:val="18"/>
          <w:szCs w:val="18"/>
        </w:rPr>
      </w:pPr>
      <w:r w:rsidRPr="008D7462">
        <w:rPr>
          <w:sz w:val="18"/>
          <w:szCs w:val="18"/>
        </w:rPr>
        <w:t>//------------------------------------------------------------------------------</w:t>
      </w:r>
    </w:p>
    <w:p w14:paraId="213FAABF" w14:textId="77777777" w:rsidR="008D7462" w:rsidRPr="008D7462" w:rsidRDefault="008D7462" w:rsidP="00557BEA">
      <w:pPr>
        <w:pStyle w:val="Heading3"/>
        <w:spacing w:before="0" w:line="240" w:lineRule="auto"/>
        <w:rPr>
          <w:sz w:val="18"/>
          <w:szCs w:val="18"/>
        </w:rPr>
      </w:pPr>
    </w:p>
    <w:p w14:paraId="22862A98" w14:textId="77777777" w:rsidR="008D7462" w:rsidRPr="008D7462" w:rsidRDefault="008D7462" w:rsidP="00557BEA">
      <w:pPr>
        <w:pStyle w:val="Heading3"/>
        <w:spacing w:before="0" w:line="240" w:lineRule="auto"/>
        <w:rPr>
          <w:sz w:val="18"/>
          <w:szCs w:val="18"/>
        </w:rPr>
      </w:pPr>
      <w:r w:rsidRPr="008D7462">
        <w:rPr>
          <w:sz w:val="18"/>
          <w:szCs w:val="18"/>
        </w:rPr>
        <w:t>int ufs::Open(int T_id, int callingtask, char* filenm, char* mode)</w:t>
      </w:r>
      <w:r w:rsidRPr="008D7462">
        <w:rPr>
          <w:sz w:val="18"/>
          <w:szCs w:val="18"/>
        </w:rPr>
        <w:tab/>
      </w:r>
      <w:r w:rsidRPr="008D7462">
        <w:rPr>
          <w:sz w:val="18"/>
          <w:szCs w:val="18"/>
        </w:rPr>
        <w:tab/>
        <w:t>//file handle must be valid and belong to t-id or file name should be</w:t>
      </w:r>
    </w:p>
    <w:p w14:paraId="101CCE75"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p>
    <w:p w14:paraId="3C290BB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//set for others. mode = R or W returns a unique integer file_id or -1</w:t>
      </w:r>
    </w:p>
    <w:p w14:paraId="0DB226B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//for an error. an error could be no such file name is created in teh system</w:t>
      </w:r>
    </w:p>
    <w:p w14:paraId="06843B23"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//or such a file is not owned by this task_id or the permission set for this</w:t>
      </w:r>
    </w:p>
    <w:p w14:paraId="19DD5C7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//file do not allow it to be open.</w:t>
      </w:r>
    </w:p>
    <w:p w14:paraId="5C314E9E" w14:textId="77777777" w:rsidR="008D7462" w:rsidRPr="008D7462" w:rsidRDefault="008D7462" w:rsidP="00557BEA">
      <w:pPr>
        <w:pStyle w:val="Heading3"/>
        <w:spacing w:before="0" w:line="240" w:lineRule="auto"/>
        <w:rPr>
          <w:sz w:val="18"/>
          <w:szCs w:val="18"/>
        </w:rPr>
      </w:pPr>
      <w:r w:rsidRPr="008D7462">
        <w:rPr>
          <w:sz w:val="18"/>
          <w:szCs w:val="18"/>
        </w:rPr>
        <w:tab/>
        <w:t>bool owner = FALSE;</w:t>
      </w:r>
    </w:p>
    <w:p w14:paraId="6AA1FA3C" w14:textId="77777777" w:rsidR="008D7462" w:rsidRPr="008D7462" w:rsidRDefault="008D7462" w:rsidP="00557BEA">
      <w:pPr>
        <w:pStyle w:val="Heading3"/>
        <w:spacing w:before="0" w:line="240" w:lineRule="auto"/>
        <w:rPr>
          <w:sz w:val="18"/>
          <w:szCs w:val="18"/>
        </w:rPr>
      </w:pPr>
      <w:r w:rsidRPr="008D7462">
        <w:rPr>
          <w:sz w:val="18"/>
          <w:szCs w:val="18"/>
        </w:rPr>
        <w:tab/>
        <w:t>if(T_id == callingtask){</w:t>
      </w:r>
    </w:p>
    <w:p w14:paraId="6309ACC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owner = TRUE;</w:t>
      </w:r>
    </w:p>
    <w:p w14:paraId="05365E75" w14:textId="77777777" w:rsidR="008D7462" w:rsidRPr="008D7462" w:rsidRDefault="008D7462" w:rsidP="00557BEA">
      <w:pPr>
        <w:pStyle w:val="Heading3"/>
        <w:spacing w:before="0" w:line="240" w:lineRule="auto"/>
        <w:rPr>
          <w:sz w:val="18"/>
          <w:szCs w:val="18"/>
        </w:rPr>
      </w:pPr>
      <w:r w:rsidRPr="008D7462">
        <w:rPr>
          <w:sz w:val="18"/>
          <w:szCs w:val="18"/>
        </w:rPr>
        <w:tab/>
        <w:t>}else{</w:t>
      </w:r>
    </w:p>
    <w:p w14:paraId="11D2744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owner = FALSE;</w:t>
      </w:r>
    </w:p>
    <w:p w14:paraId="51C30C4D" w14:textId="77777777" w:rsidR="008D7462" w:rsidRPr="008D7462" w:rsidRDefault="008D7462" w:rsidP="00557BEA">
      <w:pPr>
        <w:pStyle w:val="Heading3"/>
        <w:spacing w:before="0" w:line="240" w:lineRule="auto"/>
        <w:rPr>
          <w:sz w:val="18"/>
          <w:szCs w:val="18"/>
        </w:rPr>
      </w:pPr>
      <w:r w:rsidRPr="008D7462">
        <w:rPr>
          <w:sz w:val="18"/>
          <w:szCs w:val="18"/>
        </w:rPr>
        <w:tab/>
        <w:t>}</w:t>
      </w:r>
    </w:p>
    <w:p w14:paraId="42BBB745" w14:textId="77777777" w:rsidR="008D7462" w:rsidRPr="008D7462" w:rsidRDefault="008D7462" w:rsidP="00557BEA">
      <w:pPr>
        <w:pStyle w:val="Heading3"/>
        <w:spacing w:before="0" w:line="240" w:lineRule="auto"/>
        <w:rPr>
          <w:sz w:val="18"/>
          <w:szCs w:val="18"/>
        </w:rPr>
      </w:pPr>
      <w:r w:rsidRPr="008D7462">
        <w:rPr>
          <w:sz w:val="18"/>
          <w:szCs w:val="18"/>
        </w:rPr>
        <w:tab/>
        <w:t>i_node temp;</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3672AEFA" w14:textId="77777777" w:rsidR="008D7462" w:rsidRPr="008D7462" w:rsidRDefault="008D7462" w:rsidP="00557BEA">
      <w:pPr>
        <w:pStyle w:val="Heading3"/>
        <w:spacing w:before="0" w:line="240" w:lineRule="auto"/>
        <w:rPr>
          <w:sz w:val="18"/>
          <w:szCs w:val="18"/>
        </w:rPr>
      </w:pPr>
      <w:r w:rsidRPr="008D7462">
        <w:rPr>
          <w:sz w:val="18"/>
          <w:szCs w:val="18"/>
        </w:rPr>
        <w:tab/>
        <w:t>for(int i = 0; i &lt; 16; i++){ // if we have permission at all return 1, if not return -1</w:t>
      </w:r>
    </w:p>
    <w:p w14:paraId="68AF8FA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3226C38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if((temp.owner_task_id == T_id) &amp;&amp; (strcmp (temp.filename,filenm) == 0)){</w:t>
      </w:r>
    </w:p>
    <w:p w14:paraId="1428AF73"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if(owner){</w:t>
      </w:r>
    </w:p>
    <w:p w14:paraId="77DF7D3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if((temp.permission[0]) &amp;&amp; (*mode == 'r')){</w:t>
      </w:r>
    </w:p>
    <w:p w14:paraId="53D431F3"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return 1;</w:t>
      </w:r>
    </w:p>
    <w:p w14:paraId="0E8D185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55EA712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if((temp.permission[1]) &amp;&amp; (*mode == 'w')){</w:t>
      </w:r>
    </w:p>
    <w:p w14:paraId="1E03D8EF"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return 1;</w:t>
      </w:r>
    </w:p>
    <w:p w14:paraId="14A614A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42731D9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5543ECC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if(!owner){</w:t>
      </w:r>
    </w:p>
    <w:p w14:paraId="29E02301"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if((temp.permission[2]) &amp;&amp; (*mode == 'r')){</w:t>
      </w:r>
    </w:p>
    <w:p w14:paraId="16ABAF7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return 1;</w:t>
      </w:r>
    </w:p>
    <w:p w14:paraId="537804E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3E602DF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if((temp.permission[3]) &amp;&amp; (*mode == 'w')){</w:t>
      </w:r>
    </w:p>
    <w:p w14:paraId="0AD02AB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return 1;</w:t>
      </w:r>
    </w:p>
    <w:p w14:paraId="6F04252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0D11D4C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001CDC7E"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return -1;</w:t>
      </w:r>
    </w:p>
    <w:p w14:paraId="6E438D7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3096D0D8" w14:textId="77777777" w:rsidR="008D7462" w:rsidRPr="008D7462" w:rsidRDefault="008D7462" w:rsidP="00557BEA">
      <w:pPr>
        <w:pStyle w:val="Heading3"/>
        <w:spacing w:before="0" w:line="240" w:lineRule="auto"/>
        <w:rPr>
          <w:sz w:val="18"/>
          <w:szCs w:val="18"/>
        </w:rPr>
      </w:pPr>
      <w:r w:rsidRPr="008D7462">
        <w:rPr>
          <w:sz w:val="18"/>
          <w:szCs w:val="18"/>
        </w:rPr>
        <w:tab/>
        <w:t>}</w:t>
      </w:r>
    </w:p>
    <w:p w14:paraId="24D6C2C4" w14:textId="77777777" w:rsidR="008D7462" w:rsidRPr="008D7462" w:rsidRDefault="008D7462" w:rsidP="00557BEA">
      <w:pPr>
        <w:pStyle w:val="Heading3"/>
        <w:spacing w:before="0" w:line="240" w:lineRule="auto"/>
        <w:rPr>
          <w:sz w:val="18"/>
          <w:szCs w:val="18"/>
        </w:rPr>
      </w:pPr>
      <w:r w:rsidRPr="008D7462">
        <w:rPr>
          <w:sz w:val="18"/>
          <w:szCs w:val="18"/>
        </w:rPr>
        <w:t>}</w:t>
      </w:r>
    </w:p>
    <w:p w14:paraId="5DFA99F1" w14:textId="77777777" w:rsidR="008D7462" w:rsidRPr="008D7462" w:rsidRDefault="008D7462" w:rsidP="00557BEA">
      <w:pPr>
        <w:pStyle w:val="Heading3"/>
        <w:spacing w:before="0" w:line="240" w:lineRule="auto"/>
        <w:rPr>
          <w:sz w:val="18"/>
          <w:szCs w:val="18"/>
        </w:rPr>
      </w:pPr>
    </w:p>
    <w:p w14:paraId="71F089FD" w14:textId="77777777" w:rsidR="008D7462" w:rsidRPr="008D7462" w:rsidRDefault="008D7462" w:rsidP="00557BEA">
      <w:pPr>
        <w:pStyle w:val="Heading3"/>
        <w:spacing w:before="0" w:line="240" w:lineRule="auto"/>
        <w:rPr>
          <w:sz w:val="18"/>
          <w:szCs w:val="18"/>
        </w:rPr>
      </w:pPr>
      <w:r w:rsidRPr="008D7462">
        <w:rPr>
          <w:sz w:val="18"/>
          <w:szCs w:val="18"/>
        </w:rPr>
        <w:lastRenderedPageBreak/>
        <w:t>int ufs::Close(int T_id, int file_id)</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close the file, returns a -1 if an error occurs</w:t>
      </w:r>
    </w:p>
    <w:p w14:paraId="33EAAE24"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4D275F0A" w14:textId="77777777" w:rsidR="008D7462" w:rsidRPr="008D7462" w:rsidRDefault="008D7462" w:rsidP="00557BEA">
      <w:pPr>
        <w:pStyle w:val="Heading3"/>
        <w:spacing w:before="0" w:line="240" w:lineRule="auto"/>
        <w:rPr>
          <w:sz w:val="18"/>
          <w:szCs w:val="18"/>
        </w:rPr>
      </w:pPr>
      <w:r w:rsidRPr="008D7462">
        <w:rPr>
          <w:sz w:val="18"/>
          <w:szCs w:val="18"/>
        </w:rPr>
        <w:tab/>
        <w:t>return 1; //does nothing for now</w:t>
      </w:r>
    </w:p>
    <w:p w14:paraId="7A75D2CE" w14:textId="77777777" w:rsidR="008D7462" w:rsidRPr="008D7462" w:rsidRDefault="008D7462" w:rsidP="00557BEA">
      <w:pPr>
        <w:pStyle w:val="Heading3"/>
        <w:spacing w:before="0" w:line="240" w:lineRule="auto"/>
        <w:rPr>
          <w:sz w:val="18"/>
          <w:szCs w:val="18"/>
        </w:rPr>
      </w:pPr>
      <w:r w:rsidRPr="008D7462">
        <w:rPr>
          <w:sz w:val="18"/>
          <w:szCs w:val="18"/>
        </w:rPr>
        <w:t>}</w:t>
      </w:r>
    </w:p>
    <w:p w14:paraId="15251051" w14:textId="77777777" w:rsidR="008D7462" w:rsidRPr="008D7462" w:rsidRDefault="008D7462" w:rsidP="00557BEA">
      <w:pPr>
        <w:pStyle w:val="Heading3"/>
        <w:spacing w:before="0" w:line="240" w:lineRule="auto"/>
        <w:rPr>
          <w:sz w:val="18"/>
          <w:szCs w:val="18"/>
        </w:rPr>
      </w:pPr>
      <w:r w:rsidRPr="008D7462">
        <w:rPr>
          <w:sz w:val="18"/>
          <w:szCs w:val="18"/>
        </w:rPr>
        <w:t xml:space="preserve">int ufs::Read_Char(int T_id, char* file_name, char *ch) </w:t>
      </w:r>
      <w:r w:rsidRPr="008D7462">
        <w:rPr>
          <w:sz w:val="18"/>
          <w:szCs w:val="18"/>
        </w:rPr>
        <w:tab/>
        <w:t>// read a char from file, return -1 if EOF keep track of the current location</w:t>
      </w:r>
    </w:p>
    <w:p w14:paraId="49EFA10F"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p>
    <w:p w14:paraId="090287AE" w14:textId="77777777" w:rsidR="008D7462" w:rsidRPr="008D7462" w:rsidRDefault="008D7462" w:rsidP="00557BEA">
      <w:pPr>
        <w:pStyle w:val="Heading3"/>
        <w:spacing w:before="0" w:line="240" w:lineRule="auto"/>
        <w:rPr>
          <w:sz w:val="18"/>
          <w:szCs w:val="18"/>
        </w:rPr>
      </w:pPr>
      <w:r w:rsidRPr="008D7462">
        <w:rPr>
          <w:sz w:val="18"/>
          <w:szCs w:val="18"/>
        </w:rPr>
        <w:tab/>
        <w:t>sema_filef.down();</w:t>
      </w:r>
    </w:p>
    <w:p w14:paraId="411BDFC6" w14:textId="77777777" w:rsidR="008D7462" w:rsidRPr="008D7462" w:rsidRDefault="008D7462" w:rsidP="00557BEA">
      <w:pPr>
        <w:pStyle w:val="Heading3"/>
        <w:spacing w:before="0" w:line="240" w:lineRule="auto"/>
        <w:rPr>
          <w:sz w:val="18"/>
          <w:szCs w:val="18"/>
        </w:rPr>
      </w:pPr>
      <w:r w:rsidRPr="008D7462">
        <w:rPr>
          <w:sz w:val="18"/>
          <w:szCs w:val="18"/>
        </w:rPr>
        <w:tab/>
        <w:t>i_node temp;</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6564864B" w14:textId="77777777" w:rsidR="008D7462" w:rsidRPr="008D7462" w:rsidRDefault="008D7462" w:rsidP="00557BEA">
      <w:pPr>
        <w:pStyle w:val="Heading3"/>
        <w:spacing w:before="0" w:line="240" w:lineRule="auto"/>
        <w:rPr>
          <w:sz w:val="18"/>
          <w:szCs w:val="18"/>
        </w:rPr>
      </w:pPr>
      <w:r w:rsidRPr="008D7462">
        <w:rPr>
          <w:sz w:val="18"/>
          <w:szCs w:val="18"/>
        </w:rPr>
        <w:tab/>
        <w:t>for(int i = 0; i &lt; 16; i++){ // loops through nodes</w:t>
      </w:r>
    </w:p>
    <w:p w14:paraId="5C80E381"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57A4BA2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if((temp.owner_task_id == T_id) &amp;&amp; (strcmp (temp.filename,file_name) == 0)){ // finds node we want</w:t>
      </w:r>
    </w:p>
    <w:p w14:paraId="658678C1"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fstream filef("filef.txt", ios::in | ios::out);</w:t>
      </w:r>
    </w:p>
    <w:p w14:paraId="72D3775A"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filef.seekp(temp.starting_block*128); // reads from start of the file</w:t>
      </w:r>
    </w:p>
    <w:p w14:paraId="35969F7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filef.get(*ch);</w:t>
      </w:r>
    </w:p>
    <w:p w14:paraId="6E70AE7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sema_filef.up();</w:t>
      </w:r>
    </w:p>
    <w:p w14:paraId="73E1C5F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return 1;</w:t>
      </w:r>
    </w:p>
    <w:p w14:paraId="3774CAE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1698097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61AFA0AC" w14:textId="77777777" w:rsidR="008D7462" w:rsidRPr="008D7462" w:rsidRDefault="008D7462" w:rsidP="00557BEA">
      <w:pPr>
        <w:pStyle w:val="Heading3"/>
        <w:spacing w:before="0" w:line="240" w:lineRule="auto"/>
        <w:rPr>
          <w:sz w:val="18"/>
          <w:szCs w:val="18"/>
        </w:rPr>
      </w:pPr>
      <w:r w:rsidRPr="008D7462">
        <w:rPr>
          <w:sz w:val="18"/>
          <w:szCs w:val="18"/>
        </w:rPr>
        <w:tab/>
        <w:t>}</w:t>
      </w:r>
    </w:p>
    <w:p w14:paraId="29B3D827" w14:textId="77777777" w:rsidR="008D7462" w:rsidRPr="008D7462" w:rsidRDefault="008D7462" w:rsidP="00557BEA">
      <w:pPr>
        <w:pStyle w:val="Heading3"/>
        <w:spacing w:before="0" w:line="240" w:lineRule="auto"/>
        <w:rPr>
          <w:sz w:val="18"/>
          <w:szCs w:val="18"/>
        </w:rPr>
      </w:pPr>
      <w:r w:rsidRPr="008D7462">
        <w:rPr>
          <w:sz w:val="18"/>
          <w:szCs w:val="18"/>
        </w:rPr>
        <w:tab/>
        <w:t>sema_filef.up();</w:t>
      </w:r>
    </w:p>
    <w:p w14:paraId="737818B2" w14:textId="77777777" w:rsidR="008D7462" w:rsidRPr="008D7462" w:rsidRDefault="008D7462" w:rsidP="00557BEA">
      <w:pPr>
        <w:pStyle w:val="Heading3"/>
        <w:spacing w:before="0" w:line="240" w:lineRule="auto"/>
        <w:rPr>
          <w:sz w:val="18"/>
          <w:szCs w:val="18"/>
        </w:rPr>
      </w:pPr>
      <w:r w:rsidRPr="008D7462">
        <w:rPr>
          <w:sz w:val="18"/>
          <w:szCs w:val="18"/>
        </w:rPr>
        <w:t xml:space="preserve">    return -1;</w:t>
      </w:r>
    </w:p>
    <w:p w14:paraId="61585E45" w14:textId="77777777" w:rsidR="008D7462" w:rsidRPr="008D7462" w:rsidRDefault="008D7462" w:rsidP="00557BEA">
      <w:pPr>
        <w:pStyle w:val="Heading3"/>
        <w:spacing w:before="0" w:line="240" w:lineRule="auto"/>
        <w:rPr>
          <w:sz w:val="18"/>
          <w:szCs w:val="18"/>
        </w:rPr>
      </w:pPr>
      <w:r w:rsidRPr="008D7462">
        <w:rPr>
          <w:sz w:val="18"/>
          <w:szCs w:val="18"/>
        </w:rPr>
        <w:t>}</w:t>
      </w:r>
    </w:p>
    <w:p w14:paraId="162575C7" w14:textId="77777777" w:rsidR="008D7462" w:rsidRPr="008D7462" w:rsidRDefault="008D7462" w:rsidP="00557BEA">
      <w:pPr>
        <w:pStyle w:val="Heading3"/>
        <w:spacing w:before="0" w:line="240" w:lineRule="auto"/>
        <w:rPr>
          <w:sz w:val="18"/>
          <w:szCs w:val="18"/>
        </w:rPr>
      </w:pPr>
      <w:r w:rsidRPr="008D7462">
        <w:rPr>
          <w:sz w:val="18"/>
          <w:szCs w:val="18"/>
        </w:rPr>
        <w:t xml:space="preserve">int ufs::Write_Char(int T_id, char* file_name, char* ch) </w:t>
      </w:r>
      <w:r w:rsidRPr="008D7462">
        <w:rPr>
          <w:sz w:val="18"/>
          <w:szCs w:val="18"/>
        </w:rPr>
        <w:tab/>
        <w:t xml:space="preserve">// write a  char to the file, return -1 if error. keep track of the current file location. </w:t>
      </w:r>
    </w:p>
    <w:p w14:paraId="36241EAC" w14:textId="77777777" w:rsidR="008D7462" w:rsidRPr="008D7462" w:rsidRDefault="008D7462" w:rsidP="00557BEA">
      <w:pPr>
        <w:pStyle w:val="Heading3"/>
        <w:spacing w:before="0" w:line="240" w:lineRule="auto"/>
        <w:rPr>
          <w:sz w:val="18"/>
          <w:szCs w:val="18"/>
        </w:rPr>
      </w:pPr>
      <w:r w:rsidRPr="008D7462">
        <w:rPr>
          <w:sz w:val="18"/>
          <w:szCs w:val="18"/>
        </w:rPr>
        <w:t>{</w:t>
      </w:r>
    </w:p>
    <w:p w14:paraId="22B97BFC" w14:textId="77777777" w:rsidR="008D7462" w:rsidRPr="008D7462" w:rsidRDefault="008D7462" w:rsidP="00557BEA">
      <w:pPr>
        <w:pStyle w:val="Heading3"/>
        <w:spacing w:before="0" w:line="240" w:lineRule="auto"/>
        <w:rPr>
          <w:sz w:val="18"/>
          <w:szCs w:val="18"/>
        </w:rPr>
      </w:pPr>
      <w:r w:rsidRPr="008D7462">
        <w:rPr>
          <w:sz w:val="18"/>
          <w:szCs w:val="18"/>
        </w:rPr>
        <w:tab/>
        <w:t>sema_filef.down();</w:t>
      </w:r>
    </w:p>
    <w:p w14:paraId="40D641AC" w14:textId="77777777" w:rsidR="008D7462" w:rsidRPr="008D7462" w:rsidRDefault="008D7462" w:rsidP="00557BEA">
      <w:pPr>
        <w:pStyle w:val="Heading3"/>
        <w:spacing w:before="0" w:line="240" w:lineRule="auto"/>
        <w:rPr>
          <w:sz w:val="18"/>
          <w:szCs w:val="18"/>
        </w:rPr>
      </w:pPr>
      <w:r w:rsidRPr="008D7462">
        <w:rPr>
          <w:sz w:val="18"/>
          <w:szCs w:val="18"/>
        </w:rPr>
        <w:tab/>
        <w:t>i_node temp;</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76A23621" w14:textId="77777777" w:rsidR="008D7462" w:rsidRPr="008D7462" w:rsidRDefault="008D7462" w:rsidP="00557BEA">
      <w:pPr>
        <w:pStyle w:val="Heading3"/>
        <w:spacing w:before="0" w:line="240" w:lineRule="auto"/>
        <w:rPr>
          <w:sz w:val="18"/>
          <w:szCs w:val="18"/>
        </w:rPr>
      </w:pPr>
      <w:r w:rsidRPr="008D7462">
        <w:rPr>
          <w:sz w:val="18"/>
          <w:szCs w:val="18"/>
        </w:rPr>
        <w:tab/>
        <w:t>for(int i = 0; i &lt; 16; i++){ // loops through all nodes</w:t>
      </w:r>
    </w:p>
    <w:p w14:paraId="4803773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480244B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if((temp.owner_task_id == T_id) &amp;&amp; (strcmp (temp.filename,file_name) == 0)){ // finds the node we want</w:t>
      </w:r>
    </w:p>
    <w:p w14:paraId="1A11F28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fstream filef("filef.txt", ios::in | ios::out);</w:t>
      </w:r>
    </w:p>
    <w:p w14:paraId="3D90D4D1"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filef.seekp(temp.starting_block*128); // writes to the start of the file</w:t>
      </w:r>
    </w:p>
    <w:p w14:paraId="7841383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filef.put(*ch);</w:t>
      </w:r>
    </w:p>
    <w:p w14:paraId="7917154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sema_filef.up();</w:t>
      </w:r>
    </w:p>
    <w:p w14:paraId="05977F7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return 1;</w:t>
      </w:r>
    </w:p>
    <w:p w14:paraId="2002914A"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1D8C842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32B75FFB" w14:textId="77777777" w:rsidR="008D7462" w:rsidRPr="008D7462" w:rsidRDefault="008D7462" w:rsidP="00557BEA">
      <w:pPr>
        <w:pStyle w:val="Heading3"/>
        <w:spacing w:before="0" w:line="240" w:lineRule="auto"/>
        <w:rPr>
          <w:sz w:val="18"/>
          <w:szCs w:val="18"/>
        </w:rPr>
      </w:pPr>
      <w:r w:rsidRPr="008D7462">
        <w:rPr>
          <w:sz w:val="18"/>
          <w:szCs w:val="18"/>
        </w:rPr>
        <w:tab/>
        <w:t>}</w:t>
      </w:r>
    </w:p>
    <w:p w14:paraId="3FE9EB69" w14:textId="77777777" w:rsidR="008D7462" w:rsidRPr="008D7462" w:rsidRDefault="008D7462" w:rsidP="00557BEA">
      <w:pPr>
        <w:pStyle w:val="Heading3"/>
        <w:spacing w:before="0" w:line="240" w:lineRule="auto"/>
        <w:rPr>
          <w:sz w:val="18"/>
          <w:szCs w:val="18"/>
        </w:rPr>
      </w:pPr>
      <w:r w:rsidRPr="008D7462">
        <w:rPr>
          <w:sz w:val="18"/>
          <w:szCs w:val="18"/>
        </w:rPr>
        <w:tab/>
        <w:t>sema_filef.up();</w:t>
      </w:r>
    </w:p>
    <w:p w14:paraId="0BF90313" w14:textId="77777777" w:rsidR="008D7462" w:rsidRPr="008D7462" w:rsidRDefault="008D7462" w:rsidP="00557BEA">
      <w:pPr>
        <w:pStyle w:val="Heading3"/>
        <w:spacing w:before="0" w:line="240" w:lineRule="auto"/>
        <w:rPr>
          <w:sz w:val="18"/>
          <w:szCs w:val="18"/>
        </w:rPr>
      </w:pPr>
      <w:r w:rsidRPr="008D7462">
        <w:rPr>
          <w:sz w:val="18"/>
          <w:szCs w:val="18"/>
        </w:rPr>
        <w:t xml:space="preserve">    return -1;</w:t>
      </w:r>
    </w:p>
    <w:p w14:paraId="6AF7A0E7" w14:textId="77777777" w:rsidR="008D7462" w:rsidRPr="008D7462" w:rsidRDefault="008D7462" w:rsidP="00557BEA">
      <w:pPr>
        <w:pStyle w:val="Heading3"/>
        <w:spacing w:before="0" w:line="240" w:lineRule="auto"/>
        <w:rPr>
          <w:sz w:val="18"/>
          <w:szCs w:val="18"/>
        </w:rPr>
      </w:pPr>
      <w:r w:rsidRPr="008D7462">
        <w:rPr>
          <w:sz w:val="18"/>
          <w:szCs w:val="18"/>
        </w:rPr>
        <w:t>}</w:t>
      </w:r>
    </w:p>
    <w:p w14:paraId="38E4B62E" w14:textId="77777777" w:rsidR="008D7462" w:rsidRPr="008D7462" w:rsidRDefault="008D7462" w:rsidP="00557BEA">
      <w:pPr>
        <w:pStyle w:val="Heading3"/>
        <w:spacing w:before="0" w:line="240" w:lineRule="auto"/>
        <w:rPr>
          <w:sz w:val="18"/>
          <w:szCs w:val="18"/>
        </w:rPr>
      </w:pPr>
    </w:p>
    <w:p w14:paraId="392DCAB8" w14:textId="77777777" w:rsidR="008D7462" w:rsidRPr="008D7462" w:rsidRDefault="008D7462" w:rsidP="00557BEA">
      <w:pPr>
        <w:pStyle w:val="Heading3"/>
        <w:spacing w:before="0" w:line="240" w:lineRule="auto"/>
        <w:rPr>
          <w:sz w:val="18"/>
          <w:szCs w:val="18"/>
        </w:rPr>
      </w:pPr>
      <w:r w:rsidRPr="008D7462">
        <w:rPr>
          <w:sz w:val="18"/>
          <w:szCs w:val="18"/>
        </w:rPr>
        <w:t>//------------------------------------------------------------------------------</w:t>
      </w:r>
    </w:p>
    <w:p w14:paraId="2CC6BDAD" w14:textId="77777777" w:rsidR="008D7462" w:rsidRPr="008D7462" w:rsidRDefault="008D7462" w:rsidP="00557BEA">
      <w:pPr>
        <w:pStyle w:val="Heading3"/>
        <w:spacing w:before="0" w:line="240" w:lineRule="auto"/>
        <w:rPr>
          <w:sz w:val="18"/>
          <w:szCs w:val="18"/>
        </w:rPr>
      </w:pPr>
      <w:r w:rsidRPr="008D7462">
        <w:rPr>
          <w:sz w:val="18"/>
          <w:szCs w:val="18"/>
        </w:rPr>
        <w:t>//Directory operations</w:t>
      </w:r>
    </w:p>
    <w:p w14:paraId="5F675E9A" w14:textId="77777777" w:rsidR="008D7462" w:rsidRPr="008D7462" w:rsidRDefault="008D7462" w:rsidP="00557BEA">
      <w:pPr>
        <w:pStyle w:val="Heading3"/>
        <w:spacing w:before="0" w:line="240" w:lineRule="auto"/>
        <w:rPr>
          <w:sz w:val="18"/>
          <w:szCs w:val="18"/>
        </w:rPr>
      </w:pPr>
      <w:r w:rsidRPr="008D7462">
        <w:rPr>
          <w:sz w:val="18"/>
          <w:szCs w:val="18"/>
        </w:rPr>
        <w:t>//------------------------------------------------------------------------------</w:t>
      </w:r>
    </w:p>
    <w:p w14:paraId="1BA52219" w14:textId="77777777" w:rsidR="008D7462" w:rsidRPr="008D7462" w:rsidRDefault="008D7462" w:rsidP="00557BEA">
      <w:pPr>
        <w:pStyle w:val="Heading3"/>
        <w:spacing w:before="0" w:line="240" w:lineRule="auto"/>
        <w:rPr>
          <w:sz w:val="18"/>
          <w:szCs w:val="18"/>
        </w:rPr>
      </w:pPr>
    </w:p>
    <w:p w14:paraId="2919DEFE" w14:textId="77777777" w:rsidR="008D7462" w:rsidRPr="008D7462" w:rsidRDefault="008D7462" w:rsidP="00557BEA">
      <w:pPr>
        <w:pStyle w:val="Heading3"/>
        <w:spacing w:before="0" w:line="240" w:lineRule="auto"/>
        <w:rPr>
          <w:sz w:val="18"/>
          <w:szCs w:val="18"/>
        </w:rPr>
      </w:pPr>
      <w:r w:rsidRPr="008D7462">
        <w:rPr>
          <w:sz w:val="18"/>
          <w:szCs w:val="18"/>
        </w:rPr>
        <w:t>int ufs::Create_file(int T_id, char* filenm, int file_size, int permission[4])</w:t>
      </w:r>
    </w:p>
    <w:p w14:paraId="608C7BCE"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p>
    <w:p w14:paraId="08767D42" w14:textId="77777777" w:rsidR="008D7462" w:rsidRPr="008D7462" w:rsidRDefault="008D7462" w:rsidP="00557BEA">
      <w:pPr>
        <w:pStyle w:val="Heading3"/>
        <w:spacing w:before="0" w:line="240" w:lineRule="auto"/>
        <w:rPr>
          <w:sz w:val="18"/>
          <w:szCs w:val="18"/>
        </w:rPr>
      </w:pPr>
      <w:r w:rsidRPr="008D7462">
        <w:rPr>
          <w:sz w:val="18"/>
          <w:szCs w:val="18"/>
        </w:rPr>
        <w:tab/>
        <w:t>//load up a new node with information we need and then prints to the node file</w:t>
      </w:r>
    </w:p>
    <w:p w14:paraId="44B00446" w14:textId="77777777" w:rsidR="008D7462" w:rsidRPr="008D7462" w:rsidRDefault="008D7462" w:rsidP="00557BEA">
      <w:pPr>
        <w:pStyle w:val="Heading3"/>
        <w:spacing w:before="0" w:line="240" w:lineRule="auto"/>
        <w:rPr>
          <w:sz w:val="18"/>
          <w:szCs w:val="18"/>
        </w:rPr>
      </w:pPr>
      <w:r w:rsidRPr="008D7462">
        <w:rPr>
          <w:sz w:val="18"/>
          <w:szCs w:val="18"/>
        </w:rPr>
        <w:tab/>
      </w:r>
    </w:p>
    <w:p w14:paraId="2FA0CD38" w14:textId="77777777" w:rsidR="008D7462" w:rsidRPr="008D7462" w:rsidRDefault="008D7462" w:rsidP="00557BEA">
      <w:pPr>
        <w:pStyle w:val="Heading3"/>
        <w:spacing w:before="0" w:line="240" w:lineRule="auto"/>
        <w:rPr>
          <w:sz w:val="18"/>
          <w:szCs w:val="18"/>
        </w:rPr>
      </w:pPr>
      <w:r w:rsidRPr="008D7462">
        <w:rPr>
          <w:sz w:val="18"/>
          <w:szCs w:val="18"/>
        </w:rPr>
        <w:tab/>
        <w:t>int count = 0;</w:t>
      </w:r>
    </w:p>
    <w:p w14:paraId="46EDA460" w14:textId="77777777" w:rsidR="008D7462" w:rsidRPr="008D7462" w:rsidRDefault="008D7462" w:rsidP="00557BEA">
      <w:pPr>
        <w:pStyle w:val="Heading3"/>
        <w:spacing w:before="0" w:line="240" w:lineRule="auto"/>
        <w:rPr>
          <w:sz w:val="18"/>
          <w:szCs w:val="18"/>
        </w:rPr>
      </w:pPr>
      <w:r w:rsidRPr="008D7462">
        <w:rPr>
          <w:sz w:val="18"/>
          <w:szCs w:val="18"/>
        </w:rPr>
        <w:tab/>
        <w:t>int j=0;</w:t>
      </w:r>
    </w:p>
    <w:p w14:paraId="25C7D835" w14:textId="77777777" w:rsidR="008D7462" w:rsidRPr="008D7462" w:rsidRDefault="008D7462" w:rsidP="00557BEA">
      <w:pPr>
        <w:pStyle w:val="Heading3"/>
        <w:spacing w:before="0" w:line="240" w:lineRule="auto"/>
        <w:rPr>
          <w:sz w:val="18"/>
          <w:szCs w:val="18"/>
        </w:rPr>
      </w:pPr>
      <w:r w:rsidRPr="008D7462">
        <w:rPr>
          <w:sz w:val="18"/>
          <w:szCs w:val="18"/>
        </w:rPr>
        <w:tab/>
        <w:t>i_node * temp = new i_node;</w:t>
      </w:r>
    </w:p>
    <w:p w14:paraId="7EBE4137" w14:textId="77777777" w:rsidR="008D7462" w:rsidRPr="008D7462" w:rsidRDefault="008D7462" w:rsidP="00557BEA">
      <w:pPr>
        <w:pStyle w:val="Heading3"/>
        <w:spacing w:before="0" w:line="240" w:lineRule="auto"/>
        <w:rPr>
          <w:sz w:val="18"/>
          <w:szCs w:val="18"/>
        </w:rPr>
      </w:pPr>
      <w:r w:rsidRPr="008D7462">
        <w:rPr>
          <w:sz w:val="18"/>
          <w:szCs w:val="18"/>
        </w:rPr>
        <w:tab/>
      </w:r>
    </w:p>
    <w:p w14:paraId="63D8E49F" w14:textId="77777777" w:rsidR="008D7462" w:rsidRPr="008D7462" w:rsidRDefault="008D7462" w:rsidP="00557BEA">
      <w:pPr>
        <w:pStyle w:val="Heading3"/>
        <w:spacing w:before="0" w:line="240" w:lineRule="auto"/>
        <w:rPr>
          <w:sz w:val="18"/>
          <w:szCs w:val="18"/>
        </w:rPr>
      </w:pPr>
      <w:r w:rsidRPr="008D7462">
        <w:rPr>
          <w:sz w:val="18"/>
          <w:szCs w:val="18"/>
        </w:rPr>
        <w:tab/>
        <w:t>sprintf(temp-&gt;filename, "%s", filenm);</w:t>
      </w:r>
    </w:p>
    <w:p w14:paraId="12C79B87" w14:textId="77777777" w:rsidR="008D7462" w:rsidRPr="008D7462" w:rsidRDefault="008D7462" w:rsidP="00557BEA">
      <w:pPr>
        <w:pStyle w:val="Heading3"/>
        <w:spacing w:before="0" w:line="240" w:lineRule="auto"/>
        <w:rPr>
          <w:sz w:val="18"/>
          <w:szCs w:val="18"/>
        </w:rPr>
      </w:pPr>
      <w:r w:rsidRPr="008D7462">
        <w:rPr>
          <w:sz w:val="18"/>
          <w:szCs w:val="18"/>
        </w:rPr>
        <w:lastRenderedPageBreak/>
        <w:tab/>
        <w:t>temp-&gt;owner_task_id = T_id;</w:t>
      </w:r>
    </w:p>
    <w:p w14:paraId="0EA655E0" w14:textId="77777777" w:rsidR="008D7462" w:rsidRPr="008D7462" w:rsidRDefault="008D7462" w:rsidP="00557BEA">
      <w:pPr>
        <w:pStyle w:val="Heading3"/>
        <w:spacing w:before="0" w:line="240" w:lineRule="auto"/>
        <w:rPr>
          <w:sz w:val="18"/>
          <w:szCs w:val="18"/>
        </w:rPr>
      </w:pPr>
      <w:r w:rsidRPr="008D7462">
        <w:rPr>
          <w:sz w:val="18"/>
          <w:szCs w:val="18"/>
        </w:rPr>
        <w:tab/>
      </w:r>
    </w:p>
    <w:p w14:paraId="1E391EF6" w14:textId="77777777" w:rsidR="008D7462" w:rsidRPr="008D7462" w:rsidRDefault="008D7462" w:rsidP="00557BEA">
      <w:pPr>
        <w:pStyle w:val="Heading3"/>
        <w:spacing w:before="0" w:line="240" w:lineRule="auto"/>
        <w:rPr>
          <w:sz w:val="18"/>
          <w:szCs w:val="18"/>
        </w:rPr>
      </w:pPr>
      <w:r w:rsidRPr="008D7462">
        <w:rPr>
          <w:sz w:val="18"/>
          <w:szCs w:val="18"/>
        </w:rPr>
        <w:tab/>
        <w:t>temp-&gt;size = file_size;</w:t>
      </w:r>
    </w:p>
    <w:p w14:paraId="106579C5" w14:textId="77777777" w:rsidR="008D7462" w:rsidRPr="008D7462" w:rsidRDefault="008D7462" w:rsidP="00557BEA">
      <w:pPr>
        <w:pStyle w:val="Heading3"/>
        <w:spacing w:before="0" w:line="240" w:lineRule="auto"/>
        <w:rPr>
          <w:sz w:val="18"/>
          <w:szCs w:val="18"/>
        </w:rPr>
      </w:pPr>
      <w:r w:rsidRPr="008D7462">
        <w:rPr>
          <w:sz w:val="18"/>
          <w:szCs w:val="18"/>
        </w:rPr>
        <w:tab/>
      </w:r>
    </w:p>
    <w:p w14:paraId="1FFD2919" w14:textId="77777777" w:rsidR="008D7462" w:rsidRPr="008D7462" w:rsidRDefault="008D7462" w:rsidP="00557BEA">
      <w:pPr>
        <w:pStyle w:val="Heading3"/>
        <w:spacing w:before="0" w:line="240" w:lineRule="auto"/>
        <w:rPr>
          <w:sz w:val="18"/>
          <w:szCs w:val="18"/>
        </w:rPr>
      </w:pPr>
      <w:r w:rsidRPr="008D7462">
        <w:rPr>
          <w:sz w:val="18"/>
          <w:szCs w:val="18"/>
        </w:rPr>
        <w:tab/>
        <w:t>for(int i = 0; i &lt; 4; i++){ // sets permissions</w:t>
      </w:r>
    </w:p>
    <w:p w14:paraId="4E1E763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temp-&gt;permission[i] = permission[i];</w:t>
      </w:r>
    </w:p>
    <w:p w14:paraId="01A985BB" w14:textId="77777777" w:rsidR="008D7462" w:rsidRPr="008D7462" w:rsidRDefault="008D7462" w:rsidP="00557BEA">
      <w:pPr>
        <w:pStyle w:val="Heading3"/>
        <w:spacing w:before="0" w:line="240" w:lineRule="auto"/>
        <w:rPr>
          <w:sz w:val="18"/>
          <w:szCs w:val="18"/>
        </w:rPr>
      </w:pPr>
      <w:r w:rsidRPr="008D7462">
        <w:rPr>
          <w:sz w:val="18"/>
          <w:szCs w:val="18"/>
        </w:rPr>
        <w:tab/>
        <w:t>}</w:t>
      </w:r>
    </w:p>
    <w:p w14:paraId="5F7C0C6E" w14:textId="77777777" w:rsidR="008D7462" w:rsidRPr="008D7462" w:rsidRDefault="008D7462" w:rsidP="00557BEA">
      <w:pPr>
        <w:pStyle w:val="Heading3"/>
        <w:spacing w:before="0" w:line="240" w:lineRule="auto"/>
        <w:rPr>
          <w:sz w:val="18"/>
          <w:szCs w:val="18"/>
        </w:rPr>
      </w:pPr>
      <w:r w:rsidRPr="008D7462">
        <w:rPr>
          <w:sz w:val="18"/>
          <w:szCs w:val="18"/>
        </w:rPr>
        <w:tab/>
      </w:r>
    </w:p>
    <w:p w14:paraId="34F5CC54" w14:textId="77777777" w:rsidR="008D7462" w:rsidRPr="008D7462" w:rsidRDefault="008D7462" w:rsidP="00557BEA">
      <w:pPr>
        <w:pStyle w:val="Heading3"/>
        <w:spacing w:before="0" w:line="240" w:lineRule="auto"/>
        <w:rPr>
          <w:sz w:val="18"/>
          <w:szCs w:val="18"/>
        </w:rPr>
      </w:pPr>
      <w:r w:rsidRPr="008D7462">
        <w:rPr>
          <w:sz w:val="18"/>
          <w:szCs w:val="18"/>
        </w:rPr>
        <w:tab/>
        <w:t>int reqblocks = file_size/ufs::fs_block_size;</w:t>
      </w:r>
    </w:p>
    <w:p w14:paraId="54AC74D4" w14:textId="77777777" w:rsidR="008D7462" w:rsidRPr="008D7462" w:rsidRDefault="008D7462" w:rsidP="00557BEA">
      <w:pPr>
        <w:pStyle w:val="Heading3"/>
        <w:spacing w:before="0" w:line="240" w:lineRule="auto"/>
        <w:rPr>
          <w:sz w:val="18"/>
          <w:szCs w:val="18"/>
        </w:rPr>
      </w:pPr>
      <w:r w:rsidRPr="008D7462">
        <w:rPr>
          <w:sz w:val="18"/>
          <w:szCs w:val="18"/>
        </w:rPr>
        <w:tab/>
        <w:t>if ( file_size%ufs::fs_block_size &gt; 0){</w:t>
      </w:r>
    </w:p>
    <w:p w14:paraId="770AB95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reqblocks++;</w:t>
      </w:r>
    </w:p>
    <w:p w14:paraId="71750DA7" w14:textId="77777777" w:rsidR="008D7462" w:rsidRPr="008D7462" w:rsidRDefault="008D7462" w:rsidP="00557BEA">
      <w:pPr>
        <w:pStyle w:val="Heading3"/>
        <w:spacing w:before="0" w:line="240" w:lineRule="auto"/>
        <w:rPr>
          <w:sz w:val="18"/>
          <w:szCs w:val="18"/>
        </w:rPr>
      </w:pPr>
      <w:r w:rsidRPr="008D7462">
        <w:rPr>
          <w:sz w:val="18"/>
          <w:szCs w:val="18"/>
        </w:rPr>
        <w:tab/>
        <w:t>}</w:t>
      </w:r>
    </w:p>
    <w:p w14:paraId="3299B1C9" w14:textId="77777777" w:rsidR="008D7462" w:rsidRPr="008D7462" w:rsidRDefault="008D7462" w:rsidP="00557BEA">
      <w:pPr>
        <w:pStyle w:val="Heading3"/>
        <w:spacing w:before="0" w:line="240" w:lineRule="auto"/>
        <w:rPr>
          <w:sz w:val="18"/>
          <w:szCs w:val="18"/>
        </w:rPr>
      </w:pPr>
      <w:r w:rsidRPr="008D7462">
        <w:rPr>
          <w:sz w:val="18"/>
          <w:szCs w:val="18"/>
        </w:rPr>
        <w:tab/>
      </w:r>
    </w:p>
    <w:p w14:paraId="4D463812" w14:textId="77777777" w:rsidR="008D7462" w:rsidRPr="008D7462" w:rsidRDefault="008D7462" w:rsidP="00557BEA">
      <w:pPr>
        <w:pStyle w:val="Heading3"/>
        <w:spacing w:before="0" w:line="240" w:lineRule="auto"/>
        <w:rPr>
          <w:sz w:val="18"/>
          <w:szCs w:val="18"/>
        </w:rPr>
      </w:pPr>
      <w:r w:rsidRPr="008D7462">
        <w:rPr>
          <w:sz w:val="18"/>
          <w:szCs w:val="18"/>
        </w:rPr>
        <w:tab/>
        <w:t>for(int i = 0; i &lt;16; i++){ // first fit to find enough space for the size we need</w:t>
      </w:r>
    </w:p>
    <w:p w14:paraId="19E1F26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count = 0;</w:t>
      </w:r>
    </w:p>
    <w:p w14:paraId="0C1CB6B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while(count &lt; reqblocks){</w:t>
      </w:r>
    </w:p>
    <w:p w14:paraId="449AD39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if(fsystem[i+j] == 0){</w:t>
      </w:r>
    </w:p>
    <w:p w14:paraId="02B40F6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count ++;</w:t>
      </w:r>
    </w:p>
    <w:p w14:paraId="50C01AE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j++;</w:t>
      </w:r>
    </w:p>
    <w:p w14:paraId="74D47E4F"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}else{</w:t>
      </w:r>
    </w:p>
    <w:p w14:paraId="16FE999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if(count &gt;= reqblocks){</w:t>
      </w:r>
    </w:p>
    <w:p w14:paraId="4057A15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temp-&gt;starting_block = i;</w:t>
      </w:r>
    </w:p>
    <w:p w14:paraId="7CD5F5E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i=16;</w:t>
      </w:r>
    </w:p>
    <w:p w14:paraId="37486515"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break;</w:t>
      </w:r>
    </w:p>
    <w:p w14:paraId="6F5AA45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w:t>
      </w:r>
    </w:p>
    <w:p w14:paraId="035F123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count =20;</w:t>
      </w:r>
    </w:p>
    <w:p w14:paraId="714AB0C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j=0;</w:t>
      </w:r>
    </w:p>
    <w:p w14:paraId="596DAD1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5F965F0A"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26C8DD00" w14:textId="77777777" w:rsidR="008D7462" w:rsidRPr="008D7462" w:rsidRDefault="008D7462" w:rsidP="00557BEA">
      <w:pPr>
        <w:pStyle w:val="Heading3"/>
        <w:spacing w:before="0" w:line="240" w:lineRule="auto"/>
        <w:rPr>
          <w:sz w:val="18"/>
          <w:szCs w:val="18"/>
        </w:rPr>
      </w:pPr>
      <w:r w:rsidRPr="008D7462">
        <w:rPr>
          <w:sz w:val="18"/>
          <w:szCs w:val="18"/>
        </w:rPr>
        <w:tab/>
        <w:t>}</w:t>
      </w:r>
    </w:p>
    <w:p w14:paraId="02D2FEBA" w14:textId="77777777" w:rsidR="008D7462" w:rsidRPr="008D7462" w:rsidRDefault="008D7462" w:rsidP="00557BEA">
      <w:pPr>
        <w:pStyle w:val="Heading3"/>
        <w:spacing w:before="0" w:line="240" w:lineRule="auto"/>
        <w:rPr>
          <w:sz w:val="18"/>
          <w:szCs w:val="18"/>
        </w:rPr>
      </w:pPr>
      <w:r w:rsidRPr="008D7462">
        <w:rPr>
          <w:sz w:val="18"/>
          <w:szCs w:val="18"/>
        </w:rPr>
        <w:tab/>
      </w:r>
    </w:p>
    <w:p w14:paraId="7382E21C" w14:textId="77777777" w:rsidR="008D7462" w:rsidRPr="008D7462" w:rsidRDefault="008D7462" w:rsidP="00557BEA">
      <w:pPr>
        <w:pStyle w:val="Heading3"/>
        <w:spacing w:before="0" w:line="240" w:lineRule="auto"/>
        <w:rPr>
          <w:sz w:val="18"/>
          <w:szCs w:val="18"/>
        </w:rPr>
      </w:pPr>
      <w:r w:rsidRPr="008D7462">
        <w:rPr>
          <w:sz w:val="18"/>
          <w:szCs w:val="18"/>
        </w:rPr>
        <w:tab/>
        <w:t>temp-&gt;blocks[0] = temp-&gt;starting_block; // sets starting blcok</w:t>
      </w:r>
    </w:p>
    <w:p w14:paraId="7F294362" w14:textId="77777777" w:rsidR="008D7462" w:rsidRPr="008D7462" w:rsidRDefault="008D7462" w:rsidP="00557BEA">
      <w:pPr>
        <w:pStyle w:val="Heading3"/>
        <w:spacing w:before="0" w:line="240" w:lineRule="auto"/>
        <w:rPr>
          <w:sz w:val="18"/>
          <w:szCs w:val="18"/>
        </w:rPr>
      </w:pPr>
      <w:r w:rsidRPr="008D7462">
        <w:rPr>
          <w:sz w:val="18"/>
          <w:szCs w:val="18"/>
        </w:rPr>
        <w:tab/>
        <w:t>for (int i = 1; i &lt; reqblocks; i++){   // sets additional blocks</w:t>
      </w:r>
    </w:p>
    <w:p w14:paraId="6D0AF711"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temp-&gt;blocks[i] = temp-&gt;starting_block + i;</w:t>
      </w:r>
    </w:p>
    <w:p w14:paraId="58B539BD" w14:textId="77777777" w:rsidR="008D7462" w:rsidRPr="008D7462" w:rsidRDefault="008D7462" w:rsidP="00557BEA">
      <w:pPr>
        <w:pStyle w:val="Heading3"/>
        <w:spacing w:before="0" w:line="240" w:lineRule="auto"/>
        <w:rPr>
          <w:sz w:val="18"/>
          <w:szCs w:val="18"/>
        </w:rPr>
      </w:pPr>
      <w:r w:rsidRPr="008D7462">
        <w:rPr>
          <w:sz w:val="18"/>
          <w:szCs w:val="18"/>
        </w:rPr>
        <w:tab/>
        <w:t>}</w:t>
      </w:r>
    </w:p>
    <w:p w14:paraId="3B74FD86" w14:textId="77777777" w:rsidR="008D7462" w:rsidRPr="008D7462" w:rsidRDefault="008D7462" w:rsidP="00557BEA">
      <w:pPr>
        <w:pStyle w:val="Heading3"/>
        <w:spacing w:before="0" w:line="240" w:lineRule="auto"/>
        <w:rPr>
          <w:sz w:val="18"/>
          <w:szCs w:val="18"/>
        </w:rPr>
      </w:pPr>
      <w:r w:rsidRPr="008D7462">
        <w:rPr>
          <w:sz w:val="18"/>
          <w:szCs w:val="18"/>
        </w:rPr>
        <w:tab/>
      </w:r>
    </w:p>
    <w:p w14:paraId="122ECCCF" w14:textId="77777777" w:rsidR="008D7462" w:rsidRPr="008D7462" w:rsidRDefault="008D7462" w:rsidP="00557BEA">
      <w:pPr>
        <w:pStyle w:val="Heading3"/>
        <w:spacing w:before="0" w:line="240" w:lineRule="auto"/>
        <w:rPr>
          <w:sz w:val="18"/>
          <w:szCs w:val="18"/>
        </w:rPr>
      </w:pPr>
      <w:r w:rsidRPr="008D7462">
        <w:rPr>
          <w:sz w:val="18"/>
          <w:szCs w:val="18"/>
        </w:rPr>
        <w:tab/>
        <w:t>temp-&gt;currentlocation = temp-&gt;starting_block * 128; // sets current location to the start of the block</w:t>
      </w:r>
    </w:p>
    <w:p w14:paraId="2873CD7C" w14:textId="77777777" w:rsidR="008D7462" w:rsidRPr="008D7462" w:rsidRDefault="008D7462" w:rsidP="00557BEA">
      <w:pPr>
        <w:pStyle w:val="Heading3"/>
        <w:spacing w:before="0" w:line="240" w:lineRule="auto"/>
        <w:rPr>
          <w:sz w:val="18"/>
          <w:szCs w:val="18"/>
        </w:rPr>
      </w:pPr>
      <w:r w:rsidRPr="008D7462">
        <w:rPr>
          <w:sz w:val="18"/>
          <w:szCs w:val="18"/>
        </w:rPr>
        <w:tab/>
        <w:t>Write_Node(T_id, temp);</w:t>
      </w:r>
      <w:r w:rsidRPr="008D7462">
        <w:rPr>
          <w:sz w:val="18"/>
          <w:szCs w:val="18"/>
        </w:rPr>
        <w:tab/>
      </w:r>
    </w:p>
    <w:p w14:paraId="7D9ECEEE" w14:textId="77777777" w:rsidR="008D7462" w:rsidRPr="008D7462" w:rsidRDefault="008D7462" w:rsidP="00557BEA">
      <w:pPr>
        <w:pStyle w:val="Heading3"/>
        <w:spacing w:before="0" w:line="240" w:lineRule="auto"/>
        <w:rPr>
          <w:sz w:val="18"/>
          <w:szCs w:val="18"/>
        </w:rPr>
      </w:pPr>
      <w:r w:rsidRPr="008D7462">
        <w:rPr>
          <w:sz w:val="18"/>
          <w:szCs w:val="18"/>
        </w:rPr>
        <w:tab/>
      </w:r>
    </w:p>
    <w:p w14:paraId="50758C34" w14:textId="77777777" w:rsidR="008D7462" w:rsidRPr="008D7462" w:rsidRDefault="008D7462" w:rsidP="00557BEA">
      <w:pPr>
        <w:pStyle w:val="Heading3"/>
        <w:spacing w:before="0" w:line="240" w:lineRule="auto"/>
        <w:rPr>
          <w:sz w:val="18"/>
          <w:szCs w:val="18"/>
        </w:rPr>
      </w:pPr>
      <w:r w:rsidRPr="008D7462">
        <w:rPr>
          <w:sz w:val="18"/>
          <w:szCs w:val="18"/>
        </w:rPr>
        <w:tab/>
      </w:r>
    </w:p>
    <w:p w14:paraId="48907797" w14:textId="77777777" w:rsidR="008D7462" w:rsidRPr="008D7462" w:rsidRDefault="008D7462" w:rsidP="00557BEA">
      <w:pPr>
        <w:pStyle w:val="Heading3"/>
        <w:spacing w:before="0" w:line="240" w:lineRule="auto"/>
        <w:rPr>
          <w:sz w:val="18"/>
          <w:szCs w:val="18"/>
        </w:rPr>
      </w:pPr>
      <w:r w:rsidRPr="008D7462">
        <w:rPr>
          <w:sz w:val="18"/>
          <w:szCs w:val="18"/>
        </w:rPr>
        <w:tab/>
      </w:r>
    </w:p>
    <w:p w14:paraId="6948A762" w14:textId="77777777" w:rsidR="008D7462" w:rsidRPr="008D7462" w:rsidRDefault="008D7462" w:rsidP="00557BEA">
      <w:pPr>
        <w:pStyle w:val="Heading3"/>
        <w:spacing w:before="0" w:line="240" w:lineRule="auto"/>
        <w:rPr>
          <w:sz w:val="18"/>
          <w:szCs w:val="18"/>
        </w:rPr>
      </w:pPr>
      <w:r w:rsidRPr="008D7462">
        <w:rPr>
          <w:sz w:val="18"/>
          <w:szCs w:val="18"/>
        </w:rPr>
        <w:t>}</w:t>
      </w:r>
    </w:p>
    <w:p w14:paraId="234A380A" w14:textId="77777777" w:rsidR="008D7462" w:rsidRPr="008D7462" w:rsidRDefault="008D7462" w:rsidP="00557BEA">
      <w:pPr>
        <w:pStyle w:val="Heading3"/>
        <w:spacing w:before="0" w:line="240" w:lineRule="auto"/>
        <w:rPr>
          <w:sz w:val="18"/>
          <w:szCs w:val="18"/>
        </w:rPr>
      </w:pPr>
      <w:r w:rsidRPr="008D7462">
        <w:rPr>
          <w:sz w:val="18"/>
          <w:szCs w:val="18"/>
        </w:rPr>
        <w:t>int ufs::Del_file(int Task_id, char* file_name)</w:t>
      </w:r>
      <w:r w:rsidRPr="008D7462">
        <w:rPr>
          <w:sz w:val="18"/>
          <w:szCs w:val="18"/>
        </w:rPr>
        <w:tab/>
      </w:r>
      <w:r w:rsidRPr="008D7462">
        <w:rPr>
          <w:sz w:val="18"/>
          <w:szCs w:val="18"/>
        </w:rPr>
        <w:tab/>
        <w:t>// check the files ownership, delete the content of the file from datablocks</w:t>
      </w:r>
    </w:p>
    <w:p w14:paraId="71549E83" w14:textId="77777777" w:rsidR="008D7462" w:rsidRPr="008D7462" w:rsidRDefault="008D7462" w:rsidP="00557BEA">
      <w:pPr>
        <w:pStyle w:val="Heading3"/>
        <w:spacing w:before="0" w:line="240" w:lineRule="auto"/>
        <w:rPr>
          <w:sz w:val="18"/>
          <w:szCs w:val="18"/>
        </w:rPr>
      </w:pPr>
      <w:r w:rsidRPr="008D7462">
        <w:rPr>
          <w:sz w:val="18"/>
          <w:szCs w:val="18"/>
        </w:rPr>
        <w:t>{</w:t>
      </w:r>
      <w:r w:rsidRPr="008D7462">
        <w:rPr>
          <w:sz w:val="18"/>
          <w:szCs w:val="18"/>
        </w:rPr>
        <w:tab/>
      </w:r>
      <w:r w:rsidRPr="008D7462">
        <w:rPr>
          <w:sz w:val="18"/>
          <w:szCs w:val="18"/>
        </w:rPr>
        <w:tab/>
      </w:r>
      <w:r w:rsidRPr="008D7462">
        <w:rPr>
          <w:sz w:val="18"/>
          <w:szCs w:val="18"/>
        </w:rPr>
        <w:tab/>
      </w:r>
    </w:p>
    <w:p w14:paraId="5652015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by writing $'s in it, then delete the file from the inode table</w:t>
      </w:r>
    </w:p>
    <w:p w14:paraId="230A939E" w14:textId="77777777" w:rsidR="008D7462" w:rsidRPr="008D7462" w:rsidRDefault="008D7462" w:rsidP="00557BEA">
      <w:pPr>
        <w:pStyle w:val="Heading3"/>
        <w:spacing w:before="0" w:line="240" w:lineRule="auto"/>
        <w:rPr>
          <w:sz w:val="18"/>
          <w:szCs w:val="18"/>
        </w:rPr>
      </w:pPr>
      <w:r w:rsidRPr="008D7462">
        <w:rPr>
          <w:sz w:val="18"/>
          <w:szCs w:val="18"/>
        </w:rPr>
        <w:tab/>
        <w:t>sema_filef.down();</w:t>
      </w:r>
    </w:p>
    <w:p w14:paraId="67CDD788" w14:textId="77777777" w:rsidR="008D7462" w:rsidRPr="008D7462" w:rsidRDefault="008D7462" w:rsidP="00557BEA">
      <w:pPr>
        <w:pStyle w:val="Heading3"/>
        <w:spacing w:before="0" w:line="240" w:lineRule="auto"/>
        <w:rPr>
          <w:sz w:val="18"/>
          <w:szCs w:val="18"/>
        </w:rPr>
      </w:pPr>
      <w:r w:rsidRPr="008D7462">
        <w:rPr>
          <w:sz w:val="18"/>
          <w:szCs w:val="18"/>
        </w:rPr>
        <w:tab/>
        <w:t>i_node temp;</w:t>
      </w:r>
      <w:r w:rsidRPr="008D7462">
        <w:rPr>
          <w:sz w:val="18"/>
          <w:szCs w:val="18"/>
        </w:rPr>
        <w:tab/>
      </w:r>
    </w:p>
    <w:p w14:paraId="5ED2730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char x = '$';</w:t>
      </w:r>
    </w:p>
    <w:p w14:paraId="4A934EE6" w14:textId="77777777" w:rsidR="008D7462" w:rsidRPr="008D7462" w:rsidRDefault="008D7462" w:rsidP="00557BEA">
      <w:pPr>
        <w:pStyle w:val="Heading3"/>
        <w:spacing w:before="0" w:line="240" w:lineRule="auto"/>
        <w:rPr>
          <w:sz w:val="18"/>
          <w:szCs w:val="18"/>
        </w:rPr>
      </w:pPr>
      <w:r w:rsidRPr="008D7462">
        <w:rPr>
          <w:sz w:val="18"/>
          <w:szCs w:val="18"/>
        </w:rPr>
        <w:tab/>
        <w:t xml:space="preserve">for(int i = 0; i &lt; 16; i++){ // loops all nodes </w:t>
      </w:r>
    </w:p>
    <w:p w14:paraId="10469D5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000F70B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if((temp.owner_task_id == Task_id) &amp;&amp; (strcmp (temp.filename,file_name) == 0)){ // finds the node we want</w:t>
      </w:r>
    </w:p>
    <w:p w14:paraId="6B631ED3"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 xml:space="preserve">// delete block file stuff here </w:t>
      </w:r>
      <w:r w:rsidRPr="008D7462">
        <w:rPr>
          <w:sz w:val="18"/>
          <w:szCs w:val="18"/>
        </w:rPr>
        <w:tab/>
        <w:t xml:space="preserve"> write $$'s</w:t>
      </w:r>
    </w:p>
    <w:p w14:paraId="54A26D6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fstream filef("filef.txt", ios::in | ios::out);</w:t>
      </w:r>
    </w:p>
    <w:p w14:paraId="764BED7E"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filef.seekp(temp.starting_block  * 128);</w:t>
      </w:r>
    </w:p>
    <w:p w14:paraId="59E2FC4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for (int q = 0; q &lt; temp.size; q++) // overwrites data in the file for the node that we have</w:t>
      </w:r>
    </w:p>
    <w:p w14:paraId="73F3F84A"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filef.put(x);</w:t>
      </w:r>
    </w:p>
    <w:p w14:paraId="7189354D" w14:textId="77777777" w:rsidR="008D7462" w:rsidRPr="008D7462" w:rsidRDefault="008D7462" w:rsidP="00557BEA">
      <w:pPr>
        <w:pStyle w:val="Heading3"/>
        <w:spacing w:before="0" w:line="240" w:lineRule="auto"/>
        <w:rPr>
          <w:sz w:val="18"/>
          <w:szCs w:val="18"/>
        </w:rPr>
      </w:pPr>
      <w:r w:rsidRPr="008D7462">
        <w:rPr>
          <w:sz w:val="18"/>
          <w:szCs w:val="18"/>
        </w:rPr>
        <w:lastRenderedPageBreak/>
        <w:tab/>
      </w:r>
      <w:r w:rsidRPr="008D7462">
        <w:rPr>
          <w:sz w:val="18"/>
          <w:szCs w:val="18"/>
        </w:rPr>
        <w:tab/>
      </w:r>
      <w:r w:rsidRPr="008D7462">
        <w:rPr>
          <w:sz w:val="18"/>
          <w:szCs w:val="18"/>
        </w:rPr>
        <w:tab/>
        <w:t>filef.close();</w:t>
      </w:r>
    </w:p>
    <w:p w14:paraId="37CEC615"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1291D7E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//clears all node info</w:t>
      </w:r>
    </w:p>
    <w:p w14:paraId="00140B8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sprintf(temp.filename, "");</w:t>
      </w:r>
    </w:p>
    <w:p w14:paraId="1C0A779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temp.owner_task_id = 0;</w:t>
      </w:r>
    </w:p>
    <w:p w14:paraId="589A648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temp.size = 0;</w:t>
      </w:r>
    </w:p>
    <w:p w14:paraId="3610390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temp.starting_block = 0;</w:t>
      </w:r>
    </w:p>
    <w:p w14:paraId="2768D08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for(int j = 0; j &lt; 4; j++){</w:t>
      </w:r>
    </w:p>
    <w:p w14:paraId="7B13D49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temp.permission[j] = 0;</w:t>
      </w:r>
    </w:p>
    <w:p w14:paraId="42CF2B4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temp.blocks[j] = 0;</w:t>
      </w:r>
    </w:p>
    <w:p w14:paraId="20BCF46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0BF9D01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09AFE72F"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3C44A2B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 fsystem delete node [16] blocks</w:t>
      </w:r>
    </w:p>
    <w:p w14:paraId="3023C3AA"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6716218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Write_Node(i, &amp;temp); // put node back into the file</w:t>
      </w:r>
    </w:p>
    <w:p w14:paraId="571130E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sema_filef.up();</w:t>
      </w:r>
    </w:p>
    <w:p w14:paraId="498DE73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return 1;</w:t>
      </w:r>
    </w:p>
    <w:p w14:paraId="63ECB00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0A2AD8F7" w14:textId="77777777" w:rsidR="008D7462" w:rsidRPr="008D7462" w:rsidRDefault="008D7462" w:rsidP="00557BEA">
      <w:pPr>
        <w:pStyle w:val="Heading3"/>
        <w:spacing w:before="0" w:line="240" w:lineRule="auto"/>
        <w:rPr>
          <w:sz w:val="18"/>
          <w:szCs w:val="18"/>
        </w:rPr>
      </w:pPr>
      <w:r w:rsidRPr="008D7462">
        <w:rPr>
          <w:sz w:val="18"/>
          <w:szCs w:val="18"/>
        </w:rPr>
        <w:tab/>
        <w:t>}</w:t>
      </w:r>
    </w:p>
    <w:p w14:paraId="28D220F9" w14:textId="77777777" w:rsidR="008D7462" w:rsidRPr="008D7462" w:rsidRDefault="008D7462" w:rsidP="00557BEA">
      <w:pPr>
        <w:pStyle w:val="Heading3"/>
        <w:spacing w:before="0" w:line="240" w:lineRule="auto"/>
        <w:rPr>
          <w:sz w:val="18"/>
          <w:szCs w:val="18"/>
        </w:rPr>
      </w:pPr>
      <w:r w:rsidRPr="008D7462">
        <w:rPr>
          <w:sz w:val="18"/>
          <w:szCs w:val="18"/>
        </w:rPr>
        <w:tab/>
        <w:t>sema_filef.up();</w:t>
      </w:r>
    </w:p>
    <w:p w14:paraId="2047AE80" w14:textId="77777777" w:rsidR="008D7462" w:rsidRPr="008D7462" w:rsidRDefault="008D7462" w:rsidP="00557BEA">
      <w:pPr>
        <w:pStyle w:val="Heading3"/>
        <w:spacing w:before="0" w:line="240" w:lineRule="auto"/>
        <w:rPr>
          <w:sz w:val="18"/>
          <w:szCs w:val="18"/>
        </w:rPr>
      </w:pPr>
      <w:r w:rsidRPr="008D7462">
        <w:rPr>
          <w:sz w:val="18"/>
          <w:szCs w:val="18"/>
        </w:rPr>
        <w:t xml:space="preserve">    return -1;</w:t>
      </w:r>
    </w:p>
    <w:p w14:paraId="78FE2742" w14:textId="77777777" w:rsidR="008D7462" w:rsidRPr="008D7462" w:rsidRDefault="008D7462" w:rsidP="00557BEA">
      <w:pPr>
        <w:pStyle w:val="Heading3"/>
        <w:spacing w:before="0" w:line="240" w:lineRule="auto"/>
        <w:rPr>
          <w:sz w:val="18"/>
          <w:szCs w:val="18"/>
        </w:rPr>
      </w:pPr>
      <w:r w:rsidRPr="008D7462">
        <w:rPr>
          <w:sz w:val="18"/>
          <w:szCs w:val="18"/>
        </w:rPr>
        <w:t>}</w:t>
      </w:r>
    </w:p>
    <w:p w14:paraId="4935091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p>
    <w:p w14:paraId="12AB5403" w14:textId="77777777" w:rsidR="008D7462" w:rsidRPr="008D7462" w:rsidRDefault="008D7462" w:rsidP="00557BEA">
      <w:pPr>
        <w:pStyle w:val="Heading3"/>
        <w:spacing w:before="0" w:line="240" w:lineRule="auto"/>
        <w:rPr>
          <w:sz w:val="18"/>
          <w:szCs w:val="18"/>
        </w:rPr>
      </w:pPr>
      <w:r w:rsidRPr="008D7462">
        <w:rPr>
          <w:sz w:val="18"/>
          <w:szCs w:val="18"/>
        </w:rPr>
        <w:t>int ufs::Change_Permission(int Task_id, char* file_name, int new_permission[4], WINDOW * Win)</w:t>
      </w:r>
      <w:r w:rsidRPr="008D7462">
        <w:rPr>
          <w:sz w:val="18"/>
          <w:szCs w:val="18"/>
        </w:rPr>
        <w:tab/>
        <w:t>// rwrw only the files owner can change the permission on the file</w:t>
      </w:r>
    </w:p>
    <w:p w14:paraId="51C2AC96" w14:textId="77777777" w:rsidR="008D7462" w:rsidRPr="008D7462" w:rsidRDefault="008D7462" w:rsidP="00557BEA">
      <w:pPr>
        <w:pStyle w:val="Heading3"/>
        <w:spacing w:before="0" w:line="240" w:lineRule="auto"/>
        <w:rPr>
          <w:sz w:val="18"/>
          <w:szCs w:val="18"/>
        </w:rPr>
      </w:pPr>
      <w:r w:rsidRPr="008D7462">
        <w:rPr>
          <w:sz w:val="18"/>
          <w:szCs w:val="18"/>
        </w:rPr>
        <w:t>{</w:t>
      </w:r>
    </w:p>
    <w:p w14:paraId="3463EADB" w14:textId="77777777" w:rsidR="008D7462" w:rsidRPr="008D7462" w:rsidRDefault="008D7462" w:rsidP="00557BEA">
      <w:pPr>
        <w:pStyle w:val="Heading3"/>
        <w:spacing w:before="0" w:line="240" w:lineRule="auto"/>
        <w:rPr>
          <w:sz w:val="18"/>
          <w:szCs w:val="18"/>
        </w:rPr>
      </w:pPr>
      <w:r w:rsidRPr="008D7462">
        <w:rPr>
          <w:sz w:val="18"/>
          <w:szCs w:val="18"/>
        </w:rPr>
        <w:tab/>
        <w:t>i_node temp;</w:t>
      </w:r>
    </w:p>
    <w:p w14:paraId="7835B0C4" w14:textId="77777777" w:rsidR="008D7462" w:rsidRPr="008D7462" w:rsidRDefault="008D7462" w:rsidP="00557BEA">
      <w:pPr>
        <w:pStyle w:val="Heading3"/>
        <w:spacing w:before="0" w:line="240" w:lineRule="auto"/>
        <w:rPr>
          <w:sz w:val="18"/>
          <w:szCs w:val="18"/>
        </w:rPr>
      </w:pPr>
      <w:r w:rsidRPr="008D7462">
        <w:rPr>
          <w:sz w:val="18"/>
          <w:szCs w:val="18"/>
        </w:rPr>
        <w:t>char buff[256];</w:t>
      </w:r>
      <w:r w:rsidRPr="008D7462">
        <w:rPr>
          <w:sz w:val="18"/>
          <w:szCs w:val="18"/>
        </w:rPr>
        <w:tab/>
      </w:r>
    </w:p>
    <w:p w14:paraId="3ECB4DE8" w14:textId="77777777" w:rsidR="008D7462" w:rsidRPr="008D7462" w:rsidRDefault="008D7462" w:rsidP="00557BEA">
      <w:pPr>
        <w:pStyle w:val="Heading3"/>
        <w:spacing w:before="0" w:line="240" w:lineRule="auto"/>
        <w:rPr>
          <w:sz w:val="18"/>
          <w:szCs w:val="18"/>
        </w:rPr>
      </w:pPr>
      <w:r w:rsidRPr="008D7462">
        <w:rPr>
          <w:sz w:val="18"/>
          <w:szCs w:val="18"/>
        </w:rPr>
        <w:tab/>
        <w:t>for(int i = 0; i &lt; 16; i++){ // loop all nodes</w:t>
      </w:r>
    </w:p>
    <w:p w14:paraId="18789D1E"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66304796"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if((temp.owner_task_id == Task_id) &amp;&amp; (strcmp (temp.filename, file_name) == 0)){ // find the node we want</w:t>
      </w:r>
    </w:p>
    <w:p w14:paraId="65372E7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for(int j = 0; j &lt; 4; j++){</w:t>
      </w:r>
    </w:p>
    <w:p w14:paraId="10FE776E"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t>temp.permission[j] = new_permission[j]; // change permissions on the node</w:t>
      </w:r>
    </w:p>
    <w:p w14:paraId="0D38758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4A01893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p>
    <w:p w14:paraId="37FA06A1"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sprintf(buff, " %s\t%d\t%d\t%d\t%d%d%d%d\t%d %d %d %d\n", temp.filename, temp.owner_task_id, temp.starting_block, temp.size,</w:t>
      </w:r>
    </w:p>
    <w:p w14:paraId="0DDD2DCD"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temp.permission[0], temp.permission[1],temp.permission[2], temp.permission[3], temp.blocks[0], temp.blocks[1],temp.blocks[2],temp.blocks[3]);</w:t>
      </w:r>
    </w:p>
    <w:p w14:paraId="7932C6BE"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2BFF6CD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00FF843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Write_Node(Task_id, &amp;temp); // overwrite the data in the node file</w:t>
      </w:r>
    </w:p>
    <w:p w14:paraId="657F30F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5B85E2B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sprintf(buff, " %s\t%d\t%d\t%d\t%d%d%d%d\t%d %d %d %d\n", temp.filename, temp.owner_task_id, temp.starting_block, temp.size,</w:t>
      </w:r>
    </w:p>
    <w:p w14:paraId="3A57AF98"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temp.permission[0], temp.permission[1],temp.permission[2], temp.permission[3], temp.blocks[0], temp.blocks[1],temp.blocks[2],temp.blocks[3]);</w:t>
      </w:r>
    </w:p>
    <w:p w14:paraId="50F832A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5CBB579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1A1BA3B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3165040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return 1;</w:t>
      </w:r>
    </w:p>
    <w:p w14:paraId="0B58DBF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t>
      </w:r>
    </w:p>
    <w:p w14:paraId="6AFA33AB" w14:textId="77777777" w:rsidR="008D7462" w:rsidRPr="008D7462" w:rsidRDefault="008D7462" w:rsidP="00557BEA">
      <w:pPr>
        <w:pStyle w:val="Heading3"/>
        <w:spacing w:before="0" w:line="240" w:lineRule="auto"/>
        <w:rPr>
          <w:sz w:val="18"/>
          <w:szCs w:val="18"/>
        </w:rPr>
      </w:pPr>
      <w:r w:rsidRPr="008D7462">
        <w:rPr>
          <w:sz w:val="18"/>
          <w:szCs w:val="18"/>
        </w:rPr>
        <w:tab/>
        <w:t>}</w:t>
      </w:r>
    </w:p>
    <w:p w14:paraId="1B9D0AC7"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p>
    <w:p w14:paraId="72B33E3F" w14:textId="77777777" w:rsidR="008D7462" w:rsidRPr="008D7462" w:rsidRDefault="008D7462" w:rsidP="00557BEA">
      <w:pPr>
        <w:pStyle w:val="Heading3"/>
        <w:spacing w:before="0" w:line="240" w:lineRule="auto"/>
        <w:rPr>
          <w:sz w:val="18"/>
          <w:szCs w:val="18"/>
        </w:rPr>
      </w:pPr>
      <w:r w:rsidRPr="008D7462">
        <w:rPr>
          <w:sz w:val="18"/>
          <w:szCs w:val="18"/>
        </w:rPr>
        <w:t xml:space="preserve">    return -1;</w:t>
      </w:r>
    </w:p>
    <w:p w14:paraId="6167DB70" w14:textId="77777777" w:rsidR="008D7462" w:rsidRPr="008D7462" w:rsidRDefault="008D7462" w:rsidP="00557BEA">
      <w:pPr>
        <w:pStyle w:val="Heading3"/>
        <w:spacing w:before="0" w:line="240" w:lineRule="auto"/>
        <w:rPr>
          <w:sz w:val="18"/>
          <w:szCs w:val="18"/>
        </w:rPr>
      </w:pPr>
      <w:r w:rsidRPr="008D7462">
        <w:rPr>
          <w:sz w:val="18"/>
          <w:szCs w:val="18"/>
        </w:rPr>
        <w:t>}</w:t>
      </w:r>
    </w:p>
    <w:p w14:paraId="685A4EE5" w14:textId="77777777" w:rsidR="008D7462" w:rsidRPr="008D7462" w:rsidRDefault="008D7462" w:rsidP="00557BEA">
      <w:pPr>
        <w:pStyle w:val="Heading3"/>
        <w:spacing w:before="0" w:line="240" w:lineRule="auto"/>
        <w:rPr>
          <w:sz w:val="18"/>
          <w:szCs w:val="18"/>
        </w:rPr>
      </w:pPr>
      <w:r w:rsidRPr="008D7462">
        <w:rPr>
          <w:sz w:val="18"/>
          <w:szCs w:val="18"/>
        </w:rPr>
        <w:tab/>
      </w:r>
    </w:p>
    <w:p w14:paraId="6B91A704" w14:textId="77777777" w:rsidR="008D7462" w:rsidRPr="008D7462" w:rsidRDefault="008D7462" w:rsidP="00557BEA">
      <w:pPr>
        <w:pStyle w:val="Heading3"/>
        <w:spacing w:before="0" w:line="240" w:lineRule="auto"/>
        <w:rPr>
          <w:sz w:val="18"/>
          <w:szCs w:val="18"/>
        </w:rPr>
      </w:pPr>
      <w:r w:rsidRPr="008D7462">
        <w:rPr>
          <w:sz w:val="18"/>
          <w:szCs w:val="18"/>
        </w:rPr>
        <w:lastRenderedPageBreak/>
        <w:t>void ufs::Dir( WINDOW * win)</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show the directory, everyones file anme and permissions</w:t>
      </w:r>
    </w:p>
    <w:p w14:paraId="4DC14002" w14:textId="77777777" w:rsidR="008D7462" w:rsidRPr="008D7462" w:rsidRDefault="008D7462" w:rsidP="00557BEA">
      <w:pPr>
        <w:pStyle w:val="Heading3"/>
        <w:spacing w:before="0" w:line="240" w:lineRule="auto"/>
        <w:rPr>
          <w:sz w:val="18"/>
          <w:szCs w:val="18"/>
        </w:rPr>
      </w:pPr>
      <w:r w:rsidRPr="008D7462">
        <w:rPr>
          <w:sz w:val="18"/>
          <w:szCs w:val="18"/>
        </w:rPr>
        <w:t xml:space="preserve">{ </w:t>
      </w:r>
    </w:p>
    <w:p w14:paraId="09C17ACD" w14:textId="77777777" w:rsidR="008D7462" w:rsidRPr="008D7462" w:rsidRDefault="008D7462" w:rsidP="00557BEA">
      <w:pPr>
        <w:pStyle w:val="Heading3"/>
        <w:spacing w:before="0" w:line="240" w:lineRule="auto"/>
        <w:rPr>
          <w:sz w:val="18"/>
          <w:szCs w:val="18"/>
        </w:rPr>
      </w:pPr>
      <w:r w:rsidRPr="008D7462">
        <w:rPr>
          <w:sz w:val="18"/>
          <w:szCs w:val="18"/>
        </w:rPr>
        <w:tab/>
        <w:t>char buff[256];</w:t>
      </w:r>
    </w:p>
    <w:p w14:paraId="5E90B76E" w14:textId="77777777" w:rsidR="008D7462" w:rsidRPr="008D7462" w:rsidRDefault="008D7462" w:rsidP="00557BEA">
      <w:pPr>
        <w:pStyle w:val="Heading3"/>
        <w:spacing w:before="0" w:line="240" w:lineRule="auto"/>
        <w:rPr>
          <w:sz w:val="18"/>
          <w:szCs w:val="18"/>
        </w:rPr>
      </w:pPr>
      <w:r w:rsidRPr="008D7462">
        <w:rPr>
          <w:sz w:val="18"/>
          <w:szCs w:val="18"/>
        </w:rPr>
        <w:tab/>
        <w:t>sprintf(buff, " file name\towner id Start Block\tSize\tpermissions rwrw blocks\n");</w:t>
      </w:r>
    </w:p>
    <w:p w14:paraId="70D9D033" w14:textId="77777777" w:rsidR="008D7462" w:rsidRPr="008D7462" w:rsidRDefault="008D7462" w:rsidP="00557BEA">
      <w:pPr>
        <w:pStyle w:val="Heading3"/>
        <w:spacing w:before="0" w:line="240" w:lineRule="auto"/>
        <w:rPr>
          <w:sz w:val="18"/>
          <w:szCs w:val="18"/>
        </w:rPr>
      </w:pPr>
      <w:r w:rsidRPr="008D7462">
        <w:rPr>
          <w:sz w:val="18"/>
          <w:szCs w:val="18"/>
        </w:rPr>
        <w:tab/>
        <w:t>write_window(win, buff);</w:t>
      </w:r>
    </w:p>
    <w:p w14:paraId="6F151B2D" w14:textId="77777777" w:rsidR="008D7462" w:rsidRPr="008D7462" w:rsidRDefault="008D7462" w:rsidP="00557BEA">
      <w:pPr>
        <w:pStyle w:val="Heading3"/>
        <w:spacing w:before="0" w:line="240" w:lineRule="auto"/>
        <w:rPr>
          <w:sz w:val="18"/>
          <w:szCs w:val="18"/>
        </w:rPr>
      </w:pPr>
      <w:r w:rsidRPr="008D7462">
        <w:rPr>
          <w:sz w:val="18"/>
          <w:szCs w:val="18"/>
        </w:rPr>
        <w:tab/>
        <w:t>i_node temp;</w:t>
      </w:r>
    </w:p>
    <w:p w14:paraId="17C087DC" w14:textId="77777777" w:rsidR="008D7462" w:rsidRPr="008D7462" w:rsidRDefault="008D7462" w:rsidP="00557BEA">
      <w:pPr>
        <w:pStyle w:val="Heading3"/>
        <w:spacing w:before="0" w:line="240" w:lineRule="auto"/>
        <w:rPr>
          <w:sz w:val="18"/>
          <w:szCs w:val="18"/>
        </w:rPr>
      </w:pPr>
      <w:r w:rsidRPr="008D7462">
        <w:rPr>
          <w:sz w:val="18"/>
          <w:szCs w:val="18"/>
        </w:rPr>
        <w:tab/>
        <w:t>for(int i = 0; i &lt; 16; i++){</w:t>
      </w:r>
    </w:p>
    <w:p w14:paraId="5028B5C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44D339C3"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 (temp.owner_task_id &gt; 0){</w:t>
      </w:r>
    </w:p>
    <w:p w14:paraId="765BC1D5"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sprintf(buff, " %s\t%d\t%d\t%d\t%d%d%d%d\t%d %d %d %d\n", temp.filename, temp.owner_task_id, temp.starting_block, temp.size,</w:t>
      </w:r>
    </w:p>
    <w:p w14:paraId="3927F9F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temp.permission[0], temp.permission[1],temp.permission[2], temp.permission[3], temp.blocks[0], temp.blocks[1],temp.blocks[2],temp.blocks[3]);</w:t>
      </w:r>
    </w:p>
    <w:p w14:paraId="4DAD8705"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1521A230"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4657B6F9" w14:textId="77777777" w:rsidR="008D7462" w:rsidRPr="008D7462" w:rsidRDefault="008D7462" w:rsidP="00557BEA">
      <w:pPr>
        <w:pStyle w:val="Heading3"/>
        <w:spacing w:before="0" w:line="240" w:lineRule="auto"/>
        <w:rPr>
          <w:sz w:val="18"/>
          <w:szCs w:val="18"/>
        </w:rPr>
      </w:pPr>
      <w:r w:rsidRPr="008D7462">
        <w:rPr>
          <w:sz w:val="18"/>
          <w:szCs w:val="18"/>
        </w:rPr>
        <w:tab/>
        <w:t>}</w:t>
      </w:r>
    </w:p>
    <w:p w14:paraId="2E133664" w14:textId="77777777" w:rsidR="008D7462" w:rsidRPr="008D7462" w:rsidRDefault="008D7462" w:rsidP="00557BEA">
      <w:pPr>
        <w:pStyle w:val="Heading3"/>
        <w:spacing w:before="0" w:line="240" w:lineRule="auto"/>
        <w:rPr>
          <w:sz w:val="18"/>
          <w:szCs w:val="18"/>
        </w:rPr>
      </w:pPr>
      <w:r w:rsidRPr="008D7462">
        <w:rPr>
          <w:sz w:val="18"/>
          <w:szCs w:val="18"/>
        </w:rPr>
        <w:t>}</w:t>
      </w:r>
    </w:p>
    <w:p w14:paraId="321A5C31" w14:textId="77777777" w:rsidR="008D7462" w:rsidRPr="008D7462" w:rsidRDefault="008D7462" w:rsidP="00557BEA">
      <w:pPr>
        <w:pStyle w:val="Heading3"/>
        <w:spacing w:before="0" w:line="240" w:lineRule="auto"/>
        <w:rPr>
          <w:sz w:val="18"/>
          <w:szCs w:val="18"/>
        </w:rPr>
      </w:pPr>
    </w:p>
    <w:p w14:paraId="384F90AE" w14:textId="77777777" w:rsidR="008D7462" w:rsidRPr="008D7462" w:rsidRDefault="008D7462" w:rsidP="00557BEA">
      <w:pPr>
        <w:pStyle w:val="Heading3"/>
        <w:spacing w:before="0" w:line="240" w:lineRule="auto"/>
        <w:rPr>
          <w:sz w:val="18"/>
          <w:szCs w:val="18"/>
        </w:rPr>
      </w:pPr>
      <w:r w:rsidRPr="008D7462">
        <w:rPr>
          <w:sz w:val="18"/>
          <w:szCs w:val="18"/>
        </w:rPr>
        <w:t>void ufs::Dir(int Task_id, WINDOW * win)</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overloaded method. only show the file belonging to T-id</w:t>
      </w:r>
    </w:p>
    <w:p w14:paraId="5F6E249F" w14:textId="77777777" w:rsidR="008D7462" w:rsidRPr="008D7462" w:rsidRDefault="008D7462" w:rsidP="00557BEA">
      <w:pPr>
        <w:pStyle w:val="Heading3"/>
        <w:spacing w:before="0" w:line="240" w:lineRule="auto"/>
        <w:rPr>
          <w:sz w:val="18"/>
          <w:szCs w:val="18"/>
        </w:rPr>
      </w:pPr>
      <w:r w:rsidRPr="008D7462">
        <w:rPr>
          <w:sz w:val="18"/>
          <w:szCs w:val="18"/>
        </w:rPr>
        <w:t>{</w:t>
      </w:r>
    </w:p>
    <w:p w14:paraId="1F7FD78F" w14:textId="77777777" w:rsidR="008D7462" w:rsidRPr="008D7462" w:rsidRDefault="008D7462" w:rsidP="00557BEA">
      <w:pPr>
        <w:pStyle w:val="Heading3"/>
        <w:spacing w:before="0" w:line="240" w:lineRule="auto"/>
        <w:rPr>
          <w:sz w:val="18"/>
          <w:szCs w:val="18"/>
        </w:rPr>
      </w:pPr>
      <w:r w:rsidRPr="008D7462">
        <w:rPr>
          <w:sz w:val="18"/>
          <w:szCs w:val="18"/>
        </w:rPr>
        <w:tab/>
        <w:t>char buff[256];</w:t>
      </w:r>
    </w:p>
    <w:p w14:paraId="067D3CBA" w14:textId="77777777" w:rsidR="008D7462" w:rsidRPr="008D7462" w:rsidRDefault="008D7462" w:rsidP="00557BEA">
      <w:pPr>
        <w:pStyle w:val="Heading3"/>
        <w:spacing w:before="0" w:line="240" w:lineRule="auto"/>
        <w:rPr>
          <w:sz w:val="18"/>
          <w:szCs w:val="18"/>
        </w:rPr>
      </w:pPr>
      <w:r w:rsidRPr="008D7462">
        <w:rPr>
          <w:sz w:val="18"/>
          <w:szCs w:val="18"/>
        </w:rPr>
        <w:tab/>
        <w:t>sprintf(buff, " file name\towner id Start Block\tSize\tpermissions rwrw blocks\n");</w:t>
      </w:r>
    </w:p>
    <w:p w14:paraId="0D8F72C1" w14:textId="77777777" w:rsidR="008D7462" w:rsidRPr="008D7462" w:rsidRDefault="008D7462" w:rsidP="00557BEA">
      <w:pPr>
        <w:pStyle w:val="Heading3"/>
        <w:spacing w:before="0" w:line="240" w:lineRule="auto"/>
        <w:rPr>
          <w:sz w:val="18"/>
          <w:szCs w:val="18"/>
        </w:rPr>
      </w:pPr>
      <w:r w:rsidRPr="008D7462">
        <w:rPr>
          <w:sz w:val="18"/>
          <w:szCs w:val="18"/>
        </w:rPr>
        <w:tab/>
        <w:t>write_window(win, buff);</w:t>
      </w:r>
    </w:p>
    <w:p w14:paraId="53321F05" w14:textId="77777777" w:rsidR="008D7462" w:rsidRPr="008D7462" w:rsidRDefault="008D7462" w:rsidP="00557BEA">
      <w:pPr>
        <w:pStyle w:val="Heading3"/>
        <w:spacing w:before="0" w:line="240" w:lineRule="auto"/>
        <w:rPr>
          <w:sz w:val="18"/>
          <w:szCs w:val="18"/>
        </w:rPr>
      </w:pPr>
      <w:r w:rsidRPr="008D7462">
        <w:rPr>
          <w:sz w:val="18"/>
          <w:szCs w:val="18"/>
        </w:rPr>
        <w:tab/>
        <w:t>i_node temp;</w:t>
      </w:r>
    </w:p>
    <w:p w14:paraId="44DCD28A" w14:textId="77777777" w:rsidR="008D7462" w:rsidRPr="008D7462" w:rsidRDefault="008D7462" w:rsidP="00557BEA">
      <w:pPr>
        <w:pStyle w:val="Heading3"/>
        <w:spacing w:before="0" w:line="240" w:lineRule="auto"/>
        <w:rPr>
          <w:sz w:val="18"/>
          <w:szCs w:val="18"/>
        </w:rPr>
      </w:pPr>
      <w:r w:rsidRPr="008D7462">
        <w:rPr>
          <w:sz w:val="18"/>
          <w:szCs w:val="18"/>
        </w:rPr>
        <w:tab/>
        <w:t>for(int i = 0; i &lt; 16; i++){</w:t>
      </w:r>
    </w:p>
    <w:p w14:paraId="6685DC29"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temp = Read_inode(i);</w:t>
      </w:r>
    </w:p>
    <w:p w14:paraId="385BFD8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if (temp.owner_task_id == Task_id){</w:t>
      </w:r>
    </w:p>
    <w:p w14:paraId="3C1A7F82"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sprintf(buff, " %s\t%d\t%d\t%d\t%d%d%d%d\t%d %d %d %d\n", temp.filename, temp.owner_task_id, temp.starting_block, temp.size,</w:t>
      </w:r>
    </w:p>
    <w:p w14:paraId="5F9A790A"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temp.permission[0], temp.permission[1],temp.permission[2], temp.permission[3], temp.blocks[0], temp.blocks[1],temp.blocks[2],temp.blocks[3]);</w:t>
      </w:r>
    </w:p>
    <w:p w14:paraId="4422542B"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r w:rsidRPr="008D7462">
        <w:rPr>
          <w:sz w:val="18"/>
          <w:szCs w:val="18"/>
        </w:rPr>
        <w:tab/>
        <w:t>write_window(win, buff);</w:t>
      </w:r>
    </w:p>
    <w:p w14:paraId="7403BFCC"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w:t>
      </w:r>
    </w:p>
    <w:p w14:paraId="4EE1EE91" w14:textId="77777777" w:rsidR="008D7462" w:rsidRPr="008D7462" w:rsidRDefault="008D7462" w:rsidP="00557BEA">
      <w:pPr>
        <w:pStyle w:val="Heading3"/>
        <w:spacing w:before="0" w:line="240" w:lineRule="auto"/>
        <w:rPr>
          <w:sz w:val="18"/>
          <w:szCs w:val="18"/>
        </w:rPr>
      </w:pPr>
      <w:r w:rsidRPr="008D7462">
        <w:rPr>
          <w:sz w:val="18"/>
          <w:szCs w:val="18"/>
        </w:rPr>
        <w:tab/>
        <w:t>}</w:t>
      </w:r>
    </w:p>
    <w:p w14:paraId="4C8A1B73" w14:textId="77777777" w:rsidR="008D7462" w:rsidRPr="008D7462" w:rsidRDefault="008D7462" w:rsidP="00557BEA">
      <w:pPr>
        <w:pStyle w:val="Heading3"/>
        <w:spacing w:before="0" w:line="240" w:lineRule="auto"/>
        <w:rPr>
          <w:sz w:val="18"/>
          <w:szCs w:val="18"/>
        </w:rPr>
      </w:pPr>
      <w:r w:rsidRPr="008D7462">
        <w:rPr>
          <w:sz w:val="18"/>
          <w:szCs w:val="18"/>
        </w:rPr>
        <w:t>}</w:t>
      </w:r>
    </w:p>
    <w:p w14:paraId="694BDE65" w14:textId="77777777" w:rsidR="008D7462" w:rsidRPr="008D7462" w:rsidRDefault="008D7462" w:rsidP="00557BEA">
      <w:pPr>
        <w:pStyle w:val="Heading3"/>
        <w:spacing w:before="0" w:line="240" w:lineRule="auto"/>
        <w:rPr>
          <w:sz w:val="18"/>
          <w:szCs w:val="18"/>
        </w:rPr>
      </w:pPr>
      <w:r w:rsidRPr="008D7462">
        <w:rPr>
          <w:sz w:val="18"/>
          <w:szCs w:val="18"/>
        </w:rPr>
        <w:t>void ufs::dump( WINDOW * win)</w:t>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r>
      <w:r w:rsidRPr="008D7462">
        <w:rPr>
          <w:sz w:val="18"/>
          <w:szCs w:val="18"/>
        </w:rPr>
        <w:tab/>
        <w:t>// dump all of the data in the file system</w:t>
      </w:r>
    </w:p>
    <w:p w14:paraId="1E9FBDCF" w14:textId="77777777" w:rsidR="008D7462" w:rsidRPr="008D7462" w:rsidRDefault="008D7462" w:rsidP="00557BEA">
      <w:pPr>
        <w:pStyle w:val="Heading3"/>
        <w:spacing w:before="0" w:line="240" w:lineRule="auto"/>
        <w:rPr>
          <w:sz w:val="18"/>
          <w:szCs w:val="18"/>
        </w:rPr>
      </w:pPr>
      <w:r w:rsidRPr="008D7462">
        <w:rPr>
          <w:sz w:val="18"/>
          <w:szCs w:val="18"/>
        </w:rPr>
        <w:t>{</w:t>
      </w:r>
    </w:p>
    <w:p w14:paraId="71415E00" w14:textId="77777777" w:rsidR="008D7462" w:rsidRPr="008D7462" w:rsidRDefault="008D7462" w:rsidP="00557BEA">
      <w:pPr>
        <w:pStyle w:val="Heading3"/>
        <w:spacing w:before="0" w:line="240" w:lineRule="auto"/>
        <w:rPr>
          <w:sz w:val="18"/>
          <w:szCs w:val="18"/>
        </w:rPr>
      </w:pPr>
      <w:r w:rsidRPr="008D7462">
        <w:rPr>
          <w:sz w:val="18"/>
          <w:szCs w:val="18"/>
        </w:rPr>
        <w:tab/>
        <w:t>char ch;</w:t>
      </w:r>
    </w:p>
    <w:p w14:paraId="73C021DB" w14:textId="77777777" w:rsidR="008D7462" w:rsidRPr="008D7462" w:rsidRDefault="008D7462" w:rsidP="00557BEA">
      <w:pPr>
        <w:pStyle w:val="Heading3"/>
        <w:spacing w:before="0" w:line="240" w:lineRule="auto"/>
        <w:rPr>
          <w:sz w:val="18"/>
          <w:szCs w:val="18"/>
        </w:rPr>
      </w:pPr>
      <w:r w:rsidRPr="008D7462">
        <w:rPr>
          <w:sz w:val="18"/>
          <w:szCs w:val="18"/>
        </w:rPr>
        <w:tab/>
        <w:t>char buff[9001];</w:t>
      </w:r>
    </w:p>
    <w:p w14:paraId="2CDFB224" w14:textId="77777777" w:rsidR="008D7462" w:rsidRPr="008D7462" w:rsidRDefault="008D7462" w:rsidP="00557BEA">
      <w:pPr>
        <w:pStyle w:val="Heading3"/>
        <w:spacing w:before="0" w:line="240" w:lineRule="auto"/>
        <w:rPr>
          <w:sz w:val="18"/>
          <w:szCs w:val="18"/>
        </w:rPr>
      </w:pPr>
      <w:r w:rsidRPr="008D7462">
        <w:rPr>
          <w:sz w:val="18"/>
          <w:szCs w:val="18"/>
        </w:rPr>
        <w:tab/>
        <w:t>write_window(win, " ");</w:t>
      </w:r>
    </w:p>
    <w:p w14:paraId="1CC1D1FE" w14:textId="77777777" w:rsidR="008D7462" w:rsidRPr="008D7462" w:rsidRDefault="008D7462" w:rsidP="00557BEA">
      <w:pPr>
        <w:pStyle w:val="Heading3"/>
        <w:spacing w:before="0" w:line="240" w:lineRule="auto"/>
        <w:rPr>
          <w:sz w:val="18"/>
          <w:szCs w:val="18"/>
        </w:rPr>
      </w:pPr>
      <w:r w:rsidRPr="008D7462">
        <w:rPr>
          <w:sz w:val="18"/>
          <w:szCs w:val="18"/>
        </w:rPr>
        <w:tab/>
        <w:t>fstream filef("filef.txt", ios::in);</w:t>
      </w:r>
    </w:p>
    <w:p w14:paraId="52A1B89E" w14:textId="77777777" w:rsidR="008D7462" w:rsidRPr="008D7462" w:rsidRDefault="008D7462" w:rsidP="00557BEA">
      <w:pPr>
        <w:pStyle w:val="Heading3"/>
        <w:spacing w:before="0" w:line="240" w:lineRule="auto"/>
        <w:rPr>
          <w:sz w:val="18"/>
          <w:szCs w:val="18"/>
        </w:rPr>
      </w:pPr>
      <w:r w:rsidRPr="008D7462">
        <w:rPr>
          <w:sz w:val="18"/>
          <w:szCs w:val="18"/>
        </w:rPr>
        <w:tab/>
        <w:t>filef.seekp(0);</w:t>
      </w:r>
    </w:p>
    <w:p w14:paraId="213459D8" w14:textId="77777777" w:rsidR="008D7462" w:rsidRPr="008D7462" w:rsidRDefault="008D7462" w:rsidP="00557BEA">
      <w:pPr>
        <w:pStyle w:val="Heading3"/>
        <w:spacing w:before="0" w:line="240" w:lineRule="auto"/>
        <w:rPr>
          <w:sz w:val="18"/>
          <w:szCs w:val="18"/>
        </w:rPr>
      </w:pPr>
      <w:r w:rsidRPr="008D7462">
        <w:rPr>
          <w:sz w:val="18"/>
          <w:szCs w:val="18"/>
        </w:rPr>
        <w:tab/>
        <w:t>for (int i = 0; i &lt; 2048; i++){</w:t>
      </w:r>
    </w:p>
    <w:p w14:paraId="7067822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filef.seekp(i);</w:t>
      </w:r>
    </w:p>
    <w:p w14:paraId="4DF894A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filef.get(ch);</w:t>
      </w:r>
    </w:p>
    <w:p w14:paraId="546B3144"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t>buff[i] = ch;</w:t>
      </w:r>
    </w:p>
    <w:p w14:paraId="2F4DE7CE" w14:textId="77777777" w:rsidR="008D7462" w:rsidRPr="008D7462" w:rsidRDefault="008D7462" w:rsidP="00557BEA">
      <w:pPr>
        <w:pStyle w:val="Heading3"/>
        <w:spacing w:before="0" w:line="240" w:lineRule="auto"/>
        <w:rPr>
          <w:sz w:val="18"/>
          <w:szCs w:val="18"/>
        </w:rPr>
      </w:pPr>
      <w:r w:rsidRPr="008D7462">
        <w:rPr>
          <w:sz w:val="18"/>
          <w:szCs w:val="18"/>
        </w:rPr>
        <w:tab/>
      </w:r>
      <w:r w:rsidRPr="008D7462">
        <w:rPr>
          <w:sz w:val="18"/>
          <w:szCs w:val="18"/>
        </w:rPr>
        <w:tab/>
      </w:r>
    </w:p>
    <w:p w14:paraId="5AC2851A" w14:textId="77777777" w:rsidR="008D7462" w:rsidRPr="008D7462" w:rsidRDefault="008D7462" w:rsidP="00557BEA">
      <w:pPr>
        <w:pStyle w:val="Heading3"/>
        <w:spacing w:before="0" w:line="240" w:lineRule="auto"/>
        <w:rPr>
          <w:sz w:val="18"/>
          <w:szCs w:val="18"/>
        </w:rPr>
      </w:pPr>
      <w:r w:rsidRPr="008D7462">
        <w:rPr>
          <w:sz w:val="18"/>
          <w:szCs w:val="18"/>
        </w:rPr>
        <w:tab/>
        <w:t>}</w:t>
      </w:r>
    </w:p>
    <w:p w14:paraId="73792A48" w14:textId="77777777" w:rsidR="008D7462" w:rsidRPr="008D7462" w:rsidRDefault="008D7462" w:rsidP="00557BEA">
      <w:pPr>
        <w:pStyle w:val="Heading3"/>
        <w:spacing w:before="0" w:line="240" w:lineRule="auto"/>
        <w:rPr>
          <w:sz w:val="18"/>
          <w:szCs w:val="18"/>
        </w:rPr>
      </w:pPr>
      <w:r w:rsidRPr="008D7462">
        <w:rPr>
          <w:sz w:val="18"/>
          <w:szCs w:val="18"/>
        </w:rPr>
        <w:tab/>
        <w:t>write_window(win, buff);</w:t>
      </w:r>
    </w:p>
    <w:p w14:paraId="0A580552" w14:textId="77777777" w:rsidR="008D7462" w:rsidRPr="008D7462" w:rsidRDefault="008D7462" w:rsidP="00557BEA">
      <w:pPr>
        <w:pStyle w:val="Heading3"/>
        <w:spacing w:before="0" w:line="240" w:lineRule="auto"/>
        <w:rPr>
          <w:sz w:val="18"/>
          <w:szCs w:val="18"/>
        </w:rPr>
      </w:pPr>
      <w:r w:rsidRPr="008D7462">
        <w:rPr>
          <w:sz w:val="18"/>
          <w:szCs w:val="18"/>
        </w:rPr>
        <w:tab/>
        <w:t>write_window(win, "\n");</w:t>
      </w:r>
    </w:p>
    <w:p w14:paraId="6DD0C353" w14:textId="77777777" w:rsidR="008D7462" w:rsidRPr="008D7462" w:rsidRDefault="008D7462" w:rsidP="00557BEA">
      <w:pPr>
        <w:pStyle w:val="Heading3"/>
        <w:spacing w:before="0" w:line="240" w:lineRule="auto"/>
        <w:rPr>
          <w:sz w:val="18"/>
          <w:szCs w:val="18"/>
        </w:rPr>
      </w:pPr>
      <w:r w:rsidRPr="008D7462">
        <w:rPr>
          <w:sz w:val="18"/>
          <w:szCs w:val="18"/>
        </w:rPr>
        <w:tab/>
        <w:t>filef.close();</w:t>
      </w:r>
    </w:p>
    <w:p w14:paraId="7CE22B41" w14:textId="77777777" w:rsidR="008D7462" w:rsidRPr="008D7462" w:rsidRDefault="008D7462" w:rsidP="00557BEA">
      <w:pPr>
        <w:pStyle w:val="Heading3"/>
        <w:spacing w:before="0" w:line="240" w:lineRule="auto"/>
        <w:rPr>
          <w:sz w:val="18"/>
          <w:szCs w:val="18"/>
        </w:rPr>
      </w:pPr>
      <w:r w:rsidRPr="008D7462">
        <w:rPr>
          <w:sz w:val="18"/>
          <w:szCs w:val="18"/>
        </w:rPr>
        <w:tab/>
      </w:r>
    </w:p>
    <w:p w14:paraId="0BA2503B" w14:textId="77777777" w:rsidR="008D7462" w:rsidRPr="008D7462" w:rsidRDefault="008D7462" w:rsidP="00557BEA">
      <w:pPr>
        <w:pStyle w:val="Heading3"/>
        <w:spacing w:before="0" w:line="240" w:lineRule="auto"/>
        <w:rPr>
          <w:sz w:val="18"/>
          <w:szCs w:val="18"/>
        </w:rPr>
      </w:pPr>
      <w:r w:rsidRPr="008D7462">
        <w:rPr>
          <w:sz w:val="18"/>
          <w:szCs w:val="18"/>
        </w:rPr>
        <w:t>}</w:t>
      </w:r>
    </w:p>
    <w:p w14:paraId="6CECA566" w14:textId="77777777" w:rsidR="008D7462" w:rsidRPr="008D7462" w:rsidRDefault="008D7462" w:rsidP="00557BEA">
      <w:pPr>
        <w:pStyle w:val="Heading3"/>
        <w:spacing w:before="0" w:line="240" w:lineRule="auto"/>
        <w:rPr>
          <w:sz w:val="18"/>
          <w:szCs w:val="18"/>
        </w:rPr>
      </w:pPr>
    </w:p>
    <w:p w14:paraId="4D921C36" w14:textId="77777777" w:rsidR="008D7462" w:rsidRPr="008D7462" w:rsidRDefault="008D7462" w:rsidP="00557BEA">
      <w:pPr>
        <w:pStyle w:val="Heading3"/>
        <w:spacing w:before="0" w:line="240" w:lineRule="auto"/>
        <w:rPr>
          <w:sz w:val="18"/>
          <w:szCs w:val="18"/>
        </w:rPr>
      </w:pPr>
      <w:r w:rsidRPr="008D7462">
        <w:rPr>
          <w:sz w:val="18"/>
          <w:szCs w:val="18"/>
        </w:rPr>
        <w:t xml:space="preserve">ufs::i_node ufs::Write_Node(int index, i_node * node){ // writes a node into the node file </w:t>
      </w:r>
    </w:p>
    <w:p w14:paraId="79511BA8" w14:textId="77777777" w:rsidR="008D7462" w:rsidRPr="008D7462" w:rsidRDefault="008D7462" w:rsidP="00557BEA">
      <w:pPr>
        <w:pStyle w:val="Heading3"/>
        <w:spacing w:before="0" w:line="240" w:lineRule="auto"/>
        <w:rPr>
          <w:sz w:val="18"/>
          <w:szCs w:val="18"/>
        </w:rPr>
      </w:pPr>
      <w:r w:rsidRPr="008D7462">
        <w:rPr>
          <w:sz w:val="18"/>
          <w:szCs w:val="18"/>
        </w:rPr>
        <w:lastRenderedPageBreak/>
        <w:tab/>
        <w:t>sema_inodef.down();</w:t>
      </w:r>
    </w:p>
    <w:p w14:paraId="379EE648" w14:textId="77777777" w:rsidR="008D7462" w:rsidRPr="008D7462" w:rsidRDefault="008D7462" w:rsidP="00557BEA">
      <w:pPr>
        <w:pStyle w:val="Heading3"/>
        <w:spacing w:before="0" w:line="240" w:lineRule="auto"/>
        <w:rPr>
          <w:sz w:val="18"/>
          <w:szCs w:val="18"/>
        </w:rPr>
      </w:pPr>
      <w:r w:rsidRPr="008D7462">
        <w:rPr>
          <w:sz w:val="18"/>
          <w:szCs w:val="18"/>
        </w:rPr>
        <w:tab/>
        <w:t>fstream inodef("inodef.txt", ios::in | ios::out);</w:t>
      </w:r>
    </w:p>
    <w:p w14:paraId="65F52182" w14:textId="77777777" w:rsidR="008D7462" w:rsidRPr="008D7462" w:rsidRDefault="008D7462" w:rsidP="00557BEA">
      <w:pPr>
        <w:pStyle w:val="Heading3"/>
        <w:spacing w:before="0" w:line="240" w:lineRule="auto"/>
        <w:rPr>
          <w:sz w:val="18"/>
          <w:szCs w:val="18"/>
        </w:rPr>
      </w:pPr>
      <w:r w:rsidRPr="008D7462">
        <w:rPr>
          <w:sz w:val="18"/>
          <w:szCs w:val="18"/>
        </w:rPr>
        <w:tab/>
      </w:r>
    </w:p>
    <w:p w14:paraId="081371C4" w14:textId="77777777" w:rsidR="008D7462" w:rsidRPr="008D7462" w:rsidRDefault="008D7462" w:rsidP="00557BEA">
      <w:pPr>
        <w:pStyle w:val="Heading3"/>
        <w:spacing w:before="0" w:line="240" w:lineRule="auto"/>
        <w:rPr>
          <w:sz w:val="18"/>
          <w:szCs w:val="18"/>
        </w:rPr>
      </w:pPr>
      <w:r w:rsidRPr="008D7462">
        <w:rPr>
          <w:sz w:val="18"/>
          <w:szCs w:val="18"/>
        </w:rPr>
        <w:tab/>
        <w:t>inodef.seekp(index*40);</w:t>
      </w:r>
    </w:p>
    <w:p w14:paraId="6D001124" w14:textId="77777777" w:rsidR="008D7462" w:rsidRPr="008D7462" w:rsidRDefault="008D7462" w:rsidP="00557BEA">
      <w:pPr>
        <w:pStyle w:val="Heading3"/>
        <w:spacing w:before="0" w:line="240" w:lineRule="auto"/>
        <w:rPr>
          <w:sz w:val="18"/>
          <w:szCs w:val="18"/>
        </w:rPr>
      </w:pPr>
      <w:r w:rsidRPr="008D7462">
        <w:rPr>
          <w:sz w:val="18"/>
          <w:szCs w:val="18"/>
        </w:rPr>
        <w:tab/>
        <w:t>inodef.write((char*)&amp;node-&gt;filename, 8);</w:t>
      </w:r>
    </w:p>
    <w:p w14:paraId="369E80F9" w14:textId="77777777" w:rsidR="008D7462" w:rsidRPr="008D7462" w:rsidRDefault="008D7462" w:rsidP="00557BEA">
      <w:pPr>
        <w:pStyle w:val="Heading3"/>
        <w:spacing w:before="0" w:line="240" w:lineRule="auto"/>
        <w:rPr>
          <w:sz w:val="18"/>
          <w:szCs w:val="18"/>
        </w:rPr>
      </w:pPr>
      <w:r w:rsidRPr="008D7462">
        <w:rPr>
          <w:sz w:val="18"/>
          <w:szCs w:val="18"/>
        </w:rPr>
        <w:tab/>
        <w:t>inodef.write((char*)&amp;node-&gt;owner_task_id, 4);</w:t>
      </w:r>
    </w:p>
    <w:p w14:paraId="79C6A3B3" w14:textId="77777777" w:rsidR="008D7462" w:rsidRPr="008D7462" w:rsidRDefault="008D7462" w:rsidP="00557BEA">
      <w:pPr>
        <w:pStyle w:val="Heading3"/>
        <w:spacing w:before="0" w:line="240" w:lineRule="auto"/>
        <w:rPr>
          <w:sz w:val="18"/>
          <w:szCs w:val="18"/>
        </w:rPr>
      </w:pPr>
      <w:r w:rsidRPr="008D7462">
        <w:rPr>
          <w:sz w:val="18"/>
          <w:szCs w:val="18"/>
        </w:rPr>
        <w:tab/>
        <w:t>inodef.write((char*)&amp;node-&gt;starting_block, 4);</w:t>
      </w:r>
    </w:p>
    <w:p w14:paraId="548302A9" w14:textId="77777777" w:rsidR="008D7462" w:rsidRPr="008D7462" w:rsidRDefault="008D7462" w:rsidP="00557BEA">
      <w:pPr>
        <w:pStyle w:val="Heading3"/>
        <w:spacing w:before="0" w:line="240" w:lineRule="auto"/>
        <w:rPr>
          <w:sz w:val="18"/>
          <w:szCs w:val="18"/>
        </w:rPr>
      </w:pPr>
      <w:r w:rsidRPr="008D7462">
        <w:rPr>
          <w:sz w:val="18"/>
          <w:szCs w:val="18"/>
        </w:rPr>
        <w:tab/>
        <w:t>inodef.write((char*)&amp;node-&gt;size, 4);</w:t>
      </w:r>
    </w:p>
    <w:p w14:paraId="4109F851" w14:textId="77777777" w:rsidR="008D7462" w:rsidRPr="008D7462" w:rsidRDefault="008D7462" w:rsidP="00557BEA">
      <w:pPr>
        <w:pStyle w:val="Heading3"/>
        <w:spacing w:before="0" w:line="240" w:lineRule="auto"/>
        <w:rPr>
          <w:sz w:val="18"/>
          <w:szCs w:val="18"/>
        </w:rPr>
      </w:pPr>
      <w:r w:rsidRPr="008D7462">
        <w:rPr>
          <w:sz w:val="18"/>
          <w:szCs w:val="18"/>
        </w:rPr>
        <w:tab/>
        <w:t>inodef.write((char*)&amp;node-&gt;permission, 4);</w:t>
      </w:r>
    </w:p>
    <w:p w14:paraId="36881CFC" w14:textId="77777777" w:rsidR="008D7462" w:rsidRPr="008D7462" w:rsidRDefault="008D7462" w:rsidP="00557BEA">
      <w:pPr>
        <w:pStyle w:val="Heading3"/>
        <w:spacing w:before="0" w:line="240" w:lineRule="auto"/>
        <w:rPr>
          <w:sz w:val="18"/>
          <w:szCs w:val="18"/>
        </w:rPr>
      </w:pPr>
      <w:r w:rsidRPr="008D7462">
        <w:rPr>
          <w:sz w:val="18"/>
          <w:szCs w:val="18"/>
        </w:rPr>
        <w:tab/>
        <w:t>inodef.write((char*)&amp;node-&gt;blocks, 4);</w:t>
      </w:r>
    </w:p>
    <w:p w14:paraId="1ECCB60F" w14:textId="77777777" w:rsidR="008D7462" w:rsidRPr="008D7462" w:rsidRDefault="008D7462" w:rsidP="00557BEA">
      <w:pPr>
        <w:pStyle w:val="Heading3"/>
        <w:spacing w:before="0" w:line="240" w:lineRule="auto"/>
        <w:rPr>
          <w:sz w:val="18"/>
          <w:szCs w:val="18"/>
        </w:rPr>
      </w:pPr>
      <w:r w:rsidRPr="008D7462">
        <w:rPr>
          <w:sz w:val="18"/>
          <w:szCs w:val="18"/>
        </w:rPr>
        <w:tab/>
      </w:r>
    </w:p>
    <w:p w14:paraId="2E710E01" w14:textId="77777777" w:rsidR="008D7462" w:rsidRPr="008D7462" w:rsidRDefault="008D7462" w:rsidP="00557BEA">
      <w:pPr>
        <w:pStyle w:val="Heading3"/>
        <w:spacing w:before="0" w:line="240" w:lineRule="auto"/>
        <w:rPr>
          <w:sz w:val="18"/>
          <w:szCs w:val="18"/>
        </w:rPr>
      </w:pPr>
      <w:r w:rsidRPr="008D7462">
        <w:rPr>
          <w:sz w:val="18"/>
          <w:szCs w:val="18"/>
        </w:rPr>
        <w:tab/>
        <w:t>inodef.close();</w:t>
      </w:r>
    </w:p>
    <w:p w14:paraId="42330AD0" w14:textId="77777777" w:rsidR="008D7462" w:rsidRPr="008D7462" w:rsidRDefault="008D7462" w:rsidP="00557BEA">
      <w:pPr>
        <w:pStyle w:val="Heading3"/>
        <w:spacing w:before="0" w:line="240" w:lineRule="auto"/>
        <w:rPr>
          <w:sz w:val="18"/>
          <w:szCs w:val="18"/>
        </w:rPr>
      </w:pPr>
      <w:r w:rsidRPr="008D7462">
        <w:rPr>
          <w:sz w:val="18"/>
          <w:szCs w:val="18"/>
        </w:rPr>
        <w:tab/>
        <w:t>sema_inodef.up();</w:t>
      </w:r>
    </w:p>
    <w:p w14:paraId="3B32AE38" w14:textId="77777777" w:rsidR="008D7462" w:rsidRPr="008D7462" w:rsidRDefault="008D7462" w:rsidP="00557BEA">
      <w:pPr>
        <w:pStyle w:val="Heading3"/>
        <w:spacing w:before="0" w:line="240" w:lineRule="auto"/>
        <w:rPr>
          <w:sz w:val="18"/>
          <w:szCs w:val="18"/>
        </w:rPr>
      </w:pPr>
      <w:r w:rsidRPr="008D7462">
        <w:rPr>
          <w:sz w:val="18"/>
          <w:szCs w:val="18"/>
        </w:rPr>
        <w:t>}</w:t>
      </w:r>
    </w:p>
    <w:p w14:paraId="22528053" w14:textId="77777777" w:rsidR="008D7462" w:rsidRPr="008D7462" w:rsidRDefault="008D7462" w:rsidP="00557BEA">
      <w:pPr>
        <w:pStyle w:val="Heading3"/>
        <w:spacing w:before="0" w:line="240" w:lineRule="auto"/>
        <w:rPr>
          <w:sz w:val="18"/>
          <w:szCs w:val="18"/>
        </w:rPr>
      </w:pPr>
      <w:r w:rsidRPr="008D7462">
        <w:rPr>
          <w:sz w:val="18"/>
          <w:szCs w:val="18"/>
        </w:rPr>
        <w:t xml:space="preserve"> </w:t>
      </w:r>
    </w:p>
    <w:p w14:paraId="5211ABCB" w14:textId="77777777" w:rsidR="008D7462" w:rsidRPr="008D7462" w:rsidRDefault="008D7462" w:rsidP="00557BEA">
      <w:pPr>
        <w:pStyle w:val="Heading3"/>
        <w:spacing w:before="0" w:line="240" w:lineRule="auto"/>
        <w:rPr>
          <w:sz w:val="18"/>
          <w:szCs w:val="18"/>
        </w:rPr>
      </w:pPr>
      <w:r w:rsidRPr="008D7462">
        <w:rPr>
          <w:sz w:val="18"/>
          <w:szCs w:val="18"/>
        </w:rPr>
        <w:t>ufs::i_node ufs::Read_inode(int index){ //reads a node from the node file into a node and then returns that node</w:t>
      </w:r>
    </w:p>
    <w:p w14:paraId="0AF87B11" w14:textId="77777777" w:rsidR="008D7462" w:rsidRPr="008D7462" w:rsidRDefault="008D7462" w:rsidP="00557BEA">
      <w:pPr>
        <w:pStyle w:val="Heading3"/>
        <w:spacing w:before="0" w:line="240" w:lineRule="auto"/>
        <w:rPr>
          <w:sz w:val="18"/>
          <w:szCs w:val="18"/>
        </w:rPr>
      </w:pPr>
      <w:r w:rsidRPr="008D7462">
        <w:rPr>
          <w:sz w:val="18"/>
          <w:szCs w:val="18"/>
        </w:rPr>
        <w:tab/>
        <w:t>sema_inodef.down();</w:t>
      </w:r>
    </w:p>
    <w:p w14:paraId="7995F95D" w14:textId="77777777" w:rsidR="008D7462" w:rsidRPr="008D7462" w:rsidRDefault="008D7462" w:rsidP="00557BEA">
      <w:pPr>
        <w:pStyle w:val="Heading3"/>
        <w:spacing w:before="0" w:line="240" w:lineRule="auto"/>
        <w:rPr>
          <w:sz w:val="18"/>
          <w:szCs w:val="18"/>
        </w:rPr>
      </w:pPr>
      <w:r w:rsidRPr="008D7462">
        <w:rPr>
          <w:sz w:val="18"/>
          <w:szCs w:val="18"/>
        </w:rPr>
        <w:tab/>
        <w:t>fstream inodef("inodef.txt", ios::in | ios::out);</w:t>
      </w:r>
    </w:p>
    <w:p w14:paraId="098C5BDA" w14:textId="77777777" w:rsidR="008D7462" w:rsidRPr="008D7462" w:rsidRDefault="008D7462" w:rsidP="00557BEA">
      <w:pPr>
        <w:pStyle w:val="Heading3"/>
        <w:spacing w:before="0" w:line="240" w:lineRule="auto"/>
        <w:rPr>
          <w:sz w:val="18"/>
          <w:szCs w:val="18"/>
        </w:rPr>
      </w:pPr>
      <w:r w:rsidRPr="008D7462">
        <w:rPr>
          <w:sz w:val="18"/>
          <w:szCs w:val="18"/>
        </w:rPr>
        <w:tab/>
        <w:t>char buff[256];</w:t>
      </w:r>
    </w:p>
    <w:p w14:paraId="68AC5F6F" w14:textId="77777777" w:rsidR="008D7462" w:rsidRPr="008D7462" w:rsidRDefault="008D7462" w:rsidP="00557BEA">
      <w:pPr>
        <w:pStyle w:val="Heading3"/>
        <w:spacing w:before="0" w:line="240" w:lineRule="auto"/>
        <w:rPr>
          <w:sz w:val="18"/>
          <w:szCs w:val="18"/>
        </w:rPr>
      </w:pPr>
      <w:r w:rsidRPr="008D7462">
        <w:rPr>
          <w:sz w:val="18"/>
          <w:szCs w:val="18"/>
        </w:rPr>
        <w:tab/>
        <w:t>i_node temp;</w:t>
      </w:r>
    </w:p>
    <w:p w14:paraId="37D609BB" w14:textId="77777777" w:rsidR="008D7462" w:rsidRPr="008D7462" w:rsidRDefault="008D7462" w:rsidP="00557BEA">
      <w:pPr>
        <w:pStyle w:val="Heading3"/>
        <w:spacing w:before="0" w:line="240" w:lineRule="auto"/>
        <w:rPr>
          <w:sz w:val="18"/>
          <w:szCs w:val="18"/>
        </w:rPr>
      </w:pPr>
      <w:r w:rsidRPr="008D7462">
        <w:rPr>
          <w:sz w:val="18"/>
          <w:szCs w:val="18"/>
        </w:rPr>
        <w:tab/>
        <w:t>inodef.seekp(index*40);</w:t>
      </w:r>
    </w:p>
    <w:p w14:paraId="29400DB2" w14:textId="77777777" w:rsidR="008D7462" w:rsidRPr="008D7462" w:rsidRDefault="008D7462" w:rsidP="00557BEA">
      <w:pPr>
        <w:pStyle w:val="Heading3"/>
        <w:spacing w:before="0" w:line="240" w:lineRule="auto"/>
        <w:rPr>
          <w:sz w:val="18"/>
          <w:szCs w:val="18"/>
        </w:rPr>
      </w:pPr>
      <w:r w:rsidRPr="008D7462">
        <w:rPr>
          <w:sz w:val="18"/>
          <w:szCs w:val="18"/>
        </w:rPr>
        <w:tab/>
      </w:r>
    </w:p>
    <w:p w14:paraId="195A3970" w14:textId="77777777" w:rsidR="008D7462" w:rsidRPr="008D7462" w:rsidRDefault="008D7462" w:rsidP="00557BEA">
      <w:pPr>
        <w:pStyle w:val="Heading3"/>
        <w:spacing w:before="0" w:line="240" w:lineRule="auto"/>
        <w:rPr>
          <w:sz w:val="18"/>
          <w:szCs w:val="18"/>
        </w:rPr>
      </w:pPr>
      <w:r w:rsidRPr="008D7462">
        <w:rPr>
          <w:sz w:val="18"/>
          <w:szCs w:val="18"/>
        </w:rPr>
        <w:tab/>
        <w:t>inodef.read((char*)&amp;temp.filename, 8);</w:t>
      </w:r>
    </w:p>
    <w:p w14:paraId="355A3403" w14:textId="77777777" w:rsidR="008D7462" w:rsidRPr="008D7462" w:rsidRDefault="008D7462" w:rsidP="00557BEA">
      <w:pPr>
        <w:pStyle w:val="Heading3"/>
        <w:spacing w:before="0" w:line="240" w:lineRule="auto"/>
        <w:rPr>
          <w:sz w:val="18"/>
          <w:szCs w:val="18"/>
        </w:rPr>
      </w:pPr>
      <w:r w:rsidRPr="008D7462">
        <w:rPr>
          <w:sz w:val="18"/>
          <w:szCs w:val="18"/>
        </w:rPr>
        <w:tab/>
        <w:t>temp.filename[7] = '\0';</w:t>
      </w:r>
    </w:p>
    <w:p w14:paraId="608A2503" w14:textId="77777777" w:rsidR="008D7462" w:rsidRPr="008D7462" w:rsidRDefault="008D7462" w:rsidP="00557BEA">
      <w:pPr>
        <w:pStyle w:val="Heading3"/>
        <w:spacing w:before="0" w:line="240" w:lineRule="auto"/>
        <w:rPr>
          <w:sz w:val="18"/>
          <w:szCs w:val="18"/>
        </w:rPr>
      </w:pPr>
      <w:r w:rsidRPr="008D7462">
        <w:rPr>
          <w:sz w:val="18"/>
          <w:szCs w:val="18"/>
        </w:rPr>
        <w:tab/>
        <w:t>inodef.read((char*)&amp;temp.owner_task_id, 4);</w:t>
      </w:r>
    </w:p>
    <w:p w14:paraId="2EBAE0B2" w14:textId="77777777" w:rsidR="008D7462" w:rsidRPr="008D7462" w:rsidRDefault="008D7462" w:rsidP="00557BEA">
      <w:pPr>
        <w:pStyle w:val="Heading3"/>
        <w:spacing w:before="0" w:line="240" w:lineRule="auto"/>
        <w:rPr>
          <w:sz w:val="18"/>
          <w:szCs w:val="18"/>
        </w:rPr>
      </w:pPr>
      <w:r w:rsidRPr="008D7462">
        <w:rPr>
          <w:sz w:val="18"/>
          <w:szCs w:val="18"/>
        </w:rPr>
        <w:tab/>
        <w:t>inodef.read((char*)&amp;temp.starting_block, 4);</w:t>
      </w:r>
    </w:p>
    <w:p w14:paraId="524AE920" w14:textId="77777777" w:rsidR="008D7462" w:rsidRPr="008D7462" w:rsidRDefault="008D7462" w:rsidP="00557BEA">
      <w:pPr>
        <w:pStyle w:val="Heading3"/>
        <w:spacing w:before="0" w:line="240" w:lineRule="auto"/>
        <w:rPr>
          <w:sz w:val="18"/>
          <w:szCs w:val="18"/>
        </w:rPr>
      </w:pPr>
      <w:r w:rsidRPr="008D7462">
        <w:rPr>
          <w:sz w:val="18"/>
          <w:szCs w:val="18"/>
        </w:rPr>
        <w:tab/>
        <w:t>inodef.read((char*)&amp;temp.size, 4);</w:t>
      </w:r>
    </w:p>
    <w:p w14:paraId="1EDE5003" w14:textId="77777777" w:rsidR="008D7462" w:rsidRPr="008D7462" w:rsidRDefault="008D7462" w:rsidP="00557BEA">
      <w:pPr>
        <w:pStyle w:val="Heading3"/>
        <w:spacing w:before="0" w:line="240" w:lineRule="auto"/>
        <w:rPr>
          <w:sz w:val="18"/>
          <w:szCs w:val="18"/>
        </w:rPr>
      </w:pPr>
      <w:r w:rsidRPr="008D7462">
        <w:rPr>
          <w:sz w:val="18"/>
          <w:szCs w:val="18"/>
        </w:rPr>
        <w:tab/>
        <w:t>inodef.read((char*)&amp;temp.permission, 4);</w:t>
      </w:r>
    </w:p>
    <w:p w14:paraId="51B03F55" w14:textId="77777777" w:rsidR="008D7462" w:rsidRPr="008D7462" w:rsidRDefault="008D7462" w:rsidP="00557BEA">
      <w:pPr>
        <w:pStyle w:val="Heading3"/>
        <w:spacing w:before="0" w:line="240" w:lineRule="auto"/>
        <w:rPr>
          <w:sz w:val="18"/>
          <w:szCs w:val="18"/>
        </w:rPr>
      </w:pPr>
      <w:r w:rsidRPr="008D7462">
        <w:rPr>
          <w:sz w:val="18"/>
          <w:szCs w:val="18"/>
        </w:rPr>
        <w:tab/>
        <w:t>inodef.read((char*)&amp;temp.blocks, 4);</w:t>
      </w:r>
    </w:p>
    <w:p w14:paraId="717A7B37" w14:textId="77777777" w:rsidR="008D7462" w:rsidRPr="008D7462" w:rsidRDefault="008D7462" w:rsidP="00557BEA">
      <w:pPr>
        <w:pStyle w:val="Heading3"/>
        <w:spacing w:before="0" w:line="240" w:lineRule="auto"/>
        <w:rPr>
          <w:sz w:val="18"/>
          <w:szCs w:val="18"/>
        </w:rPr>
      </w:pPr>
    </w:p>
    <w:p w14:paraId="02D5D6EF" w14:textId="77777777" w:rsidR="008D7462" w:rsidRPr="008D7462" w:rsidRDefault="008D7462" w:rsidP="00557BEA">
      <w:pPr>
        <w:pStyle w:val="Heading3"/>
        <w:spacing w:before="0" w:line="240" w:lineRule="auto"/>
        <w:rPr>
          <w:sz w:val="18"/>
          <w:szCs w:val="18"/>
        </w:rPr>
      </w:pPr>
    </w:p>
    <w:p w14:paraId="60A33C4E" w14:textId="77777777" w:rsidR="008D7462" w:rsidRPr="008D7462" w:rsidRDefault="008D7462" w:rsidP="00557BEA">
      <w:pPr>
        <w:pStyle w:val="Heading3"/>
        <w:spacing w:before="0" w:line="240" w:lineRule="auto"/>
        <w:rPr>
          <w:sz w:val="18"/>
          <w:szCs w:val="18"/>
        </w:rPr>
      </w:pPr>
      <w:r w:rsidRPr="008D7462">
        <w:rPr>
          <w:sz w:val="18"/>
          <w:szCs w:val="18"/>
        </w:rPr>
        <w:tab/>
        <w:t>inodef.close();</w:t>
      </w:r>
    </w:p>
    <w:p w14:paraId="714D5FFD" w14:textId="77777777" w:rsidR="008D7462" w:rsidRPr="008D7462" w:rsidRDefault="008D7462" w:rsidP="00557BEA">
      <w:pPr>
        <w:pStyle w:val="Heading3"/>
        <w:spacing w:before="0" w:line="240" w:lineRule="auto"/>
        <w:rPr>
          <w:sz w:val="18"/>
          <w:szCs w:val="18"/>
        </w:rPr>
      </w:pPr>
      <w:r w:rsidRPr="008D7462">
        <w:rPr>
          <w:sz w:val="18"/>
          <w:szCs w:val="18"/>
        </w:rPr>
        <w:tab/>
        <w:t>sema_inodef.up();</w:t>
      </w:r>
    </w:p>
    <w:p w14:paraId="40687415" w14:textId="77777777" w:rsidR="008D7462" w:rsidRPr="008D7462" w:rsidRDefault="008D7462" w:rsidP="00557BEA">
      <w:pPr>
        <w:pStyle w:val="Heading3"/>
        <w:spacing w:before="0" w:line="240" w:lineRule="auto"/>
        <w:rPr>
          <w:sz w:val="18"/>
          <w:szCs w:val="18"/>
        </w:rPr>
      </w:pPr>
      <w:r w:rsidRPr="008D7462">
        <w:rPr>
          <w:sz w:val="18"/>
          <w:szCs w:val="18"/>
        </w:rPr>
        <w:tab/>
        <w:t>return temp;</w:t>
      </w:r>
    </w:p>
    <w:p w14:paraId="048B8D5A" w14:textId="023A172F" w:rsidR="00782DFD" w:rsidRPr="008D7462" w:rsidRDefault="008D7462" w:rsidP="00557BEA">
      <w:pPr>
        <w:pStyle w:val="Heading3"/>
        <w:spacing w:before="0" w:line="240" w:lineRule="auto"/>
        <w:rPr>
          <w:sz w:val="18"/>
          <w:szCs w:val="18"/>
        </w:rPr>
      </w:pPr>
      <w:r w:rsidRPr="008D7462">
        <w:rPr>
          <w:sz w:val="18"/>
          <w:szCs w:val="18"/>
        </w:rPr>
        <w:t>}</w:t>
      </w:r>
    </w:p>
    <w:p w14:paraId="78BA5B88" w14:textId="77777777" w:rsidR="00782DFD" w:rsidRPr="008D7462" w:rsidRDefault="00782DFD" w:rsidP="00557BEA">
      <w:pPr>
        <w:pStyle w:val="Heading3"/>
        <w:spacing w:before="0" w:line="240" w:lineRule="auto"/>
        <w:rPr>
          <w:sz w:val="18"/>
          <w:szCs w:val="18"/>
        </w:rPr>
      </w:pPr>
    </w:p>
    <w:p w14:paraId="20566632" w14:textId="77777777" w:rsidR="00782DFD" w:rsidRPr="008D7462" w:rsidRDefault="00782DFD" w:rsidP="00557BEA">
      <w:pPr>
        <w:pStyle w:val="Heading3"/>
        <w:spacing w:before="0" w:line="240" w:lineRule="auto"/>
        <w:rPr>
          <w:sz w:val="18"/>
          <w:szCs w:val="18"/>
        </w:rPr>
      </w:pPr>
    </w:p>
    <w:p w14:paraId="2D9B5452" w14:textId="77777777" w:rsidR="00782DFD" w:rsidRPr="008D7462" w:rsidRDefault="00782DFD" w:rsidP="00557BEA">
      <w:pPr>
        <w:pStyle w:val="Heading3"/>
        <w:spacing w:before="0" w:line="240" w:lineRule="auto"/>
        <w:rPr>
          <w:sz w:val="18"/>
          <w:szCs w:val="18"/>
        </w:rPr>
      </w:pPr>
    </w:p>
    <w:p w14:paraId="3AFEA48F" w14:textId="77777777" w:rsidR="00782DFD" w:rsidRPr="008D7462" w:rsidRDefault="00782DFD" w:rsidP="00557BEA">
      <w:pPr>
        <w:pStyle w:val="Heading3"/>
        <w:spacing w:before="0" w:line="240" w:lineRule="auto"/>
        <w:rPr>
          <w:sz w:val="18"/>
          <w:szCs w:val="18"/>
        </w:rPr>
      </w:pPr>
    </w:p>
    <w:p w14:paraId="55FBC276" w14:textId="77777777" w:rsidR="00782DFD" w:rsidRPr="008D7462" w:rsidRDefault="00782DFD" w:rsidP="00557BEA">
      <w:pPr>
        <w:pStyle w:val="Heading3"/>
        <w:spacing w:before="0" w:line="240" w:lineRule="auto"/>
        <w:rPr>
          <w:sz w:val="18"/>
          <w:szCs w:val="18"/>
        </w:rPr>
      </w:pPr>
    </w:p>
    <w:p w14:paraId="366011C5" w14:textId="77777777" w:rsidR="00782DFD" w:rsidRPr="008D7462" w:rsidRDefault="00782DFD" w:rsidP="00557BEA">
      <w:pPr>
        <w:pStyle w:val="Heading3"/>
        <w:spacing w:before="0" w:line="240" w:lineRule="auto"/>
        <w:rPr>
          <w:sz w:val="18"/>
          <w:szCs w:val="18"/>
        </w:rPr>
      </w:pPr>
    </w:p>
    <w:p w14:paraId="1E96716F" w14:textId="77777777" w:rsidR="00782DFD" w:rsidRPr="008D7462" w:rsidRDefault="00782DFD" w:rsidP="00557BEA">
      <w:pPr>
        <w:pStyle w:val="Heading3"/>
        <w:spacing w:before="0" w:line="240" w:lineRule="auto"/>
        <w:rPr>
          <w:sz w:val="18"/>
          <w:szCs w:val="18"/>
        </w:rPr>
      </w:pPr>
    </w:p>
    <w:p w14:paraId="0C8A7204" w14:textId="77777777" w:rsidR="00782DFD" w:rsidRPr="008D7462" w:rsidRDefault="00782DFD" w:rsidP="00557BEA">
      <w:pPr>
        <w:pStyle w:val="Heading3"/>
        <w:spacing w:before="0" w:line="240" w:lineRule="auto"/>
        <w:rPr>
          <w:sz w:val="18"/>
          <w:szCs w:val="18"/>
        </w:rPr>
      </w:pPr>
    </w:p>
    <w:p w14:paraId="3644A9E4" w14:textId="77777777" w:rsidR="00782DFD" w:rsidRPr="008D7462" w:rsidRDefault="00782DFD" w:rsidP="00557BEA">
      <w:pPr>
        <w:pStyle w:val="Heading3"/>
        <w:spacing w:before="0" w:line="240" w:lineRule="auto"/>
        <w:rPr>
          <w:sz w:val="18"/>
          <w:szCs w:val="18"/>
        </w:rPr>
      </w:pPr>
    </w:p>
    <w:p w14:paraId="033670A4" w14:textId="77777777" w:rsidR="00782DFD" w:rsidRPr="008D7462" w:rsidRDefault="00782DFD" w:rsidP="00557BEA">
      <w:pPr>
        <w:pStyle w:val="Heading3"/>
        <w:spacing w:before="0" w:line="240" w:lineRule="auto"/>
        <w:rPr>
          <w:sz w:val="18"/>
          <w:szCs w:val="18"/>
        </w:rPr>
      </w:pPr>
    </w:p>
    <w:p w14:paraId="5A8BEAC4" w14:textId="77777777" w:rsidR="00782DFD" w:rsidRPr="008D7462" w:rsidRDefault="00782DFD" w:rsidP="00557BEA">
      <w:pPr>
        <w:pStyle w:val="Heading3"/>
        <w:spacing w:before="0" w:line="240" w:lineRule="auto"/>
        <w:rPr>
          <w:sz w:val="18"/>
          <w:szCs w:val="18"/>
        </w:rPr>
      </w:pPr>
    </w:p>
    <w:p w14:paraId="44BA3AF8" w14:textId="77777777" w:rsidR="00782DFD" w:rsidRPr="008D7462" w:rsidRDefault="00782DFD" w:rsidP="00557BEA">
      <w:pPr>
        <w:pStyle w:val="Heading3"/>
        <w:spacing w:before="0" w:line="240" w:lineRule="auto"/>
        <w:rPr>
          <w:sz w:val="18"/>
          <w:szCs w:val="18"/>
        </w:rPr>
      </w:pPr>
    </w:p>
    <w:p w14:paraId="37751DCD" w14:textId="77777777" w:rsidR="00782DFD" w:rsidRPr="008D7462" w:rsidRDefault="00782DFD" w:rsidP="00557BEA">
      <w:pPr>
        <w:pStyle w:val="Heading3"/>
        <w:spacing w:before="0" w:line="240" w:lineRule="auto"/>
        <w:rPr>
          <w:sz w:val="18"/>
          <w:szCs w:val="18"/>
        </w:rPr>
      </w:pPr>
    </w:p>
    <w:p w14:paraId="230515EB" w14:textId="77777777" w:rsidR="00782DFD" w:rsidRPr="008D7462" w:rsidRDefault="00782DFD" w:rsidP="00557BEA">
      <w:pPr>
        <w:pStyle w:val="Heading3"/>
        <w:spacing w:before="0" w:line="240" w:lineRule="auto"/>
        <w:rPr>
          <w:sz w:val="18"/>
          <w:szCs w:val="18"/>
        </w:rPr>
      </w:pPr>
    </w:p>
    <w:p w14:paraId="1526A70C" w14:textId="77777777" w:rsidR="00782DFD" w:rsidRPr="008D7462" w:rsidRDefault="00782DFD" w:rsidP="00557BEA">
      <w:pPr>
        <w:pStyle w:val="Heading3"/>
        <w:spacing w:before="0" w:line="240" w:lineRule="auto"/>
        <w:rPr>
          <w:sz w:val="18"/>
          <w:szCs w:val="18"/>
        </w:rPr>
      </w:pPr>
    </w:p>
    <w:p w14:paraId="06E34690" w14:textId="77777777" w:rsidR="00782DFD" w:rsidRPr="008D7462" w:rsidRDefault="00782DFD" w:rsidP="00557BEA">
      <w:pPr>
        <w:pStyle w:val="Heading3"/>
        <w:spacing w:before="0" w:line="240" w:lineRule="auto"/>
        <w:rPr>
          <w:sz w:val="18"/>
          <w:szCs w:val="18"/>
        </w:rPr>
      </w:pPr>
    </w:p>
    <w:p w14:paraId="5816B590" w14:textId="77777777" w:rsidR="00782DFD" w:rsidRPr="008D7462" w:rsidRDefault="00782DFD" w:rsidP="00557BEA">
      <w:pPr>
        <w:pStyle w:val="Heading3"/>
        <w:spacing w:before="0" w:line="240" w:lineRule="auto"/>
        <w:rPr>
          <w:sz w:val="18"/>
          <w:szCs w:val="18"/>
        </w:rPr>
      </w:pPr>
    </w:p>
    <w:p w14:paraId="7A403870" w14:textId="77777777" w:rsidR="00782DFD" w:rsidRPr="008D7462" w:rsidRDefault="00782DFD" w:rsidP="00557BEA">
      <w:pPr>
        <w:pStyle w:val="Heading3"/>
        <w:spacing w:before="0" w:line="240" w:lineRule="auto"/>
        <w:rPr>
          <w:sz w:val="18"/>
          <w:szCs w:val="18"/>
        </w:rPr>
      </w:pPr>
    </w:p>
    <w:p w14:paraId="0CC22CCF" w14:textId="77777777" w:rsidR="00782DFD" w:rsidRPr="008D7462" w:rsidRDefault="00782DFD" w:rsidP="00557BEA">
      <w:pPr>
        <w:pStyle w:val="Heading3"/>
        <w:spacing w:before="0" w:line="240" w:lineRule="auto"/>
        <w:rPr>
          <w:sz w:val="18"/>
          <w:szCs w:val="18"/>
        </w:rPr>
      </w:pPr>
    </w:p>
    <w:p w14:paraId="103DA817" w14:textId="77777777" w:rsidR="00782DFD" w:rsidRPr="008D7462" w:rsidRDefault="00782DFD" w:rsidP="00557BEA">
      <w:pPr>
        <w:pStyle w:val="Heading3"/>
        <w:spacing w:before="0" w:line="240" w:lineRule="auto"/>
        <w:rPr>
          <w:sz w:val="18"/>
          <w:szCs w:val="18"/>
        </w:rPr>
      </w:pPr>
    </w:p>
    <w:p w14:paraId="2866383F" w14:textId="77777777" w:rsidR="00782DFD" w:rsidRPr="008D7462" w:rsidRDefault="00782DFD" w:rsidP="00557BEA">
      <w:pPr>
        <w:pStyle w:val="Heading3"/>
        <w:spacing w:before="0" w:line="240" w:lineRule="auto"/>
        <w:rPr>
          <w:sz w:val="18"/>
          <w:szCs w:val="18"/>
        </w:rPr>
      </w:pPr>
    </w:p>
    <w:p w14:paraId="7488A412" w14:textId="77777777" w:rsidR="00782DFD" w:rsidRDefault="00782DFD" w:rsidP="00557BEA">
      <w:pPr>
        <w:pStyle w:val="Heading3"/>
        <w:spacing w:before="0" w:line="240" w:lineRule="auto"/>
        <w:rPr>
          <w:sz w:val="18"/>
          <w:szCs w:val="18"/>
        </w:rPr>
      </w:pPr>
    </w:p>
    <w:p w14:paraId="2F2602C0" w14:textId="77777777" w:rsidR="00557BEA" w:rsidRPr="00557BEA" w:rsidRDefault="00557BEA" w:rsidP="00557BEA"/>
    <w:p w14:paraId="2FE3ADBB" w14:textId="78AD3A51" w:rsidR="008A4F48" w:rsidRPr="008D7462" w:rsidRDefault="00990638" w:rsidP="00557BEA">
      <w:pPr>
        <w:pStyle w:val="Heading3"/>
        <w:spacing w:before="0" w:line="240" w:lineRule="auto"/>
        <w:rPr>
          <w:rFonts w:ascii="Times New Roman" w:hAnsi="Times New Roman" w:cs="Times New Roman"/>
          <w:sz w:val="18"/>
          <w:szCs w:val="18"/>
        </w:rPr>
      </w:pPr>
      <w:r w:rsidRPr="008D7462">
        <w:rPr>
          <w:sz w:val="18"/>
          <w:szCs w:val="18"/>
        </w:rPr>
        <w:lastRenderedPageBreak/>
        <w:t>Makefile</w:t>
      </w:r>
      <w:bookmarkEnd w:id="18"/>
    </w:p>
    <w:p w14:paraId="0F5E198E"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 Make file for Ultima 2.0</w:t>
      </w:r>
    </w:p>
    <w:p w14:paraId="280710AA"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 Drake Wood, James Giegerich</w:t>
      </w:r>
    </w:p>
    <w:p w14:paraId="32170673" w14:textId="77777777" w:rsidR="00C92A51" w:rsidRPr="008D7462" w:rsidRDefault="00C92A51" w:rsidP="00557BEA">
      <w:pPr>
        <w:spacing w:after="0" w:line="240" w:lineRule="auto"/>
        <w:rPr>
          <w:rFonts w:ascii="Times New Roman" w:hAnsi="Times New Roman" w:cs="Times New Roman"/>
          <w:sz w:val="18"/>
          <w:szCs w:val="18"/>
        </w:rPr>
      </w:pPr>
    </w:p>
    <w:p w14:paraId="385F4890"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 Variables to control Makefile operation</w:t>
      </w:r>
    </w:p>
    <w:p w14:paraId="3A6F8D89" w14:textId="77777777" w:rsidR="00C92A51" w:rsidRPr="008D7462" w:rsidRDefault="00C92A51" w:rsidP="00557BEA">
      <w:pPr>
        <w:spacing w:after="0" w:line="240" w:lineRule="auto"/>
        <w:rPr>
          <w:rFonts w:ascii="Times New Roman" w:hAnsi="Times New Roman" w:cs="Times New Roman"/>
          <w:sz w:val="18"/>
          <w:szCs w:val="18"/>
        </w:rPr>
      </w:pPr>
    </w:p>
    <w:p w14:paraId="649596B6"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CXX = g++</w:t>
      </w:r>
    </w:p>
    <w:p w14:paraId="59C3AB11"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LINKS = -lpthread -lncurses</w:t>
      </w:r>
    </w:p>
    <w:p w14:paraId="42869B0B"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CXXFLAGS = -Wall -g</w:t>
      </w:r>
    </w:p>
    <w:p w14:paraId="40F6D61A" w14:textId="77777777" w:rsidR="00C92A51" w:rsidRPr="008D7462" w:rsidRDefault="00C92A51" w:rsidP="00557BEA">
      <w:pPr>
        <w:spacing w:after="0" w:line="240" w:lineRule="auto"/>
        <w:rPr>
          <w:rFonts w:ascii="Times New Roman" w:hAnsi="Times New Roman" w:cs="Times New Roman"/>
          <w:sz w:val="18"/>
          <w:szCs w:val="18"/>
        </w:rPr>
      </w:pPr>
    </w:p>
    <w:p w14:paraId="58808CDE"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 Targets needed to bring the executable up to date</w:t>
      </w:r>
    </w:p>
    <w:p w14:paraId="56A9104A" w14:textId="77777777" w:rsidR="00C92A51" w:rsidRPr="008D7462" w:rsidRDefault="00C92A51" w:rsidP="00557BEA">
      <w:pPr>
        <w:spacing w:after="0" w:line="240" w:lineRule="auto"/>
        <w:rPr>
          <w:rFonts w:ascii="Times New Roman" w:hAnsi="Times New Roman" w:cs="Times New Roman"/>
          <w:sz w:val="18"/>
          <w:szCs w:val="18"/>
        </w:rPr>
      </w:pPr>
    </w:p>
    <w:p w14:paraId="2EE2D973"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main: main.o scheduler.o semaphore.o window.o ipc.o memory.o</w:t>
      </w:r>
    </w:p>
    <w:p w14:paraId="4FBCE033"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-o main main.o scheduler.o semaphore.o window.o ipc.o memory.o $(LINKS)</w:t>
      </w:r>
    </w:p>
    <w:p w14:paraId="1BF1F30D"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r>
    </w:p>
    <w:p w14:paraId="2C05EA21"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main.o: main.cpp scheduler.h semaphore.h queue.h window.h</w:t>
      </w:r>
    </w:p>
    <w:p w14:paraId="79F3B480"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-c main.cpp $(LINKS)</w:t>
      </w:r>
    </w:p>
    <w:p w14:paraId="15607B67"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r>
    </w:p>
    <w:p w14:paraId="316ADD49"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window.o: window.h window.cpp semaphore.h ipc.h memory.h</w:t>
      </w:r>
    </w:p>
    <w:p w14:paraId="6BB7FC34"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-c window.cpp $(LINKS)</w:t>
      </w:r>
    </w:p>
    <w:p w14:paraId="0C534A0F" w14:textId="77777777" w:rsidR="00C92A51" w:rsidRPr="008D7462" w:rsidRDefault="00C92A51" w:rsidP="00557BEA">
      <w:pPr>
        <w:spacing w:after="0" w:line="240" w:lineRule="auto"/>
        <w:rPr>
          <w:rFonts w:ascii="Times New Roman" w:hAnsi="Times New Roman" w:cs="Times New Roman"/>
          <w:sz w:val="18"/>
          <w:szCs w:val="18"/>
        </w:rPr>
      </w:pPr>
    </w:p>
    <w:p w14:paraId="724CDBF7"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scheduler.o: scheduler.h scheduler.cpp queue.h window.h</w:t>
      </w:r>
    </w:p>
    <w:p w14:paraId="099F8D9E"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-c scheduler.cpp $(LINKS)</w:t>
      </w:r>
    </w:p>
    <w:p w14:paraId="490895AE" w14:textId="77777777" w:rsidR="00C92A51" w:rsidRPr="008D7462" w:rsidRDefault="00C92A51" w:rsidP="00557BEA">
      <w:pPr>
        <w:spacing w:after="0" w:line="240" w:lineRule="auto"/>
        <w:rPr>
          <w:rFonts w:ascii="Times New Roman" w:hAnsi="Times New Roman" w:cs="Times New Roman"/>
          <w:sz w:val="18"/>
          <w:szCs w:val="18"/>
        </w:rPr>
      </w:pPr>
    </w:p>
    <w:p w14:paraId="6962FF49"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semaphore.o: semaphore.h semaphore.cpp queue.h window.h memory.h</w:t>
      </w:r>
    </w:p>
    <w:p w14:paraId="15E893E0"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-c semaphore.cpp $(LINKS)</w:t>
      </w:r>
    </w:p>
    <w:p w14:paraId="167DB1A0"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r>
    </w:p>
    <w:p w14:paraId="6F13F1E8"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ipc.o: ipc.h ipc.cpp scheduler.h queue.h window.h</w:t>
      </w:r>
    </w:p>
    <w:p w14:paraId="6B34469E"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-c ipc.cpp $(LINKS)</w:t>
      </w:r>
    </w:p>
    <w:p w14:paraId="4F86069F" w14:textId="77777777" w:rsidR="00C92A51" w:rsidRPr="008D7462" w:rsidRDefault="00C92A51" w:rsidP="00557BEA">
      <w:pPr>
        <w:spacing w:after="0" w:line="240" w:lineRule="auto"/>
        <w:rPr>
          <w:rFonts w:ascii="Times New Roman" w:hAnsi="Times New Roman" w:cs="Times New Roman"/>
          <w:sz w:val="18"/>
          <w:szCs w:val="18"/>
        </w:rPr>
      </w:pPr>
    </w:p>
    <w:p w14:paraId="63B8D8E7"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memory.o: memory.h memory.cpp semaphore.h window.h</w:t>
      </w:r>
    </w:p>
    <w:p w14:paraId="4565F946"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$(CXX) $(CXXFLAGS) -c memory.cpp $(LINKS)</w:t>
      </w:r>
    </w:p>
    <w:p w14:paraId="7418C6B9"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r>
      <w:r w:rsidRPr="008D7462">
        <w:rPr>
          <w:rFonts w:ascii="Times New Roman" w:hAnsi="Times New Roman" w:cs="Times New Roman"/>
          <w:sz w:val="18"/>
          <w:szCs w:val="18"/>
        </w:rPr>
        <w:tab/>
      </w:r>
    </w:p>
    <w:p w14:paraId="758C8E4E" w14:textId="77777777" w:rsidR="00C92A51"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clean:</w:t>
      </w:r>
    </w:p>
    <w:p w14:paraId="49F8ADD9" w14:textId="2C3C4424" w:rsidR="00E32200" w:rsidRPr="008D7462" w:rsidRDefault="00C92A51" w:rsidP="00557BEA">
      <w:pPr>
        <w:spacing w:after="0" w:line="240" w:lineRule="auto"/>
        <w:rPr>
          <w:rFonts w:ascii="Times New Roman" w:hAnsi="Times New Roman" w:cs="Times New Roman"/>
          <w:sz w:val="18"/>
          <w:szCs w:val="18"/>
        </w:rPr>
      </w:pPr>
      <w:r w:rsidRPr="008D7462">
        <w:rPr>
          <w:rFonts w:ascii="Times New Roman" w:hAnsi="Times New Roman" w:cs="Times New Roman"/>
          <w:sz w:val="18"/>
          <w:szCs w:val="18"/>
        </w:rPr>
        <w:tab/>
        <w:t>rm *.</w:t>
      </w:r>
      <w:r w:rsidR="00E32200" w:rsidRPr="008D7462">
        <w:rPr>
          <w:rFonts w:ascii="Times New Roman" w:hAnsi="Times New Roman" w:cs="Times New Roman"/>
          <w:sz w:val="18"/>
          <w:szCs w:val="18"/>
        </w:rPr>
        <w:br w:type="page"/>
      </w:r>
    </w:p>
    <w:p w14:paraId="0A3E37D7" w14:textId="7E2036EF" w:rsidR="00A7383D" w:rsidRPr="008D7462" w:rsidRDefault="00322DDF" w:rsidP="00557BEA">
      <w:pPr>
        <w:pStyle w:val="Heading2"/>
        <w:spacing w:before="0" w:line="240" w:lineRule="auto"/>
        <w:rPr>
          <w:sz w:val="18"/>
          <w:szCs w:val="18"/>
        </w:rPr>
      </w:pPr>
      <w:bookmarkStart w:id="19" w:name="_Toc5658260"/>
      <w:r w:rsidRPr="008D7462">
        <w:rPr>
          <w:sz w:val="18"/>
          <w:szCs w:val="18"/>
        </w:rPr>
        <w:lastRenderedPageBreak/>
        <w:t>Output</w:t>
      </w:r>
      <w:bookmarkEnd w:id="19"/>
    </w:p>
    <w:tbl>
      <w:tblPr>
        <w:tblpPr w:leftFromText="180" w:rightFromText="180" w:horzAnchor="margin" w:tblpY="270"/>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16"/>
      </w:tblGrid>
      <w:tr w:rsidR="008D7462" w:rsidRPr="008D7462" w14:paraId="2530E721" w14:textId="77777777" w:rsidTr="008D7462">
        <w:tc>
          <w:tcPr>
            <w:tcW w:w="1416" w:type="dxa"/>
            <w:shd w:val="clear" w:color="auto" w:fill="FFFFFF"/>
            <w:noWrap/>
            <w:tcMar>
              <w:top w:w="0" w:type="dxa"/>
              <w:left w:w="150" w:type="dxa"/>
              <w:bottom w:w="0" w:type="dxa"/>
              <w:right w:w="150" w:type="dxa"/>
            </w:tcMar>
            <w:hideMark/>
          </w:tcPr>
          <w:p w14:paraId="02E84F25"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39968422" w14:textId="77777777" w:rsidTr="008D7462">
        <w:tc>
          <w:tcPr>
            <w:tcW w:w="1416" w:type="dxa"/>
            <w:shd w:val="clear" w:color="auto" w:fill="FFFFFF"/>
            <w:noWrap/>
            <w:tcMar>
              <w:top w:w="0" w:type="dxa"/>
              <w:left w:w="150" w:type="dxa"/>
              <w:bottom w:w="0" w:type="dxa"/>
              <w:right w:w="150" w:type="dxa"/>
            </w:tcMar>
            <w:hideMark/>
          </w:tcPr>
          <w:p w14:paraId="601FA8AB"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6D7733D9" w14:textId="77777777" w:rsidTr="008D7462">
        <w:tc>
          <w:tcPr>
            <w:tcW w:w="1416" w:type="dxa"/>
            <w:shd w:val="clear" w:color="auto" w:fill="FFFFFF"/>
            <w:noWrap/>
            <w:tcMar>
              <w:top w:w="0" w:type="dxa"/>
              <w:left w:w="150" w:type="dxa"/>
              <w:bottom w:w="0" w:type="dxa"/>
              <w:right w:w="150" w:type="dxa"/>
            </w:tcMar>
            <w:hideMark/>
          </w:tcPr>
          <w:p w14:paraId="5E57E849"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3C76C84F" w14:textId="77777777" w:rsidTr="008D7462">
        <w:tc>
          <w:tcPr>
            <w:tcW w:w="1416" w:type="dxa"/>
            <w:shd w:val="clear" w:color="auto" w:fill="FFFFFF"/>
            <w:noWrap/>
            <w:tcMar>
              <w:top w:w="0" w:type="dxa"/>
              <w:left w:w="150" w:type="dxa"/>
              <w:bottom w:w="0" w:type="dxa"/>
              <w:right w:w="150" w:type="dxa"/>
            </w:tcMar>
            <w:hideMark/>
          </w:tcPr>
          <w:p w14:paraId="110D0B4A"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018BC7A5" w14:textId="77777777" w:rsidTr="008D7462">
        <w:tc>
          <w:tcPr>
            <w:tcW w:w="1416" w:type="dxa"/>
            <w:shd w:val="clear" w:color="auto" w:fill="FFFFFF"/>
            <w:noWrap/>
            <w:tcMar>
              <w:top w:w="0" w:type="dxa"/>
              <w:left w:w="150" w:type="dxa"/>
              <w:bottom w:w="0" w:type="dxa"/>
              <w:right w:w="150" w:type="dxa"/>
            </w:tcMar>
            <w:hideMark/>
          </w:tcPr>
          <w:p w14:paraId="33EF61E8"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6506EFA4" w14:textId="77777777" w:rsidTr="008D7462">
        <w:tc>
          <w:tcPr>
            <w:tcW w:w="1416" w:type="dxa"/>
            <w:shd w:val="clear" w:color="auto" w:fill="FFFFFF"/>
            <w:noWrap/>
            <w:tcMar>
              <w:top w:w="0" w:type="dxa"/>
              <w:left w:w="150" w:type="dxa"/>
              <w:bottom w:w="0" w:type="dxa"/>
              <w:right w:w="150" w:type="dxa"/>
            </w:tcMar>
            <w:hideMark/>
          </w:tcPr>
          <w:p w14:paraId="6A76A78E"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4A68BC48" w14:textId="77777777" w:rsidTr="008D7462">
        <w:tc>
          <w:tcPr>
            <w:tcW w:w="1416" w:type="dxa"/>
            <w:shd w:val="clear" w:color="auto" w:fill="FFFFFF"/>
            <w:noWrap/>
            <w:tcMar>
              <w:top w:w="0" w:type="dxa"/>
              <w:left w:w="150" w:type="dxa"/>
              <w:bottom w:w="0" w:type="dxa"/>
              <w:right w:w="150" w:type="dxa"/>
            </w:tcMar>
            <w:hideMark/>
          </w:tcPr>
          <w:p w14:paraId="562451F3"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77286522" w14:textId="77777777" w:rsidTr="008D7462">
        <w:tc>
          <w:tcPr>
            <w:tcW w:w="1416" w:type="dxa"/>
            <w:shd w:val="clear" w:color="auto" w:fill="FFFFFF"/>
            <w:noWrap/>
            <w:tcMar>
              <w:top w:w="0" w:type="dxa"/>
              <w:left w:w="150" w:type="dxa"/>
              <w:bottom w:w="0" w:type="dxa"/>
              <w:right w:w="150" w:type="dxa"/>
            </w:tcMar>
            <w:hideMark/>
          </w:tcPr>
          <w:p w14:paraId="2F0BEA4D"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5D6D543E" w14:textId="77777777" w:rsidTr="008D7462">
        <w:tc>
          <w:tcPr>
            <w:tcW w:w="1416" w:type="dxa"/>
            <w:shd w:val="clear" w:color="auto" w:fill="FFFFFF"/>
            <w:noWrap/>
            <w:tcMar>
              <w:top w:w="0" w:type="dxa"/>
              <w:left w:w="150" w:type="dxa"/>
              <w:bottom w:w="0" w:type="dxa"/>
              <w:right w:w="150" w:type="dxa"/>
            </w:tcMar>
            <w:hideMark/>
          </w:tcPr>
          <w:p w14:paraId="63BCCF65"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7DE4F514" w14:textId="77777777" w:rsidTr="008D7462">
        <w:tc>
          <w:tcPr>
            <w:tcW w:w="1416" w:type="dxa"/>
            <w:shd w:val="clear" w:color="auto" w:fill="FFFFFF"/>
            <w:noWrap/>
            <w:tcMar>
              <w:top w:w="0" w:type="dxa"/>
              <w:left w:w="150" w:type="dxa"/>
              <w:bottom w:w="0" w:type="dxa"/>
              <w:right w:w="150" w:type="dxa"/>
            </w:tcMar>
            <w:hideMark/>
          </w:tcPr>
          <w:p w14:paraId="4645C6B5"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79740FAF" w14:textId="77777777" w:rsidTr="008D7462">
        <w:tc>
          <w:tcPr>
            <w:tcW w:w="1416" w:type="dxa"/>
            <w:shd w:val="clear" w:color="auto" w:fill="FFFFFF"/>
            <w:noWrap/>
            <w:tcMar>
              <w:top w:w="0" w:type="dxa"/>
              <w:left w:w="150" w:type="dxa"/>
              <w:bottom w:w="0" w:type="dxa"/>
              <w:right w:w="150" w:type="dxa"/>
            </w:tcMar>
            <w:hideMark/>
          </w:tcPr>
          <w:p w14:paraId="539AEC9C" w14:textId="77777777" w:rsidR="008D7462" w:rsidRPr="008D7462" w:rsidRDefault="008D7462" w:rsidP="00557BEA">
            <w:pPr>
              <w:spacing w:after="0" w:line="240" w:lineRule="auto"/>
              <w:rPr>
                <w:rFonts w:ascii="Consolas" w:eastAsia="Times New Roman" w:hAnsi="Consolas" w:cs="Segoe UI"/>
                <w:color w:val="24292E"/>
                <w:sz w:val="18"/>
                <w:szCs w:val="18"/>
              </w:rPr>
            </w:pPr>
          </w:p>
        </w:tc>
      </w:tr>
      <w:tr w:rsidR="008D7462" w:rsidRPr="008D7462" w14:paraId="0607CC25" w14:textId="77777777" w:rsidTr="008D7462">
        <w:tc>
          <w:tcPr>
            <w:tcW w:w="1416" w:type="dxa"/>
            <w:shd w:val="clear" w:color="auto" w:fill="FFFFFF"/>
            <w:noWrap/>
            <w:tcMar>
              <w:top w:w="0" w:type="dxa"/>
              <w:left w:w="150" w:type="dxa"/>
              <w:bottom w:w="0" w:type="dxa"/>
              <w:right w:w="150" w:type="dxa"/>
            </w:tcMar>
            <w:hideMark/>
          </w:tcPr>
          <w:p w14:paraId="748AA5CE" w14:textId="77777777" w:rsidR="008D7462" w:rsidRPr="008D7462" w:rsidRDefault="008D7462" w:rsidP="00557BEA">
            <w:pPr>
              <w:spacing w:after="0" w:line="240" w:lineRule="auto"/>
              <w:rPr>
                <w:rFonts w:ascii="Consolas" w:eastAsia="Times New Roman" w:hAnsi="Consolas" w:cs="Segoe UI"/>
                <w:color w:val="24292E"/>
                <w:sz w:val="18"/>
                <w:szCs w:val="18"/>
              </w:rPr>
            </w:pPr>
          </w:p>
        </w:tc>
      </w:tr>
    </w:tbl>
    <w:p w14:paraId="742F681A" w14:textId="77777777" w:rsidR="008D7462" w:rsidRPr="008D7462" w:rsidRDefault="008D7462" w:rsidP="00557BEA">
      <w:pPr>
        <w:spacing w:after="0" w:line="240" w:lineRule="auto"/>
        <w:rPr>
          <w:sz w:val="18"/>
          <w:szCs w:val="18"/>
        </w:rPr>
      </w:pPr>
      <w:r w:rsidRPr="008D7462">
        <w:rPr>
          <w:sz w:val="18"/>
          <w:szCs w:val="18"/>
        </w:rPr>
        <w:t>Phase 1:</w:t>
      </w:r>
    </w:p>
    <w:p w14:paraId="59B9A448" w14:textId="77777777" w:rsidR="008D7462" w:rsidRPr="008D7462" w:rsidRDefault="008D7462" w:rsidP="00557BEA">
      <w:pPr>
        <w:spacing w:after="0" w:line="240" w:lineRule="auto"/>
        <w:rPr>
          <w:sz w:val="18"/>
          <w:szCs w:val="18"/>
        </w:rPr>
      </w:pPr>
      <w:r w:rsidRPr="008D7462">
        <w:rPr>
          <w:sz w:val="18"/>
          <w:szCs w:val="18"/>
        </w:rPr>
        <w:t xml:space="preserve">Phase one testing is intertwined with the testing of the other phases because it makes the base that everything else is built upon. We have included test cases here for deleting tasks, garbage collection, and a deadlock. Below, tasks 2 and 3 are being killed from the user console, display that they are dying, and the log windows shows the same. The first task continues to run without need to yield to the other dead tasks aside from our UI process that controls input. You can see in the process table dump that the tasks are dead and when the screenshot was taken the task 1 was running while the UI thread is waiting. </w:t>
      </w:r>
    </w:p>
    <w:p w14:paraId="41E03B4B" w14:textId="77777777" w:rsidR="008D7462" w:rsidRPr="008D7462" w:rsidRDefault="008D7462" w:rsidP="00557BEA">
      <w:pPr>
        <w:spacing w:after="0" w:line="240" w:lineRule="auto"/>
        <w:rPr>
          <w:sz w:val="18"/>
          <w:szCs w:val="18"/>
        </w:rPr>
      </w:pPr>
    </w:p>
    <w:p w14:paraId="524F7D9E" w14:textId="77777777" w:rsidR="008D7462" w:rsidRPr="008D7462" w:rsidRDefault="008D7462" w:rsidP="00557BEA">
      <w:pPr>
        <w:spacing w:after="0" w:line="240" w:lineRule="auto"/>
        <w:rPr>
          <w:sz w:val="18"/>
          <w:szCs w:val="18"/>
        </w:rPr>
      </w:pPr>
      <w:r w:rsidRPr="008D7462">
        <w:rPr>
          <w:sz w:val="18"/>
          <w:szCs w:val="18"/>
        </w:rPr>
        <w:t>Testing killing tasks</w:t>
      </w:r>
    </w:p>
    <w:p w14:paraId="4E92FA47"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6DBAC223" wp14:editId="30B6BA91">
            <wp:extent cx="5943600" cy="2363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63470"/>
                    </a:xfrm>
                    <a:prstGeom prst="rect">
                      <a:avLst/>
                    </a:prstGeom>
                    <a:noFill/>
                    <a:ln>
                      <a:noFill/>
                    </a:ln>
                  </pic:spPr>
                </pic:pic>
              </a:graphicData>
            </a:graphic>
          </wp:inline>
        </w:drawing>
      </w:r>
    </w:p>
    <w:p w14:paraId="77985480" w14:textId="77777777" w:rsidR="008D7462" w:rsidRPr="008D7462" w:rsidRDefault="008D7462" w:rsidP="00557BEA">
      <w:pPr>
        <w:spacing w:after="0" w:line="240" w:lineRule="auto"/>
        <w:rPr>
          <w:sz w:val="18"/>
          <w:szCs w:val="18"/>
        </w:rPr>
      </w:pPr>
    </w:p>
    <w:p w14:paraId="29EEA31E" w14:textId="77777777" w:rsidR="008D7462" w:rsidRPr="008D7462" w:rsidRDefault="008D7462" w:rsidP="00557BEA">
      <w:pPr>
        <w:spacing w:after="0" w:line="240" w:lineRule="auto"/>
        <w:rPr>
          <w:sz w:val="18"/>
          <w:szCs w:val="18"/>
        </w:rPr>
      </w:pPr>
      <w:r w:rsidRPr="008D7462">
        <w:rPr>
          <w:sz w:val="18"/>
          <w:szCs w:val="18"/>
        </w:rPr>
        <w:t xml:space="preserve">After the tasks are killed garbage collect is called which removes the dead threads from the process table. You can see that they are no longer included and only 3 and 4 remain (1 and 2 were killed this time) as well as the queue printout in the window below that. </w:t>
      </w:r>
    </w:p>
    <w:p w14:paraId="42F4900A" w14:textId="77777777" w:rsidR="008D7462" w:rsidRPr="008D7462" w:rsidRDefault="008D7462" w:rsidP="00557BEA">
      <w:pPr>
        <w:spacing w:after="0" w:line="240" w:lineRule="auto"/>
        <w:rPr>
          <w:sz w:val="18"/>
          <w:szCs w:val="18"/>
        </w:rPr>
      </w:pPr>
    </w:p>
    <w:p w14:paraId="3B4696D1" w14:textId="77777777" w:rsidR="008D7462" w:rsidRPr="008D7462" w:rsidRDefault="008D7462" w:rsidP="00557BEA">
      <w:pPr>
        <w:spacing w:after="0" w:line="240" w:lineRule="auto"/>
        <w:rPr>
          <w:sz w:val="18"/>
          <w:szCs w:val="18"/>
        </w:rPr>
      </w:pPr>
      <w:r w:rsidRPr="008D7462">
        <w:rPr>
          <w:sz w:val="18"/>
          <w:szCs w:val="18"/>
        </w:rPr>
        <w:t>Garbage collect</w:t>
      </w:r>
    </w:p>
    <w:p w14:paraId="1E1498D5"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6D201E45" wp14:editId="043635DB">
            <wp:extent cx="5943600" cy="2837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37815"/>
                    </a:xfrm>
                    <a:prstGeom prst="rect">
                      <a:avLst/>
                    </a:prstGeom>
                    <a:noFill/>
                    <a:ln>
                      <a:noFill/>
                    </a:ln>
                  </pic:spPr>
                </pic:pic>
              </a:graphicData>
            </a:graphic>
          </wp:inline>
        </w:drawing>
      </w:r>
    </w:p>
    <w:p w14:paraId="1737F31B" w14:textId="77777777" w:rsidR="008D7462" w:rsidRPr="008D7462" w:rsidRDefault="008D7462" w:rsidP="00557BEA">
      <w:pPr>
        <w:spacing w:after="0" w:line="240" w:lineRule="auto"/>
        <w:rPr>
          <w:sz w:val="18"/>
          <w:szCs w:val="18"/>
        </w:rPr>
      </w:pPr>
    </w:p>
    <w:p w14:paraId="58761079" w14:textId="77777777" w:rsidR="008D7462" w:rsidRPr="008D7462" w:rsidRDefault="008D7462" w:rsidP="00557BEA">
      <w:pPr>
        <w:spacing w:after="0" w:line="240" w:lineRule="auto"/>
        <w:rPr>
          <w:sz w:val="18"/>
          <w:szCs w:val="18"/>
        </w:rPr>
      </w:pPr>
    </w:p>
    <w:p w14:paraId="349F1811" w14:textId="77777777" w:rsidR="00982B15" w:rsidRDefault="00982B15" w:rsidP="00557BEA">
      <w:pPr>
        <w:spacing w:after="0" w:line="240" w:lineRule="auto"/>
        <w:rPr>
          <w:sz w:val="18"/>
          <w:szCs w:val="18"/>
        </w:rPr>
      </w:pPr>
    </w:p>
    <w:p w14:paraId="566B0A3C" w14:textId="77777777" w:rsidR="00982B15" w:rsidRDefault="00982B15" w:rsidP="00557BEA">
      <w:pPr>
        <w:spacing w:after="0" w:line="240" w:lineRule="auto"/>
        <w:rPr>
          <w:sz w:val="18"/>
          <w:szCs w:val="18"/>
        </w:rPr>
      </w:pPr>
    </w:p>
    <w:p w14:paraId="63747344" w14:textId="77777777" w:rsidR="00982B15" w:rsidRDefault="00982B15" w:rsidP="00557BEA">
      <w:pPr>
        <w:spacing w:after="0" w:line="240" w:lineRule="auto"/>
        <w:rPr>
          <w:sz w:val="18"/>
          <w:szCs w:val="18"/>
        </w:rPr>
      </w:pPr>
    </w:p>
    <w:p w14:paraId="4462DE9A" w14:textId="77777777" w:rsidR="008D7462" w:rsidRPr="008D7462" w:rsidRDefault="008D7462" w:rsidP="00557BEA">
      <w:pPr>
        <w:spacing w:after="0" w:line="240" w:lineRule="auto"/>
        <w:rPr>
          <w:sz w:val="18"/>
          <w:szCs w:val="18"/>
        </w:rPr>
      </w:pPr>
      <w:r w:rsidRPr="008D7462">
        <w:rPr>
          <w:sz w:val="18"/>
          <w:szCs w:val="18"/>
        </w:rPr>
        <w:lastRenderedPageBreak/>
        <w:t xml:space="preserve">Calling r activates a semaphore that never does any up, calling it twice from the UI thread causes a deadlock where nothing can run. This doesn’t work as intended because we were not aware of an issue in the down function which does not allow the scheduler to continue past the current task if it were to become blocked like this situation. </w:t>
      </w:r>
    </w:p>
    <w:p w14:paraId="2002A253" w14:textId="77777777" w:rsidR="008D7462" w:rsidRPr="008D7462" w:rsidRDefault="008D7462" w:rsidP="00557BEA">
      <w:pPr>
        <w:spacing w:after="0" w:line="240" w:lineRule="auto"/>
        <w:rPr>
          <w:sz w:val="18"/>
          <w:szCs w:val="18"/>
        </w:rPr>
      </w:pPr>
    </w:p>
    <w:p w14:paraId="2019FE9B" w14:textId="77777777" w:rsidR="008D7462" w:rsidRPr="008D7462" w:rsidRDefault="008D7462" w:rsidP="00557BEA">
      <w:pPr>
        <w:spacing w:after="0" w:line="240" w:lineRule="auto"/>
        <w:rPr>
          <w:sz w:val="18"/>
          <w:szCs w:val="18"/>
        </w:rPr>
      </w:pPr>
      <w:r w:rsidRPr="008D7462">
        <w:rPr>
          <w:sz w:val="18"/>
          <w:szCs w:val="18"/>
        </w:rPr>
        <w:t>Deadlock</w:t>
      </w:r>
    </w:p>
    <w:p w14:paraId="2049397B"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2EBCBE8B" wp14:editId="19E6A5E0">
            <wp:extent cx="5934710" cy="3096895"/>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710" cy="3096895"/>
                    </a:xfrm>
                    <a:prstGeom prst="rect">
                      <a:avLst/>
                    </a:prstGeom>
                    <a:noFill/>
                    <a:ln>
                      <a:noFill/>
                    </a:ln>
                  </pic:spPr>
                </pic:pic>
              </a:graphicData>
            </a:graphic>
          </wp:inline>
        </w:drawing>
      </w:r>
    </w:p>
    <w:p w14:paraId="342EEDDD" w14:textId="77777777" w:rsidR="008D7462" w:rsidRPr="008D7462" w:rsidRDefault="008D7462" w:rsidP="00557BEA">
      <w:pPr>
        <w:spacing w:after="0" w:line="240" w:lineRule="auto"/>
        <w:rPr>
          <w:sz w:val="18"/>
          <w:szCs w:val="18"/>
        </w:rPr>
      </w:pPr>
    </w:p>
    <w:p w14:paraId="07680A62" w14:textId="77777777" w:rsidR="008D7462" w:rsidRPr="008D7462" w:rsidRDefault="008D7462" w:rsidP="00557BEA">
      <w:pPr>
        <w:spacing w:after="0" w:line="240" w:lineRule="auto"/>
        <w:rPr>
          <w:sz w:val="18"/>
          <w:szCs w:val="18"/>
        </w:rPr>
      </w:pPr>
    </w:p>
    <w:p w14:paraId="3D6315F0" w14:textId="77777777" w:rsidR="008D7462" w:rsidRPr="008D7462" w:rsidRDefault="008D7462" w:rsidP="00557BEA">
      <w:pPr>
        <w:spacing w:after="0" w:line="240" w:lineRule="auto"/>
        <w:rPr>
          <w:sz w:val="18"/>
          <w:szCs w:val="18"/>
        </w:rPr>
      </w:pPr>
    </w:p>
    <w:p w14:paraId="1D4D64D7" w14:textId="77777777" w:rsidR="008D7462" w:rsidRPr="008D7462" w:rsidRDefault="008D7462" w:rsidP="00557BEA">
      <w:pPr>
        <w:spacing w:after="0" w:line="240" w:lineRule="auto"/>
        <w:rPr>
          <w:sz w:val="18"/>
          <w:szCs w:val="18"/>
        </w:rPr>
      </w:pPr>
    </w:p>
    <w:p w14:paraId="3D225EFA" w14:textId="77777777" w:rsidR="008D7462" w:rsidRPr="008D7462" w:rsidRDefault="008D7462" w:rsidP="00557BEA">
      <w:pPr>
        <w:spacing w:after="0" w:line="240" w:lineRule="auto"/>
        <w:rPr>
          <w:sz w:val="18"/>
          <w:szCs w:val="18"/>
        </w:rPr>
      </w:pPr>
    </w:p>
    <w:p w14:paraId="6AA2729C" w14:textId="77777777" w:rsidR="008D7462" w:rsidRPr="008D7462" w:rsidRDefault="008D7462" w:rsidP="00557BEA">
      <w:pPr>
        <w:spacing w:after="0" w:line="240" w:lineRule="auto"/>
        <w:rPr>
          <w:sz w:val="18"/>
          <w:szCs w:val="18"/>
        </w:rPr>
      </w:pPr>
    </w:p>
    <w:p w14:paraId="7513CA0C" w14:textId="77777777" w:rsidR="008D7462" w:rsidRPr="008D7462" w:rsidRDefault="008D7462" w:rsidP="00557BEA">
      <w:pPr>
        <w:spacing w:after="0" w:line="240" w:lineRule="auto"/>
        <w:rPr>
          <w:sz w:val="18"/>
          <w:szCs w:val="18"/>
        </w:rPr>
      </w:pPr>
    </w:p>
    <w:p w14:paraId="133B2679" w14:textId="77777777" w:rsidR="008D7462" w:rsidRPr="008D7462" w:rsidRDefault="008D7462" w:rsidP="00557BEA">
      <w:pPr>
        <w:spacing w:after="0" w:line="240" w:lineRule="auto"/>
        <w:rPr>
          <w:sz w:val="18"/>
          <w:szCs w:val="18"/>
        </w:rPr>
      </w:pPr>
    </w:p>
    <w:p w14:paraId="5F3FAA06" w14:textId="77777777" w:rsidR="008D7462" w:rsidRPr="008D7462" w:rsidRDefault="008D7462" w:rsidP="00557BEA">
      <w:pPr>
        <w:spacing w:after="0" w:line="240" w:lineRule="auto"/>
        <w:rPr>
          <w:sz w:val="18"/>
          <w:szCs w:val="18"/>
        </w:rPr>
      </w:pPr>
    </w:p>
    <w:p w14:paraId="286A9F9E" w14:textId="77777777" w:rsidR="008D7462" w:rsidRPr="008D7462" w:rsidRDefault="008D7462" w:rsidP="00557BEA">
      <w:pPr>
        <w:spacing w:after="0" w:line="240" w:lineRule="auto"/>
        <w:rPr>
          <w:sz w:val="18"/>
          <w:szCs w:val="18"/>
        </w:rPr>
      </w:pPr>
    </w:p>
    <w:p w14:paraId="1D7A3868" w14:textId="77777777" w:rsidR="008D7462" w:rsidRPr="008D7462" w:rsidRDefault="008D7462" w:rsidP="00557BEA">
      <w:pPr>
        <w:spacing w:after="0" w:line="240" w:lineRule="auto"/>
        <w:rPr>
          <w:sz w:val="18"/>
          <w:szCs w:val="18"/>
        </w:rPr>
      </w:pPr>
    </w:p>
    <w:p w14:paraId="74D2B69C" w14:textId="77777777" w:rsidR="008D7462" w:rsidRPr="008D7462" w:rsidRDefault="008D7462" w:rsidP="00557BEA">
      <w:pPr>
        <w:spacing w:after="0" w:line="240" w:lineRule="auto"/>
        <w:rPr>
          <w:sz w:val="18"/>
          <w:szCs w:val="18"/>
        </w:rPr>
      </w:pPr>
    </w:p>
    <w:p w14:paraId="52B46DCA" w14:textId="77777777" w:rsidR="008D7462" w:rsidRPr="008D7462" w:rsidRDefault="008D7462" w:rsidP="00557BEA">
      <w:pPr>
        <w:spacing w:after="0" w:line="240" w:lineRule="auto"/>
        <w:rPr>
          <w:sz w:val="18"/>
          <w:szCs w:val="18"/>
        </w:rPr>
      </w:pPr>
    </w:p>
    <w:p w14:paraId="6EE4C69B" w14:textId="77777777" w:rsidR="008D7462" w:rsidRPr="008D7462" w:rsidRDefault="008D7462" w:rsidP="00557BEA">
      <w:pPr>
        <w:spacing w:after="0" w:line="240" w:lineRule="auto"/>
        <w:rPr>
          <w:sz w:val="18"/>
          <w:szCs w:val="18"/>
        </w:rPr>
      </w:pPr>
    </w:p>
    <w:p w14:paraId="59A41B8C" w14:textId="77777777" w:rsidR="008D7462" w:rsidRPr="008D7462" w:rsidRDefault="008D7462" w:rsidP="00557BEA">
      <w:pPr>
        <w:spacing w:after="0" w:line="240" w:lineRule="auto"/>
        <w:rPr>
          <w:sz w:val="18"/>
          <w:szCs w:val="18"/>
        </w:rPr>
      </w:pPr>
    </w:p>
    <w:p w14:paraId="07C1B1CA" w14:textId="77777777" w:rsidR="008D7462" w:rsidRPr="008D7462" w:rsidRDefault="008D7462" w:rsidP="00557BEA">
      <w:pPr>
        <w:spacing w:after="0" w:line="240" w:lineRule="auto"/>
        <w:rPr>
          <w:sz w:val="18"/>
          <w:szCs w:val="18"/>
        </w:rPr>
      </w:pPr>
    </w:p>
    <w:p w14:paraId="2CCE4363" w14:textId="77777777" w:rsidR="008D7462" w:rsidRPr="008D7462" w:rsidRDefault="008D7462" w:rsidP="00557BEA">
      <w:pPr>
        <w:spacing w:after="0" w:line="240" w:lineRule="auto"/>
        <w:rPr>
          <w:sz w:val="18"/>
          <w:szCs w:val="18"/>
        </w:rPr>
      </w:pPr>
    </w:p>
    <w:p w14:paraId="7FFBFEDC" w14:textId="77777777" w:rsidR="008D7462" w:rsidRPr="008D7462" w:rsidRDefault="008D7462" w:rsidP="00557BEA">
      <w:pPr>
        <w:spacing w:after="0" w:line="240" w:lineRule="auto"/>
        <w:rPr>
          <w:sz w:val="18"/>
          <w:szCs w:val="18"/>
        </w:rPr>
      </w:pPr>
    </w:p>
    <w:p w14:paraId="016D2C38" w14:textId="77777777" w:rsidR="008D7462" w:rsidRPr="008D7462" w:rsidRDefault="008D7462" w:rsidP="00557BEA">
      <w:pPr>
        <w:spacing w:after="0" w:line="240" w:lineRule="auto"/>
        <w:rPr>
          <w:sz w:val="18"/>
          <w:szCs w:val="18"/>
        </w:rPr>
      </w:pPr>
    </w:p>
    <w:p w14:paraId="54462234" w14:textId="77777777" w:rsidR="008D7462" w:rsidRPr="008D7462" w:rsidRDefault="008D7462" w:rsidP="00557BEA">
      <w:pPr>
        <w:spacing w:after="0" w:line="240" w:lineRule="auto"/>
        <w:rPr>
          <w:sz w:val="18"/>
          <w:szCs w:val="18"/>
        </w:rPr>
      </w:pPr>
    </w:p>
    <w:p w14:paraId="219B1822" w14:textId="77777777" w:rsidR="008D7462" w:rsidRPr="008D7462" w:rsidRDefault="008D7462" w:rsidP="00557BEA">
      <w:pPr>
        <w:spacing w:after="0" w:line="240" w:lineRule="auto"/>
        <w:rPr>
          <w:sz w:val="18"/>
          <w:szCs w:val="18"/>
        </w:rPr>
      </w:pPr>
    </w:p>
    <w:p w14:paraId="55F99D3A" w14:textId="77777777" w:rsidR="008D7462" w:rsidRPr="008D7462" w:rsidRDefault="008D7462" w:rsidP="00557BEA">
      <w:pPr>
        <w:spacing w:after="0" w:line="240" w:lineRule="auto"/>
        <w:rPr>
          <w:sz w:val="18"/>
          <w:szCs w:val="18"/>
        </w:rPr>
      </w:pPr>
    </w:p>
    <w:p w14:paraId="6411A1D8" w14:textId="77777777" w:rsidR="008D7462" w:rsidRPr="008D7462" w:rsidRDefault="008D7462" w:rsidP="00557BEA">
      <w:pPr>
        <w:spacing w:after="0" w:line="240" w:lineRule="auto"/>
        <w:rPr>
          <w:sz w:val="18"/>
          <w:szCs w:val="18"/>
        </w:rPr>
      </w:pPr>
    </w:p>
    <w:p w14:paraId="137ACB44" w14:textId="77777777" w:rsidR="008D7462" w:rsidRPr="008D7462" w:rsidRDefault="008D7462" w:rsidP="00557BEA">
      <w:pPr>
        <w:spacing w:after="0" w:line="240" w:lineRule="auto"/>
        <w:rPr>
          <w:sz w:val="18"/>
          <w:szCs w:val="18"/>
        </w:rPr>
      </w:pPr>
    </w:p>
    <w:p w14:paraId="0576DEE2" w14:textId="77777777" w:rsidR="00982B15" w:rsidRDefault="00982B15" w:rsidP="00557BEA">
      <w:pPr>
        <w:spacing w:after="0" w:line="240" w:lineRule="auto"/>
        <w:rPr>
          <w:sz w:val="18"/>
          <w:szCs w:val="18"/>
        </w:rPr>
      </w:pPr>
    </w:p>
    <w:p w14:paraId="3C513C26" w14:textId="77777777" w:rsidR="00982B15" w:rsidRDefault="00982B15" w:rsidP="00557BEA">
      <w:pPr>
        <w:spacing w:after="0" w:line="240" w:lineRule="auto"/>
        <w:rPr>
          <w:sz w:val="18"/>
          <w:szCs w:val="18"/>
        </w:rPr>
      </w:pPr>
    </w:p>
    <w:p w14:paraId="137D528D" w14:textId="77777777" w:rsidR="00982B15" w:rsidRDefault="00982B15" w:rsidP="00557BEA">
      <w:pPr>
        <w:spacing w:after="0" w:line="240" w:lineRule="auto"/>
        <w:rPr>
          <w:sz w:val="18"/>
          <w:szCs w:val="18"/>
        </w:rPr>
      </w:pPr>
    </w:p>
    <w:p w14:paraId="49D4AF68" w14:textId="77777777" w:rsidR="00982B15" w:rsidRDefault="00982B15" w:rsidP="00557BEA">
      <w:pPr>
        <w:spacing w:after="0" w:line="240" w:lineRule="auto"/>
        <w:rPr>
          <w:sz w:val="18"/>
          <w:szCs w:val="18"/>
        </w:rPr>
      </w:pPr>
    </w:p>
    <w:p w14:paraId="7F5A0DDB" w14:textId="77777777" w:rsidR="00982B15" w:rsidRDefault="00982B15" w:rsidP="00557BEA">
      <w:pPr>
        <w:spacing w:after="0" w:line="240" w:lineRule="auto"/>
        <w:rPr>
          <w:sz w:val="18"/>
          <w:szCs w:val="18"/>
        </w:rPr>
      </w:pPr>
    </w:p>
    <w:p w14:paraId="3CD28C09" w14:textId="77777777" w:rsidR="00982B15" w:rsidRDefault="00982B15" w:rsidP="00557BEA">
      <w:pPr>
        <w:spacing w:after="0" w:line="240" w:lineRule="auto"/>
        <w:rPr>
          <w:sz w:val="18"/>
          <w:szCs w:val="18"/>
        </w:rPr>
      </w:pPr>
    </w:p>
    <w:p w14:paraId="74530A4F" w14:textId="77777777" w:rsidR="00982B15" w:rsidRDefault="00982B15" w:rsidP="00557BEA">
      <w:pPr>
        <w:spacing w:after="0" w:line="240" w:lineRule="auto"/>
        <w:rPr>
          <w:sz w:val="18"/>
          <w:szCs w:val="18"/>
        </w:rPr>
      </w:pPr>
    </w:p>
    <w:p w14:paraId="68D4A37A" w14:textId="77777777" w:rsidR="008D7462" w:rsidRPr="008D7462" w:rsidRDefault="008D7462" w:rsidP="00557BEA">
      <w:pPr>
        <w:spacing w:after="0" w:line="240" w:lineRule="auto"/>
        <w:rPr>
          <w:sz w:val="18"/>
          <w:szCs w:val="18"/>
        </w:rPr>
      </w:pPr>
      <w:r w:rsidRPr="008D7462">
        <w:rPr>
          <w:sz w:val="18"/>
          <w:szCs w:val="18"/>
        </w:rPr>
        <w:lastRenderedPageBreak/>
        <w:t>Phase 2:</w:t>
      </w:r>
    </w:p>
    <w:p w14:paraId="40906CDE" w14:textId="77777777" w:rsidR="008D7462" w:rsidRPr="008D7462" w:rsidRDefault="008D7462" w:rsidP="00557BEA">
      <w:pPr>
        <w:spacing w:after="0" w:line="240" w:lineRule="auto"/>
        <w:rPr>
          <w:sz w:val="18"/>
          <w:szCs w:val="18"/>
        </w:rPr>
      </w:pPr>
      <w:r w:rsidRPr="008D7462">
        <w:rPr>
          <w:sz w:val="18"/>
          <w:szCs w:val="18"/>
        </w:rPr>
        <w:t xml:space="preserve">This phase added message boxes for each task. Upon task creation each task sends messages to the other ones. Our test function prints the contents of the mailbox for task 1, and then displays how many messages there are in that box. Next it displays how many messages are in all boxes. After deleting everything that is in box 1 it displays the number of messages in box 1 and then all boxes again showing that they were deleted. </w:t>
      </w:r>
    </w:p>
    <w:p w14:paraId="7FAD498D"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407651E0" wp14:editId="162FCD81">
            <wp:extent cx="5934710" cy="3269615"/>
            <wp:effectExtent l="0" t="0" r="889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3269615"/>
                    </a:xfrm>
                    <a:prstGeom prst="rect">
                      <a:avLst/>
                    </a:prstGeom>
                    <a:noFill/>
                    <a:ln>
                      <a:noFill/>
                    </a:ln>
                  </pic:spPr>
                </pic:pic>
              </a:graphicData>
            </a:graphic>
          </wp:inline>
        </w:drawing>
      </w:r>
    </w:p>
    <w:p w14:paraId="35EB9C50" w14:textId="77777777" w:rsidR="008D7462" w:rsidRPr="008D7462" w:rsidRDefault="008D7462" w:rsidP="00557BEA">
      <w:pPr>
        <w:spacing w:after="0" w:line="240" w:lineRule="auto"/>
        <w:rPr>
          <w:sz w:val="18"/>
          <w:szCs w:val="18"/>
        </w:rPr>
      </w:pPr>
    </w:p>
    <w:p w14:paraId="084A0025" w14:textId="77777777" w:rsidR="00982B15" w:rsidRDefault="00982B15" w:rsidP="00557BEA">
      <w:pPr>
        <w:spacing w:after="0" w:line="240" w:lineRule="auto"/>
        <w:rPr>
          <w:sz w:val="18"/>
          <w:szCs w:val="18"/>
        </w:rPr>
      </w:pPr>
    </w:p>
    <w:p w14:paraId="19F448A9" w14:textId="77777777" w:rsidR="00982B15" w:rsidRDefault="00982B15" w:rsidP="00557BEA">
      <w:pPr>
        <w:spacing w:after="0" w:line="240" w:lineRule="auto"/>
        <w:rPr>
          <w:sz w:val="18"/>
          <w:szCs w:val="18"/>
        </w:rPr>
      </w:pPr>
    </w:p>
    <w:p w14:paraId="4B943E3B" w14:textId="77777777" w:rsidR="00982B15" w:rsidRDefault="00982B15" w:rsidP="00557BEA">
      <w:pPr>
        <w:spacing w:after="0" w:line="240" w:lineRule="auto"/>
        <w:rPr>
          <w:sz w:val="18"/>
          <w:szCs w:val="18"/>
        </w:rPr>
      </w:pPr>
    </w:p>
    <w:p w14:paraId="1124382D" w14:textId="77777777" w:rsidR="00982B15" w:rsidRDefault="00982B15" w:rsidP="00557BEA">
      <w:pPr>
        <w:spacing w:after="0" w:line="240" w:lineRule="auto"/>
        <w:rPr>
          <w:sz w:val="18"/>
          <w:szCs w:val="18"/>
        </w:rPr>
      </w:pPr>
    </w:p>
    <w:p w14:paraId="358BC88D" w14:textId="77777777" w:rsidR="00982B15" w:rsidRDefault="00982B15" w:rsidP="00557BEA">
      <w:pPr>
        <w:spacing w:after="0" w:line="240" w:lineRule="auto"/>
        <w:rPr>
          <w:sz w:val="18"/>
          <w:szCs w:val="18"/>
        </w:rPr>
      </w:pPr>
    </w:p>
    <w:p w14:paraId="4E999786" w14:textId="77777777" w:rsidR="00982B15" w:rsidRDefault="00982B15" w:rsidP="00557BEA">
      <w:pPr>
        <w:spacing w:after="0" w:line="240" w:lineRule="auto"/>
        <w:rPr>
          <w:sz w:val="18"/>
          <w:szCs w:val="18"/>
        </w:rPr>
      </w:pPr>
    </w:p>
    <w:p w14:paraId="7556C266" w14:textId="77777777" w:rsidR="00982B15" w:rsidRDefault="00982B15" w:rsidP="00557BEA">
      <w:pPr>
        <w:spacing w:after="0" w:line="240" w:lineRule="auto"/>
        <w:rPr>
          <w:sz w:val="18"/>
          <w:szCs w:val="18"/>
        </w:rPr>
      </w:pPr>
    </w:p>
    <w:p w14:paraId="1C6CB147" w14:textId="77777777" w:rsidR="00982B15" w:rsidRDefault="00982B15" w:rsidP="00557BEA">
      <w:pPr>
        <w:spacing w:after="0" w:line="240" w:lineRule="auto"/>
        <w:rPr>
          <w:sz w:val="18"/>
          <w:szCs w:val="18"/>
        </w:rPr>
      </w:pPr>
    </w:p>
    <w:p w14:paraId="10D9ABC4" w14:textId="77777777" w:rsidR="00982B15" w:rsidRDefault="00982B15" w:rsidP="00557BEA">
      <w:pPr>
        <w:spacing w:after="0" w:line="240" w:lineRule="auto"/>
        <w:rPr>
          <w:sz w:val="18"/>
          <w:szCs w:val="18"/>
        </w:rPr>
      </w:pPr>
    </w:p>
    <w:p w14:paraId="099F2FCF" w14:textId="77777777" w:rsidR="00982B15" w:rsidRDefault="00982B15" w:rsidP="00557BEA">
      <w:pPr>
        <w:spacing w:after="0" w:line="240" w:lineRule="auto"/>
        <w:rPr>
          <w:sz w:val="18"/>
          <w:szCs w:val="18"/>
        </w:rPr>
      </w:pPr>
    </w:p>
    <w:p w14:paraId="3AF9D51E" w14:textId="77777777" w:rsidR="00982B15" w:rsidRDefault="00982B15" w:rsidP="00557BEA">
      <w:pPr>
        <w:spacing w:after="0" w:line="240" w:lineRule="auto"/>
        <w:rPr>
          <w:sz w:val="18"/>
          <w:szCs w:val="18"/>
        </w:rPr>
      </w:pPr>
    </w:p>
    <w:p w14:paraId="1D71AD3A" w14:textId="77777777" w:rsidR="00982B15" w:rsidRDefault="00982B15" w:rsidP="00557BEA">
      <w:pPr>
        <w:spacing w:after="0" w:line="240" w:lineRule="auto"/>
        <w:rPr>
          <w:sz w:val="18"/>
          <w:szCs w:val="18"/>
        </w:rPr>
      </w:pPr>
    </w:p>
    <w:p w14:paraId="2D0F4EEE" w14:textId="77777777" w:rsidR="00982B15" w:rsidRDefault="00982B15" w:rsidP="00557BEA">
      <w:pPr>
        <w:spacing w:after="0" w:line="240" w:lineRule="auto"/>
        <w:rPr>
          <w:sz w:val="18"/>
          <w:szCs w:val="18"/>
        </w:rPr>
      </w:pPr>
    </w:p>
    <w:p w14:paraId="3F53D787" w14:textId="77777777" w:rsidR="00982B15" w:rsidRDefault="00982B15" w:rsidP="00557BEA">
      <w:pPr>
        <w:spacing w:after="0" w:line="240" w:lineRule="auto"/>
        <w:rPr>
          <w:sz w:val="18"/>
          <w:szCs w:val="18"/>
        </w:rPr>
      </w:pPr>
    </w:p>
    <w:p w14:paraId="0E80326F" w14:textId="77777777" w:rsidR="00982B15" w:rsidRDefault="00982B15" w:rsidP="00557BEA">
      <w:pPr>
        <w:spacing w:after="0" w:line="240" w:lineRule="auto"/>
        <w:rPr>
          <w:sz w:val="18"/>
          <w:szCs w:val="18"/>
        </w:rPr>
      </w:pPr>
    </w:p>
    <w:p w14:paraId="671B7E60" w14:textId="77777777" w:rsidR="00982B15" w:rsidRDefault="00982B15" w:rsidP="00557BEA">
      <w:pPr>
        <w:spacing w:after="0" w:line="240" w:lineRule="auto"/>
        <w:rPr>
          <w:sz w:val="18"/>
          <w:szCs w:val="18"/>
        </w:rPr>
      </w:pPr>
    </w:p>
    <w:p w14:paraId="24CC0F9B" w14:textId="77777777" w:rsidR="00982B15" w:rsidRDefault="00982B15" w:rsidP="00557BEA">
      <w:pPr>
        <w:spacing w:after="0" w:line="240" w:lineRule="auto"/>
        <w:rPr>
          <w:sz w:val="18"/>
          <w:szCs w:val="18"/>
        </w:rPr>
      </w:pPr>
    </w:p>
    <w:p w14:paraId="437F61E9" w14:textId="77777777" w:rsidR="00982B15" w:rsidRDefault="00982B15" w:rsidP="00557BEA">
      <w:pPr>
        <w:spacing w:after="0" w:line="240" w:lineRule="auto"/>
        <w:rPr>
          <w:sz w:val="18"/>
          <w:szCs w:val="18"/>
        </w:rPr>
      </w:pPr>
    </w:p>
    <w:p w14:paraId="08DBEEC1" w14:textId="77777777" w:rsidR="00982B15" w:rsidRDefault="00982B15" w:rsidP="00557BEA">
      <w:pPr>
        <w:spacing w:after="0" w:line="240" w:lineRule="auto"/>
        <w:rPr>
          <w:sz w:val="18"/>
          <w:szCs w:val="18"/>
        </w:rPr>
      </w:pPr>
    </w:p>
    <w:p w14:paraId="7863240C" w14:textId="77777777" w:rsidR="00982B15" w:rsidRDefault="00982B15" w:rsidP="00557BEA">
      <w:pPr>
        <w:spacing w:after="0" w:line="240" w:lineRule="auto"/>
        <w:rPr>
          <w:sz w:val="18"/>
          <w:szCs w:val="18"/>
        </w:rPr>
      </w:pPr>
    </w:p>
    <w:p w14:paraId="0E6ADA92" w14:textId="77777777" w:rsidR="00982B15" w:rsidRDefault="00982B15" w:rsidP="00557BEA">
      <w:pPr>
        <w:spacing w:after="0" w:line="240" w:lineRule="auto"/>
        <w:rPr>
          <w:sz w:val="18"/>
          <w:szCs w:val="18"/>
        </w:rPr>
      </w:pPr>
    </w:p>
    <w:p w14:paraId="344FD068" w14:textId="77777777" w:rsidR="00982B15" w:rsidRDefault="00982B15" w:rsidP="00557BEA">
      <w:pPr>
        <w:spacing w:after="0" w:line="240" w:lineRule="auto"/>
        <w:rPr>
          <w:sz w:val="18"/>
          <w:szCs w:val="18"/>
        </w:rPr>
      </w:pPr>
    </w:p>
    <w:p w14:paraId="74FAF68D" w14:textId="77777777" w:rsidR="00982B15" w:rsidRDefault="00982B15" w:rsidP="00557BEA">
      <w:pPr>
        <w:spacing w:after="0" w:line="240" w:lineRule="auto"/>
        <w:rPr>
          <w:sz w:val="18"/>
          <w:szCs w:val="18"/>
        </w:rPr>
      </w:pPr>
    </w:p>
    <w:p w14:paraId="5AD17815" w14:textId="77777777" w:rsidR="00982B15" w:rsidRDefault="00982B15" w:rsidP="00557BEA">
      <w:pPr>
        <w:spacing w:after="0" w:line="240" w:lineRule="auto"/>
        <w:rPr>
          <w:sz w:val="18"/>
          <w:szCs w:val="18"/>
        </w:rPr>
      </w:pPr>
    </w:p>
    <w:p w14:paraId="30F89705" w14:textId="77777777" w:rsidR="00982B15" w:rsidRDefault="00982B15" w:rsidP="00557BEA">
      <w:pPr>
        <w:spacing w:after="0" w:line="240" w:lineRule="auto"/>
        <w:rPr>
          <w:sz w:val="18"/>
          <w:szCs w:val="18"/>
        </w:rPr>
      </w:pPr>
    </w:p>
    <w:p w14:paraId="4BC6690B" w14:textId="77777777" w:rsidR="00982B15" w:rsidRDefault="00982B15" w:rsidP="00557BEA">
      <w:pPr>
        <w:spacing w:after="0" w:line="240" w:lineRule="auto"/>
        <w:rPr>
          <w:sz w:val="18"/>
          <w:szCs w:val="18"/>
        </w:rPr>
      </w:pPr>
    </w:p>
    <w:p w14:paraId="15B896C0" w14:textId="77777777" w:rsidR="00982B15" w:rsidRDefault="00982B15" w:rsidP="00557BEA">
      <w:pPr>
        <w:spacing w:after="0" w:line="240" w:lineRule="auto"/>
        <w:rPr>
          <w:sz w:val="18"/>
          <w:szCs w:val="18"/>
        </w:rPr>
      </w:pPr>
    </w:p>
    <w:p w14:paraId="657C0FBA" w14:textId="77777777" w:rsidR="00982B15" w:rsidRDefault="00982B15" w:rsidP="00557BEA">
      <w:pPr>
        <w:spacing w:after="0" w:line="240" w:lineRule="auto"/>
        <w:rPr>
          <w:sz w:val="18"/>
          <w:szCs w:val="18"/>
        </w:rPr>
      </w:pPr>
    </w:p>
    <w:p w14:paraId="63743373" w14:textId="77777777" w:rsidR="00982B15" w:rsidRDefault="00982B15" w:rsidP="00557BEA">
      <w:pPr>
        <w:spacing w:after="0" w:line="240" w:lineRule="auto"/>
        <w:rPr>
          <w:sz w:val="18"/>
          <w:szCs w:val="18"/>
        </w:rPr>
      </w:pPr>
    </w:p>
    <w:p w14:paraId="2AD866BB" w14:textId="77777777" w:rsidR="008D7462" w:rsidRPr="008D7462" w:rsidRDefault="008D7462" w:rsidP="00557BEA">
      <w:pPr>
        <w:spacing w:after="0" w:line="240" w:lineRule="auto"/>
        <w:rPr>
          <w:sz w:val="18"/>
          <w:szCs w:val="18"/>
        </w:rPr>
      </w:pPr>
      <w:r w:rsidRPr="008D7462">
        <w:rPr>
          <w:sz w:val="18"/>
          <w:szCs w:val="18"/>
        </w:rPr>
        <w:lastRenderedPageBreak/>
        <w:t>Phase 3:</w:t>
      </w:r>
    </w:p>
    <w:p w14:paraId="4AE9DA37" w14:textId="77777777" w:rsidR="008D7462" w:rsidRPr="008D7462" w:rsidRDefault="008D7462" w:rsidP="00557BEA">
      <w:pPr>
        <w:spacing w:after="0" w:line="240" w:lineRule="auto"/>
        <w:rPr>
          <w:sz w:val="18"/>
          <w:szCs w:val="18"/>
        </w:rPr>
      </w:pPr>
      <w:r w:rsidRPr="008D7462">
        <w:rPr>
          <w:sz w:val="18"/>
          <w:szCs w:val="18"/>
        </w:rPr>
        <w:t xml:space="preserve">Here we call a test function to demonstrate the memory management that was implemented in phase 3. First the core is dumped and the memory information for largest, smallest and left is displayed. After that the memory usage function displays the blocks which are used and free. Here we see that all 4 threads are using 1 block and there is 512/1024 space in a free block at the end. </w:t>
      </w:r>
    </w:p>
    <w:p w14:paraId="0865585C"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42EB7A25" wp14:editId="5EB9C4B1">
            <wp:extent cx="5934710" cy="575373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710" cy="5753735"/>
                    </a:xfrm>
                    <a:prstGeom prst="rect">
                      <a:avLst/>
                    </a:prstGeom>
                    <a:noFill/>
                    <a:ln>
                      <a:noFill/>
                    </a:ln>
                  </pic:spPr>
                </pic:pic>
              </a:graphicData>
            </a:graphic>
          </wp:inline>
        </w:drawing>
      </w:r>
    </w:p>
    <w:p w14:paraId="32FB75DF" w14:textId="77777777" w:rsidR="008D7462" w:rsidRPr="008D7462" w:rsidRDefault="008D7462" w:rsidP="00557BEA">
      <w:pPr>
        <w:spacing w:after="0" w:line="240" w:lineRule="auto"/>
        <w:rPr>
          <w:sz w:val="18"/>
          <w:szCs w:val="18"/>
        </w:rPr>
      </w:pPr>
    </w:p>
    <w:p w14:paraId="007F42FE" w14:textId="77777777" w:rsidR="00982B15" w:rsidRDefault="00982B15" w:rsidP="00557BEA">
      <w:pPr>
        <w:spacing w:after="0" w:line="240" w:lineRule="auto"/>
        <w:rPr>
          <w:sz w:val="18"/>
          <w:szCs w:val="18"/>
        </w:rPr>
      </w:pPr>
    </w:p>
    <w:p w14:paraId="2D39AF24" w14:textId="77777777" w:rsidR="00982B15" w:rsidRDefault="00982B15" w:rsidP="00557BEA">
      <w:pPr>
        <w:spacing w:after="0" w:line="240" w:lineRule="auto"/>
        <w:rPr>
          <w:sz w:val="18"/>
          <w:szCs w:val="18"/>
        </w:rPr>
      </w:pPr>
    </w:p>
    <w:p w14:paraId="1900B9A5" w14:textId="77777777" w:rsidR="00982B15" w:rsidRDefault="00982B15" w:rsidP="00557BEA">
      <w:pPr>
        <w:spacing w:after="0" w:line="240" w:lineRule="auto"/>
        <w:rPr>
          <w:sz w:val="18"/>
          <w:szCs w:val="18"/>
        </w:rPr>
      </w:pPr>
    </w:p>
    <w:p w14:paraId="4BDEAB72" w14:textId="77777777" w:rsidR="00982B15" w:rsidRDefault="00982B15" w:rsidP="00557BEA">
      <w:pPr>
        <w:spacing w:after="0" w:line="240" w:lineRule="auto"/>
        <w:rPr>
          <w:sz w:val="18"/>
          <w:szCs w:val="18"/>
        </w:rPr>
      </w:pPr>
    </w:p>
    <w:p w14:paraId="386414F6" w14:textId="77777777" w:rsidR="00982B15" w:rsidRDefault="00982B15" w:rsidP="00557BEA">
      <w:pPr>
        <w:spacing w:after="0" w:line="240" w:lineRule="auto"/>
        <w:rPr>
          <w:sz w:val="18"/>
          <w:szCs w:val="18"/>
        </w:rPr>
      </w:pPr>
    </w:p>
    <w:p w14:paraId="7284E9BF" w14:textId="77777777" w:rsidR="00982B15" w:rsidRDefault="00982B15" w:rsidP="00557BEA">
      <w:pPr>
        <w:spacing w:after="0" w:line="240" w:lineRule="auto"/>
        <w:rPr>
          <w:sz w:val="18"/>
          <w:szCs w:val="18"/>
        </w:rPr>
      </w:pPr>
    </w:p>
    <w:p w14:paraId="7008300E" w14:textId="77777777" w:rsidR="00982B15" w:rsidRDefault="00982B15" w:rsidP="00557BEA">
      <w:pPr>
        <w:spacing w:after="0" w:line="240" w:lineRule="auto"/>
        <w:rPr>
          <w:sz w:val="18"/>
          <w:szCs w:val="18"/>
        </w:rPr>
      </w:pPr>
    </w:p>
    <w:p w14:paraId="05288A0B" w14:textId="77777777" w:rsidR="00982B15" w:rsidRDefault="00982B15" w:rsidP="00557BEA">
      <w:pPr>
        <w:spacing w:after="0" w:line="240" w:lineRule="auto"/>
        <w:rPr>
          <w:sz w:val="18"/>
          <w:szCs w:val="18"/>
        </w:rPr>
      </w:pPr>
    </w:p>
    <w:p w14:paraId="7F446C55" w14:textId="77777777" w:rsidR="00982B15" w:rsidRDefault="00982B15" w:rsidP="00557BEA">
      <w:pPr>
        <w:spacing w:after="0" w:line="240" w:lineRule="auto"/>
        <w:rPr>
          <w:sz w:val="18"/>
          <w:szCs w:val="18"/>
        </w:rPr>
      </w:pPr>
    </w:p>
    <w:p w14:paraId="7EFCFCC0" w14:textId="77777777" w:rsidR="00982B15" w:rsidRDefault="00982B15" w:rsidP="00557BEA">
      <w:pPr>
        <w:spacing w:after="0" w:line="240" w:lineRule="auto"/>
        <w:rPr>
          <w:sz w:val="18"/>
          <w:szCs w:val="18"/>
        </w:rPr>
      </w:pPr>
    </w:p>
    <w:p w14:paraId="4A7945F7" w14:textId="77777777" w:rsidR="00982B15" w:rsidRDefault="00982B15" w:rsidP="00557BEA">
      <w:pPr>
        <w:spacing w:after="0" w:line="240" w:lineRule="auto"/>
        <w:rPr>
          <w:sz w:val="18"/>
          <w:szCs w:val="18"/>
        </w:rPr>
      </w:pPr>
    </w:p>
    <w:p w14:paraId="297DE415" w14:textId="77777777" w:rsidR="00982B15" w:rsidRDefault="00982B15" w:rsidP="00557BEA">
      <w:pPr>
        <w:spacing w:after="0" w:line="240" w:lineRule="auto"/>
        <w:rPr>
          <w:sz w:val="18"/>
          <w:szCs w:val="18"/>
        </w:rPr>
      </w:pPr>
    </w:p>
    <w:p w14:paraId="5DA3BAD1" w14:textId="77777777" w:rsidR="00982B15" w:rsidRDefault="00982B15" w:rsidP="00557BEA">
      <w:pPr>
        <w:spacing w:after="0" w:line="240" w:lineRule="auto"/>
        <w:rPr>
          <w:sz w:val="18"/>
          <w:szCs w:val="18"/>
        </w:rPr>
      </w:pPr>
    </w:p>
    <w:p w14:paraId="6D42BED0" w14:textId="77777777" w:rsidR="00982B15" w:rsidRDefault="00982B15" w:rsidP="00557BEA">
      <w:pPr>
        <w:spacing w:after="0" w:line="240" w:lineRule="auto"/>
        <w:rPr>
          <w:sz w:val="18"/>
          <w:szCs w:val="18"/>
        </w:rPr>
      </w:pPr>
    </w:p>
    <w:p w14:paraId="73E5CB8B" w14:textId="77777777" w:rsidR="008D7462" w:rsidRPr="008D7462" w:rsidRDefault="008D7462" w:rsidP="00557BEA">
      <w:pPr>
        <w:spacing w:after="0" w:line="240" w:lineRule="auto"/>
        <w:rPr>
          <w:sz w:val="18"/>
          <w:szCs w:val="18"/>
        </w:rPr>
      </w:pPr>
      <w:r w:rsidRPr="008D7462">
        <w:rPr>
          <w:sz w:val="18"/>
          <w:szCs w:val="18"/>
        </w:rPr>
        <w:t xml:space="preserve">Next we call the overloaded memwrite function which adds a string to the middle of the memory core and then it is displayed with another core dump. We developed an issue with the output of the core at this point and it shows some corrupt characters at the beginning.  This isn’t present in the actual memory  and just effects the output. </w:t>
      </w:r>
    </w:p>
    <w:p w14:paraId="51BE840A"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17BB9FAE" wp14:editId="13E9A6D6">
            <wp:extent cx="5934710" cy="436499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710" cy="4364990"/>
                    </a:xfrm>
                    <a:prstGeom prst="rect">
                      <a:avLst/>
                    </a:prstGeom>
                    <a:noFill/>
                    <a:ln>
                      <a:noFill/>
                    </a:ln>
                  </pic:spPr>
                </pic:pic>
              </a:graphicData>
            </a:graphic>
          </wp:inline>
        </w:drawing>
      </w:r>
    </w:p>
    <w:p w14:paraId="14DC46E2" w14:textId="77777777" w:rsidR="008D7462" w:rsidRPr="008D7462" w:rsidRDefault="008D7462" w:rsidP="00557BEA">
      <w:pPr>
        <w:spacing w:after="0" w:line="240" w:lineRule="auto"/>
        <w:rPr>
          <w:sz w:val="18"/>
          <w:szCs w:val="18"/>
        </w:rPr>
      </w:pPr>
    </w:p>
    <w:p w14:paraId="6D20F58F" w14:textId="77777777" w:rsidR="00982B15" w:rsidRDefault="00982B15" w:rsidP="00557BEA">
      <w:pPr>
        <w:spacing w:after="0" w:line="240" w:lineRule="auto"/>
        <w:rPr>
          <w:sz w:val="18"/>
          <w:szCs w:val="18"/>
        </w:rPr>
      </w:pPr>
    </w:p>
    <w:p w14:paraId="24794EA2" w14:textId="77777777" w:rsidR="00982B15" w:rsidRDefault="00982B15" w:rsidP="00557BEA">
      <w:pPr>
        <w:spacing w:after="0" w:line="240" w:lineRule="auto"/>
        <w:rPr>
          <w:sz w:val="18"/>
          <w:szCs w:val="18"/>
        </w:rPr>
      </w:pPr>
    </w:p>
    <w:p w14:paraId="5CCA750A" w14:textId="77777777" w:rsidR="00982B15" w:rsidRDefault="00982B15" w:rsidP="00557BEA">
      <w:pPr>
        <w:spacing w:after="0" w:line="240" w:lineRule="auto"/>
        <w:rPr>
          <w:sz w:val="18"/>
          <w:szCs w:val="18"/>
        </w:rPr>
      </w:pPr>
    </w:p>
    <w:p w14:paraId="5DF8F8D1" w14:textId="77777777" w:rsidR="00982B15" w:rsidRDefault="00982B15" w:rsidP="00557BEA">
      <w:pPr>
        <w:spacing w:after="0" w:line="240" w:lineRule="auto"/>
        <w:rPr>
          <w:sz w:val="18"/>
          <w:szCs w:val="18"/>
        </w:rPr>
      </w:pPr>
    </w:p>
    <w:p w14:paraId="336E5141" w14:textId="77777777" w:rsidR="00982B15" w:rsidRDefault="00982B15" w:rsidP="00557BEA">
      <w:pPr>
        <w:spacing w:after="0" w:line="240" w:lineRule="auto"/>
        <w:rPr>
          <w:sz w:val="18"/>
          <w:szCs w:val="18"/>
        </w:rPr>
      </w:pPr>
    </w:p>
    <w:p w14:paraId="2A2FF099" w14:textId="77777777" w:rsidR="00982B15" w:rsidRDefault="00982B15" w:rsidP="00557BEA">
      <w:pPr>
        <w:spacing w:after="0" w:line="240" w:lineRule="auto"/>
        <w:rPr>
          <w:sz w:val="18"/>
          <w:szCs w:val="18"/>
        </w:rPr>
      </w:pPr>
    </w:p>
    <w:p w14:paraId="0C2DEA16" w14:textId="77777777" w:rsidR="00982B15" w:rsidRDefault="00982B15" w:rsidP="00557BEA">
      <w:pPr>
        <w:spacing w:after="0" w:line="240" w:lineRule="auto"/>
        <w:rPr>
          <w:sz w:val="18"/>
          <w:szCs w:val="18"/>
        </w:rPr>
      </w:pPr>
    </w:p>
    <w:p w14:paraId="587A12ED" w14:textId="77777777" w:rsidR="00982B15" w:rsidRDefault="00982B15" w:rsidP="00557BEA">
      <w:pPr>
        <w:spacing w:after="0" w:line="240" w:lineRule="auto"/>
        <w:rPr>
          <w:sz w:val="18"/>
          <w:szCs w:val="18"/>
        </w:rPr>
      </w:pPr>
    </w:p>
    <w:p w14:paraId="5E34EC22" w14:textId="77777777" w:rsidR="00982B15" w:rsidRDefault="00982B15" w:rsidP="00557BEA">
      <w:pPr>
        <w:spacing w:after="0" w:line="240" w:lineRule="auto"/>
        <w:rPr>
          <w:sz w:val="18"/>
          <w:szCs w:val="18"/>
        </w:rPr>
      </w:pPr>
    </w:p>
    <w:p w14:paraId="2F53AC9E" w14:textId="77777777" w:rsidR="00982B15" w:rsidRDefault="00982B15" w:rsidP="00557BEA">
      <w:pPr>
        <w:spacing w:after="0" w:line="240" w:lineRule="auto"/>
        <w:rPr>
          <w:sz w:val="18"/>
          <w:szCs w:val="18"/>
        </w:rPr>
      </w:pPr>
    </w:p>
    <w:p w14:paraId="38120230" w14:textId="77777777" w:rsidR="00982B15" w:rsidRDefault="00982B15" w:rsidP="00557BEA">
      <w:pPr>
        <w:spacing w:after="0" w:line="240" w:lineRule="auto"/>
        <w:rPr>
          <w:sz w:val="18"/>
          <w:szCs w:val="18"/>
        </w:rPr>
      </w:pPr>
    </w:p>
    <w:p w14:paraId="25EACEA5" w14:textId="77777777" w:rsidR="00982B15" w:rsidRDefault="00982B15" w:rsidP="00557BEA">
      <w:pPr>
        <w:spacing w:after="0" w:line="240" w:lineRule="auto"/>
        <w:rPr>
          <w:sz w:val="18"/>
          <w:szCs w:val="18"/>
        </w:rPr>
      </w:pPr>
    </w:p>
    <w:p w14:paraId="3C06564D" w14:textId="77777777" w:rsidR="00982B15" w:rsidRDefault="00982B15" w:rsidP="00557BEA">
      <w:pPr>
        <w:spacing w:after="0" w:line="240" w:lineRule="auto"/>
        <w:rPr>
          <w:sz w:val="18"/>
          <w:szCs w:val="18"/>
        </w:rPr>
      </w:pPr>
    </w:p>
    <w:p w14:paraId="5A2990F4" w14:textId="77777777" w:rsidR="00982B15" w:rsidRDefault="00982B15" w:rsidP="00557BEA">
      <w:pPr>
        <w:spacing w:after="0" w:line="240" w:lineRule="auto"/>
        <w:rPr>
          <w:sz w:val="18"/>
          <w:szCs w:val="18"/>
        </w:rPr>
      </w:pPr>
    </w:p>
    <w:p w14:paraId="07AAB756" w14:textId="77777777" w:rsidR="00982B15" w:rsidRDefault="00982B15" w:rsidP="00557BEA">
      <w:pPr>
        <w:spacing w:after="0" w:line="240" w:lineRule="auto"/>
        <w:rPr>
          <w:sz w:val="18"/>
          <w:szCs w:val="18"/>
        </w:rPr>
      </w:pPr>
    </w:p>
    <w:p w14:paraId="3B4817CA" w14:textId="77777777" w:rsidR="00982B15" w:rsidRDefault="00982B15" w:rsidP="00557BEA">
      <w:pPr>
        <w:spacing w:after="0" w:line="240" w:lineRule="auto"/>
        <w:rPr>
          <w:sz w:val="18"/>
          <w:szCs w:val="18"/>
        </w:rPr>
      </w:pPr>
    </w:p>
    <w:p w14:paraId="57C5670A" w14:textId="77777777" w:rsidR="00982B15" w:rsidRDefault="00982B15" w:rsidP="00557BEA">
      <w:pPr>
        <w:spacing w:after="0" w:line="240" w:lineRule="auto"/>
        <w:rPr>
          <w:sz w:val="18"/>
          <w:szCs w:val="18"/>
        </w:rPr>
      </w:pPr>
    </w:p>
    <w:p w14:paraId="4B0ECF7C" w14:textId="77777777" w:rsidR="00982B15" w:rsidRDefault="00982B15" w:rsidP="00557BEA">
      <w:pPr>
        <w:spacing w:after="0" w:line="240" w:lineRule="auto"/>
        <w:rPr>
          <w:sz w:val="18"/>
          <w:szCs w:val="18"/>
        </w:rPr>
      </w:pPr>
    </w:p>
    <w:p w14:paraId="123AB49F" w14:textId="77777777" w:rsidR="00982B15" w:rsidRDefault="00982B15" w:rsidP="00557BEA">
      <w:pPr>
        <w:spacing w:after="0" w:line="240" w:lineRule="auto"/>
        <w:rPr>
          <w:sz w:val="18"/>
          <w:szCs w:val="18"/>
        </w:rPr>
      </w:pPr>
    </w:p>
    <w:p w14:paraId="712FF2CD" w14:textId="77777777" w:rsidR="00982B15" w:rsidRDefault="00982B15" w:rsidP="00557BEA">
      <w:pPr>
        <w:spacing w:after="0" w:line="240" w:lineRule="auto"/>
        <w:rPr>
          <w:sz w:val="18"/>
          <w:szCs w:val="18"/>
        </w:rPr>
      </w:pPr>
    </w:p>
    <w:p w14:paraId="5782A7C5" w14:textId="77777777" w:rsidR="00982B15" w:rsidRDefault="00982B15" w:rsidP="00557BEA">
      <w:pPr>
        <w:spacing w:after="0" w:line="240" w:lineRule="auto"/>
        <w:rPr>
          <w:sz w:val="18"/>
          <w:szCs w:val="18"/>
        </w:rPr>
      </w:pPr>
    </w:p>
    <w:p w14:paraId="4A6B0FCD" w14:textId="77777777" w:rsidR="00982B15" w:rsidRDefault="00982B15" w:rsidP="00557BEA">
      <w:pPr>
        <w:spacing w:after="0" w:line="240" w:lineRule="auto"/>
        <w:rPr>
          <w:sz w:val="18"/>
          <w:szCs w:val="18"/>
        </w:rPr>
      </w:pPr>
    </w:p>
    <w:p w14:paraId="6197F802" w14:textId="77777777" w:rsidR="008D7462" w:rsidRPr="008D7462" w:rsidRDefault="008D7462" w:rsidP="00557BEA">
      <w:pPr>
        <w:spacing w:after="0" w:line="240" w:lineRule="auto"/>
        <w:rPr>
          <w:sz w:val="18"/>
          <w:szCs w:val="18"/>
        </w:rPr>
      </w:pPr>
      <w:r w:rsidRPr="008D7462">
        <w:rPr>
          <w:sz w:val="18"/>
          <w:szCs w:val="18"/>
        </w:rPr>
        <w:t>The next output is shown after tasks 1 and 2 have been killed, the memory for them has been freed but it has not been coalesced. Freeing the memory writes #’s to the contents.</w:t>
      </w:r>
    </w:p>
    <w:p w14:paraId="1E124F80"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05B2244E" wp14:editId="1E277F88">
            <wp:extent cx="5943600" cy="5719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719445"/>
                    </a:xfrm>
                    <a:prstGeom prst="rect">
                      <a:avLst/>
                    </a:prstGeom>
                    <a:noFill/>
                    <a:ln>
                      <a:noFill/>
                    </a:ln>
                  </pic:spPr>
                </pic:pic>
              </a:graphicData>
            </a:graphic>
          </wp:inline>
        </w:drawing>
      </w:r>
    </w:p>
    <w:p w14:paraId="3F80B51F" w14:textId="77777777" w:rsidR="008D7462" w:rsidRPr="008D7462" w:rsidRDefault="008D7462" w:rsidP="00557BEA">
      <w:pPr>
        <w:spacing w:after="0" w:line="240" w:lineRule="auto"/>
        <w:rPr>
          <w:sz w:val="18"/>
          <w:szCs w:val="18"/>
        </w:rPr>
      </w:pPr>
    </w:p>
    <w:p w14:paraId="0F4E317F" w14:textId="77777777" w:rsidR="00982B15" w:rsidRDefault="00982B15" w:rsidP="00557BEA">
      <w:pPr>
        <w:spacing w:after="0" w:line="240" w:lineRule="auto"/>
        <w:rPr>
          <w:sz w:val="18"/>
          <w:szCs w:val="18"/>
        </w:rPr>
      </w:pPr>
    </w:p>
    <w:p w14:paraId="45CD8D68" w14:textId="77777777" w:rsidR="00982B15" w:rsidRDefault="00982B15" w:rsidP="00557BEA">
      <w:pPr>
        <w:spacing w:after="0" w:line="240" w:lineRule="auto"/>
        <w:rPr>
          <w:sz w:val="18"/>
          <w:szCs w:val="18"/>
        </w:rPr>
      </w:pPr>
    </w:p>
    <w:p w14:paraId="79B6B86D" w14:textId="77777777" w:rsidR="00982B15" w:rsidRDefault="00982B15" w:rsidP="00557BEA">
      <w:pPr>
        <w:spacing w:after="0" w:line="240" w:lineRule="auto"/>
        <w:rPr>
          <w:sz w:val="18"/>
          <w:szCs w:val="18"/>
        </w:rPr>
      </w:pPr>
    </w:p>
    <w:p w14:paraId="71CE3225" w14:textId="77777777" w:rsidR="00982B15" w:rsidRDefault="00982B15" w:rsidP="00557BEA">
      <w:pPr>
        <w:spacing w:after="0" w:line="240" w:lineRule="auto"/>
        <w:rPr>
          <w:sz w:val="18"/>
          <w:szCs w:val="18"/>
        </w:rPr>
      </w:pPr>
    </w:p>
    <w:p w14:paraId="0E669BB9" w14:textId="77777777" w:rsidR="00982B15" w:rsidRDefault="00982B15" w:rsidP="00557BEA">
      <w:pPr>
        <w:spacing w:after="0" w:line="240" w:lineRule="auto"/>
        <w:rPr>
          <w:sz w:val="18"/>
          <w:szCs w:val="18"/>
        </w:rPr>
      </w:pPr>
    </w:p>
    <w:p w14:paraId="1170B970" w14:textId="77777777" w:rsidR="00982B15" w:rsidRDefault="00982B15" w:rsidP="00557BEA">
      <w:pPr>
        <w:spacing w:after="0" w:line="240" w:lineRule="auto"/>
        <w:rPr>
          <w:sz w:val="18"/>
          <w:szCs w:val="18"/>
        </w:rPr>
      </w:pPr>
    </w:p>
    <w:p w14:paraId="2C86BE21" w14:textId="77777777" w:rsidR="00982B15" w:rsidRDefault="00982B15" w:rsidP="00557BEA">
      <w:pPr>
        <w:spacing w:after="0" w:line="240" w:lineRule="auto"/>
        <w:rPr>
          <w:sz w:val="18"/>
          <w:szCs w:val="18"/>
        </w:rPr>
      </w:pPr>
    </w:p>
    <w:p w14:paraId="4838B38E" w14:textId="77777777" w:rsidR="00982B15" w:rsidRDefault="00982B15" w:rsidP="00557BEA">
      <w:pPr>
        <w:spacing w:after="0" w:line="240" w:lineRule="auto"/>
        <w:rPr>
          <w:sz w:val="18"/>
          <w:szCs w:val="18"/>
        </w:rPr>
      </w:pPr>
    </w:p>
    <w:p w14:paraId="424D37EF" w14:textId="77777777" w:rsidR="00982B15" w:rsidRDefault="00982B15" w:rsidP="00557BEA">
      <w:pPr>
        <w:spacing w:after="0" w:line="240" w:lineRule="auto"/>
        <w:rPr>
          <w:sz w:val="18"/>
          <w:szCs w:val="18"/>
        </w:rPr>
      </w:pPr>
    </w:p>
    <w:p w14:paraId="2767B480" w14:textId="77777777" w:rsidR="00982B15" w:rsidRDefault="00982B15" w:rsidP="00557BEA">
      <w:pPr>
        <w:spacing w:after="0" w:line="240" w:lineRule="auto"/>
        <w:rPr>
          <w:sz w:val="18"/>
          <w:szCs w:val="18"/>
        </w:rPr>
      </w:pPr>
    </w:p>
    <w:p w14:paraId="508462D3" w14:textId="77777777" w:rsidR="00982B15" w:rsidRDefault="00982B15" w:rsidP="00557BEA">
      <w:pPr>
        <w:spacing w:after="0" w:line="240" w:lineRule="auto"/>
        <w:rPr>
          <w:sz w:val="18"/>
          <w:szCs w:val="18"/>
        </w:rPr>
      </w:pPr>
    </w:p>
    <w:p w14:paraId="01D007B5" w14:textId="77777777" w:rsidR="00982B15" w:rsidRDefault="00982B15" w:rsidP="00557BEA">
      <w:pPr>
        <w:spacing w:after="0" w:line="240" w:lineRule="auto"/>
        <w:rPr>
          <w:sz w:val="18"/>
          <w:szCs w:val="18"/>
        </w:rPr>
      </w:pPr>
    </w:p>
    <w:p w14:paraId="24C45012" w14:textId="77777777" w:rsidR="00982B15" w:rsidRDefault="00982B15" w:rsidP="00557BEA">
      <w:pPr>
        <w:spacing w:after="0" w:line="240" w:lineRule="auto"/>
        <w:rPr>
          <w:sz w:val="18"/>
          <w:szCs w:val="18"/>
        </w:rPr>
      </w:pPr>
    </w:p>
    <w:p w14:paraId="1A40878E" w14:textId="77777777" w:rsidR="00982B15" w:rsidRDefault="00982B15" w:rsidP="00557BEA">
      <w:pPr>
        <w:spacing w:after="0" w:line="240" w:lineRule="auto"/>
        <w:rPr>
          <w:sz w:val="18"/>
          <w:szCs w:val="18"/>
        </w:rPr>
      </w:pPr>
    </w:p>
    <w:p w14:paraId="389D01DE" w14:textId="77777777" w:rsidR="00982B15" w:rsidRDefault="00982B15" w:rsidP="00557BEA">
      <w:pPr>
        <w:spacing w:after="0" w:line="240" w:lineRule="auto"/>
        <w:rPr>
          <w:sz w:val="18"/>
          <w:szCs w:val="18"/>
        </w:rPr>
      </w:pPr>
    </w:p>
    <w:p w14:paraId="7A5D6CB9" w14:textId="77777777" w:rsidR="00982B15" w:rsidRDefault="00982B15" w:rsidP="00557BEA">
      <w:pPr>
        <w:spacing w:after="0" w:line="240" w:lineRule="auto"/>
        <w:rPr>
          <w:sz w:val="18"/>
          <w:szCs w:val="18"/>
        </w:rPr>
      </w:pPr>
    </w:p>
    <w:p w14:paraId="47B13503" w14:textId="77777777" w:rsidR="008D7462" w:rsidRPr="008D7462" w:rsidRDefault="008D7462" w:rsidP="00557BEA">
      <w:pPr>
        <w:spacing w:after="0" w:line="240" w:lineRule="auto"/>
        <w:rPr>
          <w:sz w:val="18"/>
          <w:szCs w:val="18"/>
        </w:rPr>
      </w:pPr>
      <w:r w:rsidRPr="008D7462">
        <w:rPr>
          <w:sz w:val="18"/>
          <w:szCs w:val="18"/>
        </w:rPr>
        <w:t xml:space="preserve">This output window calls the usage function to show that the free blocks are actually free but they are individual holes, not one larger free section of memory, the blocks for 3 and 4 are still intact. </w:t>
      </w:r>
    </w:p>
    <w:p w14:paraId="744B8A41"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6C544AE9" wp14:editId="78CAC9EC">
            <wp:extent cx="5943600" cy="5736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736590"/>
                    </a:xfrm>
                    <a:prstGeom prst="rect">
                      <a:avLst/>
                    </a:prstGeom>
                    <a:noFill/>
                    <a:ln>
                      <a:noFill/>
                    </a:ln>
                  </pic:spPr>
                </pic:pic>
              </a:graphicData>
            </a:graphic>
          </wp:inline>
        </w:drawing>
      </w:r>
    </w:p>
    <w:p w14:paraId="1103DB79" w14:textId="77777777" w:rsidR="008D7462" w:rsidRPr="008D7462" w:rsidRDefault="008D7462" w:rsidP="00557BEA">
      <w:pPr>
        <w:spacing w:after="0" w:line="240" w:lineRule="auto"/>
        <w:rPr>
          <w:sz w:val="18"/>
          <w:szCs w:val="18"/>
        </w:rPr>
      </w:pPr>
    </w:p>
    <w:p w14:paraId="5C076E2C" w14:textId="77777777" w:rsidR="008D7462" w:rsidRPr="008D7462" w:rsidRDefault="008D7462" w:rsidP="00557BEA">
      <w:pPr>
        <w:spacing w:after="0" w:line="240" w:lineRule="auto"/>
        <w:rPr>
          <w:sz w:val="18"/>
          <w:szCs w:val="18"/>
        </w:rPr>
      </w:pPr>
    </w:p>
    <w:p w14:paraId="000BF1A0" w14:textId="77777777" w:rsidR="00982B15" w:rsidRDefault="00982B15" w:rsidP="00557BEA">
      <w:pPr>
        <w:spacing w:after="0" w:line="240" w:lineRule="auto"/>
        <w:rPr>
          <w:sz w:val="18"/>
          <w:szCs w:val="18"/>
        </w:rPr>
      </w:pPr>
    </w:p>
    <w:p w14:paraId="65413042" w14:textId="77777777" w:rsidR="00982B15" w:rsidRDefault="00982B15" w:rsidP="00557BEA">
      <w:pPr>
        <w:spacing w:after="0" w:line="240" w:lineRule="auto"/>
        <w:rPr>
          <w:sz w:val="18"/>
          <w:szCs w:val="18"/>
        </w:rPr>
      </w:pPr>
    </w:p>
    <w:p w14:paraId="10E54978" w14:textId="77777777" w:rsidR="00982B15" w:rsidRDefault="00982B15" w:rsidP="00557BEA">
      <w:pPr>
        <w:spacing w:after="0" w:line="240" w:lineRule="auto"/>
        <w:rPr>
          <w:sz w:val="18"/>
          <w:szCs w:val="18"/>
        </w:rPr>
      </w:pPr>
    </w:p>
    <w:p w14:paraId="47403A83" w14:textId="77777777" w:rsidR="00982B15" w:rsidRDefault="00982B15" w:rsidP="00557BEA">
      <w:pPr>
        <w:spacing w:after="0" w:line="240" w:lineRule="auto"/>
        <w:rPr>
          <w:sz w:val="18"/>
          <w:szCs w:val="18"/>
        </w:rPr>
      </w:pPr>
    </w:p>
    <w:p w14:paraId="06119D18" w14:textId="77777777" w:rsidR="00982B15" w:rsidRDefault="00982B15" w:rsidP="00557BEA">
      <w:pPr>
        <w:spacing w:after="0" w:line="240" w:lineRule="auto"/>
        <w:rPr>
          <w:sz w:val="18"/>
          <w:szCs w:val="18"/>
        </w:rPr>
      </w:pPr>
    </w:p>
    <w:p w14:paraId="6CC44B9A" w14:textId="77777777" w:rsidR="00982B15" w:rsidRDefault="00982B15" w:rsidP="00557BEA">
      <w:pPr>
        <w:spacing w:after="0" w:line="240" w:lineRule="auto"/>
        <w:rPr>
          <w:sz w:val="18"/>
          <w:szCs w:val="18"/>
        </w:rPr>
      </w:pPr>
    </w:p>
    <w:p w14:paraId="41954164" w14:textId="77777777" w:rsidR="00982B15" w:rsidRDefault="00982B15" w:rsidP="00557BEA">
      <w:pPr>
        <w:spacing w:after="0" w:line="240" w:lineRule="auto"/>
        <w:rPr>
          <w:sz w:val="18"/>
          <w:szCs w:val="18"/>
        </w:rPr>
      </w:pPr>
    </w:p>
    <w:p w14:paraId="15FA6948" w14:textId="77777777" w:rsidR="00982B15" w:rsidRDefault="00982B15" w:rsidP="00557BEA">
      <w:pPr>
        <w:spacing w:after="0" w:line="240" w:lineRule="auto"/>
        <w:rPr>
          <w:sz w:val="18"/>
          <w:szCs w:val="18"/>
        </w:rPr>
      </w:pPr>
    </w:p>
    <w:p w14:paraId="42A59B5D" w14:textId="77777777" w:rsidR="00982B15" w:rsidRDefault="00982B15" w:rsidP="00557BEA">
      <w:pPr>
        <w:spacing w:after="0" w:line="240" w:lineRule="auto"/>
        <w:rPr>
          <w:sz w:val="18"/>
          <w:szCs w:val="18"/>
        </w:rPr>
      </w:pPr>
    </w:p>
    <w:p w14:paraId="66461F11" w14:textId="77777777" w:rsidR="00982B15" w:rsidRDefault="00982B15" w:rsidP="00557BEA">
      <w:pPr>
        <w:spacing w:after="0" w:line="240" w:lineRule="auto"/>
        <w:rPr>
          <w:sz w:val="18"/>
          <w:szCs w:val="18"/>
        </w:rPr>
      </w:pPr>
    </w:p>
    <w:p w14:paraId="2B22B8AD" w14:textId="77777777" w:rsidR="00982B15" w:rsidRDefault="00982B15" w:rsidP="00557BEA">
      <w:pPr>
        <w:spacing w:after="0" w:line="240" w:lineRule="auto"/>
        <w:rPr>
          <w:sz w:val="18"/>
          <w:szCs w:val="18"/>
        </w:rPr>
      </w:pPr>
    </w:p>
    <w:p w14:paraId="6E139518" w14:textId="77777777" w:rsidR="00982B15" w:rsidRDefault="00982B15" w:rsidP="00557BEA">
      <w:pPr>
        <w:spacing w:after="0" w:line="240" w:lineRule="auto"/>
        <w:rPr>
          <w:sz w:val="18"/>
          <w:szCs w:val="18"/>
        </w:rPr>
      </w:pPr>
    </w:p>
    <w:p w14:paraId="004BA82B" w14:textId="77777777" w:rsidR="00982B15" w:rsidRDefault="00982B15" w:rsidP="00557BEA">
      <w:pPr>
        <w:spacing w:after="0" w:line="240" w:lineRule="auto"/>
        <w:rPr>
          <w:sz w:val="18"/>
          <w:szCs w:val="18"/>
        </w:rPr>
      </w:pPr>
    </w:p>
    <w:p w14:paraId="717F2334" w14:textId="77777777" w:rsidR="00982B15" w:rsidRDefault="00982B15" w:rsidP="00557BEA">
      <w:pPr>
        <w:spacing w:after="0" w:line="240" w:lineRule="auto"/>
        <w:rPr>
          <w:sz w:val="18"/>
          <w:szCs w:val="18"/>
        </w:rPr>
      </w:pPr>
    </w:p>
    <w:p w14:paraId="35767AD4" w14:textId="77777777" w:rsidR="00982B15" w:rsidRDefault="00982B15" w:rsidP="00557BEA">
      <w:pPr>
        <w:spacing w:after="0" w:line="240" w:lineRule="auto"/>
        <w:rPr>
          <w:sz w:val="18"/>
          <w:szCs w:val="18"/>
        </w:rPr>
      </w:pPr>
    </w:p>
    <w:p w14:paraId="1D52DF53" w14:textId="77777777" w:rsidR="00982B15" w:rsidRDefault="00982B15" w:rsidP="00557BEA">
      <w:pPr>
        <w:spacing w:after="0" w:line="240" w:lineRule="auto"/>
        <w:rPr>
          <w:sz w:val="18"/>
          <w:szCs w:val="18"/>
        </w:rPr>
      </w:pPr>
    </w:p>
    <w:p w14:paraId="241A7730" w14:textId="77777777" w:rsidR="008D7462" w:rsidRPr="008D7462" w:rsidRDefault="008D7462" w:rsidP="00557BEA">
      <w:pPr>
        <w:spacing w:after="0" w:line="240" w:lineRule="auto"/>
        <w:rPr>
          <w:sz w:val="18"/>
          <w:szCs w:val="18"/>
        </w:rPr>
      </w:pPr>
      <w:r w:rsidRPr="008D7462">
        <w:rPr>
          <w:sz w:val="18"/>
          <w:szCs w:val="18"/>
        </w:rPr>
        <w:t xml:space="preserve">This core dump is after coalesce is gone and it shows that the freed memory is nor converted back to blank (…s). </w:t>
      </w:r>
    </w:p>
    <w:p w14:paraId="265B20D0"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16B1578D" wp14:editId="2C787698">
            <wp:extent cx="5943600" cy="5719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719445"/>
                    </a:xfrm>
                    <a:prstGeom prst="rect">
                      <a:avLst/>
                    </a:prstGeom>
                    <a:noFill/>
                    <a:ln>
                      <a:noFill/>
                    </a:ln>
                  </pic:spPr>
                </pic:pic>
              </a:graphicData>
            </a:graphic>
          </wp:inline>
        </w:drawing>
      </w:r>
    </w:p>
    <w:p w14:paraId="1106A422" w14:textId="77777777" w:rsidR="008D7462" w:rsidRPr="008D7462" w:rsidRDefault="008D7462" w:rsidP="00557BEA">
      <w:pPr>
        <w:spacing w:after="0" w:line="240" w:lineRule="auto"/>
        <w:rPr>
          <w:sz w:val="18"/>
          <w:szCs w:val="18"/>
        </w:rPr>
      </w:pPr>
    </w:p>
    <w:p w14:paraId="10467A83" w14:textId="77777777" w:rsidR="00982B15" w:rsidRDefault="00982B15" w:rsidP="00557BEA">
      <w:pPr>
        <w:spacing w:after="0" w:line="240" w:lineRule="auto"/>
        <w:rPr>
          <w:sz w:val="18"/>
          <w:szCs w:val="18"/>
        </w:rPr>
      </w:pPr>
    </w:p>
    <w:p w14:paraId="7AD6BCA4" w14:textId="77777777" w:rsidR="00982B15" w:rsidRDefault="00982B15" w:rsidP="00557BEA">
      <w:pPr>
        <w:spacing w:after="0" w:line="240" w:lineRule="auto"/>
        <w:rPr>
          <w:sz w:val="18"/>
          <w:szCs w:val="18"/>
        </w:rPr>
      </w:pPr>
    </w:p>
    <w:p w14:paraId="1B0FE39B" w14:textId="77777777" w:rsidR="00982B15" w:rsidRDefault="00982B15" w:rsidP="00557BEA">
      <w:pPr>
        <w:spacing w:after="0" w:line="240" w:lineRule="auto"/>
        <w:rPr>
          <w:sz w:val="18"/>
          <w:szCs w:val="18"/>
        </w:rPr>
      </w:pPr>
    </w:p>
    <w:p w14:paraId="4B9B66E2" w14:textId="77777777" w:rsidR="00982B15" w:rsidRDefault="00982B15" w:rsidP="00557BEA">
      <w:pPr>
        <w:spacing w:after="0" w:line="240" w:lineRule="auto"/>
        <w:rPr>
          <w:sz w:val="18"/>
          <w:szCs w:val="18"/>
        </w:rPr>
      </w:pPr>
    </w:p>
    <w:p w14:paraId="23C6C113" w14:textId="77777777" w:rsidR="00982B15" w:rsidRDefault="00982B15" w:rsidP="00557BEA">
      <w:pPr>
        <w:spacing w:after="0" w:line="240" w:lineRule="auto"/>
        <w:rPr>
          <w:sz w:val="18"/>
          <w:szCs w:val="18"/>
        </w:rPr>
      </w:pPr>
    </w:p>
    <w:p w14:paraId="1AE9A8A2" w14:textId="77777777" w:rsidR="00982B15" w:rsidRDefault="00982B15" w:rsidP="00557BEA">
      <w:pPr>
        <w:spacing w:after="0" w:line="240" w:lineRule="auto"/>
        <w:rPr>
          <w:sz w:val="18"/>
          <w:szCs w:val="18"/>
        </w:rPr>
      </w:pPr>
    </w:p>
    <w:p w14:paraId="10F70135" w14:textId="77777777" w:rsidR="00982B15" w:rsidRDefault="00982B15" w:rsidP="00557BEA">
      <w:pPr>
        <w:spacing w:after="0" w:line="240" w:lineRule="auto"/>
        <w:rPr>
          <w:sz w:val="18"/>
          <w:szCs w:val="18"/>
        </w:rPr>
      </w:pPr>
    </w:p>
    <w:p w14:paraId="6EF60420" w14:textId="77777777" w:rsidR="00982B15" w:rsidRDefault="00982B15" w:rsidP="00557BEA">
      <w:pPr>
        <w:spacing w:after="0" w:line="240" w:lineRule="auto"/>
        <w:rPr>
          <w:sz w:val="18"/>
          <w:szCs w:val="18"/>
        </w:rPr>
      </w:pPr>
    </w:p>
    <w:p w14:paraId="6F093077" w14:textId="77777777" w:rsidR="00982B15" w:rsidRDefault="00982B15" w:rsidP="00557BEA">
      <w:pPr>
        <w:spacing w:after="0" w:line="240" w:lineRule="auto"/>
        <w:rPr>
          <w:sz w:val="18"/>
          <w:szCs w:val="18"/>
        </w:rPr>
      </w:pPr>
    </w:p>
    <w:p w14:paraId="4E953459" w14:textId="77777777" w:rsidR="00982B15" w:rsidRDefault="00982B15" w:rsidP="00557BEA">
      <w:pPr>
        <w:spacing w:after="0" w:line="240" w:lineRule="auto"/>
        <w:rPr>
          <w:sz w:val="18"/>
          <w:szCs w:val="18"/>
        </w:rPr>
      </w:pPr>
    </w:p>
    <w:p w14:paraId="4D06228F" w14:textId="77777777" w:rsidR="00982B15" w:rsidRDefault="00982B15" w:rsidP="00557BEA">
      <w:pPr>
        <w:spacing w:after="0" w:line="240" w:lineRule="auto"/>
        <w:rPr>
          <w:sz w:val="18"/>
          <w:szCs w:val="18"/>
        </w:rPr>
      </w:pPr>
    </w:p>
    <w:p w14:paraId="7F6894D2" w14:textId="77777777" w:rsidR="00982B15" w:rsidRDefault="00982B15" w:rsidP="00557BEA">
      <w:pPr>
        <w:spacing w:after="0" w:line="240" w:lineRule="auto"/>
        <w:rPr>
          <w:sz w:val="18"/>
          <w:szCs w:val="18"/>
        </w:rPr>
      </w:pPr>
    </w:p>
    <w:p w14:paraId="6A224A6D" w14:textId="77777777" w:rsidR="00982B15" w:rsidRDefault="00982B15" w:rsidP="00557BEA">
      <w:pPr>
        <w:spacing w:after="0" w:line="240" w:lineRule="auto"/>
        <w:rPr>
          <w:sz w:val="18"/>
          <w:szCs w:val="18"/>
        </w:rPr>
      </w:pPr>
    </w:p>
    <w:p w14:paraId="408E2777" w14:textId="77777777" w:rsidR="00982B15" w:rsidRDefault="00982B15" w:rsidP="00557BEA">
      <w:pPr>
        <w:spacing w:after="0" w:line="240" w:lineRule="auto"/>
        <w:rPr>
          <w:sz w:val="18"/>
          <w:szCs w:val="18"/>
        </w:rPr>
      </w:pPr>
    </w:p>
    <w:p w14:paraId="288CE157" w14:textId="77777777" w:rsidR="00982B15" w:rsidRDefault="00982B15" w:rsidP="00557BEA">
      <w:pPr>
        <w:spacing w:after="0" w:line="240" w:lineRule="auto"/>
        <w:rPr>
          <w:sz w:val="18"/>
          <w:szCs w:val="18"/>
        </w:rPr>
      </w:pPr>
    </w:p>
    <w:p w14:paraId="3FAD89AB" w14:textId="77777777" w:rsidR="00982B15" w:rsidRDefault="00982B15" w:rsidP="00557BEA">
      <w:pPr>
        <w:spacing w:after="0" w:line="240" w:lineRule="auto"/>
        <w:rPr>
          <w:sz w:val="18"/>
          <w:szCs w:val="18"/>
        </w:rPr>
      </w:pPr>
    </w:p>
    <w:p w14:paraId="46D3544A" w14:textId="77777777" w:rsidR="008D7462" w:rsidRPr="008D7462" w:rsidRDefault="008D7462" w:rsidP="00557BEA">
      <w:pPr>
        <w:spacing w:after="0" w:line="240" w:lineRule="auto"/>
        <w:rPr>
          <w:sz w:val="18"/>
          <w:szCs w:val="18"/>
        </w:rPr>
      </w:pPr>
      <w:r w:rsidRPr="008D7462">
        <w:rPr>
          <w:sz w:val="18"/>
          <w:szCs w:val="18"/>
        </w:rPr>
        <w:t>Phase 4:</w:t>
      </w:r>
    </w:p>
    <w:p w14:paraId="34556D9B" w14:textId="77777777" w:rsidR="008D7462" w:rsidRPr="008D7462" w:rsidRDefault="008D7462" w:rsidP="00557BEA">
      <w:pPr>
        <w:spacing w:after="0" w:line="240" w:lineRule="auto"/>
        <w:rPr>
          <w:sz w:val="18"/>
          <w:szCs w:val="18"/>
        </w:rPr>
      </w:pPr>
    </w:p>
    <w:p w14:paraId="4C5A9B2A"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246A6BCE" wp14:editId="21B6755C">
            <wp:extent cx="5943600" cy="5822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822950"/>
                    </a:xfrm>
                    <a:prstGeom prst="rect">
                      <a:avLst/>
                    </a:prstGeom>
                    <a:noFill/>
                    <a:ln>
                      <a:noFill/>
                    </a:ln>
                  </pic:spPr>
                </pic:pic>
              </a:graphicData>
            </a:graphic>
          </wp:inline>
        </w:drawing>
      </w:r>
    </w:p>
    <w:p w14:paraId="4AFF7B84" w14:textId="77777777" w:rsidR="008D7462" w:rsidRPr="008D7462" w:rsidRDefault="008D7462" w:rsidP="00557BEA">
      <w:pPr>
        <w:spacing w:after="0" w:line="240" w:lineRule="auto"/>
        <w:rPr>
          <w:sz w:val="18"/>
          <w:szCs w:val="18"/>
        </w:rPr>
      </w:pPr>
    </w:p>
    <w:p w14:paraId="463247F3" w14:textId="77777777" w:rsidR="008D7462" w:rsidRPr="008D7462" w:rsidRDefault="008D7462" w:rsidP="00557BEA">
      <w:pPr>
        <w:spacing w:after="0" w:line="240" w:lineRule="auto"/>
        <w:rPr>
          <w:sz w:val="18"/>
          <w:szCs w:val="18"/>
        </w:rPr>
      </w:pPr>
    </w:p>
    <w:p w14:paraId="11FF1CAE" w14:textId="77777777" w:rsidR="008D7462" w:rsidRPr="008D7462" w:rsidRDefault="008D7462" w:rsidP="00557BEA">
      <w:pPr>
        <w:spacing w:after="0" w:line="240" w:lineRule="auto"/>
        <w:rPr>
          <w:sz w:val="18"/>
          <w:szCs w:val="18"/>
        </w:rPr>
      </w:pPr>
      <w:r w:rsidRPr="008D7462">
        <w:rPr>
          <w:noProof/>
          <w:sz w:val="18"/>
          <w:szCs w:val="18"/>
        </w:rPr>
        <w:lastRenderedPageBreak/>
        <w:drawing>
          <wp:inline distT="0" distB="0" distL="0" distR="0" wp14:anchorId="6FC114C0" wp14:editId="5D45EAC8">
            <wp:extent cx="5934710" cy="5745480"/>
            <wp:effectExtent l="0" t="0" r="889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710" cy="5745480"/>
                    </a:xfrm>
                    <a:prstGeom prst="rect">
                      <a:avLst/>
                    </a:prstGeom>
                    <a:noFill/>
                    <a:ln>
                      <a:noFill/>
                    </a:ln>
                  </pic:spPr>
                </pic:pic>
              </a:graphicData>
            </a:graphic>
          </wp:inline>
        </w:drawing>
      </w:r>
    </w:p>
    <w:p w14:paraId="02FC0C2B" w14:textId="77777777" w:rsidR="008D7462" w:rsidRPr="008D7462" w:rsidRDefault="008D7462" w:rsidP="00557BEA">
      <w:pPr>
        <w:spacing w:after="0" w:line="240" w:lineRule="auto"/>
        <w:rPr>
          <w:sz w:val="18"/>
          <w:szCs w:val="18"/>
        </w:rPr>
      </w:pPr>
    </w:p>
    <w:p w14:paraId="1A6B6FA4" w14:textId="77777777" w:rsidR="008D7462" w:rsidRPr="008D7462" w:rsidRDefault="008D7462" w:rsidP="00557BEA">
      <w:pPr>
        <w:spacing w:after="0" w:line="240" w:lineRule="auto"/>
        <w:rPr>
          <w:sz w:val="18"/>
          <w:szCs w:val="18"/>
        </w:rPr>
      </w:pPr>
    </w:p>
    <w:p w14:paraId="30BF7F1F" w14:textId="77777777" w:rsidR="00982B15" w:rsidRDefault="00982B15" w:rsidP="00557BEA">
      <w:pPr>
        <w:spacing w:after="0" w:line="240" w:lineRule="auto"/>
        <w:rPr>
          <w:sz w:val="18"/>
          <w:szCs w:val="18"/>
        </w:rPr>
      </w:pPr>
    </w:p>
    <w:p w14:paraId="3D7C9D02" w14:textId="77777777" w:rsidR="00982B15" w:rsidRDefault="00982B15" w:rsidP="00557BEA">
      <w:pPr>
        <w:spacing w:after="0" w:line="240" w:lineRule="auto"/>
        <w:rPr>
          <w:sz w:val="18"/>
          <w:szCs w:val="18"/>
        </w:rPr>
      </w:pPr>
    </w:p>
    <w:p w14:paraId="70A019E9" w14:textId="77777777" w:rsidR="00982B15" w:rsidRDefault="00982B15" w:rsidP="00557BEA">
      <w:pPr>
        <w:spacing w:after="0" w:line="240" w:lineRule="auto"/>
        <w:rPr>
          <w:sz w:val="18"/>
          <w:szCs w:val="18"/>
        </w:rPr>
      </w:pPr>
    </w:p>
    <w:p w14:paraId="490EE4B9" w14:textId="77777777" w:rsidR="00982B15" w:rsidRDefault="00982B15" w:rsidP="00557BEA">
      <w:pPr>
        <w:spacing w:after="0" w:line="240" w:lineRule="auto"/>
        <w:rPr>
          <w:sz w:val="18"/>
          <w:szCs w:val="18"/>
        </w:rPr>
      </w:pPr>
    </w:p>
    <w:p w14:paraId="5B696865" w14:textId="77777777" w:rsidR="00982B15" w:rsidRDefault="00982B15" w:rsidP="00557BEA">
      <w:pPr>
        <w:spacing w:after="0" w:line="240" w:lineRule="auto"/>
        <w:rPr>
          <w:sz w:val="18"/>
          <w:szCs w:val="18"/>
        </w:rPr>
      </w:pPr>
    </w:p>
    <w:p w14:paraId="75D6C6B3" w14:textId="77777777" w:rsidR="00982B15" w:rsidRDefault="00982B15" w:rsidP="00557BEA">
      <w:pPr>
        <w:spacing w:after="0" w:line="240" w:lineRule="auto"/>
        <w:rPr>
          <w:sz w:val="18"/>
          <w:szCs w:val="18"/>
        </w:rPr>
      </w:pPr>
    </w:p>
    <w:p w14:paraId="4B91C354" w14:textId="77777777" w:rsidR="00982B15" w:rsidRDefault="00982B15" w:rsidP="00557BEA">
      <w:pPr>
        <w:spacing w:after="0" w:line="240" w:lineRule="auto"/>
        <w:rPr>
          <w:sz w:val="18"/>
          <w:szCs w:val="18"/>
        </w:rPr>
      </w:pPr>
    </w:p>
    <w:p w14:paraId="31FF428F" w14:textId="77777777" w:rsidR="00982B15" w:rsidRDefault="00982B15" w:rsidP="00557BEA">
      <w:pPr>
        <w:spacing w:after="0" w:line="240" w:lineRule="auto"/>
        <w:rPr>
          <w:sz w:val="18"/>
          <w:szCs w:val="18"/>
        </w:rPr>
      </w:pPr>
    </w:p>
    <w:p w14:paraId="28A94802" w14:textId="77777777" w:rsidR="00982B15" w:rsidRDefault="00982B15" w:rsidP="00557BEA">
      <w:pPr>
        <w:spacing w:after="0" w:line="240" w:lineRule="auto"/>
        <w:rPr>
          <w:sz w:val="18"/>
          <w:szCs w:val="18"/>
        </w:rPr>
      </w:pPr>
    </w:p>
    <w:p w14:paraId="013C4953" w14:textId="77777777" w:rsidR="00982B15" w:rsidRDefault="00982B15" w:rsidP="00557BEA">
      <w:pPr>
        <w:spacing w:after="0" w:line="240" w:lineRule="auto"/>
        <w:rPr>
          <w:sz w:val="18"/>
          <w:szCs w:val="18"/>
        </w:rPr>
      </w:pPr>
    </w:p>
    <w:p w14:paraId="00D5AB68" w14:textId="77777777" w:rsidR="00982B15" w:rsidRDefault="00982B15" w:rsidP="00557BEA">
      <w:pPr>
        <w:spacing w:after="0" w:line="240" w:lineRule="auto"/>
        <w:rPr>
          <w:sz w:val="18"/>
          <w:szCs w:val="18"/>
        </w:rPr>
      </w:pPr>
    </w:p>
    <w:p w14:paraId="201D5561" w14:textId="77777777" w:rsidR="00982B15" w:rsidRDefault="00982B15" w:rsidP="00557BEA">
      <w:pPr>
        <w:spacing w:after="0" w:line="240" w:lineRule="auto"/>
        <w:rPr>
          <w:sz w:val="18"/>
          <w:szCs w:val="18"/>
        </w:rPr>
      </w:pPr>
    </w:p>
    <w:p w14:paraId="206129BD" w14:textId="77777777" w:rsidR="00982B15" w:rsidRDefault="00982B15" w:rsidP="00557BEA">
      <w:pPr>
        <w:spacing w:after="0" w:line="240" w:lineRule="auto"/>
        <w:rPr>
          <w:sz w:val="18"/>
          <w:szCs w:val="18"/>
        </w:rPr>
      </w:pPr>
    </w:p>
    <w:p w14:paraId="4A8B0B64" w14:textId="77777777" w:rsidR="00982B15" w:rsidRDefault="00982B15" w:rsidP="00557BEA">
      <w:pPr>
        <w:spacing w:after="0" w:line="240" w:lineRule="auto"/>
        <w:rPr>
          <w:sz w:val="18"/>
          <w:szCs w:val="18"/>
        </w:rPr>
      </w:pPr>
    </w:p>
    <w:p w14:paraId="5340E7B6" w14:textId="77777777" w:rsidR="00982B15" w:rsidRDefault="00982B15" w:rsidP="00557BEA">
      <w:pPr>
        <w:spacing w:after="0" w:line="240" w:lineRule="auto"/>
        <w:rPr>
          <w:sz w:val="18"/>
          <w:szCs w:val="18"/>
        </w:rPr>
      </w:pPr>
    </w:p>
    <w:p w14:paraId="26A6ABE4" w14:textId="77777777" w:rsidR="008D7462" w:rsidRPr="008D7462" w:rsidRDefault="008D7462" w:rsidP="00557BEA">
      <w:pPr>
        <w:spacing w:after="0" w:line="240" w:lineRule="auto"/>
        <w:rPr>
          <w:sz w:val="18"/>
          <w:szCs w:val="18"/>
        </w:rPr>
      </w:pPr>
      <w:r w:rsidRPr="008D7462">
        <w:rPr>
          <w:sz w:val="18"/>
          <w:szCs w:val="18"/>
        </w:rPr>
        <w:lastRenderedPageBreak/>
        <w:t>Overall Dump window</w:t>
      </w:r>
    </w:p>
    <w:p w14:paraId="631D14FB" w14:textId="77777777" w:rsidR="008D7462" w:rsidRPr="008D7462" w:rsidRDefault="008D7462" w:rsidP="00557BEA">
      <w:pPr>
        <w:spacing w:after="0" w:line="240" w:lineRule="auto"/>
        <w:rPr>
          <w:sz w:val="18"/>
          <w:szCs w:val="18"/>
        </w:rPr>
      </w:pPr>
      <w:r w:rsidRPr="008D7462">
        <w:rPr>
          <w:noProof/>
          <w:sz w:val="18"/>
          <w:szCs w:val="18"/>
        </w:rPr>
        <w:drawing>
          <wp:inline distT="0" distB="0" distL="0" distR="0" wp14:anchorId="5E4CDD2F" wp14:editId="45CE4ECF">
            <wp:extent cx="5934710" cy="3269615"/>
            <wp:effectExtent l="0" t="0" r="889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710" cy="3269615"/>
                    </a:xfrm>
                    <a:prstGeom prst="rect">
                      <a:avLst/>
                    </a:prstGeom>
                    <a:noFill/>
                    <a:ln>
                      <a:noFill/>
                    </a:ln>
                  </pic:spPr>
                </pic:pic>
              </a:graphicData>
            </a:graphic>
          </wp:inline>
        </w:drawing>
      </w:r>
    </w:p>
    <w:p w14:paraId="7711DA15" w14:textId="77777777" w:rsidR="008D7462" w:rsidRPr="008D7462" w:rsidRDefault="008D7462" w:rsidP="00557BEA">
      <w:pPr>
        <w:spacing w:after="0" w:line="240" w:lineRule="auto"/>
        <w:rPr>
          <w:sz w:val="18"/>
          <w:szCs w:val="18"/>
        </w:rPr>
      </w:pPr>
    </w:p>
    <w:sectPr w:rsidR="008D7462" w:rsidRPr="008D7462" w:rsidSect="00DC7A30">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4115C3" w14:textId="77777777" w:rsidR="005E7841" w:rsidRDefault="005E7841" w:rsidP="00B8645F">
      <w:pPr>
        <w:spacing w:after="0" w:line="240" w:lineRule="auto"/>
      </w:pPr>
      <w:r>
        <w:separator/>
      </w:r>
    </w:p>
  </w:endnote>
  <w:endnote w:type="continuationSeparator" w:id="0">
    <w:p w14:paraId="169C0D0D" w14:textId="77777777" w:rsidR="005E7841" w:rsidRDefault="005E7841" w:rsidP="00B8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C7416" w14:textId="77777777" w:rsidR="008D7462" w:rsidRDefault="008D74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4307506"/>
      <w:docPartObj>
        <w:docPartGallery w:val="Page Numbers (Bottom of Page)"/>
        <w:docPartUnique/>
      </w:docPartObj>
    </w:sdtPr>
    <w:sdtEndPr>
      <w:rPr>
        <w:noProof/>
      </w:rPr>
    </w:sdtEndPr>
    <w:sdtContent>
      <w:p w14:paraId="4D123CFE" w14:textId="77777777" w:rsidR="008D7462" w:rsidRDefault="008D7462">
        <w:pPr>
          <w:pStyle w:val="Footer"/>
          <w:jc w:val="right"/>
        </w:pPr>
        <w:r>
          <w:fldChar w:fldCharType="begin"/>
        </w:r>
        <w:r>
          <w:instrText xml:space="preserve"> PAGE   \* MERGEFORMAT </w:instrText>
        </w:r>
        <w:r>
          <w:fldChar w:fldCharType="separate"/>
        </w:r>
        <w:r w:rsidR="00E01A12">
          <w:rPr>
            <w:noProof/>
          </w:rPr>
          <w:t>1</w:t>
        </w:r>
        <w:r>
          <w:rPr>
            <w:noProof/>
          </w:rPr>
          <w:fldChar w:fldCharType="end"/>
        </w:r>
      </w:p>
    </w:sdtContent>
  </w:sdt>
  <w:p w14:paraId="4FBAA7BA" w14:textId="77777777" w:rsidR="008D7462" w:rsidRDefault="008D746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872086" w14:textId="77777777" w:rsidR="008D7462" w:rsidRDefault="008D74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22122A" w14:textId="77777777" w:rsidR="005E7841" w:rsidRDefault="005E7841" w:rsidP="00B8645F">
      <w:pPr>
        <w:spacing w:after="0" w:line="240" w:lineRule="auto"/>
      </w:pPr>
      <w:r>
        <w:separator/>
      </w:r>
    </w:p>
  </w:footnote>
  <w:footnote w:type="continuationSeparator" w:id="0">
    <w:p w14:paraId="7128B3CA" w14:textId="77777777" w:rsidR="005E7841" w:rsidRDefault="005E7841" w:rsidP="00B864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7A4A3" w14:textId="77777777" w:rsidR="008D7462" w:rsidRDefault="008D74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DCBBF" w14:textId="77777777" w:rsidR="008D7462" w:rsidRDefault="008D74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B487A4" w14:textId="77777777" w:rsidR="008D7462" w:rsidRDefault="008D74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E03D49"/>
    <w:multiLevelType w:val="hybridMultilevel"/>
    <w:tmpl w:val="BDE6C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B93BBD"/>
    <w:multiLevelType w:val="hybridMultilevel"/>
    <w:tmpl w:val="3574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F85"/>
    <w:rsid w:val="00006C96"/>
    <w:rsid w:val="00010610"/>
    <w:rsid w:val="00013476"/>
    <w:rsid w:val="00032121"/>
    <w:rsid w:val="00033DC4"/>
    <w:rsid w:val="000379D2"/>
    <w:rsid w:val="00042BBD"/>
    <w:rsid w:val="0007402C"/>
    <w:rsid w:val="000828F4"/>
    <w:rsid w:val="000B39B2"/>
    <w:rsid w:val="000C4E58"/>
    <w:rsid w:val="000D34C4"/>
    <w:rsid w:val="000E7E26"/>
    <w:rsid w:val="000F11B3"/>
    <w:rsid w:val="000F1BAD"/>
    <w:rsid w:val="000F6921"/>
    <w:rsid w:val="000F7820"/>
    <w:rsid w:val="00104251"/>
    <w:rsid w:val="00115B10"/>
    <w:rsid w:val="001200DC"/>
    <w:rsid w:val="00127BFB"/>
    <w:rsid w:val="00150FCF"/>
    <w:rsid w:val="00175E8A"/>
    <w:rsid w:val="00176940"/>
    <w:rsid w:val="001830F0"/>
    <w:rsid w:val="001A339F"/>
    <w:rsid w:val="001B3A5D"/>
    <w:rsid w:val="001C0B87"/>
    <w:rsid w:val="001D3F47"/>
    <w:rsid w:val="002233FA"/>
    <w:rsid w:val="00246608"/>
    <w:rsid w:val="002571E1"/>
    <w:rsid w:val="002619A0"/>
    <w:rsid w:val="00275249"/>
    <w:rsid w:val="00276F66"/>
    <w:rsid w:val="002913A2"/>
    <w:rsid w:val="0029531E"/>
    <w:rsid w:val="002D0BDE"/>
    <w:rsid w:val="002D2F4A"/>
    <w:rsid w:val="002F11C3"/>
    <w:rsid w:val="002F59EC"/>
    <w:rsid w:val="00322DDF"/>
    <w:rsid w:val="00335EDA"/>
    <w:rsid w:val="0034402A"/>
    <w:rsid w:val="0035454D"/>
    <w:rsid w:val="00362B1A"/>
    <w:rsid w:val="003B056F"/>
    <w:rsid w:val="003B746B"/>
    <w:rsid w:val="003C5B36"/>
    <w:rsid w:val="003D528B"/>
    <w:rsid w:val="003E4767"/>
    <w:rsid w:val="003E5CDA"/>
    <w:rsid w:val="003F0529"/>
    <w:rsid w:val="003F217F"/>
    <w:rsid w:val="00410EB5"/>
    <w:rsid w:val="0041147B"/>
    <w:rsid w:val="00420647"/>
    <w:rsid w:val="00443C3A"/>
    <w:rsid w:val="00451B39"/>
    <w:rsid w:val="00482606"/>
    <w:rsid w:val="004A7BEC"/>
    <w:rsid w:val="004B18FE"/>
    <w:rsid w:val="004D26C9"/>
    <w:rsid w:val="004D3425"/>
    <w:rsid w:val="004E1E33"/>
    <w:rsid w:val="004F5E57"/>
    <w:rsid w:val="004F6984"/>
    <w:rsid w:val="00511C7C"/>
    <w:rsid w:val="00535DD6"/>
    <w:rsid w:val="00557BEA"/>
    <w:rsid w:val="00564BE9"/>
    <w:rsid w:val="005674EF"/>
    <w:rsid w:val="005679E2"/>
    <w:rsid w:val="00575E4B"/>
    <w:rsid w:val="00582D16"/>
    <w:rsid w:val="00595003"/>
    <w:rsid w:val="005C36FB"/>
    <w:rsid w:val="005D2426"/>
    <w:rsid w:val="005E1570"/>
    <w:rsid w:val="005E7841"/>
    <w:rsid w:val="00615A43"/>
    <w:rsid w:val="00616587"/>
    <w:rsid w:val="00617A1B"/>
    <w:rsid w:val="00624841"/>
    <w:rsid w:val="0064020E"/>
    <w:rsid w:val="00646F39"/>
    <w:rsid w:val="006542F0"/>
    <w:rsid w:val="00670107"/>
    <w:rsid w:val="00687040"/>
    <w:rsid w:val="006A762D"/>
    <w:rsid w:val="006D5BAC"/>
    <w:rsid w:val="006D7D64"/>
    <w:rsid w:val="006E2040"/>
    <w:rsid w:val="006E3765"/>
    <w:rsid w:val="006E6535"/>
    <w:rsid w:val="00705503"/>
    <w:rsid w:val="007113C1"/>
    <w:rsid w:val="007213BB"/>
    <w:rsid w:val="00741F9B"/>
    <w:rsid w:val="0074544F"/>
    <w:rsid w:val="00763847"/>
    <w:rsid w:val="00774933"/>
    <w:rsid w:val="00774C59"/>
    <w:rsid w:val="00776192"/>
    <w:rsid w:val="00782DFD"/>
    <w:rsid w:val="007914BB"/>
    <w:rsid w:val="007C57DD"/>
    <w:rsid w:val="007C7181"/>
    <w:rsid w:val="007E0223"/>
    <w:rsid w:val="007E0A2B"/>
    <w:rsid w:val="007E1C55"/>
    <w:rsid w:val="007E2345"/>
    <w:rsid w:val="007E333D"/>
    <w:rsid w:val="00863260"/>
    <w:rsid w:val="008640D7"/>
    <w:rsid w:val="008821C0"/>
    <w:rsid w:val="008A4F48"/>
    <w:rsid w:val="008B51A5"/>
    <w:rsid w:val="008B77E3"/>
    <w:rsid w:val="008D7462"/>
    <w:rsid w:val="008D7DF8"/>
    <w:rsid w:val="008E6547"/>
    <w:rsid w:val="008F3CBB"/>
    <w:rsid w:val="008F530B"/>
    <w:rsid w:val="008F7536"/>
    <w:rsid w:val="0090404C"/>
    <w:rsid w:val="00910B31"/>
    <w:rsid w:val="00923ED7"/>
    <w:rsid w:val="00936010"/>
    <w:rsid w:val="00946708"/>
    <w:rsid w:val="00975CBD"/>
    <w:rsid w:val="00980902"/>
    <w:rsid w:val="00982B15"/>
    <w:rsid w:val="00982B6B"/>
    <w:rsid w:val="00990638"/>
    <w:rsid w:val="00992676"/>
    <w:rsid w:val="0099312E"/>
    <w:rsid w:val="00996582"/>
    <w:rsid w:val="009B4A4A"/>
    <w:rsid w:val="009D2432"/>
    <w:rsid w:val="00A0613E"/>
    <w:rsid w:val="00A24AD0"/>
    <w:rsid w:val="00A441DC"/>
    <w:rsid w:val="00A51DD4"/>
    <w:rsid w:val="00A60969"/>
    <w:rsid w:val="00A62C44"/>
    <w:rsid w:val="00A7383D"/>
    <w:rsid w:val="00A80F75"/>
    <w:rsid w:val="00A85D92"/>
    <w:rsid w:val="00A978DD"/>
    <w:rsid w:val="00AA7204"/>
    <w:rsid w:val="00AC5E41"/>
    <w:rsid w:val="00AF1A4F"/>
    <w:rsid w:val="00AF39C9"/>
    <w:rsid w:val="00B43F58"/>
    <w:rsid w:val="00B8645F"/>
    <w:rsid w:val="00B8782C"/>
    <w:rsid w:val="00BA2D90"/>
    <w:rsid w:val="00BC7E33"/>
    <w:rsid w:val="00BD6F37"/>
    <w:rsid w:val="00C06B7C"/>
    <w:rsid w:val="00C519E2"/>
    <w:rsid w:val="00C6305C"/>
    <w:rsid w:val="00C81AE9"/>
    <w:rsid w:val="00C85B9F"/>
    <w:rsid w:val="00C90D13"/>
    <w:rsid w:val="00C92A51"/>
    <w:rsid w:val="00C931D4"/>
    <w:rsid w:val="00CA677B"/>
    <w:rsid w:val="00CC39BE"/>
    <w:rsid w:val="00CD391B"/>
    <w:rsid w:val="00CD725F"/>
    <w:rsid w:val="00D00F85"/>
    <w:rsid w:val="00D20CC8"/>
    <w:rsid w:val="00D30A36"/>
    <w:rsid w:val="00D3640F"/>
    <w:rsid w:val="00D44445"/>
    <w:rsid w:val="00D4520B"/>
    <w:rsid w:val="00D611D2"/>
    <w:rsid w:val="00D77433"/>
    <w:rsid w:val="00D82C71"/>
    <w:rsid w:val="00D85CA6"/>
    <w:rsid w:val="00DC7A30"/>
    <w:rsid w:val="00DD0C7B"/>
    <w:rsid w:val="00DD7B44"/>
    <w:rsid w:val="00DE3F87"/>
    <w:rsid w:val="00DE6052"/>
    <w:rsid w:val="00E01A12"/>
    <w:rsid w:val="00E2428E"/>
    <w:rsid w:val="00E272FC"/>
    <w:rsid w:val="00E32200"/>
    <w:rsid w:val="00E32745"/>
    <w:rsid w:val="00E33FC8"/>
    <w:rsid w:val="00E4794F"/>
    <w:rsid w:val="00E847F4"/>
    <w:rsid w:val="00E85292"/>
    <w:rsid w:val="00EB4FF6"/>
    <w:rsid w:val="00EC5165"/>
    <w:rsid w:val="00ED28CE"/>
    <w:rsid w:val="00EE08AE"/>
    <w:rsid w:val="00EE30C4"/>
    <w:rsid w:val="00F12E47"/>
    <w:rsid w:val="00F30EB8"/>
    <w:rsid w:val="00F40A88"/>
    <w:rsid w:val="00F6202E"/>
    <w:rsid w:val="00F847E6"/>
    <w:rsid w:val="00F97723"/>
    <w:rsid w:val="00FB4ACF"/>
    <w:rsid w:val="00FD1A0E"/>
    <w:rsid w:val="00FD584E"/>
    <w:rsid w:val="00FE453C"/>
    <w:rsid w:val="00FE4F52"/>
    <w:rsid w:val="00FE54C9"/>
    <w:rsid w:val="00FE5E1C"/>
    <w:rsid w:val="00FF3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86B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28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28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42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45F"/>
  </w:style>
  <w:style w:type="paragraph" w:styleId="Footer">
    <w:name w:val="footer"/>
    <w:basedOn w:val="Normal"/>
    <w:link w:val="FooterChar"/>
    <w:uiPriority w:val="99"/>
    <w:unhideWhenUsed/>
    <w:rsid w:val="00B86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45F"/>
  </w:style>
  <w:style w:type="character" w:styleId="Hyperlink">
    <w:name w:val="Hyperlink"/>
    <w:basedOn w:val="DefaultParagraphFont"/>
    <w:uiPriority w:val="99"/>
    <w:unhideWhenUsed/>
    <w:rsid w:val="00D00F85"/>
    <w:rPr>
      <w:color w:val="0563C1" w:themeColor="hyperlink"/>
      <w:u w:val="single"/>
    </w:rPr>
  </w:style>
  <w:style w:type="character" w:customStyle="1" w:styleId="UnresolvedMention1">
    <w:name w:val="Unresolved Mention1"/>
    <w:basedOn w:val="DefaultParagraphFont"/>
    <w:uiPriority w:val="99"/>
    <w:semiHidden/>
    <w:unhideWhenUsed/>
    <w:rsid w:val="00D00F85"/>
    <w:rPr>
      <w:color w:val="605E5C"/>
      <w:shd w:val="clear" w:color="auto" w:fill="E1DFDD"/>
    </w:rPr>
  </w:style>
  <w:style w:type="paragraph" w:styleId="ListParagraph">
    <w:name w:val="List Paragraph"/>
    <w:basedOn w:val="Normal"/>
    <w:uiPriority w:val="34"/>
    <w:qFormat/>
    <w:rsid w:val="003E5CDA"/>
    <w:pPr>
      <w:ind w:left="720"/>
      <w:contextualSpacing/>
    </w:pPr>
  </w:style>
  <w:style w:type="character" w:customStyle="1" w:styleId="Heading1Char">
    <w:name w:val="Heading 1 Char"/>
    <w:basedOn w:val="DefaultParagraphFont"/>
    <w:link w:val="Heading1"/>
    <w:uiPriority w:val="9"/>
    <w:rsid w:val="000828F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828F4"/>
    <w:pPr>
      <w:outlineLvl w:val="9"/>
    </w:pPr>
  </w:style>
  <w:style w:type="character" w:customStyle="1" w:styleId="Heading2Char">
    <w:name w:val="Heading 2 Char"/>
    <w:basedOn w:val="DefaultParagraphFont"/>
    <w:link w:val="Heading2"/>
    <w:uiPriority w:val="9"/>
    <w:rsid w:val="000828F4"/>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828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8F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6542F0"/>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990638"/>
    <w:pPr>
      <w:spacing w:after="100"/>
      <w:ind w:left="220"/>
    </w:pPr>
  </w:style>
  <w:style w:type="paragraph" w:styleId="TOC3">
    <w:name w:val="toc 3"/>
    <w:basedOn w:val="Normal"/>
    <w:next w:val="Normal"/>
    <w:autoRedefine/>
    <w:uiPriority w:val="39"/>
    <w:unhideWhenUsed/>
    <w:rsid w:val="00990638"/>
    <w:pPr>
      <w:spacing w:after="100"/>
      <w:ind w:left="440"/>
    </w:pPr>
  </w:style>
  <w:style w:type="paragraph" w:styleId="BalloonText">
    <w:name w:val="Balloon Text"/>
    <w:basedOn w:val="Normal"/>
    <w:link w:val="BalloonTextChar"/>
    <w:uiPriority w:val="99"/>
    <w:semiHidden/>
    <w:unhideWhenUsed/>
    <w:rsid w:val="00AC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5E41"/>
    <w:rPr>
      <w:rFonts w:ascii="Segoe UI" w:hAnsi="Segoe UI" w:cs="Segoe UI"/>
      <w:sz w:val="18"/>
      <w:szCs w:val="18"/>
    </w:rPr>
  </w:style>
  <w:style w:type="paragraph" w:styleId="TOC1">
    <w:name w:val="toc 1"/>
    <w:basedOn w:val="Normal"/>
    <w:next w:val="Normal"/>
    <w:autoRedefine/>
    <w:uiPriority w:val="39"/>
    <w:unhideWhenUsed/>
    <w:rsid w:val="00557BEA"/>
    <w:pPr>
      <w:spacing w:after="100"/>
    </w:pPr>
    <w:rPr>
      <w:rFonts w:eastAsiaTheme="minorEastAsia"/>
    </w:rPr>
  </w:style>
  <w:style w:type="paragraph" w:styleId="TOC4">
    <w:name w:val="toc 4"/>
    <w:basedOn w:val="Normal"/>
    <w:next w:val="Normal"/>
    <w:autoRedefine/>
    <w:uiPriority w:val="39"/>
    <w:unhideWhenUsed/>
    <w:rsid w:val="00557BEA"/>
    <w:pPr>
      <w:spacing w:after="100"/>
      <w:ind w:left="660"/>
    </w:pPr>
    <w:rPr>
      <w:rFonts w:eastAsiaTheme="minorEastAsia"/>
    </w:rPr>
  </w:style>
  <w:style w:type="paragraph" w:styleId="TOC5">
    <w:name w:val="toc 5"/>
    <w:basedOn w:val="Normal"/>
    <w:next w:val="Normal"/>
    <w:autoRedefine/>
    <w:uiPriority w:val="39"/>
    <w:unhideWhenUsed/>
    <w:rsid w:val="00557BEA"/>
    <w:pPr>
      <w:spacing w:after="100"/>
      <w:ind w:left="880"/>
    </w:pPr>
    <w:rPr>
      <w:rFonts w:eastAsiaTheme="minorEastAsia"/>
    </w:rPr>
  </w:style>
  <w:style w:type="paragraph" w:styleId="TOC6">
    <w:name w:val="toc 6"/>
    <w:basedOn w:val="Normal"/>
    <w:next w:val="Normal"/>
    <w:autoRedefine/>
    <w:uiPriority w:val="39"/>
    <w:unhideWhenUsed/>
    <w:rsid w:val="00557BEA"/>
    <w:pPr>
      <w:spacing w:after="100"/>
      <w:ind w:left="1100"/>
    </w:pPr>
    <w:rPr>
      <w:rFonts w:eastAsiaTheme="minorEastAsia"/>
    </w:rPr>
  </w:style>
  <w:style w:type="paragraph" w:styleId="TOC7">
    <w:name w:val="toc 7"/>
    <w:basedOn w:val="Normal"/>
    <w:next w:val="Normal"/>
    <w:autoRedefine/>
    <w:uiPriority w:val="39"/>
    <w:unhideWhenUsed/>
    <w:rsid w:val="00557BEA"/>
    <w:pPr>
      <w:spacing w:after="100"/>
      <w:ind w:left="1320"/>
    </w:pPr>
    <w:rPr>
      <w:rFonts w:eastAsiaTheme="minorEastAsia"/>
    </w:rPr>
  </w:style>
  <w:style w:type="paragraph" w:styleId="TOC8">
    <w:name w:val="toc 8"/>
    <w:basedOn w:val="Normal"/>
    <w:next w:val="Normal"/>
    <w:autoRedefine/>
    <w:uiPriority w:val="39"/>
    <w:unhideWhenUsed/>
    <w:rsid w:val="00557BEA"/>
    <w:pPr>
      <w:spacing w:after="100"/>
      <w:ind w:left="1540"/>
    </w:pPr>
    <w:rPr>
      <w:rFonts w:eastAsiaTheme="minorEastAsia"/>
    </w:rPr>
  </w:style>
  <w:style w:type="paragraph" w:styleId="TOC9">
    <w:name w:val="toc 9"/>
    <w:basedOn w:val="Normal"/>
    <w:next w:val="Normal"/>
    <w:autoRedefine/>
    <w:uiPriority w:val="39"/>
    <w:unhideWhenUsed/>
    <w:rsid w:val="00557BEA"/>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145036">
      <w:bodyDiv w:val="1"/>
      <w:marLeft w:val="0"/>
      <w:marRight w:val="0"/>
      <w:marTop w:val="0"/>
      <w:marBottom w:val="0"/>
      <w:divBdr>
        <w:top w:val="none" w:sz="0" w:space="0" w:color="auto"/>
        <w:left w:val="none" w:sz="0" w:space="0" w:color="auto"/>
        <w:bottom w:val="none" w:sz="0" w:space="0" w:color="auto"/>
        <w:right w:val="none" w:sz="0" w:space="0" w:color="auto"/>
      </w:divBdr>
    </w:div>
    <w:div w:id="1393503352">
      <w:bodyDiv w:val="1"/>
      <w:marLeft w:val="0"/>
      <w:marRight w:val="0"/>
      <w:marTop w:val="0"/>
      <w:marBottom w:val="0"/>
      <w:divBdr>
        <w:top w:val="none" w:sz="0" w:space="0" w:color="auto"/>
        <w:left w:val="none" w:sz="0" w:space="0" w:color="auto"/>
        <w:bottom w:val="none" w:sz="0" w:space="0" w:color="auto"/>
        <w:right w:val="none" w:sz="0" w:space="0" w:color="auto"/>
      </w:divBdr>
      <w:divsChild>
        <w:div w:id="678778688">
          <w:marLeft w:val="0"/>
          <w:marRight w:val="0"/>
          <w:marTop w:val="0"/>
          <w:marBottom w:val="0"/>
          <w:divBdr>
            <w:top w:val="none" w:sz="0" w:space="0" w:color="auto"/>
            <w:left w:val="none" w:sz="0" w:space="0" w:color="auto"/>
            <w:bottom w:val="none" w:sz="0" w:space="0" w:color="auto"/>
            <w:right w:val="none" w:sz="0" w:space="0" w:color="auto"/>
          </w:divBdr>
        </w:div>
      </w:divsChild>
    </w:div>
    <w:div w:id="2114280841">
      <w:bodyDiv w:val="1"/>
      <w:marLeft w:val="0"/>
      <w:marRight w:val="0"/>
      <w:marTop w:val="0"/>
      <w:marBottom w:val="0"/>
      <w:divBdr>
        <w:top w:val="none" w:sz="0" w:space="0" w:color="auto"/>
        <w:left w:val="none" w:sz="0" w:space="0" w:color="auto"/>
        <w:bottom w:val="none" w:sz="0" w:space="0" w:color="auto"/>
        <w:right w:val="none" w:sz="0" w:space="0" w:color="auto"/>
      </w:divBdr>
      <w:divsChild>
        <w:div w:id="2114745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ke\AppData\Roaming\Microsoft\Templates\Cover-page%20numbering%20(botto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F46917140D694AAEAF39165F579555" ma:contentTypeVersion="12" ma:contentTypeDescription="Create a new document." ma:contentTypeScope="" ma:versionID="db3d14a080c3d05a25fadac5b68fa9d4">
  <xsd:schema xmlns:xsd="http://www.w3.org/2001/XMLSchema" xmlns:xs="http://www.w3.org/2001/XMLSchema" xmlns:p="http://schemas.microsoft.com/office/2006/metadata/properties" xmlns:ns1="http://schemas.microsoft.com/sharepoint/v3" xmlns:ns2="876de33e-aaa5-4507-9b92-b84e676ded0d" xmlns:ns3="9a0666c7-4cba-45e4-bb78-1ed48d50e5d1" xmlns:ns4="10dd7f8a-f247-48ee-8534-441ce336aea6" targetNamespace="http://schemas.microsoft.com/office/2006/metadata/properties" ma:root="true" ma:fieldsID="515485ad6e36e5036d2a1cb74e47cf80" ns1:_="" ns2:_="" ns3:_="" ns4:_="">
    <xsd:import namespace="http://schemas.microsoft.com/sharepoint/v3"/>
    <xsd:import namespace="876de33e-aaa5-4507-9b92-b84e676ded0d"/>
    <xsd:import namespace="9a0666c7-4cba-45e4-bb78-1ed48d50e5d1"/>
    <xsd:import namespace="10dd7f8a-f247-48ee-8534-441ce336aea6"/>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1:_ip_UnifiedCompliancePolicyProperties" minOccurs="0"/>
                <xsd:element ref="ns1:_ip_UnifiedCompliancePolicyUIAction"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description="" ma:hidden="true" ma:internalName="_ip_UnifiedCompliancePolicyProperties">
      <xsd:simpleType>
        <xsd:restriction base="dms:Note"/>
      </xsd:simpleType>
    </xsd:element>
    <xsd:element name="_ip_UnifiedCompliancePolicyUIAction" ma:index="13"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6de33e-aaa5-4507-9b92-b84e676ded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0666c7-4cba-45e4-bb78-1ed48d50e5d1"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hidden="true" ma:internalName="LastSharedByUser" ma:readOnly="true">
      <xsd:simpleType>
        <xsd:restriction base="dms:Note"/>
      </xsd:simpleType>
    </xsd:element>
    <xsd:element name="LastSharedByTime" ma:index="11"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0dd7f8a-f247-48ee-8534-441ce336aea6"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AutoTags" ma:index="16" nillable="true" ma:displayName="MediaServiceAutoTags" ma:description="" ma:internalName="MediaServiceAutoTags" ma:readOnly="true">
      <xsd:simpleType>
        <xsd:restriction base="dms:Text"/>
      </xsd:simpleType>
    </xsd:element>
    <xsd:element name="MediaServiceDateTaken" ma:index="17" nillable="true" ma:displayName="MediaServiceDateTaken" ma:description="" ma:hidden="true" ma:internalName="MediaServiceDateTaken" ma:readOnly="true">
      <xsd:simpleType>
        <xsd:restriction base="dms:Text"/>
      </xsd:simpleType>
    </xsd:element>
    <xsd:element name="MediaServiceLocation" ma:index="18" nillable="true" ma:displayName="MediaServiceLocation" ma:description="" ma:internalName="MediaServiceLocation" ma:readOnly="true">
      <xsd:simpleType>
        <xsd:restriction base="dms:Text"/>
      </xsd:simpleType>
    </xsd:element>
    <xsd:element name="MediaServiceOCR" ma:index="19" nillable="true" ma:displayName="MediaServiceOCR" ma:description=""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386F7-845A-4F06-B020-2D57359C1AF6}">
  <ds:schemaRefs>
    <ds:schemaRef ds:uri="http://schemas.microsoft.com/sharepoint/v3/contenttype/forms"/>
  </ds:schemaRefs>
</ds:datastoreItem>
</file>

<file path=customXml/itemProps2.xml><?xml version="1.0" encoding="utf-8"?>
<ds:datastoreItem xmlns:ds="http://schemas.openxmlformats.org/officeDocument/2006/customXml" ds:itemID="{698A1FC5-61FE-4158-B6F2-CF605BE11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6de33e-aaa5-4507-9b92-b84e676ded0d"/>
    <ds:schemaRef ds:uri="9a0666c7-4cba-45e4-bb78-1ed48d50e5d1"/>
    <ds:schemaRef ds:uri="10dd7f8a-f247-48ee-8534-441ce336a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539CA-626A-478B-827E-59CB42E61AA7}">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D86A5691-9A58-4721-9F8F-700F4A053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Cover-page numbering (bottom)</Template>
  <TotalTime>0</TotalTime>
  <Pages>74</Pages>
  <Words>13549</Words>
  <Characters>77235</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2019-04-30T17:50:00Z</dcterms:created>
  <dcterms:modified xsi:type="dcterms:W3CDTF">2019-04-30T17:50:00Z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roxken@microsoft.com</vt:lpwstr>
  </property>
  <property fmtid="{D5CDD505-2E9C-101B-9397-08002B2CF9AE}" pid="5" name="MSIP_Label_f42aa342-8706-4288-bd11-ebb85995028c_SetDate">
    <vt:lpwstr>2018-07-13T17:33:02.7644396Z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0x010100D9F46917140D694AAEAF39165F579555</vt:lpwstr>
  </property>
</Properties>
</file>