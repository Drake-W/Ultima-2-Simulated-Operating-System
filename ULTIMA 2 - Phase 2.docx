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5C99DD" w14:textId="77777777" w:rsidR="00D00F85" w:rsidRDefault="00D00F85" w:rsidP="000828F4">
      <w:pPr>
        <w:pStyle w:val="Title"/>
        <w:jc w:val="center"/>
      </w:pPr>
      <w:bookmarkStart w:id="0" w:name="_GoBack"/>
      <w:bookmarkEnd w:id="0"/>
      <w:r w:rsidRPr="00D00F85">
        <w:t>ULTIMA 2.0</w:t>
      </w:r>
    </w:p>
    <w:p w14:paraId="3503472F" w14:textId="77777777" w:rsidR="00D00F85" w:rsidRDefault="00D00F85" w:rsidP="00D00F85">
      <w:pPr>
        <w:spacing w:line="240" w:lineRule="auto"/>
        <w:jc w:val="center"/>
        <w:rPr>
          <w:rFonts w:ascii="Times New Roman" w:hAnsi="Times New Roman" w:cs="Times New Roman"/>
        </w:rPr>
      </w:pPr>
      <w:r>
        <w:rPr>
          <w:rFonts w:ascii="Times New Roman" w:hAnsi="Times New Roman" w:cs="Times New Roman"/>
        </w:rPr>
        <w:t>CS-435 Operating System</w:t>
      </w:r>
    </w:p>
    <w:p w14:paraId="5FB8AAFC" w14:textId="0A02E8E5" w:rsidR="00D00F85" w:rsidRDefault="00D00F85" w:rsidP="00D00F85">
      <w:pPr>
        <w:spacing w:line="240" w:lineRule="auto"/>
        <w:jc w:val="center"/>
        <w:rPr>
          <w:rFonts w:ascii="Times New Roman" w:hAnsi="Times New Roman" w:cs="Times New Roman"/>
        </w:rPr>
      </w:pPr>
      <w:r>
        <w:rPr>
          <w:rFonts w:ascii="Times New Roman" w:hAnsi="Times New Roman" w:cs="Times New Roman"/>
        </w:rPr>
        <w:t xml:space="preserve">Phase </w:t>
      </w:r>
      <w:r w:rsidR="00A85D92">
        <w:rPr>
          <w:rFonts w:ascii="Times New Roman" w:hAnsi="Times New Roman" w:cs="Times New Roman"/>
        </w:rPr>
        <w:t>2</w:t>
      </w:r>
      <w:r>
        <w:rPr>
          <w:rFonts w:ascii="Times New Roman" w:hAnsi="Times New Roman" w:cs="Times New Roman"/>
        </w:rPr>
        <w:t xml:space="preserve"> – </w:t>
      </w:r>
      <w:r w:rsidR="00A85D92">
        <w:rPr>
          <w:rFonts w:ascii="Times New Roman" w:hAnsi="Times New Roman" w:cs="Times New Roman"/>
        </w:rPr>
        <w:t>InterProcess Communication</w:t>
      </w:r>
    </w:p>
    <w:p w14:paraId="1666F392" w14:textId="77777777" w:rsidR="00D00F85" w:rsidRDefault="00D00F85" w:rsidP="00D00F85">
      <w:pPr>
        <w:spacing w:line="240" w:lineRule="auto"/>
        <w:jc w:val="center"/>
        <w:rPr>
          <w:rFonts w:ascii="Times New Roman" w:hAnsi="Times New Roman" w:cs="Times New Roman"/>
        </w:rPr>
      </w:pPr>
    </w:p>
    <w:p w14:paraId="26B8FA21" w14:textId="77777777" w:rsidR="00D00F85" w:rsidRDefault="00D00F85" w:rsidP="00D00F85">
      <w:pPr>
        <w:spacing w:line="240" w:lineRule="auto"/>
        <w:jc w:val="center"/>
        <w:rPr>
          <w:rFonts w:ascii="Times New Roman" w:hAnsi="Times New Roman" w:cs="Times New Roman"/>
        </w:rPr>
      </w:pPr>
      <w:r>
        <w:rPr>
          <w:rFonts w:ascii="Times New Roman" w:hAnsi="Times New Roman" w:cs="Times New Roman"/>
        </w:rPr>
        <w:t>By:</w:t>
      </w:r>
    </w:p>
    <w:p w14:paraId="128DDFF3" w14:textId="77777777" w:rsidR="00D00F85" w:rsidRDefault="00D00F85" w:rsidP="00D00F85">
      <w:pPr>
        <w:spacing w:line="240" w:lineRule="auto"/>
        <w:jc w:val="center"/>
        <w:rPr>
          <w:rFonts w:ascii="Times New Roman" w:hAnsi="Times New Roman" w:cs="Times New Roman"/>
        </w:rPr>
      </w:pPr>
    </w:p>
    <w:p w14:paraId="3E4CBB6A" w14:textId="3A4F5346" w:rsidR="00D00F85" w:rsidRDefault="00D00F85" w:rsidP="00D00F85">
      <w:pPr>
        <w:spacing w:line="240" w:lineRule="auto"/>
        <w:jc w:val="center"/>
        <w:rPr>
          <w:rFonts w:ascii="Times New Roman" w:hAnsi="Times New Roman" w:cs="Times New Roman"/>
        </w:rPr>
      </w:pPr>
      <w:r>
        <w:rPr>
          <w:rFonts w:ascii="Times New Roman" w:hAnsi="Times New Roman" w:cs="Times New Roman"/>
        </w:rPr>
        <w:t xml:space="preserve">Drake Wood </w:t>
      </w:r>
    </w:p>
    <w:p w14:paraId="103A6A1E" w14:textId="10E76C5D" w:rsidR="00D00F85" w:rsidRDefault="00D00F85" w:rsidP="00D00F85">
      <w:pPr>
        <w:spacing w:line="240" w:lineRule="auto"/>
        <w:jc w:val="center"/>
        <w:rPr>
          <w:rFonts w:ascii="Times New Roman" w:hAnsi="Times New Roman" w:cs="Times New Roman"/>
        </w:rPr>
      </w:pPr>
      <w:r w:rsidRPr="00D00F85">
        <w:rPr>
          <w:rFonts w:ascii="Times New Roman" w:hAnsi="Times New Roman" w:cs="Times New Roman"/>
        </w:rPr>
        <w:t>drawood@iu.edu</w:t>
      </w:r>
    </w:p>
    <w:p w14:paraId="571BFCF2" w14:textId="77777777" w:rsidR="00D00F85" w:rsidRDefault="00D00F85" w:rsidP="00D00F85">
      <w:pPr>
        <w:spacing w:line="240" w:lineRule="auto"/>
        <w:jc w:val="center"/>
        <w:rPr>
          <w:rFonts w:ascii="Times New Roman" w:hAnsi="Times New Roman" w:cs="Times New Roman"/>
        </w:rPr>
      </w:pPr>
    </w:p>
    <w:p w14:paraId="79828913" w14:textId="1FD1859B" w:rsidR="00D00F85" w:rsidRDefault="00D00F85" w:rsidP="00D00F85">
      <w:pPr>
        <w:spacing w:line="240" w:lineRule="auto"/>
        <w:jc w:val="center"/>
        <w:rPr>
          <w:rFonts w:ascii="Times New Roman" w:hAnsi="Times New Roman" w:cs="Times New Roman"/>
        </w:rPr>
      </w:pPr>
      <w:r>
        <w:rPr>
          <w:rFonts w:ascii="Times New Roman" w:hAnsi="Times New Roman" w:cs="Times New Roman"/>
        </w:rPr>
        <w:t>James Giegerich</w:t>
      </w:r>
    </w:p>
    <w:p w14:paraId="1BDBE539" w14:textId="73A98C14" w:rsidR="00D00F85" w:rsidRPr="004F6984" w:rsidRDefault="00D00F85" w:rsidP="00D00F85">
      <w:pPr>
        <w:spacing w:line="240" w:lineRule="auto"/>
        <w:jc w:val="center"/>
        <w:rPr>
          <w:rFonts w:ascii="Times New Roman" w:hAnsi="Times New Roman" w:cs="Times New Roman"/>
        </w:rPr>
      </w:pPr>
      <w:r w:rsidRPr="004F6984">
        <w:rPr>
          <w:rStyle w:val="Hyperlink"/>
          <w:rFonts w:ascii="Times New Roman" w:hAnsi="Times New Roman" w:cs="Times New Roman"/>
          <w:color w:val="auto"/>
          <w:u w:val="none"/>
        </w:rPr>
        <w:t>jgiegeri@iu.edu</w:t>
      </w:r>
    </w:p>
    <w:p w14:paraId="34575CD4" w14:textId="2F353291" w:rsidR="00D00F85" w:rsidRDefault="00D00F85" w:rsidP="00D00F85">
      <w:pPr>
        <w:spacing w:line="240" w:lineRule="auto"/>
        <w:jc w:val="center"/>
        <w:rPr>
          <w:rFonts w:ascii="Times New Roman" w:hAnsi="Times New Roman" w:cs="Times New Roman"/>
        </w:rPr>
      </w:pPr>
    </w:p>
    <w:p w14:paraId="26E1B47A" w14:textId="10A4FF50" w:rsidR="00D00F85" w:rsidRDefault="00A85D92" w:rsidP="00D00F85">
      <w:pPr>
        <w:spacing w:line="240" w:lineRule="auto"/>
        <w:jc w:val="center"/>
        <w:rPr>
          <w:rFonts w:ascii="Times New Roman" w:hAnsi="Times New Roman" w:cs="Times New Roman"/>
        </w:rPr>
      </w:pPr>
      <w:r>
        <w:rPr>
          <w:rFonts w:ascii="Times New Roman" w:hAnsi="Times New Roman" w:cs="Times New Roman"/>
        </w:rPr>
        <w:t>3/18</w:t>
      </w:r>
      <w:r w:rsidR="00D00F85">
        <w:rPr>
          <w:rFonts w:ascii="Times New Roman" w:hAnsi="Times New Roman" w:cs="Times New Roman"/>
        </w:rPr>
        <w:t>/19</w:t>
      </w:r>
    </w:p>
    <w:p w14:paraId="32399812" w14:textId="77777777" w:rsidR="00D00F85" w:rsidRDefault="00D00F85">
      <w:pPr>
        <w:rPr>
          <w:rFonts w:ascii="Times New Roman" w:hAnsi="Times New Roman" w:cs="Times New Roman"/>
        </w:rPr>
      </w:pPr>
      <w:r>
        <w:rPr>
          <w:rFonts w:ascii="Times New Roman" w:hAnsi="Times New Roman" w:cs="Times New Roman"/>
        </w:rPr>
        <w:br w:type="page"/>
      </w:r>
    </w:p>
    <w:sdt>
      <w:sdtPr>
        <w:rPr>
          <w:rFonts w:asciiTheme="minorHAnsi" w:eastAsiaTheme="minorHAnsi" w:hAnsiTheme="minorHAnsi" w:cstheme="minorBidi"/>
          <w:color w:val="auto"/>
          <w:sz w:val="22"/>
          <w:szCs w:val="22"/>
        </w:rPr>
        <w:id w:val="2070157630"/>
        <w:docPartObj>
          <w:docPartGallery w:val="Table of Contents"/>
          <w:docPartUnique/>
        </w:docPartObj>
      </w:sdtPr>
      <w:sdtEndPr>
        <w:rPr>
          <w:b/>
          <w:bCs/>
          <w:noProof/>
        </w:rPr>
      </w:sdtEndPr>
      <w:sdtContent>
        <w:p w14:paraId="66D1FDF9" w14:textId="3537EE03" w:rsidR="000828F4" w:rsidRDefault="000828F4">
          <w:pPr>
            <w:pStyle w:val="TOCHeading"/>
          </w:pPr>
          <w:r>
            <w:t>Table of Contents</w:t>
          </w:r>
        </w:p>
        <w:p w14:paraId="5AC4EF51" w14:textId="329F753C" w:rsidR="00990638" w:rsidRDefault="000828F4">
          <w:pPr>
            <w:pStyle w:val="TOC2"/>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087416" w:history="1">
            <w:r w:rsidR="00990638" w:rsidRPr="00C7188E">
              <w:rPr>
                <w:rStyle w:val="Hyperlink"/>
                <w:noProof/>
              </w:rPr>
              <w:t>Phase Abstract</w:t>
            </w:r>
            <w:r w:rsidR="00990638">
              <w:rPr>
                <w:noProof/>
                <w:webHidden/>
              </w:rPr>
              <w:tab/>
            </w:r>
            <w:r w:rsidR="00990638">
              <w:rPr>
                <w:noProof/>
                <w:webHidden/>
              </w:rPr>
              <w:fldChar w:fldCharType="begin"/>
            </w:r>
            <w:r w:rsidR="00990638">
              <w:rPr>
                <w:noProof/>
                <w:webHidden/>
              </w:rPr>
              <w:instrText xml:space="preserve"> PAGEREF _Toc2087416 \h </w:instrText>
            </w:r>
            <w:r w:rsidR="00990638">
              <w:rPr>
                <w:noProof/>
                <w:webHidden/>
              </w:rPr>
            </w:r>
            <w:r w:rsidR="00990638">
              <w:rPr>
                <w:noProof/>
                <w:webHidden/>
              </w:rPr>
              <w:fldChar w:fldCharType="separate"/>
            </w:r>
            <w:r w:rsidR="008B77E3">
              <w:rPr>
                <w:noProof/>
                <w:webHidden/>
              </w:rPr>
              <w:t>2</w:t>
            </w:r>
            <w:r w:rsidR="00990638">
              <w:rPr>
                <w:noProof/>
                <w:webHidden/>
              </w:rPr>
              <w:fldChar w:fldCharType="end"/>
            </w:r>
          </w:hyperlink>
        </w:p>
        <w:p w14:paraId="501DDCED" w14:textId="31B0C715" w:rsidR="00990638" w:rsidRDefault="00EC5165">
          <w:pPr>
            <w:pStyle w:val="TOC2"/>
            <w:tabs>
              <w:tab w:val="right" w:leader="dot" w:pos="9350"/>
            </w:tabs>
            <w:rPr>
              <w:rFonts w:eastAsiaTheme="minorEastAsia"/>
              <w:noProof/>
            </w:rPr>
          </w:pPr>
          <w:hyperlink w:anchor="_Toc2087417" w:history="1">
            <w:r w:rsidR="00990638" w:rsidRPr="00C7188E">
              <w:rPr>
                <w:rStyle w:val="Hyperlink"/>
                <w:noProof/>
              </w:rPr>
              <w:t>Phase Description</w:t>
            </w:r>
            <w:r w:rsidR="00990638">
              <w:rPr>
                <w:noProof/>
                <w:webHidden/>
              </w:rPr>
              <w:tab/>
            </w:r>
            <w:r w:rsidR="00990638">
              <w:rPr>
                <w:noProof/>
                <w:webHidden/>
              </w:rPr>
              <w:fldChar w:fldCharType="begin"/>
            </w:r>
            <w:r w:rsidR="00990638">
              <w:rPr>
                <w:noProof/>
                <w:webHidden/>
              </w:rPr>
              <w:instrText xml:space="preserve"> PAGEREF _Toc2087417 \h </w:instrText>
            </w:r>
            <w:r w:rsidR="00990638">
              <w:rPr>
                <w:noProof/>
                <w:webHidden/>
              </w:rPr>
            </w:r>
            <w:r w:rsidR="00990638">
              <w:rPr>
                <w:noProof/>
                <w:webHidden/>
              </w:rPr>
              <w:fldChar w:fldCharType="separate"/>
            </w:r>
            <w:r w:rsidR="008B77E3">
              <w:rPr>
                <w:noProof/>
                <w:webHidden/>
              </w:rPr>
              <w:t>3</w:t>
            </w:r>
            <w:r w:rsidR="00990638">
              <w:rPr>
                <w:noProof/>
                <w:webHidden/>
              </w:rPr>
              <w:fldChar w:fldCharType="end"/>
            </w:r>
          </w:hyperlink>
        </w:p>
        <w:p w14:paraId="24B15C85" w14:textId="4D4688DF" w:rsidR="00990638" w:rsidRDefault="00EC5165">
          <w:pPr>
            <w:pStyle w:val="TOC2"/>
            <w:tabs>
              <w:tab w:val="right" w:leader="dot" w:pos="9350"/>
            </w:tabs>
            <w:rPr>
              <w:rFonts w:eastAsiaTheme="minorEastAsia"/>
              <w:noProof/>
            </w:rPr>
          </w:pPr>
          <w:hyperlink w:anchor="_Toc2087418" w:history="1">
            <w:r w:rsidR="00990638" w:rsidRPr="00C7188E">
              <w:rPr>
                <w:rStyle w:val="Hyperlink"/>
                <w:noProof/>
              </w:rPr>
              <w:t>Design Diagram</w:t>
            </w:r>
            <w:r w:rsidR="00990638">
              <w:rPr>
                <w:noProof/>
                <w:webHidden/>
              </w:rPr>
              <w:tab/>
            </w:r>
            <w:r w:rsidR="00990638">
              <w:rPr>
                <w:noProof/>
                <w:webHidden/>
              </w:rPr>
              <w:fldChar w:fldCharType="begin"/>
            </w:r>
            <w:r w:rsidR="00990638">
              <w:rPr>
                <w:noProof/>
                <w:webHidden/>
              </w:rPr>
              <w:instrText xml:space="preserve"> PAGEREF _Toc2087418 \h </w:instrText>
            </w:r>
            <w:r w:rsidR="00990638">
              <w:rPr>
                <w:noProof/>
                <w:webHidden/>
              </w:rPr>
            </w:r>
            <w:r w:rsidR="00990638">
              <w:rPr>
                <w:noProof/>
                <w:webHidden/>
              </w:rPr>
              <w:fldChar w:fldCharType="separate"/>
            </w:r>
            <w:r w:rsidR="008B77E3">
              <w:rPr>
                <w:noProof/>
                <w:webHidden/>
              </w:rPr>
              <w:t>4</w:t>
            </w:r>
            <w:r w:rsidR="00990638">
              <w:rPr>
                <w:noProof/>
                <w:webHidden/>
              </w:rPr>
              <w:fldChar w:fldCharType="end"/>
            </w:r>
          </w:hyperlink>
        </w:p>
        <w:p w14:paraId="43372DC9" w14:textId="115867CD" w:rsidR="00990638" w:rsidRDefault="00EC5165">
          <w:pPr>
            <w:pStyle w:val="TOC2"/>
            <w:tabs>
              <w:tab w:val="right" w:leader="dot" w:pos="9350"/>
            </w:tabs>
            <w:rPr>
              <w:rFonts w:eastAsiaTheme="minorEastAsia"/>
              <w:noProof/>
            </w:rPr>
          </w:pPr>
          <w:hyperlink w:anchor="_Toc2087419" w:history="1">
            <w:r w:rsidR="00990638" w:rsidRPr="00C7188E">
              <w:rPr>
                <w:rStyle w:val="Hyperlink"/>
                <w:noProof/>
              </w:rPr>
              <w:t>Source Code</w:t>
            </w:r>
            <w:r w:rsidR="00990638">
              <w:rPr>
                <w:noProof/>
                <w:webHidden/>
              </w:rPr>
              <w:tab/>
            </w:r>
            <w:r w:rsidR="00990638">
              <w:rPr>
                <w:noProof/>
                <w:webHidden/>
              </w:rPr>
              <w:fldChar w:fldCharType="begin"/>
            </w:r>
            <w:r w:rsidR="00990638">
              <w:rPr>
                <w:noProof/>
                <w:webHidden/>
              </w:rPr>
              <w:instrText xml:space="preserve"> PAGEREF _Toc2087419 \h </w:instrText>
            </w:r>
            <w:r w:rsidR="00990638">
              <w:rPr>
                <w:noProof/>
                <w:webHidden/>
              </w:rPr>
            </w:r>
            <w:r w:rsidR="00990638">
              <w:rPr>
                <w:noProof/>
                <w:webHidden/>
              </w:rPr>
              <w:fldChar w:fldCharType="separate"/>
            </w:r>
            <w:r w:rsidR="008B77E3">
              <w:rPr>
                <w:noProof/>
                <w:webHidden/>
              </w:rPr>
              <w:t>5</w:t>
            </w:r>
            <w:r w:rsidR="00990638">
              <w:rPr>
                <w:noProof/>
                <w:webHidden/>
              </w:rPr>
              <w:fldChar w:fldCharType="end"/>
            </w:r>
          </w:hyperlink>
        </w:p>
        <w:p w14:paraId="36E45F32" w14:textId="263346A0" w:rsidR="00990638" w:rsidRDefault="00EC5165">
          <w:pPr>
            <w:pStyle w:val="TOC3"/>
            <w:tabs>
              <w:tab w:val="right" w:leader="dot" w:pos="9350"/>
            </w:tabs>
            <w:rPr>
              <w:rFonts w:eastAsiaTheme="minorEastAsia"/>
              <w:noProof/>
            </w:rPr>
          </w:pPr>
          <w:hyperlink w:anchor="_Toc2087420" w:history="1">
            <w:r w:rsidR="00990638" w:rsidRPr="00C7188E">
              <w:rPr>
                <w:rStyle w:val="Hyperlink"/>
                <w:noProof/>
              </w:rPr>
              <w:t>Main.cpp</w:t>
            </w:r>
            <w:r w:rsidR="00990638">
              <w:rPr>
                <w:noProof/>
                <w:webHidden/>
              </w:rPr>
              <w:tab/>
            </w:r>
            <w:r w:rsidR="00990638">
              <w:rPr>
                <w:noProof/>
                <w:webHidden/>
              </w:rPr>
              <w:fldChar w:fldCharType="begin"/>
            </w:r>
            <w:r w:rsidR="00990638">
              <w:rPr>
                <w:noProof/>
                <w:webHidden/>
              </w:rPr>
              <w:instrText xml:space="preserve"> PAGEREF _Toc2087420 \h </w:instrText>
            </w:r>
            <w:r w:rsidR="00990638">
              <w:rPr>
                <w:noProof/>
                <w:webHidden/>
              </w:rPr>
            </w:r>
            <w:r w:rsidR="00990638">
              <w:rPr>
                <w:noProof/>
                <w:webHidden/>
              </w:rPr>
              <w:fldChar w:fldCharType="separate"/>
            </w:r>
            <w:r w:rsidR="008B77E3">
              <w:rPr>
                <w:noProof/>
                <w:webHidden/>
              </w:rPr>
              <w:t>5</w:t>
            </w:r>
            <w:r w:rsidR="00990638">
              <w:rPr>
                <w:noProof/>
                <w:webHidden/>
              </w:rPr>
              <w:fldChar w:fldCharType="end"/>
            </w:r>
          </w:hyperlink>
        </w:p>
        <w:p w14:paraId="7224DF92" w14:textId="65C459E0" w:rsidR="00990638" w:rsidRDefault="00EC5165">
          <w:pPr>
            <w:pStyle w:val="TOC3"/>
            <w:tabs>
              <w:tab w:val="right" w:leader="dot" w:pos="9350"/>
            </w:tabs>
            <w:rPr>
              <w:rFonts w:eastAsiaTheme="minorEastAsia"/>
              <w:noProof/>
            </w:rPr>
          </w:pPr>
          <w:hyperlink w:anchor="_Toc2087421" w:history="1">
            <w:r w:rsidR="00990638" w:rsidRPr="00C7188E">
              <w:rPr>
                <w:rStyle w:val="Hyperlink"/>
                <w:noProof/>
              </w:rPr>
              <w:t>Semaphore.h</w:t>
            </w:r>
            <w:r w:rsidR="00990638">
              <w:rPr>
                <w:noProof/>
                <w:webHidden/>
              </w:rPr>
              <w:tab/>
            </w:r>
            <w:r w:rsidR="000379D2">
              <w:rPr>
                <w:noProof/>
                <w:webHidden/>
              </w:rPr>
              <w:t>8</w:t>
            </w:r>
          </w:hyperlink>
        </w:p>
        <w:p w14:paraId="0BA1DF26" w14:textId="2830876B" w:rsidR="00990638" w:rsidRDefault="00EC5165">
          <w:pPr>
            <w:pStyle w:val="TOC3"/>
            <w:tabs>
              <w:tab w:val="right" w:leader="dot" w:pos="9350"/>
            </w:tabs>
            <w:rPr>
              <w:rFonts w:eastAsiaTheme="minorEastAsia"/>
              <w:noProof/>
            </w:rPr>
          </w:pPr>
          <w:hyperlink w:anchor="_Toc2087422" w:history="1">
            <w:r w:rsidR="00990638" w:rsidRPr="00C7188E">
              <w:rPr>
                <w:rStyle w:val="Hyperlink"/>
                <w:noProof/>
              </w:rPr>
              <w:t>Semaphore.cpp</w:t>
            </w:r>
            <w:r w:rsidR="00990638">
              <w:rPr>
                <w:noProof/>
                <w:webHidden/>
              </w:rPr>
              <w:tab/>
            </w:r>
            <w:r w:rsidR="000379D2">
              <w:rPr>
                <w:noProof/>
                <w:webHidden/>
              </w:rPr>
              <w:t>10</w:t>
            </w:r>
          </w:hyperlink>
        </w:p>
        <w:p w14:paraId="5BFA7910" w14:textId="547F2443" w:rsidR="00990638" w:rsidRDefault="00EC5165">
          <w:pPr>
            <w:pStyle w:val="TOC3"/>
            <w:tabs>
              <w:tab w:val="right" w:leader="dot" w:pos="9350"/>
            </w:tabs>
            <w:rPr>
              <w:rFonts w:eastAsiaTheme="minorEastAsia"/>
              <w:noProof/>
            </w:rPr>
          </w:pPr>
          <w:hyperlink w:anchor="_Toc2087423" w:history="1">
            <w:r w:rsidR="00990638" w:rsidRPr="00C7188E">
              <w:rPr>
                <w:rStyle w:val="Hyperlink"/>
                <w:noProof/>
              </w:rPr>
              <w:t>Window.h</w:t>
            </w:r>
            <w:r w:rsidR="00990638">
              <w:rPr>
                <w:noProof/>
                <w:webHidden/>
              </w:rPr>
              <w:tab/>
            </w:r>
            <w:r w:rsidR="000379D2">
              <w:rPr>
                <w:noProof/>
                <w:webHidden/>
              </w:rPr>
              <w:t>13</w:t>
            </w:r>
          </w:hyperlink>
        </w:p>
        <w:p w14:paraId="330346DC" w14:textId="68285F74" w:rsidR="00990638" w:rsidRDefault="00EC5165">
          <w:pPr>
            <w:pStyle w:val="TOC3"/>
            <w:tabs>
              <w:tab w:val="right" w:leader="dot" w:pos="9350"/>
            </w:tabs>
            <w:rPr>
              <w:rFonts w:eastAsiaTheme="minorEastAsia"/>
              <w:noProof/>
            </w:rPr>
          </w:pPr>
          <w:hyperlink w:anchor="_Toc2087424" w:history="1">
            <w:r w:rsidR="00990638" w:rsidRPr="00C7188E">
              <w:rPr>
                <w:rStyle w:val="Hyperlink"/>
                <w:noProof/>
              </w:rPr>
              <w:t>Window.cpp</w:t>
            </w:r>
            <w:r w:rsidR="00990638">
              <w:rPr>
                <w:noProof/>
                <w:webHidden/>
              </w:rPr>
              <w:tab/>
            </w:r>
            <w:r w:rsidR="000379D2">
              <w:rPr>
                <w:noProof/>
                <w:webHidden/>
              </w:rPr>
              <w:t>14</w:t>
            </w:r>
          </w:hyperlink>
        </w:p>
        <w:p w14:paraId="1FC23CEA" w14:textId="7F0B9279" w:rsidR="00990638" w:rsidRDefault="00EC5165">
          <w:pPr>
            <w:pStyle w:val="TOC3"/>
            <w:tabs>
              <w:tab w:val="right" w:leader="dot" w:pos="9350"/>
            </w:tabs>
            <w:rPr>
              <w:rFonts w:eastAsiaTheme="minorEastAsia"/>
              <w:noProof/>
            </w:rPr>
          </w:pPr>
          <w:hyperlink w:anchor="_Toc2087425" w:history="1">
            <w:r w:rsidR="00990638" w:rsidRPr="00C7188E">
              <w:rPr>
                <w:rStyle w:val="Hyperlink"/>
                <w:noProof/>
              </w:rPr>
              <w:t>Queue.h</w:t>
            </w:r>
            <w:r w:rsidR="00990638">
              <w:rPr>
                <w:noProof/>
                <w:webHidden/>
              </w:rPr>
              <w:tab/>
            </w:r>
            <w:r w:rsidR="00990638">
              <w:rPr>
                <w:noProof/>
                <w:webHidden/>
              </w:rPr>
              <w:fldChar w:fldCharType="begin"/>
            </w:r>
            <w:r w:rsidR="00990638">
              <w:rPr>
                <w:noProof/>
                <w:webHidden/>
              </w:rPr>
              <w:instrText xml:space="preserve"> PAGEREF _Toc2087425 \h </w:instrText>
            </w:r>
            <w:r w:rsidR="00990638">
              <w:rPr>
                <w:noProof/>
                <w:webHidden/>
              </w:rPr>
            </w:r>
            <w:r w:rsidR="00990638">
              <w:rPr>
                <w:noProof/>
                <w:webHidden/>
              </w:rPr>
              <w:fldChar w:fldCharType="separate"/>
            </w:r>
            <w:r w:rsidR="008B77E3">
              <w:rPr>
                <w:noProof/>
                <w:webHidden/>
              </w:rPr>
              <w:t>24</w:t>
            </w:r>
            <w:r w:rsidR="00990638">
              <w:rPr>
                <w:noProof/>
                <w:webHidden/>
              </w:rPr>
              <w:fldChar w:fldCharType="end"/>
            </w:r>
          </w:hyperlink>
        </w:p>
        <w:p w14:paraId="79A7B26C" w14:textId="4B2BCB36" w:rsidR="00990638" w:rsidRDefault="00EC5165">
          <w:pPr>
            <w:pStyle w:val="TOC3"/>
            <w:tabs>
              <w:tab w:val="right" w:leader="dot" w:pos="9350"/>
            </w:tabs>
            <w:rPr>
              <w:rFonts w:eastAsiaTheme="minorEastAsia"/>
              <w:noProof/>
            </w:rPr>
          </w:pPr>
          <w:hyperlink w:anchor="_Toc2087426" w:history="1">
            <w:r w:rsidR="00990638" w:rsidRPr="00C7188E">
              <w:rPr>
                <w:rStyle w:val="Hyperlink"/>
                <w:noProof/>
              </w:rPr>
              <w:t>Queue.cpp</w:t>
            </w:r>
            <w:r w:rsidR="00990638">
              <w:rPr>
                <w:noProof/>
                <w:webHidden/>
              </w:rPr>
              <w:tab/>
            </w:r>
            <w:r w:rsidR="00990638">
              <w:rPr>
                <w:noProof/>
                <w:webHidden/>
              </w:rPr>
              <w:fldChar w:fldCharType="begin"/>
            </w:r>
            <w:r w:rsidR="00990638">
              <w:rPr>
                <w:noProof/>
                <w:webHidden/>
              </w:rPr>
              <w:instrText xml:space="preserve"> PAGEREF _Toc2087426 \h </w:instrText>
            </w:r>
            <w:r w:rsidR="00990638">
              <w:rPr>
                <w:noProof/>
                <w:webHidden/>
              </w:rPr>
            </w:r>
            <w:r w:rsidR="00990638">
              <w:rPr>
                <w:noProof/>
                <w:webHidden/>
              </w:rPr>
              <w:fldChar w:fldCharType="separate"/>
            </w:r>
            <w:r w:rsidR="008B77E3">
              <w:rPr>
                <w:noProof/>
                <w:webHidden/>
              </w:rPr>
              <w:t>28</w:t>
            </w:r>
            <w:r w:rsidR="00990638">
              <w:rPr>
                <w:noProof/>
                <w:webHidden/>
              </w:rPr>
              <w:fldChar w:fldCharType="end"/>
            </w:r>
          </w:hyperlink>
        </w:p>
        <w:p w14:paraId="3174DC23" w14:textId="527B9167" w:rsidR="00990638" w:rsidRDefault="00EC5165">
          <w:pPr>
            <w:pStyle w:val="TOC3"/>
            <w:tabs>
              <w:tab w:val="right" w:leader="dot" w:pos="9350"/>
            </w:tabs>
            <w:rPr>
              <w:rFonts w:eastAsiaTheme="minorEastAsia"/>
              <w:noProof/>
            </w:rPr>
          </w:pPr>
          <w:hyperlink w:anchor="_Toc2087427" w:history="1">
            <w:r w:rsidR="00990638" w:rsidRPr="00C7188E">
              <w:rPr>
                <w:rStyle w:val="Hyperlink"/>
                <w:noProof/>
              </w:rPr>
              <w:t>Scheduler.h</w:t>
            </w:r>
            <w:r w:rsidR="00990638">
              <w:rPr>
                <w:noProof/>
                <w:webHidden/>
              </w:rPr>
              <w:tab/>
            </w:r>
            <w:r w:rsidR="000379D2">
              <w:rPr>
                <w:noProof/>
                <w:webHidden/>
              </w:rPr>
              <w:t>31</w:t>
            </w:r>
          </w:hyperlink>
        </w:p>
        <w:p w14:paraId="6B2DEAC7" w14:textId="5683CE46" w:rsidR="00990638" w:rsidRDefault="00EC5165">
          <w:pPr>
            <w:pStyle w:val="TOC3"/>
            <w:tabs>
              <w:tab w:val="right" w:leader="dot" w:pos="9350"/>
            </w:tabs>
            <w:rPr>
              <w:noProof/>
            </w:rPr>
          </w:pPr>
          <w:hyperlink w:anchor="_Toc2087428" w:history="1">
            <w:r w:rsidR="00990638" w:rsidRPr="00C7188E">
              <w:rPr>
                <w:rStyle w:val="Hyperlink"/>
                <w:noProof/>
              </w:rPr>
              <w:t>Scheduler.cpp</w:t>
            </w:r>
            <w:r w:rsidR="00990638">
              <w:rPr>
                <w:noProof/>
                <w:webHidden/>
              </w:rPr>
              <w:tab/>
            </w:r>
            <w:r w:rsidR="000379D2">
              <w:rPr>
                <w:noProof/>
                <w:webHidden/>
              </w:rPr>
              <w:t>34</w:t>
            </w:r>
          </w:hyperlink>
        </w:p>
        <w:p w14:paraId="55E30D06" w14:textId="77777777" w:rsidR="000379D2" w:rsidRDefault="000379D2" w:rsidP="000379D2">
          <w:r>
            <w:t xml:space="preserve">         ipc.h……………………………………………………………………………………………………………………………………………….41</w:t>
          </w:r>
        </w:p>
        <w:p w14:paraId="4CB4A154" w14:textId="6037A8CC" w:rsidR="000379D2" w:rsidRPr="000379D2" w:rsidRDefault="000379D2" w:rsidP="000379D2">
          <w:r>
            <w:t xml:space="preserve">         ipc.cpp…………………………………………………………………………………………………………………………………………..43</w:t>
          </w:r>
          <w:r>
            <w:tab/>
          </w:r>
        </w:p>
        <w:p w14:paraId="5B94B9BF" w14:textId="6A2619D2" w:rsidR="00990638" w:rsidRDefault="00EC5165">
          <w:pPr>
            <w:pStyle w:val="TOC2"/>
            <w:tabs>
              <w:tab w:val="right" w:leader="dot" w:pos="9350"/>
            </w:tabs>
            <w:rPr>
              <w:rFonts w:eastAsiaTheme="minorEastAsia"/>
              <w:noProof/>
            </w:rPr>
          </w:pPr>
          <w:hyperlink w:anchor="_Toc2087429" w:history="1">
            <w:r w:rsidR="00990638" w:rsidRPr="00C7188E">
              <w:rPr>
                <w:rStyle w:val="Hyperlink"/>
                <w:noProof/>
              </w:rPr>
              <w:t>Makefile</w:t>
            </w:r>
            <w:r w:rsidR="00990638">
              <w:rPr>
                <w:noProof/>
                <w:webHidden/>
              </w:rPr>
              <w:tab/>
            </w:r>
            <w:r w:rsidR="000379D2">
              <w:rPr>
                <w:noProof/>
                <w:webHidden/>
              </w:rPr>
              <w:t>52</w:t>
            </w:r>
          </w:hyperlink>
        </w:p>
        <w:p w14:paraId="73A6AC20" w14:textId="3278F7D4" w:rsidR="00990638" w:rsidRDefault="00EC5165">
          <w:pPr>
            <w:pStyle w:val="TOC2"/>
            <w:tabs>
              <w:tab w:val="right" w:leader="dot" w:pos="9350"/>
            </w:tabs>
            <w:rPr>
              <w:rFonts w:eastAsiaTheme="minorEastAsia"/>
              <w:noProof/>
            </w:rPr>
          </w:pPr>
          <w:hyperlink w:anchor="_Toc2087430" w:history="1">
            <w:r w:rsidR="00990638" w:rsidRPr="00C7188E">
              <w:rPr>
                <w:rStyle w:val="Hyperlink"/>
                <w:noProof/>
              </w:rPr>
              <w:t>Output</w:t>
            </w:r>
            <w:r w:rsidR="00990638">
              <w:rPr>
                <w:noProof/>
                <w:webHidden/>
              </w:rPr>
              <w:tab/>
            </w:r>
            <w:r w:rsidR="000379D2">
              <w:rPr>
                <w:noProof/>
                <w:webHidden/>
              </w:rPr>
              <w:t>53</w:t>
            </w:r>
          </w:hyperlink>
        </w:p>
        <w:p w14:paraId="21092522" w14:textId="037C8347" w:rsidR="000828F4" w:rsidRDefault="000828F4">
          <w:r>
            <w:rPr>
              <w:b/>
              <w:bCs/>
              <w:noProof/>
            </w:rPr>
            <w:fldChar w:fldCharType="end"/>
          </w:r>
        </w:p>
      </w:sdtContent>
    </w:sdt>
    <w:p w14:paraId="2E7D31D4" w14:textId="77777777" w:rsidR="003F217F" w:rsidRPr="00990638" w:rsidRDefault="003F217F" w:rsidP="00990638">
      <w:pPr>
        <w:spacing w:line="240" w:lineRule="auto"/>
        <w:rPr>
          <w:rFonts w:ascii="Times New Roman" w:hAnsi="Times New Roman" w:cs="Times New Roman"/>
        </w:rPr>
      </w:pPr>
    </w:p>
    <w:p w14:paraId="3E1538F2" w14:textId="2E541FAE" w:rsidR="003E5CDA" w:rsidRDefault="003E5CDA" w:rsidP="00D00F85">
      <w:pPr>
        <w:spacing w:line="240" w:lineRule="auto"/>
        <w:rPr>
          <w:rFonts w:ascii="Times New Roman" w:hAnsi="Times New Roman" w:cs="Times New Roman"/>
        </w:rPr>
      </w:pPr>
    </w:p>
    <w:p w14:paraId="07D9AC36" w14:textId="77777777" w:rsidR="002F11C3" w:rsidRDefault="002F11C3">
      <w:pPr>
        <w:rPr>
          <w:rFonts w:ascii="Times New Roman" w:hAnsi="Times New Roman" w:cs="Times New Roman"/>
        </w:rPr>
      </w:pPr>
      <w:r>
        <w:rPr>
          <w:rFonts w:ascii="Times New Roman" w:hAnsi="Times New Roman" w:cs="Times New Roman"/>
        </w:rPr>
        <w:br w:type="page"/>
      </w:r>
    </w:p>
    <w:p w14:paraId="6BB68ACA" w14:textId="0F9CA7AF" w:rsidR="00D00F85" w:rsidRDefault="00D00F85" w:rsidP="000828F4">
      <w:pPr>
        <w:pStyle w:val="Heading2"/>
      </w:pPr>
      <w:bookmarkStart w:id="1" w:name="_Toc2087416"/>
      <w:r>
        <w:lastRenderedPageBreak/>
        <w:t>Phase Abstract</w:t>
      </w:r>
      <w:bookmarkEnd w:id="1"/>
    </w:p>
    <w:p w14:paraId="7C85958D" w14:textId="3210C8D6" w:rsidR="00D00F85" w:rsidRDefault="000B39B2">
      <w:pPr>
        <w:rPr>
          <w:rFonts w:ascii="Times New Roman" w:hAnsi="Times New Roman" w:cs="Times New Roman"/>
        </w:rPr>
      </w:pPr>
      <w:r>
        <w:rPr>
          <w:rFonts w:ascii="Times New Roman" w:hAnsi="Times New Roman" w:cs="Times New Roman"/>
        </w:rPr>
        <w:t>This report details the design and development of</w:t>
      </w:r>
      <w:r w:rsidR="00E33FC8">
        <w:rPr>
          <w:rFonts w:ascii="Times New Roman" w:hAnsi="Times New Roman" w:cs="Times New Roman"/>
        </w:rPr>
        <w:t xml:space="preserve"> the second</w:t>
      </w:r>
      <w:r w:rsidR="00EB4FF6">
        <w:rPr>
          <w:rFonts w:ascii="Times New Roman" w:hAnsi="Times New Roman" w:cs="Times New Roman"/>
        </w:rPr>
        <w:t xml:space="preserve"> phase of the Ultima 2.0 project for C435</w:t>
      </w:r>
      <w:r w:rsidR="001200DC">
        <w:rPr>
          <w:rFonts w:ascii="Times New Roman" w:hAnsi="Times New Roman" w:cs="Times New Roman"/>
        </w:rPr>
        <w:t xml:space="preserve">. This program is written in C++ and is designed to run on a Unix operating system. </w:t>
      </w:r>
      <w:r w:rsidR="00335EDA">
        <w:rPr>
          <w:rFonts w:ascii="Times New Roman" w:hAnsi="Times New Roman" w:cs="Times New Roman"/>
        </w:rPr>
        <w:t>Th</w:t>
      </w:r>
      <w:r w:rsidR="00741F9B">
        <w:rPr>
          <w:rFonts w:ascii="Times New Roman" w:hAnsi="Times New Roman" w:cs="Times New Roman"/>
        </w:rPr>
        <w:t>is program and design are meant to be added to and upgraded in future iterations</w:t>
      </w:r>
      <w:r w:rsidR="000D34C4">
        <w:rPr>
          <w:rFonts w:ascii="Times New Roman" w:hAnsi="Times New Roman" w:cs="Times New Roman"/>
        </w:rPr>
        <w:t xml:space="preserve"> to add more features. This report includes the </w:t>
      </w:r>
      <w:r w:rsidR="00D3640F">
        <w:rPr>
          <w:rFonts w:ascii="Times New Roman" w:hAnsi="Times New Roman" w:cs="Times New Roman"/>
        </w:rPr>
        <w:t xml:space="preserve">full source code as well as design diagrams. </w:t>
      </w:r>
      <w:r w:rsidR="00D00F85">
        <w:rPr>
          <w:rFonts w:ascii="Times New Roman" w:hAnsi="Times New Roman" w:cs="Times New Roman"/>
        </w:rPr>
        <w:br w:type="page"/>
      </w:r>
    </w:p>
    <w:p w14:paraId="0DE77A6F" w14:textId="7D8C1C13" w:rsidR="00DE6052" w:rsidRDefault="0090404C">
      <w:pPr>
        <w:rPr>
          <w:rFonts w:ascii="Times New Roman" w:hAnsi="Times New Roman" w:cs="Times New Roman"/>
        </w:rPr>
      </w:pPr>
      <w:r>
        <w:rPr>
          <w:rFonts w:ascii="Times New Roman" w:hAnsi="Times New Roman" w:cs="Times New Roman"/>
        </w:rPr>
        <w:lastRenderedPageBreak/>
        <w:t xml:space="preserve">Before this phase could be started, we had to rework Phase One. The first thing we did was assign the UI loop to its own thread. The second </w:t>
      </w:r>
      <w:r w:rsidR="00DE6052">
        <w:rPr>
          <w:rFonts w:ascii="Times New Roman" w:hAnsi="Times New Roman" w:cs="Times New Roman"/>
        </w:rPr>
        <w:t>thing was set each thread status to “READY” upon creation. We developed a run() function in the scheduler class to set the first thread to “RUNNING”. Our yield() method was developed to set the current “RUNNING” thread to “READY”, and the find the next “READY” thread and set it to “RUNNING”. Lastly, we reworked our up() and down() methods in the semaphore class to operate as binary semaphores. If the semaphore was already being used, the thread requesting access will get queued until the current thread is finished with the resource for that semaphore.</w:t>
      </w:r>
    </w:p>
    <w:p w14:paraId="48BF907A" w14:textId="77777777" w:rsidR="00DE6052" w:rsidRDefault="00DE6052" w:rsidP="00DE6052">
      <w:pPr>
        <w:pStyle w:val="Heading2"/>
      </w:pPr>
      <w:bookmarkStart w:id="2" w:name="_Toc2087417"/>
      <w:r>
        <w:t>Phase Description</w:t>
      </w:r>
      <w:bookmarkEnd w:id="2"/>
    </w:p>
    <w:p w14:paraId="11512DC1" w14:textId="77777777" w:rsidR="00DE6052" w:rsidRDefault="00DE6052">
      <w:pPr>
        <w:rPr>
          <w:rFonts w:ascii="Times New Roman" w:hAnsi="Times New Roman" w:cs="Times New Roman"/>
        </w:rPr>
      </w:pPr>
    </w:p>
    <w:p w14:paraId="18486EA3" w14:textId="3A54E3F8" w:rsidR="0099312E" w:rsidRDefault="00E272FC">
      <w:pPr>
        <w:rPr>
          <w:rFonts w:ascii="Times New Roman" w:hAnsi="Times New Roman" w:cs="Times New Roman"/>
        </w:rPr>
      </w:pPr>
      <w:r>
        <w:rPr>
          <w:rFonts w:ascii="Times New Roman" w:hAnsi="Times New Roman" w:cs="Times New Roman"/>
        </w:rPr>
        <w:t xml:space="preserve">This phase </w:t>
      </w:r>
      <w:r w:rsidR="008E6547">
        <w:rPr>
          <w:rFonts w:ascii="Times New Roman" w:hAnsi="Times New Roman" w:cs="Times New Roman"/>
        </w:rPr>
        <w:t>is to</w:t>
      </w:r>
      <w:r w:rsidR="00E33FC8">
        <w:rPr>
          <w:rFonts w:ascii="Times New Roman" w:hAnsi="Times New Roman" w:cs="Times New Roman"/>
        </w:rPr>
        <w:t xml:space="preserve"> develop and</w:t>
      </w:r>
      <w:r w:rsidR="008E6547">
        <w:rPr>
          <w:rFonts w:ascii="Times New Roman" w:hAnsi="Times New Roman" w:cs="Times New Roman"/>
        </w:rPr>
        <w:t xml:space="preserve"> implement </w:t>
      </w:r>
      <w:r w:rsidR="00E33FC8">
        <w:rPr>
          <w:rFonts w:ascii="Times New Roman" w:hAnsi="Times New Roman" w:cs="Times New Roman"/>
        </w:rPr>
        <w:t>a simulated interprocess communication system</w:t>
      </w:r>
      <w:r w:rsidR="008E6547">
        <w:rPr>
          <w:rFonts w:ascii="Times New Roman" w:hAnsi="Times New Roman" w:cs="Times New Roman"/>
        </w:rPr>
        <w:t xml:space="preserve"> </w:t>
      </w:r>
      <w:r w:rsidR="00982B6B">
        <w:rPr>
          <w:rFonts w:ascii="Times New Roman" w:hAnsi="Times New Roman" w:cs="Times New Roman"/>
        </w:rPr>
        <w:t>for</w:t>
      </w:r>
      <w:r w:rsidR="00E33FC8">
        <w:rPr>
          <w:rFonts w:ascii="Times New Roman" w:hAnsi="Times New Roman" w:cs="Times New Roman"/>
        </w:rPr>
        <w:t xml:space="preserve"> the threads in</w:t>
      </w:r>
      <w:r w:rsidR="00982B6B">
        <w:rPr>
          <w:rFonts w:ascii="Times New Roman" w:hAnsi="Times New Roman" w:cs="Times New Roman"/>
        </w:rPr>
        <w:t xml:space="preserve"> our simulated operating system. </w:t>
      </w:r>
      <w:r w:rsidR="00E33FC8">
        <w:rPr>
          <w:rFonts w:ascii="Times New Roman" w:hAnsi="Times New Roman" w:cs="Times New Roman"/>
        </w:rPr>
        <w:t>One task must be able to send and receive messages from another task</w:t>
      </w:r>
      <w:r w:rsidR="00575E4B">
        <w:rPr>
          <w:rFonts w:ascii="Times New Roman" w:hAnsi="Times New Roman" w:cs="Times New Roman"/>
        </w:rPr>
        <w:t>.</w:t>
      </w:r>
      <w:r w:rsidR="00E33FC8">
        <w:rPr>
          <w:rFonts w:ascii="Times New Roman" w:hAnsi="Times New Roman" w:cs="Times New Roman"/>
        </w:rPr>
        <w:t xml:space="preserve"> This is done by the use of a physical mailbox queue in the Task Control Block (TCB). The IPC class includes a struct object that includes data members such as the Task ID numbers of the source and destination threads, message arrival time, message size, and the text of the message itself. Included class methods are Message_Send() and Message_Receive() for sending and receiving, Message_Count(int Task_Id) to count the number of messages in a specific task’s mailbox and Message_Count() to tally the number of messages in all collective mailbox queues, </w:t>
      </w:r>
      <w:r w:rsidR="0099312E">
        <w:rPr>
          <w:rFonts w:ascii="Times New Roman" w:hAnsi="Times New Roman" w:cs="Times New Roman"/>
        </w:rPr>
        <w:t>Message_Print() to print all queued messages for any given Task ID, Message_DeleteAll() to delete all queued messages in a given task, and ipc_Message_Dump() to print all</w:t>
      </w:r>
      <w:r w:rsidR="0090404C">
        <w:rPr>
          <w:rFonts w:ascii="Times New Roman" w:hAnsi="Times New Roman" w:cs="Times New Roman"/>
        </w:rPr>
        <w:t xml:space="preserve"> queued messages for all tasks.</w:t>
      </w:r>
    </w:p>
    <w:p w14:paraId="1EF38EA0" w14:textId="77777777" w:rsidR="0090404C" w:rsidRPr="0090404C" w:rsidRDefault="0099312E" w:rsidP="0090404C">
      <w:pPr>
        <w:pStyle w:val="ListParagraph"/>
        <w:numPr>
          <w:ilvl w:val="0"/>
          <w:numId w:val="2"/>
        </w:numPr>
        <w:rPr>
          <w:rFonts w:ascii="Times New Roman" w:hAnsi="Times New Roman" w:cs="Times New Roman"/>
        </w:rPr>
      </w:pPr>
      <w:r w:rsidRPr="0090404C">
        <w:rPr>
          <w:rFonts w:ascii="Times New Roman" w:hAnsi="Times New Roman" w:cs="Times New Roman"/>
        </w:rPr>
        <w:t>Each mailbox is given its own semaphore to keep threads from simultaneously writing to the same message queue.</w:t>
      </w:r>
    </w:p>
    <w:p w14:paraId="7896F838" w14:textId="04B57386" w:rsidR="0090404C" w:rsidRPr="0090404C" w:rsidRDefault="0099312E" w:rsidP="0090404C">
      <w:pPr>
        <w:pStyle w:val="ListParagraph"/>
        <w:numPr>
          <w:ilvl w:val="0"/>
          <w:numId w:val="2"/>
        </w:numPr>
        <w:rPr>
          <w:rFonts w:ascii="Times New Roman" w:hAnsi="Times New Roman" w:cs="Times New Roman"/>
        </w:rPr>
      </w:pPr>
      <w:r w:rsidRPr="0090404C">
        <w:rPr>
          <w:rFonts w:ascii="Times New Roman" w:hAnsi="Times New Roman" w:cs="Times New Roman"/>
        </w:rPr>
        <w:t>Message_Send() takes an object of type Message* and enqueues it to the mailbox queue of that message’</w:t>
      </w:r>
      <w:r w:rsidR="0090404C" w:rsidRPr="0090404C">
        <w:rPr>
          <w:rFonts w:ascii="Times New Roman" w:hAnsi="Times New Roman" w:cs="Times New Roman"/>
        </w:rPr>
        <w:t>s destination T</w:t>
      </w:r>
      <w:r w:rsidRPr="0090404C">
        <w:rPr>
          <w:rFonts w:ascii="Times New Roman" w:hAnsi="Times New Roman" w:cs="Times New Roman"/>
        </w:rPr>
        <w:t>ask ID.</w:t>
      </w:r>
    </w:p>
    <w:p w14:paraId="468E901E" w14:textId="01E7EC4D" w:rsidR="0090404C" w:rsidRPr="0090404C" w:rsidRDefault="0099312E" w:rsidP="0090404C">
      <w:pPr>
        <w:pStyle w:val="ListParagraph"/>
        <w:numPr>
          <w:ilvl w:val="0"/>
          <w:numId w:val="2"/>
        </w:numPr>
        <w:rPr>
          <w:rFonts w:ascii="Times New Roman" w:hAnsi="Times New Roman" w:cs="Times New Roman"/>
        </w:rPr>
      </w:pPr>
      <w:r w:rsidRPr="0090404C">
        <w:rPr>
          <w:rFonts w:ascii="Times New Roman" w:hAnsi="Times New Roman" w:cs="Times New Roman"/>
        </w:rPr>
        <w:t xml:space="preserve">Message_Receive() </w:t>
      </w:r>
      <w:r w:rsidR="0090404C" w:rsidRPr="0090404C">
        <w:rPr>
          <w:rFonts w:ascii="Times New Roman" w:hAnsi="Times New Roman" w:cs="Times New Roman"/>
        </w:rPr>
        <w:t>takes in a Task ID</w:t>
      </w:r>
      <w:r w:rsidRPr="0090404C">
        <w:rPr>
          <w:rFonts w:ascii="Times New Roman" w:hAnsi="Times New Roman" w:cs="Times New Roman"/>
        </w:rPr>
        <w:t xml:space="preserve"> </w:t>
      </w:r>
      <w:r w:rsidR="0090404C" w:rsidRPr="0090404C">
        <w:rPr>
          <w:rFonts w:ascii="Times New Roman" w:hAnsi="Times New Roman" w:cs="Times New Roman"/>
        </w:rPr>
        <w:t>and dequeues the first message object on that task’s mailbox queue.</w:t>
      </w:r>
    </w:p>
    <w:p w14:paraId="17D9A273" w14:textId="77777777" w:rsidR="0090404C" w:rsidRPr="0090404C" w:rsidRDefault="0090404C" w:rsidP="0090404C">
      <w:pPr>
        <w:pStyle w:val="ListParagraph"/>
        <w:numPr>
          <w:ilvl w:val="0"/>
          <w:numId w:val="2"/>
        </w:numPr>
        <w:rPr>
          <w:rFonts w:ascii="Times New Roman" w:hAnsi="Times New Roman" w:cs="Times New Roman"/>
        </w:rPr>
      </w:pPr>
      <w:r w:rsidRPr="0090404C">
        <w:rPr>
          <w:rFonts w:ascii="Times New Roman" w:hAnsi="Times New Roman" w:cs="Times New Roman"/>
        </w:rPr>
        <w:t>Message_Print() takes in a Task ID and prints all messages for that task as well as the other Message object data members.</w:t>
      </w:r>
    </w:p>
    <w:p w14:paraId="0832734F" w14:textId="77777777" w:rsidR="0090404C" w:rsidRPr="0090404C" w:rsidRDefault="0090404C" w:rsidP="0090404C">
      <w:pPr>
        <w:pStyle w:val="ListParagraph"/>
        <w:numPr>
          <w:ilvl w:val="0"/>
          <w:numId w:val="2"/>
        </w:numPr>
        <w:rPr>
          <w:rFonts w:ascii="Times New Roman" w:hAnsi="Times New Roman" w:cs="Times New Roman"/>
        </w:rPr>
      </w:pPr>
      <w:r w:rsidRPr="0090404C">
        <w:rPr>
          <w:rFonts w:ascii="Times New Roman" w:hAnsi="Times New Roman" w:cs="Times New Roman"/>
        </w:rPr>
        <w:t>Message_DeleteAll() takes a Task ID and deletes (dequeues) all messages in that task’s mailbox.</w:t>
      </w:r>
    </w:p>
    <w:p w14:paraId="63856659" w14:textId="23540EC7" w:rsidR="00E33FC8" w:rsidRPr="0090404C" w:rsidRDefault="0090404C" w:rsidP="0090404C">
      <w:pPr>
        <w:pStyle w:val="ListParagraph"/>
        <w:numPr>
          <w:ilvl w:val="0"/>
          <w:numId w:val="2"/>
        </w:numPr>
        <w:rPr>
          <w:rFonts w:ascii="Times New Roman" w:hAnsi="Times New Roman" w:cs="Times New Roman"/>
        </w:rPr>
      </w:pPr>
      <w:r w:rsidRPr="0090404C">
        <w:rPr>
          <w:rFonts w:ascii="Times New Roman" w:hAnsi="Times New Roman" w:cs="Times New Roman"/>
        </w:rPr>
        <w:t xml:space="preserve">ipc_Message_Dump() prints all queued messages for all tasks to the Message Dump Window by printing a table header for the data members and then calling Message_Print() once for each Task that has not yet been killed. </w:t>
      </w:r>
    </w:p>
    <w:p w14:paraId="7D401C2F" w14:textId="6AC7B850" w:rsidR="00D00F85" w:rsidRDefault="00687040">
      <w:pPr>
        <w:rPr>
          <w:rFonts w:ascii="Times New Roman" w:hAnsi="Times New Roman" w:cs="Times New Roman"/>
        </w:rPr>
      </w:pPr>
      <w:r>
        <w:rPr>
          <w:rFonts w:ascii="Times New Roman" w:hAnsi="Times New Roman" w:cs="Times New Roman"/>
        </w:rPr>
        <w:t xml:space="preserve"> </w:t>
      </w:r>
      <w:r w:rsidR="003D528B">
        <w:rPr>
          <w:rFonts w:ascii="Times New Roman" w:hAnsi="Times New Roman" w:cs="Times New Roman"/>
        </w:rPr>
        <w:t xml:space="preserve">The text book </w:t>
      </w:r>
      <w:r w:rsidR="001A339F">
        <w:rPr>
          <w:rFonts w:ascii="Times New Roman" w:hAnsi="Times New Roman" w:cs="Times New Roman"/>
        </w:rPr>
        <w:t xml:space="preserve">Modern </w:t>
      </w:r>
      <w:r w:rsidR="00774933">
        <w:rPr>
          <w:rFonts w:ascii="Times New Roman" w:hAnsi="Times New Roman" w:cs="Times New Roman"/>
        </w:rPr>
        <w:t xml:space="preserve">Operating Systems by Tanenbaum, </w:t>
      </w:r>
      <w:r w:rsidR="007E1C55">
        <w:rPr>
          <w:rFonts w:ascii="Times New Roman" w:hAnsi="Times New Roman" w:cs="Times New Roman"/>
        </w:rPr>
        <w:t xml:space="preserve">C435 class notes, Unix manual, and some online </w:t>
      </w:r>
      <w:r w:rsidR="00246608">
        <w:rPr>
          <w:rFonts w:ascii="Times New Roman" w:hAnsi="Times New Roman" w:cs="Times New Roman"/>
        </w:rPr>
        <w:t xml:space="preserve">research </w:t>
      </w:r>
      <w:r w:rsidR="00E847F4">
        <w:rPr>
          <w:rFonts w:ascii="Times New Roman" w:hAnsi="Times New Roman" w:cs="Times New Roman"/>
        </w:rPr>
        <w:t>was</w:t>
      </w:r>
      <w:r w:rsidR="00246608">
        <w:rPr>
          <w:rFonts w:ascii="Times New Roman" w:hAnsi="Times New Roman" w:cs="Times New Roman"/>
        </w:rPr>
        <w:t xml:space="preserve"> used </w:t>
      </w:r>
      <w:r w:rsidR="00E847F4">
        <w:rPr>
          <w:rFonts w:ascii="Times New Roman" w:hAnsi="Times New Roman" w:cs="Times New Roman"/>
        </w:rPr>
        <w:t>for external information.</w:t>
      </w:r>
      <w:r w:rsidR="006D5BAC">
        <w:rPr>
          <w:rFonts w:ascii="Times New Roman" w:hAnsi="Times New Roman" w:cs="Times New Roman"/>
        </w:rPr>
        <w:t xml:space="preserve"> </w:t>
      </w:r>
      <w:r w:rsidR="00D00F85">
        <w:rPr>
          <w:rFonts w:ascii="Times New Roman" w:hAnsi="Times New Roman" w:cs="Times New Roman"/>
        </w:rPr>
        <w:br w:type="page"/>
      </w:r>
    </w:p>
    <w:p w14:paraId="474C86E7" w14:textId="24859171" w:rsidR="00D00F85" w:rsidRDefault="00D00F85" w:rsidP="000828F4">
      <w:pPr>
        <w:pStyle w:val="Heading2"/>
      </w:pPr>
      <w:bookmarkStart w:id="3" w:name="_Toc2087418"/>
      <w:r>
        <w:lastRenderedPageBreak/>
        <w:t>Design Diagram</w:t>
      </w:r>
      <w:bookmarkEnd w:id="3"/>
    </w:p>
    <w:p w14:paraId="33296ACD" w14:textId="01ADC64C" w:rsidR="00D00F85" w:rsidRDefault="004A7BEC">
      <w:pPr>
        <w:rPr>
          <w:rFonts w:ascii="Times New Roman" w:hAnsi="Times New Roman" w:cs="Times New Roman"/>
        </w:rPr>
      </w:pPr>
      <w:r>
        <w:rPr>
          <w:rFonts w:ascii="Times New Roman" w:hAnsi="Times New Roman" w:cs="Times New Roman"/>
          <w:noProof/>
        </w:rPr>
        <w:drawing>
          <wp:inline distT="0" distB="0" distL="0" distR="0" wp14:anchorId="029D0337" wp14:editId="220FFFCC">
            <wp:extent cx="5943600" cy="57398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redScreenshot.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5739819"/>
                    </a:xfrm>
                    <a:prstGeom prst="rect">
                      <a:avLst/>
                    </a:prstGeom>
                  </pic:spPr>
                </pic:pic>
              </a:graphicData>
            </a:graphic>
          </wp:inline>
        </w:drawing>
      </w:r>
      <w:r w:rsidR="00D00F85">
        <w:rPr>
          <w:rFonts w:ascii="Times New Roman" w:hAnsi="Times New Roman" w:cs="Times New Roman"/>
        </w:rPr>
        <w:br w:type="page"/>
      </w:r>
    </w:p>
    <w:p w14:paraId="6B35981E" w14:textId="0B1AB84D" w:rsidR="006542F0" w:rsidRDefault="00D00F85" w:rsidP="006542F0">
      <w:pPr>
        <w:pStyle w:val="Heading2"/>
      </w:pPr>
      <w:bookmarkStart w:id="4" w:name="_Toc2087419"/>
      <w:r>
        <w:lastRenderedPageBreak/>
        <w:t>Source Code</w:t>
      </w:r>
      <w:bookmarkEnd w:id="4"/>
    </w:p>
    <w:p w14:paraId="1B1D1168" w14:textId="0BC6BC95" w:rsidR="006542F0" w:rsidRPr="006542F0" w:rsidRDefault="006542F0" w:rsidP="006542F0">
      <w:pPr>
        <w:pStyle w:val="Heading3"/>
      </w:pPr>
      <w:bookmarkStart w:id="5" w:name="_Toc2087420"/>
      <w:r>
        <w:t>Main.cpp</w:t>
      </w:r>
      <w:bookmarkEnd w:id="5"/>
    </w:p>
    <w:p w14:paraId="22863BFC" w14:textId="77777777" w:rsidR="00DE6052" w:rsidRPr="00DE6052" w:rsidRDefault="00DE6052" w:rsidP="00DE6052">
      <w:pPr>
        <w:pStyle w:val="Heading3"/>
        <w:rPr>
          <w:rFonts w:ascii="Times New Roman" w:hAnsi="Times New Roman" w:cs="Times New Roman"/>
          <w:color w:val="auto"/>
          <w:sz w:val="18"/>
          <w:szCs w:val="18"/>
        </w:rPr>
      </w:pPr>
      <w:bookmarkStart w:id="6" w:name="_Toc2087421"/>
      <w:r w:rsidRPr="00DE6052">
        <w:rPr>
          <w:rFonts w:ascii="Times New Roman" w:hAnsi="Times New Roman" w:cs="Times New Roman"/>
          <w:color w:val="auto"/>
          <w:sz w:val="18"/>
          <w:szCs w:val="18"/>
        </w:rPr>
        <w:t>/*==================================================================================|</w:t>
      </w:r>
    </w:p>
    <w:p w14:paraId="12B80379"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Assignment:</w:t>
      </w:r>
      <w:r w:rsidRPr="00DE6052">
        <w:rPr>
          <w:rFonts w:ascii="Times New Roman" w:hAnsi="Times New Roman" w:cs="Times New Roman"/>
          <w:color w:val="auto"/>
          <w:sz w:val="18"/>
          <w:szCs w:val="18"/>
        </w:rPr>
        <w:tab/>
        <w:t>Ultima 2.0 Phase 2</w:t>
      </w:r>
    </w:p>
    <w:p w14:paraId="3869F307"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File Name:</w:t>
      </w:r>
      <w:r w:rsidRPr="00DE6052">
        <w:rPr>
          <w:rFonts w:ascii="Times New Roman" w:hAnsi="Times New Roman" w:cs="Times New Roman"/>
          <w:color w:val="auto"/>
          <w:sz w:val="18"/>
          <w:szCs w:val="18"/>
        </w:rPr>
        <w:tab/>
        <w:t>main.cpp</w:t>
      </w:r>
    </w:p>
    <w:p w14:paraId="539D249D"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Dependencies: </w:t>
      </w:r>
      <w:r w:rsidRPr="00DE6052">
        <w:rPr>
          <w:rFonts w:ascii="Times New Roman" w:hAnsi="Times New Roman" w:cs="Times New Roman"/>
          <w:color w:val="auto"/>
          <w:sz w:val="18"/>
          <w:szCs w:val="18"/>
        </w:rPr>
        <w:tab/>
        <w:t>scheduler.h semaphore.h window.h queue.h</w:t>
      </w:r>
    </w:p>
    <w:p w14:paraId="4E928967"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Authors: </w:t>
      </w:r>
      <w:r w:rsidRPr="00DE6052">
        <w:rPr>
          <w:rFonts w:ascii="Times New Roman" w:hAnsi="Times New Roman" w:cs="Times New Roman"/>
          <w:color w:val="auto"/>
          <w:sz w:val="18"/>
          <w:szCs w:val="18"/>
        </w:rPr>
        <w:tab/>
        <w:t>Drake Wood, James Giegerich</w:t>
      </w:r>
    </w:p>
    <w:p w14:paraId="66AE239C"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Language: </w:t>
      </w:r>
      <w:r w:rsidRPr="00DE6052">
        <w:rPr>
          <w:rFonts w:ascii="Times New Roman" w:hAnsi="Times New Roman" w:cs="Times New Roman"/>
          <w:color w:val="auto"/>
          <w:sz w:val="18"/>
          <w:szCs w:val="18"/>
        </w:rPr>
        <w:tab/>
        <w:t>C++</w:t>
      </w:r>
    </w:p>
    <w:p w14:paraId="419906CA"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Compiler: </w:t>
      </w:r>
      <w:r w:rsidRPr="00DE6052">
        <w:rPr>
          <w:rFonts w:ascii="Times New Roman" w:hAnsi="Times New Roman" w:cs="Times New Roman"/>
          <w:color w:val="auto"/>
          <w:sz w:val="18"/>
          <w:szCs w:val="18"/>
        </w:rPr>
        <w:tab/>
        <w:t>G++</w:t>
      </w:r>
    </w:p>
    <w:p w14:paraId="26A65B89"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Class: </w:t>
      </w:r>
      <w:r w:rsidRPr="00DE6052">
        <w:rPr>
          <w:rFonts w:ascii="Times New Roman" w:hAnsi="Times New Roman" w:cs="Times New Roman"/>
          <w:color w:val="auto"/>
          <w:sz w:val="18"/>
          <w:szCs w:val="18"/>
        </w:rPr>
        <w:tab/>
        <w:t>C435 - Operating Systems</w:t>
      </w:r>
    </w:p>
    <w:p w14:paraId="57125CAD"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Instructor: </w:t>
      </w:r>
      <w:r w:rsidRPr="00DE6052">
        <w:rPr>
          <w:rFonts w:ascii="Times New Roman" w:hAnsi="Times New Roman" w:cs="Times New Roman"/>
          <w:color w:val="auto"/>
          <w:sz w:val="18"/>
          <w:szCs w:val="18"/>
        </w:rPr>
        <w:tab/>
        <w:t>Dr. Hakimzadeh</w:t>
      </w:r>
    </w:p>
    <w:p w14:paraId="767A44BE"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Date Created: </w:t>
      </w:r>
      <w:r w:rsidRPr="00DE6052">
        <w:rPr>
          <w:rFonts w:ascii="Times New Roman" w:hAnsi="Times New Roman" w:cs="Times New Roman"/>
          <w:color w:val="auto"/>
          <w:sz w:val="18"/>
          <w:szCs w:val="18"/>
        </w:rPr>
        <w:tab/>
        <w:t>2/16/2019</w:t>
      </w:r>
    </w:p>
    <w:p w14:paraId="4BAC1C71"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Last Updated:</w:t>
      </w:r>
      <w:r w:rsidRPr="00DE6052">
        <w:rPr>
          <w:rFonts w:ascii="Times New Roman" w:hAnsi="Times New Roman" w:cs="Times New Roman"/>
          <w:color w:val="auto"/>
          <w:sz w:val="18"/>
          <w:szCs w:val="18"/>
        </w:rPr>
        <w:tab/>
        <w:t>3/18/2019</w:t>
      </w:r>
    </w:p>
    <w:p w14:paraId="24CBF8CA"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Due Date: </w:t>
      </w:r>
      <w:r w:rsidRPr="00DE6052">
        <w:rPr>
          <w:rFonts w:ascii="Times New Roman" w:hAnsi="Times New Roman" w:cs="Times New Roman"/>
          <w:color w:val="auto"/>
          <w:sz w:val="18"/>
          <w:szCs w:val="18"/>
        </w:rPr>
        <w:tab/>
        <w:t>3/18/2019</w:t>
      </w:r>
    </w:p>
    <w:p w14:paraId="401419C6"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5E2DAA34"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Description: Contains the main function that interacts with the scheduler, semaphore, queue, and window classes.</w:t>
      </w:r>
    </w:p>
    <w:p w14:paraId="18E76E9A"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Multiple curses windows and 3 pthreads are created which are then passed to other functions to handle. </w:t>
      </w:r>
    </w:p>
    <w:p w14:paraId="018AB808" w14:textId="36267985" w:rsidR="00DE6052" w:rsidRPr="00DE6052" w:rsidRDefault="00A0613E" w:rsidP="00DE6052">
      <w:pPr>
        <w:pStyle w:val="Heading3"/>
        <w:rPr>
          <w:rFonts w:ascii="Times New Roman" w:hAnsi="Times New Roman" w:cs="Times New Roman"/>
          <w:color w:val="auto"/>
          <w:sz w:val="18"/>
          <w:szCs w:val="18"/>
        </w:rPr>
      </w:pPr>
      <w:r>
        <w:rPr>
          <w:rFonts w:ascii="Times New Roman" w:hAnsi="Times New Roman" w:cs="Times New Roman"/>
          <w:color w:val="auto"/>
          <w:sz w:val="18"/>
          <w:szCs w:val="18"/>
        </w:rPr>
        <w:t>|</w:t>
      </w:r>
      <w:r>
        <w:rPr>
          <w:rFonts w:ascii="Times New Roman" w:hAnsi="Times New Roman" w:cs="Times New Roman"/>
          <w:color w:val="auto"/>
          <w:sz w:val="18"/>
          <w:szCs w:val="18"/>
        </w:rPr>
        <w:tab/>
      </w:r>
      <w:r w:rsidR="00DE6052" w:rsidRPr="00DE6052">
        <w:rPr>
          <w:rFonts w:ascii="Times New Roman" w:hAnsi="Times New Roman" w:cs="Times New Roman"/>
          <w:color w:val="auto"/>
          <w:sz w:val="18"/>
          <w:szCs w:val="18"/>
        </w:rPr>
        <w:t>The rest of main contains an input loop for the user to control what happens while the program is running.</w:t>
      </w:r>
    </w:p>
    <w:p w14:paraId="41C2B338"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Details of the way functions are used and their parameters as well as </w:t>
      </w:r>
    </w:p>
    <w:p w14:paraId="65623A8B"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computation details are given in the class descriptions.                         </w:t>
      </w:r>
    </w:p>
    <w:p w14:paraId="046CCB94"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5CCAA184" w14:textId="77777777" w:rsidR="00DE6052" w:rsidRPr="00DE6052" w:rsidRDefault="00DE6052" w:rsidP="00DE6052">
      <w:pPr>
        <w:pStyle w:val="Heading3"/>
        <w:rPr>
          <w:rFonts w:ascii="Times New Roman" w:hAnsi="Times New Roman" w:cs="Times New Roman"/>
          <w:color w:val="auto"/>
          <w:sz w:val="18"/>
          <w:szCs w:val="18"/>
        </w:rPr>
      </w:pPr>
    </w:p>
    <w:p w14:paraId="64A319FF"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#include &lt;iostream&gt;</w:t>
      </w:r>
    </w:p>
    <w:p w14:paraId="60292BB1"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#include &lt;pthread.h&gt; </w:t>
      </w:r>
      <w:r w:rsidRPr="00DE6052">
        <w:rPr>
          <w:rFonts w:ascii="Times New Roman" w:hAnsi="Times New Roman" w:cs="Times New Roman"/>
          <w:color w:val="auto"/>
          <w:sz w:val="18"/>
          <w:szCs w:val="18"/>
        </w:rPr>
        <w:tab/>
        <w:t>// Needed for using the pthread library</w:t>
      </w:r>
    </w:p>
    <w:p w14:paraId="267E2043"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#include &lt;assert.h&gt;</w:t>
      </w:r>
    </w:p>
    <w:p w14:paraId="4FA86096"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#include &lt;time.h&gt;</w:t>
      </w:r>
    </w:p>
    <w:p w14:paraId="098E47D1"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#include &lt;unistd.h&gt; </w:t>
      </w:r>
      <w:r w:rsidRPr="00DE6052">
        <w:rPr>
          <w:rFonts w:ascii="Times New Roman" w:hAnsi="Times New Roman" w:cs="Times New Roman"/>
          <w:color w:val="auto"/>
          <w:sz w:val="18"/>
          <w:szCs w:val="18"/>
        </w:rPr>
        <w:tab/>
        <w:t>// Needed for sleep()</w:t>
      </w:r>
    </w:p>
    <w:p w14:paraId="3265D0ED"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#include &lt;ncurses.h&gt; </w:t>
      </w:r>
      <w:r w:rsidRPr="00DE6052">
        <w:rPr>
          <w:rFonts w:ascii="Times New Roman" w:hAnsi="Times New Roman" w:cs="Times New Roman"/>
          <w:color w:val="auto"/>
          <w:sz w:val="18"/>
          <w:szCs w:val="18"/>
        </w:rPr>
        <w:tab/>
        <w:t>// Needed for Curses windowing</w:t>
      </w:r>
    </w:p>
    <w:p w14:paraId="070CF030"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#include &lt;stdarg.h&gt; </w:t>
      </w:r>
      <w:r w:rsidRPr="00DE6052">
        <w:rPr>
          <w:rFonts w:ascii="Times New Roman" w:hAnsi="Times New Roman" w:cs="Times New Roman"/>
          <w:color w:val="auto"/>
          <w:sz w:val="18"/>
          <w:szCs w:val="18"/>
        </w:rPr>
        <w:tab/>
        <w:t>// Needed for formatted output to window</w:t>
      </w:r>
    </w:p>
    <w:p w14:paraId="16671DFC"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#include &lt;termios.h&gt;</w:t>
      </w:r>
    </w:p>
    <w:p w14:paraId="0CF5F709"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#include &lt;fcntl.h&gt;</w:t>
      </w:r>
    </w:p>
    <w:p w14:paraId="5312C75F"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#include &lt;cstdlib&gt;</w:t>
      </w:r>
    </w:p>
    <w:p w14:paraId="12775CB5"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#include "queue.h"</w:t>
      </w:r>
    </w:p>
    <w:p w14:paraId="082C5364"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#include "scheduler.h"</w:t>
      </w:r>
    </w:p>
    <w:p w14:paraId="2787C952"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#include "semaphore.h"</w:t>
      </w:r>
    </w:p>
    <w:p w14:paraId="1F4305CA"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#include "window.h"</w:t>
      </w:r>
    </w:p>
    <w:p w14:paraId="6941D64B" w14:textId="77777777" w:rsidR="00DE6052" w:rsidRPr="00DE6052" w:rsidRDefault="00DE6052" w:rsidP="00DE6052">
      <w:pPr>
        <w:pStyle w:val="Heading3"/>
        <w:rPr>
          <w:rFonts w:ascii="Times New Roman" w:hAnsi="Times New Roman" w:cs="Times New Roman"/>
          <w:color w:val="auto"/>
          <w:sz w:val="18"/>
          <w:szCs w:val="18"/>
        </w:rPr>
      </w:pPr>
    </w:p>
    <w:p w14:paraId="1DC6F921"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using namespace std;</w:t>
      </w:r>
    </w:p>
    <w:p w14:paraId="75502075"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semaphore sema_screen(1, (char *)"Screen Print");</w:t>
      </w:r>
      <w:r w:rsidRPr="00DE6052">
        <w:rPr>
          <w:rFonts w:ascii="Times New Roman" w:hAnsi="Times New Roman" w:cs="Times New Roman"/>
          <w:color w:val="auto"/>
          <w:sz w:val="18"/>
          <w:szCs w:val="18"/>
        </w:rPr>
        <w:tab/>
        <w:t>// creates semaphores</w:t>
      </w:r>
    </w:p>
    <w:p w14:paraId="1DFA0E8F"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semaphore sema_t1mail(1, (char *)"t1mail");</w:t>
      </w:r>
      <w:r w:rsidRPr="00DE6052">
        <w:rPr>
          <w:rFonts w:ascii="Times New Roman" w:hAnsi="Times New Roman" w:cs="Times New Roman"/>
          <w:color w:val="auto"/>
          <w:sz w:val="18"/>
          <w:szCs w:val="18"/>
        </w:rPr>
        <w:tab/>
      </w:r>
    </w:p>
    <w:p w14:paraId="1D0D46B6"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semaphore sema_t2mail(1, (char *)"t2mail");</w:t>
      </w:r>
      <w:r w:rsidRPr="00DE6052">
        <w:rPr>
          <w:rFonts w:ascii="Times New Roman" w:hAnsi="Times New Roman" w:cs="Times New Roman"/>
          <w:color w:val="auto"/>
          <w:sz w:val="18"/>
          <w:szCs w:val="18"/>
        </w:rPr>
        <w:tab/>
      </w:r>
    </w:p>
    <w:p w14:paraId="215E87E4"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semaphore sema_t3mail(1, (char *)"t3mail");</w:t>
      </w:r>
      <w:r w:rsidRPr="00DE6052">
        <w:rPr>
          <w:rFonts w:ascii="Times New Roman" w:hAnsi="Times New Roman" w:cs="Times New Roman"/>
          <w:color w:val="auto"/>
          <w:sz w:val="18"/>
          <w:szCs w:val="18"/>
        </w:rPr>
        <w:tab/>
      </w:r>
    </w:p>
    <w:p w14:paraId="428FEC27"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semaphore sema_t4mail(1, (char *)"t4mail");</w:t>
      </w:r>
      <w:r w:rsidRPr="00DE6052">
        <w:rPr>
          <w:rFonts w:ascii="Times New Roman" w:hAnsi="Times New Roman" w:cs="Times New Roman"/>
          <w:color w:val="auto"/>
          <w:sz w:val="18"/>
          <w:szCs w:val="18"/>
        </w:rPr>
        <w:tab/>
      </w:r>
    </w:p>
    <w:p w14:paraId="26636218"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semaphore sema_ptable(1, (char *)"ptable");</w:t>
      </w:r>
      <w:r w:rsidRPr="00DE6052">
        <w:rPr>
          <w:rFonts w:ascii="Times New Roman" w:hAnsi="Times New Roman" w:cs="Times New Roman"/>
          <w:color w:val="auto"/>
          <w:sz w:val="18"/>
          <w:szCs w:val="18"/>
        </w:rPr>
        <w:tab/>
      </w:r>
    </w:p>
    <w:p w14:paraId="4DB708F6"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scheduler sched; //creates scheduler</w:t>
      </w:r>
    </w:p>
    <w:p w14:paraId="01DFA1D5"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ipc IPC; // creates ipc</w:t>
      </w:r>
    </w:p>
    <w:p w14:paraId="7B502165" w14:textId="77777777" w:rsidR="00DE6052" w:rsidRPr="00DE6052" w:rsidRDefault="00DE6052" w:rsidP="00DE6052">
      <w:pPr>
        <w:pStyle w:val="Heading3"/>
        <w:rPr>
          <w:rFonts w:ascii="Times New Roman" w:hAnsi="Times New Roman" w:cs="Times New Roman"/>
          <w:color w:val="auto"/>
          <w:sz w:val="18"/>
          <w:szCs w:val="18"/>
        </w:rPr>
      </w:pPr>
    </w:p>
    <w:p w14:paraId="4C1E28AA"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3C0ACDD0"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lastRenderedPageBreak/>
        <w:t>//------------------------------MAIN--------------------------------------------</w:t>
      </w:r>
    </w:p>
    <w:p w14:paraId="0586660E"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1005D120" w14:textId="77777777" w:rsidR="00DE6052" w:rsidRPr="00DE6052" w:rsidRDefault="00DE6052" w:rsidP="00DE6052">
      <w:pPr>
        <w:pStyle w:val="Heading3"/>
        <w:rPr>
          <w:rFonts w:ascii="Times New Roman" w:hAnsi="Times New Roman" w:cs="Times New Roman"/>
          <w:color w:val="auto"/>
          <w:sz w:val="18"/>
          <w:szCs w:val="18"/>
        </w:rPr>
      </w:pPr>
    </w:p>
    <w:p w14:paraId="4A346847"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int main() {</w:t>
      </w:r>
    </w:p>
    <w:p w14:paraId="579159B6"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 xml:space="preserve">initscr(); </w:t>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t>// Start nCurses</w:t>
      </w:r>
    </w:p>
    <w:p w14:paraId="7E2B86DC"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refresh();</w:t>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t>// Refresh screen</w:t>
      </w:r>
    </w:p>
    <w:p w14:paraId="66E1ADC4"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r>
    </w:p>
    <w:p w14:paraId="7AD41E2D"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3696ACB8"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//Creating heading window, printing content</w:t>
      </w:r>
    </w:p>
    <w:p w14:paraId="4D6CD8CC"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63C5EEA9"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w:t>
      </w:r>
    </w:p>
    <w:p w14:paraId="3B61C075"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WINDOW * Heading_Win = newwin(12, 80, 3, 2);</w:t>
      </w:r>
    </w:p>
    <w:p w14:paraId="30211408"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box(Heading_Win, 0,0);</w:t>
      </w:r>
    </w:p>
    <w:p w14:paraId="000A5459"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mvwprintw(Heading_Win, 2, 28, "ULTIMA 2.0 (Spring 2019)");</w:t>
      </w:r>
    </w:p>
    <w:p w14:paraId="27527ADA"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mvwprintw(Heading_Win, 4, 2, "Starting ULTIMA 2.0.....");</w:t>
      </w:r>
    </w:p>
    <w:p w14:paraId="223FD098"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mvwprintw(Heading_Win, 5, 2, "Starting Thread 1....");</w:t>
      </w:r>
    </w:p>
    <w:p w14:paraId="05321EB4"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mvwprintw(Heading_Win, 6, 2, "Starting Thread 2....");</w:t>
      </w:r>
    </w:p>
    <w:p w14:paraId="6ED09DCE"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mvwprintw(Heading_Win, 7, 2, "Starting Thread 3....");</w:t>
      </w:r>
    </w:p>
    <w:p w14:paraId="5442CD70"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mvwprintw(Heading_Win, 9, 2, "Press 'q' or Ctrl-C to exit the program...");</w:t>
      </w:r>
    </w:p>
    <w:p w14:paraId="21D02738"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wrefresh(Heading_Win);</w:t>
      </w:r>
    </w:p>
    <w:p w14:paraId="497D478A"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r>
    </w:p>
    <w:p w14:paraId="662E5BD0"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1B851CDF"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//Creating log window</w:t>
      </w:r>
    </w:p>
    <w:p w14:paraId="5CB15679"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1A4F5A64" w14:textId="77777777" w:rsidR="00DE6052" w:rsidRPr="00DE6052" w:rsidRDefault="00DE6052" w:rsidP="00DE6052">
      <w:pPr>
        <w:pStyle w:val="Heading3"/>
        <w:rPr>
          <w:rFonts w:ascii="Times New Roman" w:hAnsi="Times New Roman" w:cs="Times New Roman"/>
          <w:color w:val="auto"/>
          <w:sz w:val="18"/>
          <w:szCs w:val="18"/>
        </w:rPr>
      </w:pPr>
    </w:p>
    <w:p w14:paraId="714B8086"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WINDOW * Log_Win = create_window(15, 60, 30, 2);</w:t>
      </w:r>
    </w:p>
    <w:p w14:paraId="788E787B"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write_window(Log_Win, 1, 18, "...........Log...........\n");</w:t>
      </w:r>
    </w:p>
    <w:p w14:paraId="0CB104CB"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w:t>
      </w:r>
    </w:p>
    <w:p w14:paraId="7E1187D4"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0194D70A"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//Creating console window</w:t>
      </w:r>
    </w:p>
    <w:p w14:paraId="460A5A66"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163AC4A3" w14:textId="77777777" w:rsidR="00DE6052" w:rsidRPr="00DE6052" w:rsidRDefault="00DE6052" w:rsidP="00DE6052">
      <w:pPr>
        <w:pStyle w:val="Heading3"/>
        <w:rPr>
          <w:rFonts w:ascii="Times New Roman" w:hAnsi="Times New Roman" w:cs="Times New Roman"/>
          <w:color w:val="auto"/>
          <w:sz w:val="18"/>
          <w:szCs w:val="18"/>
        </w:rPr>
      </w:pPr>
    </w:p>
    <w:p w14:paraId="67966E64"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WINDOW * Console_Win = create_window(15, 20, 30, 62);</w:t>
      </w:r>
    </w:p>
    <w:p w14:paraId="1115CF9E"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write_window(Console_Win, 1, 1, " ....Console....\n");</w:t>
      </w:r>
    </w:p>
    <w:p w14:paraId="0CCA9959"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write_window(Console_Win, 2, 1, "Ultima # ");</w:t>
      </w:r>
    </w:p>
    <w:p w14:paraId="5369A09B"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write_window(Log_Win, " Main program started\n" );</w:t>
      </w:r>
    </w:p>
    <w:p w14:paraId="164339C5" w14:textId="77777777" w:rsidR="00DE6052" w:rsidRPr="00DE6052" w:rsidRDefault="00DE6052" w:rsidP="00DE6052">
      <w:pPr>
        <w:pStyle w:val="Heading3"/>
        <w:rPr>
          <w:rFonts w:ascii="Times New Roman" w:hAnsi="Times New Roman" w:cs="Times New Roman"/>
          <w:color w:val="auto"/>
          <w:sz w:val="18"/>
          <w:szCs w:val="18"/>
        </w:rPr>
      </w:pPr>
    </w:p>
    <w:p w14:paraId="2C0BFDC7"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63139282"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//Creating 3 windows for tasks</w:t>
      </w:r>
    </w:p>
    <w:p w14:paraId="00E86F8E"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700C4465" w14:textId="77777777" w:rsidR="00DE6052" w:rsidRPr="00DE6052" w:rsidRDefault="00DE6052" w:rsidP="00DE6052">
      <w:pPr>
        <w:pStyle w:val="Heading3"/>
        <w:rPr>
          <w:rFonts w:ascii="Times New Roman" w:hAnsi="Times New Roman" w:cs="Times New Roman"/>
          <w:color w:val="auto"/>
          <w:sz w:val="18"/>
          <w:szCs w:val="18"/>
        </w:rPr>
      </w:pPr>
    </w:p>
    <w:p w14:paraId="21A8BE2C"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WINDOW * W1 = create_window(15, 25, 15, 2);</w:t>
      </w:r>
    </w:p>
    <w:p w14:paraId="61945727"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WINDOW * W2 = create_window(15, 25, 15, 30);</w:t>
      </w:r>
    </w:p>
    <w:p w14:paraId="12E063B7"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WINDOW * W3 = create_window(15, 25, 15, 57);</w:t>
      </w:r>
    </w:p>
    <w:p w14:paraId="455E1036"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r>
    </w:p>
    <w:p w14:paraId="44A0D251"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68B13A13"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//Creating a process table dump window</w:t>
      </w:r>
    </w:p>
    <w:p w14:paraId="720DE422"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19F5E883" w14:textId="77777777" w:rsidR="00DE6052" w:rsidRPr="00DE6052" w:rsidRDefault="00DE6052" w:rsidP="00DE6052">
      <w:pPr>
        <w:pStyle w:val="Heading3"/>
        <w:rPr>
          <w:rFonts w:ascii="Times New Roman" w:hAnsi="Times New Roman" w:cs="Times New Roman"/>
          <w:color w:val="auto"/>
          <w:sz w:val="18"/>
          <w:szCs w:val="18"/>
        </w:rPr>
      </w:pPr>
    </w:p>
    <w:p w14:paraId="09E59C52"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lastRenderedPageBreak/>
        <w:tab/>
        <w:t>WINDOW * Process_Table = create_window(9, 80, 3, 83);</w:t>
      </w:r>
    </w:p>
    <w:p w14:paraId="48AAA824"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write_window(Process_Table, 1, 5, "      PROCESS TABLE DUMP \n -------------------------------------\n");</w:t>
      </w:r>
    </w:p>
    <w:p w14:paraId="56014950"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r>
    </w:p>
    <w:p w14:paraId="0A6672E8"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1752F6E4"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//Creating tasks with create_task passing each a name and task window </w:t>
      </w:r>
    </w:p>
    <w:p w14:paraId="64D63CAD"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09E2AD5D" w14:textId="77777777" w:rsidR="00DE6052" w:rsidRPr="00DE6052" w:rsidRDefault="00DE6052" w:rsidP="00DE6052">
      <w:pPr>
        <w:pStyle w:val="Heading3"/>
        <w:rPr>
          <w:rFonts w:ascii="Times New Roman" w:hAnsi="Times New Roman" w:cs="Times New Roman"/>
          <w:color w:val="auto"/>
          <w:sz w:val="18"/>
          <w:szCs w:val="18"/>
        </w:rPr>
      </w:pPr>
    </w:p>
    <w:p w14:paraId="58218D91"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sched.create_task((char*)" Task 1", W1,Process_Table);</w:t>
      </w:r>
    </w:p>
    <w:p w14:paraId="1A40EA24"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sched.create_task((char*)" Task 2", W2,Process_Table);</w:t>
      </w:r>
    </w:p>
    <w:p w14:paraId="47632139"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sched.create_task((char*)" Task 3", W3,Process_Table);</w:t>
      </w:r>
    </w:p>
    <w:p w14:paraId="40FE5FBF"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r>
    </w:p>
    <w:p w14:paraId="79AC0CA2"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586D926B"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//Creating a semaphore dump window</w:t>
      </w:r>
    </w:p>
    <w:p w14:paraId="7E96FE8A"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01AFF503" w14:textId="77777777" w:rsidR="00DE6052" w:rsidRPr="00DE6052" w:rsidRDefault="00DE6052" w:rsidP="00DE6052">
      <w:pPr>
        <w:pStyle w:val="Heading3"/>
        <w:rPr>
          <w:rFonts w:ascii="Times New Roman" w:hAnsi="Times New Roman" w:cs="Times New Roman"/>
          <w:color w:val="auto"/>
          <w:sz w:val="18"/>
          <w:szCs w:val="18"/>
        </w:rPr>
      </w:pPr>
    </w:p>
    <w:p w14:paraId="565737C0"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WINDOW * Sema_Dump = create_window(16, 80, 12, 83);</w:t>
      </w:r>
    </w:p>
    <w:p w14:paraId="6B029B6A"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write_window(Sema_Dump, 1, 5, "        SEMAPHORE DUMP \n -------------------------------------\n");</w:t>
      </w:r>
    </w:p>
    <w:p w14:paraId="5E111A1B" w14:textId="77777777" w:rsidR="00DE6052" w:rsidRPr="00DE6052" w:rsidRDefault="00DE6052" w:rsidP="00DE6052">
      <w:pPr>
        <w:pStyle w:val="Heading3"/>
        <w:rPr>
          <w:rFonts w:ascii="Times New Roman" w:hAnsi="Times New Roman" w:cs="Times New Roman"/>
          <w:color w:val="auto"/>
          <w:sz w:val="18"/>
          <w:szCs w:val="18"/>
        </w:rPr>
      </w:pPr>
    </w:p>
    <w:p w14:paraId="51236D87"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572DA736"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//Create a Messaging dump window</w:t>
      </w:r>
    </w:p>
    <w:p w14:paraId="0D74B449"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51351D0D" w14:textId="77777777" w:rsidR="00DE6052" w:rsidRPr="00DE6052" w:rsidRDefault="00DE6052" w:rsidP="00DE6052">
      <w:pPr>
        <w:pStyle w:val="Heading3"/>
        <w:rPr>
          <w:rFonts w:ascii="Times New Roman" w:hAnsi="Times New Roman" w:cs="Times New Roman"/>
          <w:color w:val="auto"/>
          <w:sz w:val="18"/>
          <w:szCs w:val="18"/>
        </w:rPr>
      </w:pPr>
    </w:p>
    <w:p w14:paraId="7DA84EF7"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WINDOW * Message_Dump = create_window(17, 80, 28, 83);</w:t>
      </w:r>
    </w:p>
    <w:p w14:paraId="3CEA525E"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write_window(Message_Dump, 1, 5, "</w:t>
      </w:r>
      <w:r w:rsidRPr="00DE6052">
        <w:rPr>
          <w:rFonts w:ascii="Times New Roman" w:hAnsi="Times New Roman" w:cs="Times New Roman"/>
          <w:color w:val="auto"/>
          <w:sz w:val="18"/>
          <w:szCs w:val="18"/>
        </w:rPr>
        <w:tab/>
        <w:t xml:space="preserve">     MESSAGING DUMP \n -------------------------------------\n");</w:t>
      </w:r>
    </w:p>
    <w:p w14:paraId="0466A4B6"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r>
    </w:p>
    <w:p w14:paraId="70C9954F"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0071E493"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//Setup for user console input</w:t>
      </w:r>
    </w:p>
    <w:p w14:paraId="2C5A8C08"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28BAE454"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p>
    <w:p w14:paraId="24D62C31" w14:textId="4DC3DCCB" w:rsidR="00DE6052" w:rsidRPr="00DE6052" w:rsidRDefault="00DE6052" w:rsidP="00DE6052">
      <w:pPr>
        <w:pStyle w:val="Heading3"/>
        <w:rPr>
          <w:rFonts w:ascii="Times New Roman" w:hAnsi="Times New Roman" w:cs="Times New Roman"/>
          <w:color w:val="auto"/>
          <w:sz w:val="18"/>
          <w:szCs w:val="18"/>
        </w:rPr>
      </w:pPr>
      <w:r>
        <w:rPr>
          <w:rFonts w:ascii="Times New Roman" w:hAnsi="Times New Roman" w:cs="Times New Roman"/>
          <w:color w:val="auto"/>
          <w:sz w:val="18"/>
          <w:szCs w:val="18"/>
        </w:rPr>
        <w:tab/>
        <w:t xml:space="preserve">cbreak(); </w:t>
      </w:r>
      <w:r>
        <w:rPr>
          <w:rFonts w:ascii="Times New Roman" w:hAnsi="Times New Roman" w:cs="Times New Roman"/>
          <w:color w:val="auto"/>
          <w:sz w:val="18"/>
          <w:szCs w:val="18"/>
        </w:rPr>
        <w:tab/>
      </w:r>
      <w:r>
        <w:rPr>
          <w:rFonts w:ascii="Times New Roman" w:hAnsi="Times New Roman" w:cs="Times New Roman"/>
          <w:color w:val="auto"/>
          <w:sz w:val="18"/>
          <w:szCs w:val="18"/>
        </w:rPr>
        <w:tab/>
      </w:r>
      <w:r>
        <w:rPr>
          <w:rFonts w:ascii="Times New Roman" w:hAnsi="Times New Roman" w:cs="Times New Roman"/>
          <w:color w:val="auto"/>
          <w:sz w:val="18"/>
          <w:szCs w:val="18"/>
        </w:rPr>
        <w:tab/>
      </w:r>
      <w:r>
        <w:rPr>
          <w:rFonts w:ascii="Times New Roman" w:hAnsi="Times New Roman" w:cs="Times New Roman"/>
          <w:color w:val="auto"/>
          <w:sz w:val="18"/>
          <w:szCs w:val="18"/>
        </w:rPr>
        <w:tab/>
      </w:r>
      <w:r>
        <w:rPr>
          <w:rFonts w:ascii="Times New Roman" w:hAnsi="Times New Roman" w:cs="Times New Roman"/>
          <w:color w:val="auto"/>
          <w:sz w:val="18"/>
          <w:szCs w:val="18"/>
        </w:rPr>
        <w:tab/>
      </w:r>
      <w:r w:rsidRPr="00DE6052">
        <w:rPr>
          <w:rFonts w:ascii="Times New Roman" w:hAnsi="Times New Roman" w:cs="Times New Roman"/>
          <w:color w:val="auto"/>
          <w:sz w:val="18"/>
          <w:szCs w:val="18"/>
        </w:rPr>
        <w:t>// Set up keyboard I/O processing</w:t>
      </w:r>
    </w:p>
    <w:p w14:paraId="476A2270" w14:textId="457DC618"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 xml:space="preserve">noecho(); </w:t>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t>// disable line buffering</w:t>
      </w:r>
    </w:p>
    <w:p w14:paraId="4DB80195"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nodelay(Console_Win, true);</w:t>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t>// disable automatic echo of characters read by getch(), wgetch()</w:t>
      </w:r>
    </w:p>
    <w:p w14:paraId="5004D96D" w14:textId="69F7AB62"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 xml:space="preserve">  </w:t>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t xml:space="preserve">// nodelay causes </w:t>
      </w:r>
      <w:r w:rsidR="00A0613E">
        <w:rPr>
          <w:rFonts w:ascii="Times New Roman" w:hAnsi="Times New Roman" w:cs="Times New Roman"/>
          <w:color w:val="auto"/>
          <w:sz w:val="18"/>
          <w:szCs w:val="18"/>
        </w:rPr>
        <w:t>getch to be a non-blocking call</w:t>
      </w:r>
    </w:p>
    <w:p w14:paraId="6515FCDE"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r>
    </w:p>
    <w:p w14:paraId="1792BB6D"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732CF1DA"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//Start threads and run till end of program </w:t>
      </w:r>
    </w:p>
    <w:p w14:paraId="1E472D50"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2BA205F1"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r>
    </w:p>
    <w:p w14:paraId="01CACB04"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w:t>
      </w:r>
      <w:r w:rsidRPr="00DE6052">
        <w:rPr>
          <w:rFonts w:ascii="Times New Roman" w:hAnsi="Times New Roman" w:cs="Times New Roman"/>
          <w:color w:val="auto"/>
          <w:sz w:val="18"/>
          <w:szCs w:val="18"/>
        </w:rPr>
        <w:tab/>
        <w:t>sched.run(); //start running all the tasks</w:t>
      </w:r>
    </w:p>
    <w:p w14:paraId="5BDB1179"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r>
    </w:p>
    <w:p w14:paraId="7E3A3190"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sched.create_ui_task(Process_Table, Sema_Dump, Console_Win, Log_Win, Message_Dump);</w:t>
      </w:r>
    </w:p>
    <w:p w14:paraId="198C53A8"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r>
    </w:p>
    <w:p w14:paraId="37720EB3"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while(sched.process_table.qSize() != 0){ // loop while threads run</w:t>
      </w:r>
    </w:p>
    <w:p w14:paraId="2DAACB7C"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t>sleep(1);</w:t>
      </w:r>
    </w:p>
    <w:p w14:paraId="0C4D2174"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w:t>
      </w:r>
    </w:p>
    <w:p w14:paraId="0609049C" w14:textId="77777777" w:rsidR="00DE6052" w:rsidRPr="00DE6052" w:rsidRDefault="00DE6052" w:rsidP="00DE6052">
      <w:pPr>
        <w:pStyle w:val="Heading3"/>
        <w:rPr>
          <w:rFonts w:ascii="Times New Roman" w:hAnsi="Times New Roman" w:cs="Times New Roman"/>
          <w:color w:val="auto"/>
          <w:sz w:val="18"/>
          <w:szCs w:val="18"/>
        </w:rPr>
      </w:pPr>
    </w:p>
    <w:p w14:paraId="23028142"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endwin();</w:t>
      </w:r>
    </w:p>
    <w:p w14:paraId="32257760"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return 0;</w:t>
      </w:r>
    </w:p>
    <w:p w14:paraId="626172C4"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 end of main</w:t>
      </w:r>
    </w:p>
    <w:p w14:paraId="4F7CC1B0" w14:textId="77777777" w:rsidR="00DE6052" w:rsidRPr="00DE6052" w:rsidRDefault="00DE6052" w:rsidP="00DE6052">
      <w:pPr>
        <w:pStyle w:val="Heading3"/>
        <w:rPr>
          <w:rFonts w:ascii="Times New Roman" w:hAnsi="Times New Roman" w:cs="Times New Roman"/>
          <w:color w:val="auto"/>
          <w:sz w:val="18"/>
          <w:szCs w:val="18"/>
        </w:rPr>
      </w:pPr>
    </w:p>
    <w:p w14:paraId="031E0E1A" w14:textId="77777777" w:rsidR="00DE6052" w:rsidRPr="00DE6052" w:rsidRDefault="00DE6052" w:rsidP="006542F0">
      <w:pPr>
        <w:pStyle w:val="Heading3"/>
        <w:rPr>
          <w:rFonts w:ascii="Times New Roman" w:hAnsi="Times New Roman" w:cs="Times New Roman"/>
          <w:color w:val="auto"/>
          <w:sz w:val="18"/>
          <w:szCs w:val="18"/>
        </w:rPr>
      </w:pPr>
    </w:p>
    <w:p w14:paraId="291E97A0" w14:textId="4D76D1FE" w:rsidR="006542F0" w:rsidRDefault="006542F0" w:rsidP="006542F0">
      <w:pPr>
        <w:pStyle w:val="Heading3"/>
      </w:pPr>
      <w:r>
        <w:t>Semaphore.h</w:t>
      </w:r>
      <w:bookmarkEnd w:id="6"/>
    </w:p>
    <w:p w14:paraId="3229A567" w14:textId="77777777" w:rsidR="00DE6052" w:rsidRPr="00DE6052" w:rsidRDefault="00DE6052" w:rsidP="00DE6052">
      <w:pPr>
        <w:pStyle w:val="Heading3"/>
        <w:rPr>
          <w:rFonts w:ascii="Times New Roman" w:hAnsi="Times New Roman" w:cs="Times New Roman"/>
          <w:color w:val="auto"/>
          <w:sz w:val="18"/>
          <w:szCs w:val="18"/>
        </w:rPr>
      </w:pPr>
      <w:bookmarkStart w:id="7" w:name="_Toc2087422"/>
      <w:r w:rsidRPr="00DE6052">
        <w:rPr>
          <w:rFonts w:ascii="Times New Roman" w:hAnsi="Times New Roman" w:cs="Times New Roman"/>
          <w:color w:val="auto"/>
          <w:sz w:val="18"/>
          <w:szCs w:val="18"/>
        </w:rPr>
        <w:t>/*==================================================================================|</w:t>
      </w:r>
    </w:p>
    <w:p w14:paraId="02BB1DF0"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Assignment:</w:t>
      </w:r>
      <w:r w:rsidRPr="00DE6052">
        <w:rPr>
          <w:rFonts w:ascii="Times New Roman" w:hAnsi="Times New Roman" w:cs="Times New Roman"/>
          <w:color w:val="auto"/>
          <w:sz w:val="18"/>
          <w:szCs w:val="18"/>
        </w:rPr>
        <w:tab/>
        <w:t>Ultima 2.0 Phase 2</w:t>
      </w:r>
    </w:p>
    <w:p w14:paraId="5F783888"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File Name:</w:t>
      </w:r>
      <w:r w:rsidRPr="00DE6052">
        <w:rPr>
          <w:rFonts w:ascii="Times New Roman" w:hAnsi="Times New Roman" w:cs="Times New Roman"/>
          <w:color w:val="auto"/>
          <w:sz w:val="18"/>
          <w:szCs w:val="18"/>
        </w:rPr>
        <w:tab/>
        <w:t>semaphore.h</w:t>
      </w:r>
    </w:p>
    <w:p w14:paraId="221DAA07"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Dependencies: </w:t>
      </w:r>
      <w:r w:rsidRPr="00DE6052">
        <w:rPr>
          <w:rFonts w:ascii="Times New Roman" w:hAnsi="Times New Roman" w:cs="Times New Roman"/>
          <w:color w:val="auto"/>
          <w:sz w:val="18"/>
          <w:szCs w:val="18"/>
        </w:rPr>
        <w:tab/>
        <w:t>scheduler.h</w:t>
      </w:r>
    </w:p>
    <w:p w14:paraId="6710993F"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Authors: </w:t>
      </w:r>
      <w:r w:rsidRPr="00DE6052">
        <w:rPr>
          <w:rFonts w:ascii="Times New Roman" w:hAnsi="Times New Roman" w:cs="Times New Roman"/>
          <w:color w:val="auto"/>
          <w:sz w:val="18"/>
          <w:szCs w:val="18"/>
        </w:rPr>
        <w:tab/>
        <w:t>Drake Wood, James Giegerich</w:t>
      </w:r>
    </w:p>
    <w:p w14:paraId="02D3E367"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Language: </w:t>
      </w:r>
      <w:r w:rsidRPr="00DE6052">
        <w:rPr>
          <w:rFonts w:ascii="Times New Roman" w:hAnsi="Times New Roman" w:cs="Times New Roman"/>
          <w:color w:val="auto"/>
          <w:sz w:val="18"/>
          <w:szCs w:val="18"/>
        </w:rPr>
        <w:tab/>
        <w:t>C++</w:t>
      </w:r>
    </w:p>
    <w:p w14:paraId="15C78DE8"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Compiler: </w:t>
      </w:r>
      <w:r w:rsidRPr="00DE6052">
        <w:rPr>
          <w:rFonts w:ascii="Times New Roman" w:hAnsi="Times New Roman" w:cs="Times New Roman"/>
          <w:color w:val="auto"/>
          <w:sz w:val="18"/>
          <w:szCs w:val="18"/>
        </w:rPr>
        <w:tab/>
        <w:t>G++</w:t>
      </w:r>
    </w:p>
    <w:p w14:paraId="239BCC8F"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Class: </w:t>
      </w:r>
      <w:r w:rsidRPr="00DE6052">
        <w:rPr>
          <w:rFonts w:ascii="Times New Roman" w:hAnsi="Times New Roman" w:cs="Times New Roman"/>
          <w:color w:val="auto"/>
          <w:sz w:val="18"/>
          <w:szCs w:val="18"/>
        </w:rPr>
        <w:tab/>
        <w:t>C435 - Operating Systems</w:t>
      </w:r>
    </w:p>
    <w:p w14:paraId="2B035B2C"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Instructor: </w:t>
      </w:r>
      <w:r w:rsidRPr="00DE6052">
        <w:rPr>
          <w:rFonts w:ascii="Times New Roman" w:hAnsi="Times New Roman" w:cs="Times New Roman"/>
          <w:color w:val="auto"/>
          <w:sz w:val="18"/>
          <w:szCs w:val="18"/>
        </w:rPr>
        <w:tab/>
        <w:t>Dr. Hakimzadeh</w:t>
      </w:r>
    </w:p>
    <w:p w14:paraId="3ACD7CEE"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Date Created: </w:t>
      </w:r>
      <w:r w:rsidRPr="00DE6052">
        <w:rPr>
          <w:rFonts w:ascii="Times New Roman" w:hAnsi="Times New Roman" w:cs="Times New Roman"/>
          <w:color w:val="auto"/>
          <w:sz w:val="18"/>
          <w:szCs w:val="18"/>
        </w:rPr>
        <w:tab/>
        <w:t>2/16/2019</w:t>
      </w:r>
    </w:p>
    <w:p w14:paraId="783E770C"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Last Updated:</w:t>
      </w:r>
      <w:r w:rsidRPr="00DE6052">
        <w:rPr>
          <w:rFonts w:ascii="Times New Roman" w:hAnsi="Times New Roman" w:cs="Times New Roman"/>
          <w:color w:val="auto"/>
          <w:sz w:val="18"/>
          <w:szCs w:val="18"/>
        </w:rPr>
        <w:tab/>
        <w:t>3/18/2019</w:t>
      </w:r>
    </w:p>
    <w:p w14:paraId="0F69F73B"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      Due Date: </w:t>
      </w:r>
      <w:r w:rsidRPr="00DE6052">
        <w:rPr>
          <w:rFonts w:ascii="Times New Roman" w:hAnsi="Times New Roman" w:cs="Times New Roman"/>
          <w:color w:val="auto"/>
          <w:sz w:val="18"/>
          <w:szCs w:val="18"/>
        </w:rPr>
        <w:tab/>
        <w:t>3/18/2019</w:t>
      </w:r>
    </w:p>
    <w:p w14:paraId="6F3E4D40"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442680A4"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Description: This is the header file which defines the class semaphore. There are 3 functions along with a</w:t>
      </w:r>
    </w:p>
    <w:p w14:paraId="1421FF1A"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t>constructor and deconstructor.</w:t>
      </w:r>
    </w:p>
    <w:p w14:paraId="77445505"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t>-dump displays information related to this class in a window for debugging.</w:t>
      </w:r>
    </w:p>
    <w:p w14:paraId="137E9316"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t>-up creates a mutex and queues it, effectively locking a critical section.</w:t>
      </w:r>
    </w:p>
    <w:p w14:paraId="79DD669D"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t xml:space="preserve">-down dequeues a mutex, unlocking it. </w:t>
      </w:r>
    </w:p>
    <w:p w14:paraId="3DB69B02"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w:t>
      </w:r>
    </w:p>
    <w:p w14:paraId="21656CE0" w14:textId="77777777" w:rsidR="00DE6052" w:rsidRPr="00DE6052" w:rsidRDefault="00DE6052" w:rsidP="00DE6052">
      <w:pPr>
        <w:pStyle w:val="Heading3"/>
        <w:rPr>
          <w:rFonts w:ascii="Times New Roman" w:hAnsi="Times New Roman" w:cs="Times New Roman"/>
          <w:color w:val="auto"/>
          <w:sz w:val="18"/>
          <w:szCs w:val="18"/>
        </w:rPr>
      </w:pPr>
    </w:p>
    <w:p w14:paraId="4B0E9C59"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#ifndef SEMAPHORE_H</w:t>
      </w:r>
    </w:p>
    <w:p w14:paraId="0A90ED68"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#define SEMAPHORE_H</w:t>
      </w:r>
    </w:p>
    <w:p w14:paraId="74F077E9" w14:textId="77777777" w:rsidR="00DE6052" w:rsidRPr="00DE6052" w:rsidRDefault="00DE6052" w:rsidP="00DE6052">
      <w:pPr>
        <w:pStyle w:val="Heading3"/>
        <w:rPr>
          <w:rFonts w:ascii="Times New Roman" w:hAnsi="Times New Roman" w:cs="Times New Roman"/>
          <w:color w:val="auto"/>
          <w:sz w:val="18"/>
          <w:szCs w:val="18"/>
        </w:rPr>
      </w:pPr>
    </w:p>
    <w:p w14:paraId="48350A46"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#include &lt;iostream&gt;</w:t>
      </w:r>
    </w:p>
    <w:p w14:paraId="35D7F72C"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#include &lt;pthread.h&gt; </w:t>
      </w:r>
      <w:r w:rsidRPr="00DE6052">
        <w:rPr>
          <w:rFonts w:ascii="Times New Roman" w:hAnsi="Times New Roman" w:cs="Times New Roman"/>
          <w:color w:val="auto"/>
          <w:sz w:val="18"/>
          <w:szCs w:val="18"/>
        </w:rPr>
        <w:tab/>
        <w:t>// Needed for using the pthread library</w:t>
      </w:r>
    </w:p>
    <w:p w14:paraId="3932215C"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#include &lt;assert.h&gt;</w:t>
      </w:r>
    </w:p>
    <w:p w14:paraId="5336A01C"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#include &lt;time.h&gt;</w:t>
      </w:r>
    </w:p>
    <w:p w14:paraId="71A93C45"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#include &lt;unistd.h&gt; </w:t>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t>// Needed for sleep()</w:t>
      </w:r>
    </w:p>
    <w:p w14:paraId="047A04B4"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#include &lt;ncurses.h&gt; </w:t>
      </w:r>
      <w:r w:rsidRPr="00DE6052">
        <w:rPr>
          <w:rFonts w:ascii="Times New Roman" w:hAnsi="Times New Roman" w:cs="Times New Roman"/>
          <w:color w:val="auto"/>
          <w:sz w:val="18"/>
          <w:szCs w:val="18"/>
        </w:rPr>
        <w:tab/>
        <w:t>// Needed for Curses windowing</w:t>
      </w:r>
    </w:p>
    <w:p w14:paraId="58131494"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#include &lt;stdarg.h&gt; </w:t>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t>// Needed for formatted output to window</w:t>
      </w:r>
    </w:p>
    <w:p w14:paraId="6F094B87"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#include &lt;termios.h&gt;</w:t>
      </w:r>
    </w:p>
    <w:p w14:paraId="52A36B1C"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#include &lt;fcntl.h&gt;</w:t>
      </w:r>
    </w:p>
    <w:p w14:paraId="6250EEC1"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#include &lt;cstdlib&gt;</w:t>
      </w:r>
    </w:p>
    <w:p w14:paraId="55E45D4B"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#include "queue.h"</w:t>
      </w:r>
    </w:p>
    <w:p w14:paraId="34DBF7C3"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#include "scheduler.h"</w:t>
      </w:r>
    </w:p>
    <w:p w14:paraId="75BCD4CB"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#include &lt;string&gt;</w:t>
      </w:r>
    </w:p>
    <w:p w14:paraId="683C7198" w14:textId="77777777" w:rsidR="00DE6052" w:rsidRPr="00DE6052" w:rsidRDefault="00DE6052" w:rsidP="00DE6052">
      <w:pPr>
        <w:pStyle w:val="Heading3"/>
        <w:rPr>
          <w:rFonts w:ascii="Times New Roman" w:hAnsi="Times New Roman" w:cs="Times New Roman"/>
          <w:color w:val="auto"/>
          <w:sz w:val="18"/>
          <w:szCs w:val="18"/>
        </w:rPr>
      </w:pPr>
    </w:p>
    <w:p w14:paraId="71DECC2D"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 xml:space="preserve">class semaphore { </w:t>
      </w:r>
    </w:p>
    <w:p w14:paraId="0B4BD323"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int sema_value;</w:t>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t>// 0 or 1 in the case of a binary semaphore</w:t>
      </w:r>
    </w:p>
    <w:p w14:paraId="76EF91B2"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r>
    </w:p>
    <w:p w14:paraId="5FB54B67"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Queue &lt;scheduler::TCB*&gt;sema_data;</w:t>
      </w:r>
    </w:p>
    <w:p w14:paraId="491AA46E"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std::string resource_name; // The name of the resource being managed</w:t>
      </w:r>
    </w:p>
    <w:p w14:paraId="1E22ED06"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int count;</w:t>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p>
    <w:p w14:paraId="3CEBC996"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r>
    </w:p>
    <w:p w14:paraId="3CA14121"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public:</w:t>
      </w:r>
    </w:p>
    <w:p w14:paraId="114C6D54"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semaphore(int sema_value, char* sema_name);</w:t>
      </w:r>
    </w:p>
    <w:p w14:paraId="3C0AD6EE"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lastRenderedPageBreak/>
        <w:tab/>
        <w:t>~semaphore();</w:t>
      </w:r>
    </w:p>
    <w:p w14:paraId="06E430C5" w14:textId="77777777"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p>
    <w:p w14:paraId="7B2FB3E7" w14:textId="4C0FDEFF"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void down();</w:t>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t>// Get the resource or get queued!</w:t>
      </w:r>
    </w:p>
    <w:p w14:paraId="7015A9EA" w14:textId="60558659" w:rsidR="00DE6052" w:rsidRPr="00DE6052"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void up();</w:t>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r>
      <w:r w:rsidRPr="00DE6052">
        <w:rPr>
          <w:rFonts w:ascii="Times New Roman" w:hAnsi="Times New Roman" w:cs="Times New Roman"/>
          <w:color w:val="auto"/>
          <w:sz w:val="18"/>
          <w:szCs w:val="18"/>
        </w:rPr>
        <w:tab/>
        <w:t>// Release the resource</w:t>
      </w:r>
    </w:p>
    <w:p w14:paraId="6A2ABA69" w14:textId="77777777" w:rsidR="00A0613E" w:rsidRDefault="00DE6052" w:rsidP="00DE6052">
      <w:pPr>
        <w:pStyle w:val="Heading3"/>
        <w:rPr>
          <w:rFonts w:ascii="Times New Roman" w:hAnsi="Times New Roman" w:cs="Times New Roman"/>
          <w:color w:val="auto"/>
          <w:sz w:val="18"/>
          <w:szCs w:val="18"/>
        </w:rPr>
      </w:pPr>
      <w:r w:rsidRPr="00DE6052">
        <w:rPr>
          <w:rFonts w:ascii="Times New Roman" w:hAnsi="Times New Roman" w:cs="Times New Roman"/>
          <w:color w:val="auto"/>
          <w:sz w:val="18"/>
          <w:szCs w:val="18"/>
        </w:rPr>
        <w:tab/>
        <w:t>void dump(int level, WINDOW * win);</w:t>
      </w:r>
      <w:r w:rsidRPr="00DE6052">
        <w:rPr>
          <w:rFonts w:ascii="Times New Roman" w:hAnsi="Times New Roman" w:cs="Times New Roman"/>
          <w:color w:val="auto"/>
          <w:sz w:val="18"/>
          <w:szCs w:val="18"/>
        </w:rPr>
        <w:tab/>
        <w:t>// Include some</w:t>
      </w:r>
    </w:p>
    <w:p w14:paraId="30796E2A" w14:textId="65B5197A" w:rsidR="00DE6052" w:rsidRPr="00DE6052" w:rsidRDefault="00A0613E" w:rsidP="00DE6052">
      <w:pPr>
        <w:pStyle w:val="Heading3"/>
        <w:rPr>
          <w:rFonts w:ascii="Times New Roman" w:hAnsi="Times New Roman" w:cs="Times New Roman"/>
          <w:color w:val="auto"/>
          <w:sz w:val="18"/>
          <w:szCs w:val="18"/>
        </w:rPr>
      </w:pPr>
      <w:r>
        <w:rPr>
          <w:rFonts w:ascii="Times New Roman" w:hAnsi="Times New Roman" w:cs="Times New Roman"/>
          <w:color w:val="auto"/>
          <w:sz w:val="18"/>
          <w:szCs w:val="18"/>
        </w:rPr>
        <w:t>};</w:t>
      </w:r>
      <w:r>
        <w:rPr>
          <w:rFonts w:ascii="Times New Roman" w:hAnsi="Times New Roman" w:cs="Times New Roman"/>
          <w:color w:val="auto"/>
          <w:sz w:val="18"/>
          <w:szCs w:val="18"/>
        </w:rPr>
        <w:tab/>
      </w:r>
      <w:r>
        <w:rPr>
          <w:rFonts w:ascii="Times New Roman" w:hAnsi="Times New Roman" w:cs="Times New Roman"/>
          <w:color w:val="auto"/>
          <w:sz w:val="18"/>
          <w:szCs w:val="18"/>
        </w:rPr>
        <w:tab/>
      </w:r>
      <w:r>
        <w:rPr>
          <w:rFonts w:ascii="Times New Roman" w:hAnsi="Times New Roman" w:cs="Times New Roman"/>
          <w:color w:val="auto"/>
          <w:sz w:val="18"/>
          <w:szCs w:val="18"/>
        </w:rPr>
        <w:tab/>
      </w:r>
      <w:r>
        <w:rPr>
          <w:rFonts w:ascii="Times New Roman" w:hAnsi="Times New Roman" w:cs="Times New Roman"/>
          <w:color w:val="auto"/>
          <w:sz w:val="18"/>
          <w:szCs w:val="18"/>
        </w:rPr>
        <w:tab/>
      </w:r>
      <w:r>
        <w:rPr>
          <w:rFonts w:ascii="Times New Roman" w:hAnsi="Times New Roman" w:cs="Times New Roman"/>
          <w:color w:val="auto"/>
          <w:sz w:val="18"/>
          <w:szCs w:val="18"/>
        </w:rPr>
        <w:tab/>
      </w:r>
      <w:r>
        <w:rPr>
          <w:rFonts w:ascii="Times New Roman" w:hAnsi="Times New Roman" w:cs="Times New Roman"/>
          <w:color w:val="auto"/>
          <w:sz w:val="18"/>
          <w:szCs w:val="18"/>
        </w:rPr>
        <w:tab/>
      </w:r>
      <w:r>
        <w:rPr>
          <w:rFonts w:ascii="Times New Roman" w:hAnsi="Times New Roman" w:cs="Times New Roman"/>
          <w:color w:val="auto"/>
          <w:sz w:val="18"/>
          <w:szCs w:val="18"/>
        </w:rPr>
        <w:tab/>
      </w:r>
      <w:r w:rsidR="00DE6052" w:rsidRPr="00DE6052">
        <w:rPr>
          <w:rFonts w:ascii="Times New Roman" w:hAnsi="Times New Roman" w:cs="Times New Roman"/>
          <w:color w:val="auto"/>
          <w:sz w:val="18"/>
          <w:szCs w:val="18"/>
        </w:rPr>
        <w:t xml:space="preserve">// Functions which will allow you to dump the </w:t>
      </w:r>
    </w:p>
    <w:p w14:paraId="1A2A175E" w14:textId="4B64426F" w:rsidR="00DE6052" w:rsidRPr="00DE6052" w:rsidRDefault="00A0613E" w:rsidP="00DE6052">
      <w:pPr>
        <w:pStyle w:val="Heading3"/>
        <w:rPr>
          <w:rFonts w:ascii="Times New Roman" w:hAnsi="Times New Roman" w:cs="Times New Roman"/>
          <w:color w:val="auto"/>
          <w:sz w:val="18"/>
          <w:szCs w:val="18"/>
        </w:rPr>
      </w:pPr>
      <w:r>
        <w:rPr>
          <w:rFonts w:ascii="Times New Roman" w:hAnsi="Times New Roman" w:cs="Times New Roman"/>
          <w:color w:val="auto"/>
          <w:sz w:val="18"/>
          <w:szCs w:val="18"/>
        </w:rPr>
        <w:t xml:space="preserve">#endif </w:t>
      </w:r>
      <w:r>
        <w:rPr>
          <w:rFonts w:ascii="Times New Roman" w:hAnsi="Times New Roman" w:cs="Times New Roman"/>
          <w:color w:val="auto"/>
          <w:sz w:val="18"/>
          <w:szCs w:val="18"/>
        </w:rPr>
        <w:tab/>
      </w:r>
      <w:r>
        <w:rPr>
          <w:rFonts w:ascii="Times New Roman" w:hAnsi="Times New Roman" w:cs="Times New Roman"/>
          <w:color w:val="auto"/>
          <w:sz w:val="18"/>
          <w:szCs w:val="18"/>
        </w:rPr>
        <w:tab/>
      </w:r>
      <w:r>
        <w:rPr>
          <w:rFonts w:ascii="Times New Roman" w:hAnsi="Times New Roman" w:cs="Times New Roman"/>
          <w:color w:val="auto"/>
          <w:sz w:val="18"/>
          <w:szCs w:val="18"/>
        </w:rPr>
        <w:tab/>
      </w:r>
      <w:r>
        <w:rPr>
          <w:rFonts w:ascii="Times New Roman" w:hAnsi="Times New Roman" w:cs="Times New Roman"/>
          <w:color w:val="auto"/>
          <w:sz w:val="18"/>
          <w:szCs w:val="18"/>
        </w:rPr>
        <w:tab/>
      </w:r>
      <w:r>
        <w:rPr>
          <w:rFonts w:ascii="Times New Roman" w:hAnsi="Times New Roman" w:cs="Times New Roman"/>
          <w:color w:val="auto"/>
          <w:sz w:val="18"/>
          <w:szCs w:val="18"/>
        </w:rPr>
        <w:tab/>
      </w:r>
      <w:r>
        <w:rPr>
          <w:rFonts w:ascii="Times New Roman" w:hAnsi="Times New Roman" w:cs="Times New Roman"/>
          <w:color w:val="auto"/>
          <w:sz w:val="18"/>
          <w:szCs w:val="18"/>
        </w:rPr>
        <w:tab/>
      </w:r>
      <w:r>
        <w:rPr>
          <w:rFonts w:ascii="Times New Roman" w:hAnsi="Times New Roman" w:cs="Times New Roman"/>
          <w:color w:val="auto"/>
          <w:sz w:val="18"/>
          <w:szCs w:val="18"/>
        </w:rPr>
        <w:tab/>
      </w:r>
      <w:r w:rsidR="00DE6052" w:rsidRPr="00DE6052">
        <w:rPr>
          <w:rFonts w:ascii="Times New Roman" w:hAnsi="Times New Roman" w:cs="Times New Roman"/>
          <w:color w:val="auto"/>
          <w:sz w:val="18"/>
          <w:szCs w:val="18"/>
        </w:rPr>
        <w:t>// Contents of the semaphore in a rea</w:t>
      </w:r>
      <w:r>
        <w:rPr>
          <w:rFonts w:ascii="Times New Roman" w:hAnsi="Times New Roman" w:cs="Times New Roman"/>
          <w:color w:val="auto"/>
          <w:sz w:val="18"/>
          <w:szCs w:val="18"/>
        </w:rPr>
        <w:t xml:space="preserve">dable format.  </w:t>
      </w:r>
      <w:r w:rsidR="00DE6052" w:rsidRPr="00DE6052">
        <w:rPr>
          <w:rFonts w:ascii="Times New Roman" w:hAnsi="Times New Roman" w:cs="Times New Roman"/>
          <w:color w:val="auto"/>
          <w:sz w:val="18"/>
          <w:szCs w:val="18"/>
        </w:rPr>
        <w:t xml:space="preserve">  </w:t>
      </w:r>
    </w:p>
    <w:p w14:paraId="17EAAE3D" w14:textId="77777777" w:rsidR="00A0613E" w:rsidRDefault="00A0613E" w:rsidP="006542F0">
      <w:pPr>
        <w:pStyle w:val="Heading3"/>
      </w:pPr>
    </w:p>
    <w:p w14:paraId="212B0638" w14:textId="77777777" w:rsidR="00A0613E" w:rsidRDefault="00A0613E" w:rsidP="006542F0">
      <w:pPr>
        <w:pStyle w:val="Heading3"/>
      </w:pPr>
    </w:p>
    <w:p w14:paraId="0A9A64B2" w14:textId="77777777" w:rsidR="00A0613E" w:rsidRDefault="00A0613E" w:rsidP="006542F0">
      <w:pPr>
        <w:pStyle w:val="Heading3"/>
      </w:pPr>
    </w:p>
    <w:p w14:paraId="6015A5AD" w14:textId="77777777" w:rsidR="00A0613E" w:rsidRDefault="00A0613E" w:rsidP="006542F0">
      <w:pPr>
        <w:pStyle w:val="Heading3"/>
      </w:pPr>
    </w:p>
    <w:p w14:paraId="3981D3B6" w14:textId="77777777" w:rsidR="00A0613E" w:rsidRDefault="00A0613E" w:rsidP="006542F0">
      <w:pPr>
        <w:pStyle w:val="Heading3"/>
      </w:pPr>
    </w:p>
    <w:p w14:paraId="44A3BC3E" w14:textId="77777777" w:rsidR="00A0613E" w:rsidRDefault="00A0613E" w:rsidP="006542F0">
      <w:pPr>
        <w:pStyle w:val="Heading3"/>
      </w:pPr>
    </w:p>
    <w:p w14:paraId="5879692B" w14:textId="77777777" w:rsidR="00A0613E" w:rsidRDefault="00A0613E" w:rsidP="006542F0">
      <w:pPr>
        <w:pStyle w:val="Heading3"/>
      </w:pPr>
    </w:p>
    <w:p w14:paraId="44C47DDF" w14:textId="77777777" w:rsidR="00A0613E" w:rsidRDefault="00A0613E" w:rsidP="006542F0">
      <w:pPr>
        <w:pStyle w:val="Heading3"/>
      </w:pPr>
    </w:p>
    <w:p w14:paraId="411DB964" w14:textId="77777777" w:rsidR="00A0613E" w:rsidRDefault="00A0613E" w:rsidP="006542F0">
      <w:pPr>
        <w:pStyle w:val="Heading3"/>
      </w:pPr>
    </w:p>
    <w:p w14:paraId="2C5E01F4" w14:textId="77777777" w:rsidR="00A0613E" w:rsidRDefault="00A0613E" w:rsidP="006542F0">
      <w:pPr>
        <w:pStyle w:val="Heading3"/>
      </w:pPr>
    </w:p>
    <w:p w14:paraId="2D7DB234" w14:textId="77777777" w:rsidR="00A0613E" w:rsidRDefault="00A0613E" w:rsidP="006542F0">
      <w:pPr>
        <w:pStyle w:val="Heading3"/>
      </w:pPr>
    </w:p>
    <w:p w14:paraId="4A2A3015" w14:textId="77777777" w:rsidR="00A0613E" w:rsidRDefault="00A0613E" w:rsidP="006542F0">
      <w:pPr>
        <w:pStyle w:val="Heading3"/>
      </w:pPr>
    </w:p>
    <w:p w14:paraId="4F838280" w14:textId="77777777" w:rsidR="00A0613E" w:rsidRDefault="00A0613E" w:rsidP="006542F0">
      <w:pPr>
        <w:pStyle w:val="Heading3"/>
      </w:pPr>
    </w:p>
    <w:p w14:paraId="03323F6C" w14:textId="77777777" w:rsidR="00A0613E" w:rsidRDefault="00A0613E" w:rsidP="006542F0">
      <w:pPr>
        <w:pStyle w:val="Heading3"/>
      </w:pPr>
    </w:p>
    <w:p w14:paraId="39B7BA52" w14:textId="77777777" w:rsidR="00A0613E" w:rsidRDefault="00A0613E" w:rsidP="006542F0">
      <w:pPr>
        <w:pStyle w:val="Heading3"/>
      </w:pPr>
    </w:p>
    <w:p w14:paraId="5873BC73" w14:textId="77777777" w:rsidR="00A0613E" w:rsidRDefault="00A0613E" w:rsidP="006542F0">
      <w:pPr>
        <w:pStyle w:val="Heading3"/>
      </w:pPr>
    </w:p>
    <w:p w14:paraId="6B115E64" w14:textId="77777777" w:rsidR="00A0613E" w:rsidRDefault="00A0613E" w:rsidP="006542F0">
      <w:pPr>
        <w:pStyle w:val="Heading3"/>
      </w:pPr>
    </w:p>
    <w:p w14:paraId="145F21A2" w14:textId="77777777" w:rsidR="00A0613E" w:rsidRDefault="00A0613E" w:rsidP="006542F0">
      <w:pPr>
        <w:pStyle w:val="Heading3"/>
      </w:pPr>
    </w:p>
    <w:p w14:paraId="209A0EB5" w14:textId="77777777" w:rsidR="00A0613E" w:rsidRDefault="00A0613E" w:rsidP="006542F0">
      <w:pPr>
        <w:pStyle w:val="Heading3"/>
      </w:pPr>
    </w:p>
    <w:p w14:paraId="5132FAD6" w14:textId="77777777" w:rsidR="00A0613E" w:rsidRDefault="00A0613E" w:rsidP="006542F0">
      <w:pPr>
        <w:pStyle w:val="Heading3"/>
      </w:pPr>
    </w:p>
    <w:p w14:paraId="2BCDCFB7" w14:textId="77777777" w:rsidR="00A0613E" w:rsidRDefault="00A0613E" w:rsidP="006542F0">
      <w:pPr>
        <w:pStyle w:val="Heading3"/>
      </w:pPr>
    </w:p>
    <w:p w14:paraId="11A66F82" w14:textId="77777777" w:rsidR="00A0613E" w:rsidRDefault="00A0613E" w:rsidP="006542F0">
      <w:pPr>
        <w:pStyle w:val="Heading3"/>
      </w:pPr>
    </w:p>
    <w:p w14:paraId="39108167" w14:textId="77777777" w:rsidR="00A0613E" w:rsidRDefault="00A0613E" w:rsidP="006542F0">
      <w:pPr>
        <w:pStyle w:val="Heading3"/>
      </w:pPr>
    </w:p>
    <w:p w14:paraId="49412894" w14:textId="77777777" w:rsidR="00A0613E" w:rsidRDefault="00A0613E" w:rsidP="006542F0">
      <w:pPr>
        <w:pStyle w:val="Heading3"/>
      </w:pPr>
    </w:p>
    <w:p w14:paraId="63BE9FA3" w14:textId="77777777" w:rsidR="00A0613E" w:rsidRDefault="00A0613E" w:rsidP="006542F0">
      <w:pPr>
        <w:pStyle w:val="Heading3"/>
      </w:pPr>
    </w:p>
    <w:p w14:paraId="22FF234F" w14:textId="77777777" w:rsidR="00A0613E" w:rsidRDefault="00A0613E" w:rsidP="006542F0">
      <w:pPr>
        <w:pStyle w:val="Heading3"/>
      </w:pPr>
    </w:p>
    <w:p w14:paraId="30FA412D" w14:textId="77777777" w:rsidR="00A0613E" w:rsidRDefault="00A0613E" w:rsidP="006542F0">
      <w:pPr>
        <w:pStyle w:val="Heading3"/>
      </w:pPr>
    </w:p>
    <w:p w14:paraId="0BA32D06" w14:textId="77777777" w:rsidR="00A0613E" w:rsidRDefault="00A0613E" w:rsidP="006542F0">
      <w:pPr>
        <w:pStyle w:val="Heading3"/>
      </w:pPr>
    </w:p>
    <w:p w14:paraId="0E02F236" w14:textId="77777777" w:rsidR="00A0613E" w:rsidRDefault="00A0613E" w:rsidP="006542F0">
      <w:pPr>
        <w:pStyle w:val="Heading3"/>
      </w:pPr>
    </w:p>
    <w:p w14:paraId="2212A97B" w14:textId="77777777" w:rsidR="00A0613E" w:rsidRDefault="00A0613E" w:rsidP="006542F0">
      <w:pPr>
        <w:pStyle w:val="Heading3"/>
      </w:pPr>
    </w:p>
    <w:p w14:paraId="40FC9F70" w14:textId="77777777" w:rsidR="00A0613E" w:rsidRDefault="00A0613E" w:rsidP="006542F0">
      <w:pPr>
        <w:pStyle w:val="Heading3"/>
      </w:pPr>
    </w:p>
    <w:p w14:paraId="2AEA2764" w14:textId="051B08ED" w:rsidR="006542F0" w:rsidRDefault="006542F0" w:rsidP="006542F0">
      <w:pPr>
        <w:pStyle w:val="Heading3"/>
      </w:pPr>
      <w:r>
        <w:lastRenderedPageBreak/>
        <w:t>Semaphore.cpp</w:t>
      </w:r>
      <w:bookmarkEnd w:id="7"/>
    </w:p>
    <w:p w14:paraId="44A2890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p>
    <w:p w14:paraId="2A6EC40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Assignment:</w:t>
      </w:r>
      <w:r w:rsidRPr="00A0613E">
        <w:rPr>
          <w:rFonts w:ascii="Times New Roman" w:hAnsi="Times New Roman" w:cs="Times New Roman"/>
          <w:sz w:val="18"/>
          <w:szCs w:val="18"/>
        </w:rPr>
        <w:tab/>
        <w:t>Ultima 2.0 Phase 2</w:t>
      </w:r>
    </w:p>
    <w:p w14:paraId="76622FA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File Name:</w:t>
      </w:r>
      <w:r w:rsidRPr="00A0613E">
        <w:rPr>
          <w:rFonts w:ascii="Times New Roman" w:hAnsi="Times New Roman" w:cs="Times New Roman"/>
          <w:sz w:val="18"/>
          <w:szCs w:val="18"/>
        </w:rPr>
        <w:tab/>
        <w:t>semaphore.cpp</w:t>
      </w:r>
    </w:p>
    <w:p w14:paraId="2FCA287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Dependencies: </w:t>
      </w:r>
      <w:r w:rsidRPr="00A0613E">
        <w:rPr>
          <w:rFonts w:ascii="Times New Roman" w:hAnsi="Times New Roman" w:cs="Times New Roman"/>
          <w:sz w:val="18"/>
          <w:szCs w:val="18"/>
        </w:rPr>
        <w:tab/>
        <w:t>semaphore.h window.h</w:t>
      </w:r>
    </w:p>
    <w:p w14:paraId="797EB27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Authors: </w:t>
      </w:r>
      <w:r w:rsidRPr="00A0613E">
        <w:rPr>
          <w:rFonts w:ascii="Times New Roman" w:hAnsi="Times New Roman" w:cs="Times New Roman"/>
          <w:sz w:val="18"/>
          <w:szCs w:val="18"/>
        </w:rPr>
        <w:tab/>
        <w:t>Drake Wood, James Giegerich</w:t>
      </w:r>
    </w:p>
    <w:p w14:paraId="0C90A41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Language: </w:t>
      </w:r>
      <w:r w:rsidRPr="00A0613E">
        <w:rPr>
          <w:rFonts w:ascii="Times New Roman" w:hAnsi="Times New Roman" w:cs="Times New Roman"/>
          <w:sz w:val="18"/>
          <w:szCs w:val="18"/>
        </w:rPr>
        <w:tab/>
        <w:t>C++</w:t>
      </w:r>
    </w:p>
    <w:p w14:paraId="23F4F18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Compiler: </w:t>
      </w:r>
      <w:r w:rsidRPr="00A0613E">
        <w:rPr>
          <w:rFonts w:ascii="Times New Roman" w:hAnsi="Times New Roman" w:cs="Times New Roman"/>
          <w:sz w:val="18"/>
          <w:szCs w:val="18"/>
        </w:rPr>
        <w:tab/>
        <w:t>G++</w:t>
      </w:r>
    </w:p>
    <w:p w14:paraId="06E2D80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Class: </w:t>
      </w:r>
      <w:r w:rsidRPr="00A0613E">
        <w:rPr>
          <w:rFonts w:ascii="Times New Roman" w:hAnsi="Times New Roman" w:cs="Times New Roman"/>
          <w:sz w:val="18"/>
          <w:szCs w:val="18"/>
        </w:rPr>
        <w:tab/>
        <w:t>C435 - Operating Systems</w:t>
      </w:r>
    </w:p>
    <w:p w14:paraId="47876F4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Instructor: </w:t>
      </w:r>
      <w:r w:rsidRPr="00A0613E">
        <w:rPr>
          <w:rFonts w:ascii="Times New Roman" w:hAnsi="Times New Roman" w:cs="Times New Roman"/>
          <w:sz w:val="18"/>
          <w:szCs w:val="18"/>
        </w:rPr>
        <w:tab/>
        <w:t>Dr. Hakimzadeh</w:t>
      </w:r>
    </w:p>
    <w:p w14:paraId="31C4904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Date Created: </w:t>
      </w:r>
      <w:r w:rsidRPr="00A0613E">
        <w:rPr>
          <w:rFonts w:ascii="Times New Roman" w:hAnsi="Times New Roman" w:cs="Times New Roman"/>
          <w:sz w:val="18"/>
          <w:szCs w:val="18"/>
        </w:rPr>
        <w:tab/>
        <w:t>2/16/2019</w:t>
      </w:r>
    </w:p>
    <w:p w14:paraId="5CDF779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Last Updated:</w:t>
      </w:r>
      <w:r w:rsidRPr="00A0613E">
        <w:rPr>
          <w:rFonts w:ascii="Times New Roman" w:hAnsi="Times New Roman" w:cs="Times New Roman"/>
          <w:sz w:val="18"/>
          <w:szCs w:val="18"/>
        </w:rPr>
        <w:tab/>
        <w:t>3/18/2019</w:t>
      </w:r>
    </w:p>
    <w:p w14:paraId="03FCA5FE"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Due Date: </w:t>
      </w:r>
      <w:r w:rsidRPr="00A0613E">
        <w:rPr>
          <w:rFonts w:ascii="Times New Roman" w:hAnsi="Times New Roman" w:cs="Times New Roman"/>
          <w:sz w:val="18"/>
          <w:szCs w:val="18"/>
        </w:rPr>
        <w:tab/>
        <w:t>3/18/2019</w:t>
      </w:r>
    </w:p>
    <w:p w14:paraId="0E78C09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p>
    <w:p w14:paraId="498126F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Description: Contains the definitions for the functions outlined in semaphore.h                     </w:t>
      </w:r>
    </w:p>
    <w:p w14:paraId="7AC1925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p>
    <w:p w14:paraId="6F184362" w14:textId="77777777" w:rsidR="00A0613E" w:rsidRPr="00A0613E" w:rsidRDefault="00A0613E" w:rsidP="00A0613E">
      <w:pPr>
        <w:rPr>
          <w:rFonts w:ascii="Times New Roman" w:hAnsi="Times New Roman" w:cs="Times New Roman"/>
          <w:sz w:val="18"/>
          <w:szCs w:val="18"/>
        </w:rPr>
      </w:pPr>
    </w:p>
    <w:p w14:paraId="10DE0BE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#include "window.h"</w:t>
      </w:r>
    </w:p>
    <w:p w14:paraId="317B55CA"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#include "semaphore.h"</w:t>
      </w:r>
    </w:p>
    <w:p w14:paraId="6396FB0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#include "scheduler.h"</w:t>
      </w:r>
    </w:p>
    <w:p w14:paraId="322A054E" w14:textId="77777777" w:rsidR="00A0613E" w:rsidRPr="00A0613E" w:rsidRDefault="00A0613E" w:rsidP="00A0613E">
      <w:pPr>
        <w:rPr>
          <w:rFonts w:ascii="Times New Roman" w:hAnsi="Times New Roman" w:cs="Times New Roman"/>
          <w:sz w:val="18"/>
          <w:szCs w:val="18"/>
        </w:rPr>
      </w:pPr>
    </w:p>
    <w:p w14:paraId="111A442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extern semaphore sema_screen;</w:t>
      </w:r>
    </w:p>
    <w:p w14:paraId="37B626B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extern scheduler sched;</w:t>
      </w:r>
    </w:p>
    <w:p w14:paraId="61F85FC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extern scheduler TCB;</w:t>
      </w:r>
    </w:p>
    <w:p w14:paraId="107EFD3C" w14:textId="77777777" w:rsidR="00A0613E" w:rsidRPr="00A0613E" w:rsidRDefault="00A0613E" w:rsidP="00A0613E">
      <w:pPr>
        <w:rPr>
          <w:rFonts w:ascii="Times New Roman" w:hAnsi="Times New Roman" w:cs="Times New Roman"/>
          <w:sz w:val="18"/>
          <w:szCs w:val="18"/>
        </w:rPr>
      </w:pPr>
    </w:p>
    <w:p w14:paraId="72C5932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void semaphore::down(){ </w:t>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Lock resource</w:t>
      </w:r>
    </w:p>
    <w:p w14:paraId="20AB2D6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p>
    <w:p w14:paraId="61F9104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t>scheduler::TCB * tcb; // new tcb object</w:t>
      </w:r>
    </w:p>
    <w:p w14:paraId="2AF30B9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p>
    <w:p w14:paraId="490FE9A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t>if (sema_value &gt; 0){ // if no 1 else has access</w:t>
      </w:r>
    </w:p>
    <w:p w14:paraId="0284ABE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sema_value--;</w:t>
      </w:r>
      <w:r w:rsidRPr="00A0613E">
        <w:rPr>
          <w:rFonts w:ascii="Times New Roman" w:hAnsi="Times New Roman" w:cs="Times New Roman"/>
          <w:sz w:val="18"/>
          <w:szCs w:val="18"/>
        </w:rPr>
        <w:tab/>
        <w:t>// get access here</w:t>
      </w:r>
    </w:p>
    <w:p w14:paraId="36C381C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t>} else{ // if someone else has access then we need to queue and block ourselves</w:t>
      </w:r>
    </w:p>
    <w:p w14:paraId="0556865E"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xml:space="preserve">tcb = sched.process_table.Dequeue(); </w:t>
      </w:r>
    </w:p>
    <w:p w14:paraId="636D6AC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tcb-&gt;state = 0; // blocked</w:t>
      </w:r>
    </w:p>
    <w:p w14:paraId="77A77CE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lastRenderedPageBreak/>
        <w:tab/>
      </w:r>
      <w:r w:rsidRPr="00A0613E">
        <w:rPr>
          <w:rFonts w:ascii="Times New Roman" w:hAnsi="Times New Roman" w:cs="Times New Roman"/>
          <w:sz w:val="18"/>
          <w:szCs w:val="18"/>
        </w:rPr>
        <w:tab/>
      </w:r>
      <w:r w:rsidRPr="00A0613E">
        <w:rPr>
          <w:rFonts w:ascii="Times New Roman" w:hAnsi="Times New Roman" w:cs="Times New Roman"/>
          <w:sz w:val="18"/>
          <w:szCs w:val="18"/>
        </w:rPr>
        <w:tab/>
        <w:t>sched.process_table.Enqueue(tcb);  //add back to process table</w:t>
      </w:r>
    </w:p>
    <w:p w14:paraId="6F6FDE3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sema_data.Enqueue(tcb); // stick in sema queue waitlist</w:t>
      </w:r>
    </w:p>
    <w:p w14:paraId="31ABFF3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p>
    <w:p w14:paraId="2E6A3C0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for (int i = 0; i &lt; sched.process_table.qSize() -1 ; i++)</w:t>
      </w:r>
    </w:p>
    <w:p w14:paraId="3C8E36C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t>
      </w:r>
    </w:p>
    <w:p w14:paraId="36D866C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tcb = sched.process_table.Dequeue();</w:t>
      </w:r>
    </w:p>
    <w:p w14:paraId="26EADA9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sched.process_table.Enqueue(tcb); //shuffle queue</w:t>
      </w:r>
    </w:p>
    <w:p w14:paraId="1AD1DDCE"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t>
      </w:r>
    </w:p>
    <w:p w14:paraId="0036EBBA"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t>}</w:t>
      </w:r>
    </w:p>
    <w:p w14:paraId="55FDE16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p>
    <w:p w14:paraId="07BD64B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 end of down</w:t>
      </w:r>
      <w:r w:rsidRPr="00A0613E">
        <w:rPr>
          <w:rFonts w:ascii="Times New Roman" w:hAnsi="Times New Roman" w:cs="Times New Roman"/>
          <w:sz w:val="18"/>
          <w:szCs w:val="18"/>
        </w:rPr>
        <w:tab/>
      </w:r>
      <w:r w:rsidRPr="00A0613E">
        <w:rPr>
          <w:rFonts w:ascii="Times New Roman" w:hAnsi="Times New Roman" w:cs="Times New Roman"/>
          <w:sz w:val="18"/>
          <w:szCs w:val="18"/>
        </w:rPr>
        <w:tab/>
      </w:r>
    </w:p>
    <w:p w14:paraId="07CEAEF5" w14:textId="77777777" w:rsidR="00A0613E" w:rsidRPr="00A0613E" w:rsidRDefault="00A0613E" w:rsidP="00A0613E">
      <w:pPr>
        <w:rPr>
          <w:rFonts w:ascii="Times New Roman" w:hAnsi="Times New Roman" w:cs="Times New Roman"/>
          <w:sz w:val="18"/>
          <w:szCs w:val="18"/>
        </w:rPr>
      </w:pPr>
    </w:p>
    <w:p w14:paraId="1F1AAFFE"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void semaphore::up(){</w:t>
      </w:r>
      <w:r w:rsidRPr="00A0613E">
        <w:rPr>
          <w:rFonts w:ascii="Times New Roman" w:hAnsi="Times New Roman" w:cs="Times New Roman"/>
          <w:sz w:val="18"/>
          <w:szCs w:val="18"/>
        </w:rPr>
        <w:tab/>
      </w:r>
      <w:r w:rsidRPr="00A0613E">
        <w:rPr>
          <w:rFonts w:ascii="Times New Roman" w:hAnsi="Times New Roman" w:cs="Times New Roman"/>
          <w:sz w:val="18"/>
          <w:szCs w:val="18"/>
        </w:rPr>
        <w:tab/>
        <w:t xml:space="preserve"> </w:t>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Release the resource</w:t>
      </w:r>
    </w:p>
    <w:p w14:paraId="5DDE6595" w14:textId="77777777" w:rsidR="00A0613E" w:rsidRPr="00A0613E" w:rsidRDefault="00A0613E" w:rsidP="00A0613E">
      <w:pPr>
        <w:rPr>
          <w:rFonts w:ascii="Times New Roman" w:hAnsi="Times New Roman" w:cs="Times New Roman"/>
          <w:sz w:val="18"/>
          <w:szCs w:val="18"/>
        </w:rPr>
      </w:pPr>
    </w:p>
    <w:p w14:paraId="37EBFBD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t>if (sema_data.isEmpty()){ // if no one is in line then set value back to 1</w:t>
      </w:r>
    </w:p>
    <w:p w14:paraId="73284FF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sema_value++;</w:t>
      </w:r>
    </w:p>
    <w:p w14:paraId="6C90F57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t>} else {</w:t>
      </w:r>
    </w:p>
    <w:p w14:paraId="1026F4A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scheduler::TCB * tcb = sema_data.Dequeue(); // get first in semaphore queue</w:t>
      </w:r>
    </w:p>
    <w:p w14:paraId="4184C40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scheduler::TCB * tcb2; // new tcb for comparison</w:t>
      </w:r>
    </w:p>
    <w:p w14:paraId="1D61D33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for (int i = 0; i &lt; sched.process_table.qSize() ; i++)</w:t>
      </w:r>
    </w:p>
    <w:p w14:paraId="4CF1543A"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t>
      </w:r>
    </w:p>
    <w:p w14:paraId="61390E1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tcb2 = sched.process_table.Dequeue(); //get scheduler task</w:t>
      </w:r>
    </w:p>
    <w:p w14:paraId="64DE33B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if (tcb-&gt;thread_no == tcb2-&gt;thread_no){ // if task id in scheduler matches the one in semaphore</w:t>
      </w:r>
    </w:p>
    <w:p w14:paraId="3B73BA0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tcb2-&gt;state = 1;  //ready // change it to ready from blocked</w:t>
      </w:r>
    </w:p>
    <w:p w14:paraId="61B41BE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t>
      </w:r>
    </w:p>
    <w:p w14:paraId="559FF8D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sched.process_table.Enqueue(tcb2); //shuffle queue</w:t>
      </w:r>
    </w:p>
    <w:p w14:paraId="751AFEB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t>
      </w:r>
    </w:p>
    <w:p w14:paraId="27AB8B4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t>}</w:t>
      </w:r>
    </w:p>
    <w:p w14:paraId="7B0BDF83"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 end of up</w:t>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p>
    <w:p w14:paraId="118A9CEE" w14:textId="77777777" w:rsidR="00A0613E" w:rsidRPr="00A0613E" w:rsidRDefault="00A0613E" w:rsidP="00A0613E">
      <w:pPr>
        <w:rPr>
          <w:rFonts w:ascii="Times New Roman" w:hAnsi="Times New Roman" w:cs="Times New Roman"/>
          <w:sz w:val="18"/>
          <w:szCs w:val="18"/>
        </w:rPr>
      </w:pPr>
    </w:p>
    <w:p w14:paraId="0DB2FF2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void semaphore::dump(int level, WINDOW * win){</w:t>
      </w:r>
    </w:p>
    <w:p w14:paraId="26F3207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giving semaphore a resource name</w:t>
      </w:r>
    </w:p>
    <w:p w14:paraId="5831FA0E" w14:textId="77777777" w:rsidR="00A0613E" w:rsidRPr="00A0613E" w:rsidRDefault="00A0613E" w:rsidP="00A0613E">
      <w:pPr>
        <w:rPr>
          <w:rFonts w:ascii="Times New Roman" w:hAnsi="Times New Roman" w:cs="Times New Roman"/>
          <w:sz w:val="18"/>
          <w:szCs w:val="18"/>
        </w:rPr>
      </w:pPr>
    </w:p>
    <w:p w14:paraId="1052D01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lastRenderedPageBreak/>
        <w:tab/>
        <w:t>char buff[256];</w:t>
      </w:r>
    </w:p>
    <w:p w14:paraId="5405D680" w14:textId="77777777" w:rsidR="00A0613E" w:rsidRPr="00A0613E" w:rsidRDefault="00A0613E" w:rsidP="00A0613E">
      <w:pPr>
        <w:rPr>
          <w:rFonts w:ascii="Times New Roman" w:hAnsi="Times New Roman" w:cs="Times New Roman"/>
          <w:sz w:val="18"/>
          <w:szCs w:val="18"/>
        </w:rPr>
      </w:pPr>
    </w:p>
    <w:p w14:paraId="7F02C5A9" w14:textId="77777777" w:rsidR="00A0613E" w:rsidRPr="00A0613E" w:rsidRDefault="00A0613E" w:rsidP="00A0613E">
      <w:pPr>
        <w:rPr>
          <w:rFonts w:ascii="Times New Roman" w:hAnsi="Times New Roman" w:cs="Times New Roman"/>
          <w:sz w:val="18"/>
          <w:szCs w:val="18"/>
        </w:rPr>
      </w:pPr>
    </w:p>
    <w:p w14:paraId="2865EA7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sprintf(buff, " Resource: %s Sema Value: \t%d \n", resource_name.c_str(), sema_value); // Print the resource name of the current semaphore</w:t>
      </w:r>
    </w:p>
    <w:p w14:paraId="68DFC93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write_window(win, buff);</w:t>
      </w:r>
    </w:p>
    <w:p w14:paraId="6C38215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p>
    <w:p w14:paraId="4064144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std::string name;</w:t>
      </w:r>
    </w:p>
    <w:p w14:paraId="5A6B6DA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if (sema_data.qSize() &gt; 0){</w:t>
      </w:r>
    </w:p>
    <w:p w14:paraId="665B0C9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t>scheduler::TCB * tcb;</w:t>
      </w:r>
    </w:p>
    <w:p w14:paraId="4DFEE40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p>
    <w:p w14:paraId="467EE55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t>for (int i = 0 ; sema_data.qSize(); i++){</w:t>
      </w:r>
    </w:p>
    <w:p w14:paraId="0D30292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tcb = sema_data.Dequeue();</w:t>
      </w:r>
    </w:p>
    <w:p w14:paraId="0BA8412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name = tcb-&gt;name;</w:t>
      </w:r>
    </w:p>
    <w:p w14:paraId="50D8F3B3"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sema_data.Enqueue(tcb);</w:t>
      </w:r>
    </w:p>
    <w:p w14:paraId="2E09F52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sprintf(buff, "%s -&gt; ", name.c_str());</w:t>
      </w:r>
    </w:p>
    <w:p w14:paraId="4F0E3B1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write_window(win, buff);</w:t>
      </w:r>
    </w:p>
    <w:p w14:paraId="6FFEF45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t>}</w:t>
      </w:r>
    </w:p>
    <w:p w14:paraId="22EFC263"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 else{</w:t>
      </w:r>
    </w:p>
    <w:p w14:paraId="6301064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write_window(win, " \tSema Queue empty\n");</w:t>
      </w:r>
    </w:p>
    <w:p w14:paraId="395B12C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t>
      </w:r>
    </w:p>
    <w:p w14:paraId="75ED657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 end of dump</w:t>
      </w:r>
    </w:p>
    <w:p w14:paraId="2F597C83" w14:textId="77777777" w:rsidR="00A0613E" w:rsidRPr="00A0613E" w:rsidRDefault="00A0613E" w:rsidP="00A0613E">
      <w:pPr>
        <w:rPr>
          <w:rFonts w:ascii="Times New Roman" w:hAnsi="Times New Roman" w:cs="Times New Roman"/>
          <w:sz w:val="18"/>
          <w:szCs w:val="18"/>
        </w:rPr>
      </w:pPr>
    </w:p>
    <w:p w14:paraId="170A8D2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semaphore::semaphore(int sema_value, char* sema_name){</w:t>
      </w:r>
    </w:p>
    <w:p w14:paraId="0AD4CEC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count = 0;</w:t>
      </w:r>
    </w:p>
    <w:p w14:paraId="210E87E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this-&gt;sema_value = sema_value;</w:t>
      </w:r>
      <w:r w:rsidRPr="00A0613E">
        <w:rPr>
          <w:rFonts w:ascii="Times New Roman" w:hAnsi="Times New Roman" w:cs="Times New Roman"/>
          <w:sz w:val="18"/>
          <w:szCs w:val="18"/>
        </w:rPr>
        <w:tab/>
      </w:r>
    </w:p>
    <w:p w14:paraId="4581A02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this-&gt;resource_name = sema_name;</w:t>
      </w:r>
    </w:p>
    <w:p w14:paraId="18EA118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p>
    <w:p w14:paraId="66AFFABA" w14:textId="77777777" w:rsidR="00A0613E" w:rsidRPr="00A0613E" w:rsidRDefault="00A0613E" w:rsidP="00A0613E">
      <w:pPr>
        <w:rPr>
          <w:rFonts w:ascii="Times New Roman" w:hAnsi="Times New Roman" w:cs="Times New Roman"/>
          <w:sz w:val="18"/>
          <w:szCs w:val="18"/>
        </w:rPr>
      </w:pPr>
    </w:p>
    <w:p w14:paraId="0832ADB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semaphore::~semaphore(){</w:t>
      </w:r>
    </w:p>
    <w:p w14:paraId="51F5BEE1" w14:textId="1B3F9196" w:rsidR="00F97723"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p>
    <w:p w14:paraId="6FDA8EF5" w14:textId="0E10CD6B" w:rsidR="00275249" w:rsidRDefault="00275249">
      <w:pPr>
        <w:rPr>
          <w:rFonts w:ascii="Times New Roman" w:hAnsi="Times New Roman" w:cs="Times New Roman"/>
        </w:rPr>
      </w:pPr>
      <w:r>
        <w:rPr>
          <w:rFonts w:ascii="Times New Roman" w:hAnsi="Times New Roman" w:cs="Times New Roman"/>
        </w:rPr>
        <w:br w:type="page"/>
      </w:r>
    </w:p>
    <w:p w14:paraId="040C1AD8" w14:textId="497D041B" w:rsidR="006542F0" w:rsidRDefault="006542F0" w:rsidP="006542F0">
      <w:pPr>
        <w:pStyle w:val="Heading3"/>
      </w:pPr>
      <w:bookmarkStart w:id="8" w:name="_Toc2087423"/>
      <w:r>
        <w:lastRenderedPageBreak/>
        <w:t>Window.h</w:t>
      </w:r>
      <w:bookmarkEnd w:id="8"/>
    </w:p>
    <w:p w14:paraId="3220BA5B" w14:textId="77777777" w:rsidR="001D3F47" w:rsidRPr="00A0613E" w:rsidRDefault="001D3F47" w:rsidP="001D3F47">
      <w:pPr>
        <w:rPr>
          <w:rFonts w:ascii="Times New Roman" w:hAnsi="Times New Roman" w:cs="Times New Roman"/>
          <w:sz w:val="18"/>
          <w:szCs w:val="18"/>
        </w:rPr>
      </w:pPr>
    </w:p>
    <w:p w14:paraId="5FE5FDC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p>
    <w:p w14:paraId="15463D5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Assignment:</w:t>
      </w:r>
      <w:r w:rsidRPr="00A0613E">
        <w:rPr>
          <w:rFonts w:ascii="Times New Roman" w:hAnsi="Times New Roman" w:cs="Times New Roman"/>
          <w:sz w:val="18"/>
          <w:szCs w:val="18"/>
        </w:rPr>
        <w:tab/>
        <w:t>Ultima 2.0 Phase 2</w:t>
      </w:r>
    </w:p>
    <w:p w14:paraId="42AC48B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File Name:</w:t>
      </w:r>
      <w:r w:rsidRPr="00A0613E">
        <w:rPr>
          <w:rFonts w:ascii="Times New Roman" w:hAnsi="Times New Roman" w:cs="Times New Roman"/>
          <w:sz w:val="18"/>
          <w:szCs w:val="18"/>
        </w:rPr>
        <w:tab/>
        <w:t>window.h</w:t>
      </w:r>
    </w:p>
    <w:p w14:paraId="666D5B1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Dependencies: </w:t>
      </w:r>
      <w:r w:rsidRPr="00A0613E">
        <w:rPr>
          <w:rFonts w:ascii="Times New Roman" w:hAnsi="Times New Roman" w:cs="Times New Roman"/>
          <w:sz w:val="18"/>
          <w:szCs w:val="18"/>
        </w:rPr>
        <w:tab/>
        <w:t>none</w:t>
      </w:r>
    </w:p>
    <w:p w14:paraId="0C4D0C7A"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Authors: </w:t>
      </w:r>
      <w:r w:rsidRPr="00A0613E">
        <w:rPr>
          <w:rFonts w:ascii="Times New Roman" w:hAnsi="Times New Roman" w:cs="Times New Roman"/>
          <w:sz w:val="18"/>
          <w:szCs w:val="18"/>
        </w:rPr>
        <w:tab/>
        <w:t>Drake Wood, James Giegerich</w:t>
      </w:r>
    </w:p>
    <w:p w14:paraId="02E46CD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Language: </w:t>
      </w:r>
      <w:r w:rsidRPr="00A0613E">
        <w:rPr>
          <w:rFonts w:ascii="Times New Roman" w:hAnsi="Times New Roman" w:cs="Times New Roman"/>
          <w:sz w:val="18"/>
          <w:szCs w:val="18"/>
        </w:rPr>
        <w:tab/>
        <w:t>C++</w:t>
      </w:r>
    </w:p>
    <w:p w14:paraId="1030BA7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Compiler: </w:t>
      </w:r>
      <w:r w:rsidRPr="00A0613E">
        <w:rPr>
          <w:rFonts w:ascii="Times New Roman" w:hAnsi="Times New Roman" w:cs="Times New Roman"/>
          <w:sz w:val="18"/>
          <w:szCs w:val="18"/>
        </w:rPr>
        <w:tab/>
        <w:t>G++</w:t>
      </w:r>
    </w:p>
    <w:p w14:paraId="386D5353"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Class: </w:t>
      </w:r>
      <w:r w:rsidRPr="00A0613E">
        <w:rPr>
          <w:rFonts w:ascii="Times New Roman" w:hAnsi="Times New Roman" w:cs="Times New Roman"/>
          <w:sz w:val="18"/>
          <w:szCs w:val="18"/>
        </w:rPr>
        <w:tab/>
        <w:t>C435 - Operating Systems</w:t>
      </w:r>
    </w:p>
    <w:p w14:paraId="5522729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Instructor: </w:t>
      </w:r>
      <w:r w:rsidRPr="00A0613E">
        <w:rPr>
          <w:rFonts w:ascii="Times New Roman" w:hAnsi="Times New Roman" w:cs="Times New Roman"/>
          <w:sz w:val="18"/>
          <w:szCs w:val="18"/>
        </w:rPr>
        <w:tab/>
        <w:t>Dr. Hakimzadeh</w:t>
      </w:r>
    </w:p>
    <w:p w14:paraId="2591EF3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Date Created: </w:t>
      </w:r>
      <w:r w:rsidRPr="00A0613E">
        <w:rPr>
          <w:rFonts w:ascii="Times New Roman" w:hAnsi="Times New Roman" w:cs="Times New Roman"/>
          <w:sz w:val="18"/>
          <w:szCs w:val="18"/>
        </w:rPr>
        <w:tab/>
        <w:t>2/16/2019</w:t>
      </w:r>
    </w:p>
    <w:p w14:paraId="6A937A0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Last Updated:</w:t>
      </w:r>
      <w:r w:rsidRPr="00A0613E">
        <w:rPr>
          <w:rFonts w:ascii="Times New Roman" w:hAnsi="Times New Roman" w:cs="Times New Roman"/>
          <w:sz w:val="18"/>
          <w:szCs w:val="18"/>
        </w:rPr>
        <w:tab/>
        <w:t>3/18/2019</w:t>
      </w:r>
    </w:p>
    <w:p w14:paraId="36BC74D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Due Date: </w:t>
      </w:r>
      <w:r w:rsidRPr="00A0613E">
        <w:rPr>
          <w:rFonts w:ascii="Times New Roman" w:hAnsi="Times New Roman" w:cs="Times New Roman"/>
          <w:sz w:val="18"/>
          <w:szCs w:val="18"/>
        </w:rPr>
        <w:tab/>
        <w:t>3/18/2019</w:t>
      </w:r>
    </w:p>
    <w:p w14:paraId="76DA6AD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p>
    <w:p w14:paraId="3440953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Description: This is the header file which defines the class window. There are 5 functions.</w:t>
      </w:r>
    </w:p>
    <w:p w14:paraId="2CA8345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xml:space="preserve">-create_window draws a new window at a specified size and position, it also turns on scrolling. </w:t>
      </w:r>
    </w:p>
    <w:p w14:paraId="4BEDE37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 sends text to a specific window either with a position or without.</w:t>
      </w:r>
    </w:p>
    <w:p w14:paraId="003D67D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xml:space="preserve">-display_help prints a help window with console options for the user. </w:t>
      </w:r>
    </w:p>
    <w:p w14:paraId="4EC466E3"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-perform_simple_output is the function that the thread will run while alive, it prints an incrementing message.</w:t>
      </w:r>
    </w:p>
    <w:p w14:paraId="5FABE18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p>
    <w:p w14:paraId="5FF75F04" w14:textId="77777777" w:rsidR="00A0613E" w:rsidRPr="00A0613E" w:rsidRDefault="00A0613E" w:rsidP="00A0613E">
      <w:pPr>
        <w:rPr>
          <w:rFonts w:ascii="Times New Roman" w:hAnsi="Times New Roman" w:cs="Times New Roman"/>
          <w:sz w:val="18"/>
          <w:szCs w:val="18"/>
        </w:rPr>
      </w:pPr>
    </w:p>
    <w:p w14:paraId="3005030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#ifndef WINDOW_H</w:t>
      </w:r>
    </w:p>
    <w:p w14:paraId="4B5216E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#define WINDOW_H</w:t>
      </w:r>
    </w:p>
    <w:p w14:paraId="27469E2D" w14:textId="77777777" w:rsidR="00A0613E" w:rsidRPr="00A0613E" w:rsidRDefault="00A0613E" w:rsidP="00A0613E">
      <w:pPr>
        <w:rPr>
          <w:rFonts w:ascii="Times New Roman" w:hAnsi="Times New Roman" w:cs="Times New Roman"/>
          <w:sz w:val="18"/>
          <w:szCs w:val="18"/>
        </w:rPr>
      </w:pPr>
    </w:p>
    <w:p w14:paraId="5B2EE58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#include &lt;iostream&gt;</w:t>
      </w:r>
    </w:p>
    <w:p w14:paraId="312893A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#include &lt;pthread.h&gt; </w:t>
      </w:r>
      <w:r w:rsidRPr="00A0613E">
        <w:rPr>
          <w:rFonts w:ascii="Times New Roman" w:hAnsi="Times New Roman" w:cs="Times New Roman"/>
          <w:sz w:val="18"/>
          <w:szCs w:val="18"/>
        </w:rPr>
        <w:tab/>
        <w:t>// Needed for using the pthread library</w:t>
      </w:r>
    </w:p>
    <w:p w14:paraId="7CB57A8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#include &lt;assert.h&gt;</w:t>
      </w:r>
    </w:p>
    <w:p w14:paraId="592A9FD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#include &lt;time.h&gt;</w:t>
      </w:r>
    </w:p>
    <w:p w14:paraId="53425B8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#include &lt;unistd.h&gt; </w:t>
      </w:r>
      <w:r w:rsidRPr="00A0613E">
        <w:rPr>
          <w:rFonts w:ascii="Times New Roman" w:hAnsi="Times New Roman" w:cs="Times New Roman"/>
          <w:sz w:val="18"/>
          <w:szCs w:val="18"/>
        </w:rPr>
        <w:tab/>
        <w:t>// Needed for sleep()</w:t>
      </w:r>
    </w:p>
    <w:p w14:paraId="33BF6B1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#include &lt;ncurses.h&gt; </w:t>
      </w:r>
      <w:r w:rsidRPr="00A0613E">
        <w:rPr>
          <w:rFonts w:ascii="Times New Roman" w:hAnsi="Times New Roman" w:cs="Times New Roman"/>
          <w:sz w:val="18"/>
          <w:szCs w:val="18"/>
        </w:rPr>
        <w:tab/>
        <w:t>// Needed for Curses windowing</w:t>
      </w:r>
    </w:p>
    <w:p w14:paraId="517C520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#include &lt;stdarg.h&gt; </w:t>
      </w:r>
      <w:r w:rsidRPr="00A0613E">
        <w:rPr>
          <w:rFonts w:ascii="Times New Roman" w:hAnsi="Times New Roman" w:cs="Times New Roman"/>
          <w:sz w:val="18"/>
          <w:szCs w:val="18"/>
        </w:rPr>
        <w:tab/>
        <w:t>// needed for formatted output to window</w:t>
      </w:r>
    </w:p>
    <w:p w14:paraId="2962EBD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#include &lt;termios.h&gt;</w:t>
      </w:r>
    </w:p>
    <w:p w14:paraId="52FEA47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lastRenderedPageBreak/>
        <w:t>#include &lt;fcntl.h&gt;</w:t>
      </w:r>
    </w:p>
    <w:p w14:paraId="0DF96C9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#include &lt;cstdlib&gt;</w:t>
      </w:r>
    </w:p>
    <w:p w14:paraId="34C879A9" w14:textId="77777777" w:rsidR="00A0613E" w:rsidRPr="00A0613E" w:rsidRDefault="00A0613E" w:rsidP="00A0613E">
      <w:pPr>
        <w:rPr>
          <w:rFonts w:ascii="Times New Roman" w:hAnsi="Times New Roman" w:cs="Times New Roman"/>
          <w:sz w:val="18"/>
          <w:szCs w:val="18"/>
        </w:rPr>
      </w:pPr>
    </w:p>
    <w:p w14:paraId="09F00BD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WINDOW *create_window(int height, int width, int starty, int startx);</w:t>
      </w:r>
    </w:p>
    <w:p w14:paraId="5902B023"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void write_window(WINDOW * Win, const char* text);</w:t>
      </w:r>
    </w:p>
    <w:p w14:paraId="572C0CA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void write_window(WINDOW * Win, int x, int y, const char* text);</w:t>
      </w:r>
    </w:p>
    <w:p w14:paraId="4FEF1A2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void display_help(WINDOW * Win);</w:t>
      </w:r>
    </w:p>
    <w:p w14:paraId="22CADA5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void *perform_simple_output(void *arguments);</w:t>
      </w:r>
    </w:p>
    <w:p w14:paraId="5B279186"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void *ui_loop(void *arguments);</w:t>
      </w:r>
    </w:p>
    <w:p w14:paraId="1806B1ED" w14:textId="77777777" w:rsidR="00A0613E" w:rsidRPr="00A0613E" w:rsidRDefault="00A0613E" w:rsidP="00A0613E">
      <w:pPr>
        <w:rPr>
          <w:rFonts w:ascii="Times New Roman" w:hAnsi="Times New Roman" w:cs="Times New Roman"/>
          <w:sz w:val="18"/>
          <w:szCs w:val="18"/>
        </w:rPr>
      </w:pPr>
    </w:p>
    <w:p w14:paraId="35A5423C" w14:textId="53E48852" w:rsidR="001D3F47" w:rsidRDefault="00A0613E" w:rsidP="00A0613E">
      <w:pPr>
        <w:rPr>
          <w:rFonts w:ascii="Times New Roman" w:hAnsi="Times New Roman" w:cs="Times New Roman"/>
        </w:rPr>
      </w:pPr>
      <w:r w:rsidRPr="00A0613E">
        <w:rPr>
          <w:rFonts w:ascii="Times New Roman" w:hAnsi="Times New Roman" w:cs="Times New Roman"/>
          <w:sz w:val="18"/>
          <w:szCs w:val="18"/>
        </w:rPr>
        <w:t>#endif</w:t>
      </w:r>
      <w:r w:rsidR="001D3F47">
        <w:rPr>
          <w:rFonts w:ascii="Times New Roman" w:hAnsi="Times New Roman" w:cs="Times New Roman"/>
        </w:rPr>
        <w:br w:type="page"/>
      </w:r>
    </w:p>
    <w:p w14:paraId="59410BC3" w14:textId="6C5E5C2E" w:rsidR="006542F0" w:rsidRDefault="006542F0" w:rsidP="006542F0">
      <w:pPr>
        <w:pStyle w:val="Heading3"/>
      </w:pPr>
      <w:bookmarkStart w:id="9" w:name="_Toc2087424"/>
      <w:r>
        <w:lastRenderedPageBreak/>
        <w:t>Window.cpp</w:t>
      </w:r>
      <w:bookmarkEnd w:id="9"/>
    </w:p>
    <w:p w14:paraId="4C4BD64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p>
    <w:p w14:paraId="1468FF7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Assignment:</w:t>
      </w:r>
      <w:r w:rsidRPr="00A0613E">
        <w:rPr>
          <w:rFonts w:ascii="Times New Roman" w:hAnsi="Times New Roman" w:cs="Times New Roman"/>
          <w:sz w:val="18"/>
          <w:szCs w:val="18"/>
        </w:rPr>
        <w:tab/>
        <w:t>Ultima 2.0 Phase 2</w:t>
      </w:r>
    </w:p>
    <w:p w14:paraId="1B1E757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File Name:</w:t>
      </w:r>
      <w:r w:rsidRPr="00A0613E">
        <w:rPr>
          <w:rFonts w:ascii="Times New Roman" w:hAnsi="Times New Roman" w:cs="Times New Roman"/>
          <w:sz w:val="18"/>
          <w:szCs w:val="18"/>
        </w:rPr>
        <w:tab/>
        <w:t>window.cpp</w:t>
      </w:r>
    </w:p>
    <w:p w14:paraId="7A8D374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Dependencies: </w:t>
      </w:r>
      <w:r w:rsidRPr="00A0613E">
        <w:rPr>
          <w:rFonts w:ascii="Times New Roman" w:hAnsi="Times New Roman" w:cs="Times New Roman"/>
          <w:sz w:val="18"/>
          <w:szCs w:val="18"/>
        </w:rPr>
        <w:tab/>
        <w:t>semaphore.h window.h</w:t>
      </w:r>
    </w:p>
    <w:p w14:paraId="168DE7C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Authors: </w:t>
      </w:r>
      <w:r w:rsidRPr="00A0613E">
        <w:rPr>
          <w:rFonts w:ascii="Times New Roman" w:hAnsi="Times New Roman" w:cs="Times New Roman"/>
          <w:sz w:val="18"/>
          <w:szCs w:val="18"/>
        </w:rPr>
        <w:tab/>
        <w:t>Drake Wood, James Giegerich</w:t>
      </w:r>
    </w:p>
    <w:p w14:paraId="5D024AA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Language: </w:t>
      </w:r>
      <w:r w:rsidRPr="00A0613E">
        <w:rPr>
          <w:rFonts w:ascii="Times New Roman" w:hAnsi="Times New Roman" w:cs="Times New Roman"/>
          <w:sz w:val="18"/>
          <w:szCs w:val="18"/>
        </w:rPr>
        <w:tab/>
        <w:t>C++</w:t>
      </w:r>
    </w:p>
    <w:p w14:paraId="3BF70F2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Compiler: </w:t>
      </w:r>
      <w:r w:rsidRPr="00A0613E">
        <w:rPr>
          <w:rFonts w:ascii="Times New Roman" w:hAnsi="Times New Roman" w:cs="Times New Roman"/>
          <w:sz w:val="18"/>
          <w:szCs w:val="18"/>
        </w:rPr>
        <w:tab/>
        <w:t>G++</w:t>
      </w:r>
    </w:p>
    <w:p w14:paraId="100D629A"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Class: </w:t>
      </w:r>
      <w:r w:rsidRPr="00A0613E">
        <w:rPr>
          <w:rFonts w:ascii="Times New Roman" w:hAnsi="Times New Roman" w:cs="Times New Roman"/>
          <w:sz w:val="18"/>
          <w:szCs w:val="18"/>
        </w:rPr>
        <w:tab/>
        <w:t>C435 - Operating Systems</w:t>
      </w:r>
    </w:p>
    <w:p w14:paraId="6C8C651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Instructor: </w:t>
      </w:r>
      <w:r w:rsidRPr="00A0613E">
        <w:rPr>
          <w:rFonts w:ascii="Times New Roman" w:hAnsi="Times New Roman" w:cs="Times New Roman"/>
          <w:sz w:val="18"/>
          <w:szCs w:val="18"/>
        </w:rPr>
        <w:tab/>
        <w:t>Dr. Hakimzadeh</w:t>
      </w:r>
    </w:p>
    <w:p w14:paraId="610F179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Date Created: </w:t>
      </w:r>
      <w:r w:rsidRPr="00A0613E">
        <w:rPr>
          <w:rFonts w:ascii="Times New Roman" w:hAnsi="Times New Roman" w:cs="Times New Roman"/>
          <w:sz w:val="18"/>
          <w:szCs w:val="18"/>
        </w:rPr>
        <w:tab/>
        <w:t>2/16/2019</w:t>
      </w:r>
    </w:p>
    <w:p w14:paraId="1B080B6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Last Updated:</w:t>
      </w:r>
      <w:r w:rsidRPr="00A0613E">
        <w:rPr>
          <w:rFonts w:ascii="Times New Roman" w:hAnsi="Times New Roman" w:cs="Times New Roman"/>
          <w:sz w:val="18"/>
          <w:szCs w:val="18"/>
        </w:rPr>
        <w:tab/>
        <w:t>3/18/2019</w:t>
      </w:r>
    </w:p>
    <w:p w14:paraId="1EA9BC8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Due Date: </w:t>
      </w:r>
      <w:r w:rsidRPr="00A0613E">
        <w:rPr>
          <w:rFonts w:ascii="Times New Roman" w:hAnsi="Times New Roman" w:cs="Times New Roman"/>
          <w:sz w:val="18"/>
          <w:szCs w:val="18"/>
        </w:rPr>
        <w:tab/>
        <w:t>3/18/2019</w:t>
      </w:r>
    </w:p>
    <w:p w14:paraId="70B1EED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p>
    <w:p w14:paraId="7524949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Description: Contains the definitions for the functions outlined in window.h                     </w:t>
      </w:r>
    </w:p>
    <w:p w14:paraId="1765EAB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p>
    <w:p w14:paraId="3BEADB7B" w14:textId="77777777" w:rsidR="00A0613E" w:rsidRPr="00A0613E" w:rsidRDefault="00A0613E" w:rsidP="00A0613E">
      <w:pPr>
        <w:rPr>
          <w:rFonts w:ascii="Times New Roman" w:hAnsi="Times New Roman" w:cs="Times New Roman"/>
          <w:sz w:val="18"/>
          <w:szCs w:val="18"/>
        </w:rPr>
      </w:pPr>
    </w:p>
    <w:p w14:paraId="3BF2C57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#include "window.h"</w:t>
      </w:r>
    </w:p>
    <w:p w14:paraId="6B8E408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#include "semaphore.h"</w:t>
      </w:r>
    </w:p>
    <w:p w14:paraId="4B4E036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#include "ipc.h"</w:t>
      </w:r>
    </w:p>
    <w:p w14:paraId="0AE6A05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#include "time.h"</w:t>
      </w:r>
    </w:p>
    <w:p w14:paraId="4CA26D2B" w14:textId="77777777" w:rsidR="00A0613E" w:rsidRPr="00A0613E" w:rsidRDefault="00A0613E" w:rsidP="00A0613E">
      <w:pPr>
        <w:rPr>
          <w:rFonts w:ascii="Times New Roman" w:hAnsi="Times New Roman" w:cs="Times New Roman"/>
          <w:sz w:val="18"/>
          <w:szCs w:val="18"/>
        </w:rPr>
      </w:pPr>
    </w:p>
    <w:p w14:paraId="0E42E79C" w14:textId="77777777" w:rsidR="00A0613E" w:rsidRPr="00A0613E" w:rsidRDefault="00A0613E" w:rsidP="00A0613E">
      <w:pPr>
        <w:rPr>
          <w:rFonts w:ascii="Times New Roman" w:hAnsi="Times New Roman" w:cs="Times New Roman"/>
          <w:sz w:val="18"/>
          <w:szCs w:val="18"/>
        </w:rPr>
      </w:pPr>
    </w:p>
    <w:p w14:paraId="37BC0F1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extern semaphore sema_screen;</w:t>
      </w:r>
    </w:p>
    <w:p w14:paraId="449C6AEE"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extern semaphore sema_t1mail;</w:t>
      </w:r>
      <w:r w:rsidRPr="00A0613E">
        <w:rPr>
          <w:rFonts w:ascii="Times New Roman" w:hAnsi="Times New Roman" w:cs="Times New Roman"/>
          <w:sz w:val="18"/>
          <w:szCs w:val="18"/>
        </w:rPr>
        <w:tab/>
      </w:r>
    </w:p>
    <w:p w14:paraId="3FBF0A6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extern semaphore sema_t2mail;</w:t>
      </w:r>
      <w:r w:rsidRPr="00A0613E">
        <w:rPr>
          <w:rFonts w:ascii="Times New Roman" w:hAnsi="Times New Roman" w:cs="Times New Roman"/>
          <w:sz w:val="18"/>
          <w:szCs w:val="18"/>
        </w:rPr>
        <w:tab/>
      </w:r>
    </w:p>
    <w:p w14:paraId="1EFFA28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extern semaphore sema_t3mail;</w:t>
      </w:r>
      <w:r w:rsidRPr="00A0613E">
        <w:rPr>
          <w:rFonts w:ascii="Times New Roman" w:hAnsi="Times New Roman" w:cs="Times New Roman"/>
          <w:sz w:val="18"/>
          <w:szCs w:val="18"/>
        </w:rPr>
        <w:tab/>
      </w:r>
    </w:p>
    <w:p w14:paraId="500B185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extern semaphore sema_t4mail;</w:t>
      </w:r>
      <w:r w:rsidRPr="00A0613E">
        <w:rPr>
          <w:rFonts w:ascii="Times New Roman" w:hAnsi="Times New Roman" w:cs="Times New Roman"/>
          <w:sz w:val="18"/>
          <w:szCs w:val="18"/>
        </w:rPr>
        <w:tab/>
      </w:r>
    </w:p>
    <w:p w14:paraId="54B0BE4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extern semaphore sema_ptable;</w:t>
      </w:r>
      <w:r w:rsidRPr="00A0613E">
        <w:rPr>
          <w:rFonts w:ascii="Times New Roman" w:hAnsi="Times New Roman" w:cs="Times New Roman"/>
          <w:sz w:val="18"/>
          <w:szCs w:val="18"/>
        </w:rPr>
        <w:tab/>
      </w:r>
    </w:p>
    <w:p w14:paraId="1B7FB3D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extern scheduler sched;</w:t>
      </w:r>
    </w:p>
    <w:p w14:paraId="0D23B626"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extern ipc IPC;</w:t>
      </w:r>
    </w:p>
    <w:p w14:paraId="2E0F7E43" w14:textId="77777777" w:rsidR="00A0613E" w:rsidRPr="00A0613E" w:rsidRDefault="00A0613E" w:rsidP="00A0613E">
      <w:pPr>
        <w:rPr>
          <w:rFonts w:ascii="Times New Roman" w:hAnsi="Times New Roman" w:cs="Times New Roman"/>
          <w:sz w:val="18"/>
          <w:szCs w:val="18"/>
        </w:rPr>
      </w:pPr>
    </w:p>
    <w:p w14:paraId="236B9B7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WINDOW *create_window(int height, int width, int starty, int startx)</w:t>
      </w:r>
    </w:p>
    <w:p w14:paraId="723911BA"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p>
    <w:p w14:paraId="126A0E6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lastRenderedPageBreak/>
        <w:tab/>
        <w:t>sema_screen.down();</w:t>
      </w:r>
    </w:p>
    <w:p w14:paraId="09B816D6"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WINDOW *Win;</w:t>
      </w:r>
    </w:p>
    <w:p w14:paraId="7650BBC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Win = newwin(height, width, starty, startx);</w:t>
      </w:r>
    </w:p>
    <w:p w14:paraId="124179D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 xml:space="preserve">scrollok(Win, TRUE); </w:t>
      </w:r>
      <w:r w:rsidRPr="00A0613E">
        <w:rPr>
          <w:rFonts w:ascii="Times New Roman" w:hAnsi="Times New Roman" w:cs="Times New Roman"/>
          <w:sz w:val="18"/>
          <w:szCs w:val="18"/>
        </w:rPr>
        <w:tab/>
      </w:r>
      <w:r w:rsidRPr="00A0613E">
        <w:rPr>
          <w:rFonts w:ascii="Times New Roman" w:hAnsi="Times New Roman" w:cs="Times New Roman"/>
          <w:sz w:val="18"/>
          <w:szCs w:val="18"/>
        </w:rPr>
        <w:tab/>
        <w:t>// Allow scrolling of the window</w:t>
      </w:r>
    </w:p>
    <w:p w14:paraId="74EB38B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 xml:space="preserve">scroll(Win); </w:t>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scroll the window</w:t>
      </w:r>
    </w:p>
    <w:p w14:paraId="7EECA77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 xml:space="preserve">box(Win, 0 , 0); </w:t>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0, 0 gives default characters for the vertical and horizontal lines</w:t>
      </w:r>
    </w:p>
    <w:p w14:paraId="57E257E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 xml:space="preserve">wrefresh(Win); </w:t>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draw the window</w:t>
      </w:r>
    </w:p>
    <w:p w14:paraId="2154002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sema_screen.up();</w:t>
      </w:r>
    </w:p>
    <w:p w14:paraId="2E95D47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p>
    <w:p w14:paraId="4503E6D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return Win;</w:t>
      </w:r>
    </w:p>
    <w:p w14:paraId="41BAABC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 end of create_window</w:t>
      </w:r>
    </w:p>
    <w:p w14:paraId="315BDE0F" w14:textId="77777777" w:rsidR="00A0613E" w:rsidRPr="00A0613E" w:rsidRDefault="00A0613E" w:rsidP="00A0613E">
      <w:pPr>
        <w:rPr>
          <w:rFonts w:ascii="Times New Roman" w:hAnsi="Times New Roman" w:cs="Times New Roman"/>
          <w:sz w:val="18"/>
          <w:szCs w:val="18"/>
        </w:rPr>
      </w:pPr>
    </w:p>
    <w:p w14:paraId="2C62C236"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void write_window(WINDOW * Win, const char* text)</w:t>
      </w:r>
    </w:p>
    <w:p w14:paraId="63C1668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p>
    <w:p w14:paraId="0D8681B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sema_screen.down();</w:t>
      </w:r>
    </w:p>
    <w:p w14:paraId="7C2AFFF3"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wprintw(Win, text);</w:t>
      </w:r>
    </w:p>
    <w:p w14:paraId="18AA0F8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box(Win, 0 , 0);</w:t>
      </w:r>
    </w:p>
    <w:p w14:paraId="4F219603"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 xml:space="preserve">wrefresh(Win); </w:t>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Draw the window</w:t>
      </w:r>
    </w:p>
    <w:p w14:paraId="5684DC3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sema_screen.up();</w:t>
      </w:r>
    </w:p>
    <w:p w14:paraId="4201E04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 // end of write_window</w:t>
      </w:r>
    </w:p>
    <w:p w14:paraId="5D05247C" w14:textId="77777777" w:rsidR="00A0613E" w:rsidRPr="00A0613E" w:rsidRDefault="00A0613E" w:rsidP="00A0613E">
      <w:pPr>
        <w:rPr>
          <w:rFonts w:ascii="Times New Roman" w:hAnsi="Times New Roman" w:cs="Times New Roman"/>
          <w:sz w:val="18"/>
          <w:szCs w:val="18"/>
        </w:rPr>
      </w:pPr>
    </w:p>
    <w:p w14:paraId="2955811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void write_window(WINDOW * Win, int y, int x, const char* text)</w:t>
      </w:r>
    </w:p>
    <w:p w14:paraId="5046133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p>
    <w:p w14:paraId="2B5CFAB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sema_screen.down();</w:t>
      </w:r>
    </w:p>
    <w:p w14:paraId="290B9D2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mvwprintw(Win, y, x, text);</w:t>
      </w:r>
    </w:p>
    <w:p w14:paraId="3D994E2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box(Win, 0 , 0);</w:t>
      </w:r>
    </w:p>
    <w:p w14:paraId="3D588F6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 xml:space="preserve">wrefresh(Win); </w:t>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Draw the window</w:t>
      </w:r>
    </w:p>
    <w:p w14:paraId="09823CB6"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sema_screen.up();</w:t>
      </w:r>
    </w:p>
    <w:p w14:paraId="645FC0D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 end of write_window</w:t>
      </w:r>
    </w:p>
    <w:p w14:paraId="4877120A" w14:textId="77777777" w:rsidR="00A0613E" w:rsidRPr="00A0613E" w:rsidRDefault="00A0613E" w:rsidP="00A0613E">
      <w:pPr>
        <w:rPr>
          <w:rFonts w:ascii="Times New Roman" w:hAnsi="Times New Roman" w:cs="Times New Roman"/>
          <w:sz w:val="18"/>
          <w:szCs w:val="18"/>
        </w:rPr>
      </w:pPr>
    </w:p>
    <w:p w14:paraId="1AFBDA1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void display_help(WINDOW * Win)</w:t>
      </w:r>
    </w:p>
    <w:p w14:paraId="4AEB1AC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p>
    <w:p w14:paraId="386FC78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sema_screen.down();</w:t>
      </w:r>
    </w:p>
    <w:p w14:paraId="33470B9E"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wclear(Win);</w:t>
      </w:r>
    </w:p>
    <w:p w14:paraId="47958A5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lastRenderedPageBreak/>
        <w:tab/>
        <w:t xml:space="preserve">sema_screen.up(); </w:t>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Write window already has its own lock</w:t>
      </w:r>
    </w:p>
    <w:p w14:paraId="4EE9BCB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write_window(Win, 1, 1, "1: Kill Task 1");</w:t>
      </w:r>
    </w:p>
    <w:p w14:paraId="77F9BBC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write_window(Win, 2, 1, "2: Kill Task 2");</w:t>
      </w:r>
    </w:p>
    <w:p w14:paraId="42A4BDF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write_window(Win, 3, 1, "3: Kill Task 3");</w:t>
      </w:r>
    </w:p>
    <w:p w14:paraId="4517B6DE"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write_window(Win, 4, 1, "c: Clear Screen");</w:t>
      </w:r>
    </w:p>
    <w:p w14:paraId="39CF473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write_window(Win, 5, 1, "d: Pause + Dump");</w:t>
      </w:r>
    </w:p>
    <w:p w14:paraId="5FEB6696"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write_window(Win, 6, 1, "h: Help Screen");</w:t>
      </w:r>
    </w:p>
    <w:p w14:paraId="64CB7A6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write_window(Win, 7, 1, "q: Quit");</w:t>
      </w:r>
    </w:p>
    <w:p w14:paraId="6D22DF0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write_window(Win, 8, 1, "g: Garbage Collect");</w:t>
      </w:r>
    </w:p>
    <w:p w14:paraId="6DD34983"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write_window(Win, 9, 1, "z: Message testing");</w:t>
      </w:r>
    </w:p>
    <w:p w14:paraId="5DB8207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p>
    <w:p w14:paraId="7BC3965A"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 // end of display_help</w:t>
      </w:r>
    </w:p>
    <w:p w14:paraId="196C025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xml:space="preserve"> </w:t>
      </w:r>
    </w:p>
    <w:p w14:paraId="5FA1AE9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void *perform_simple_output(void *arguments)</w:t>
      </w:r>
    </w:p>
    <w:p w14:paraId="58B30C6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p>
    <w:p w14:paraId="67EEA9F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scheduler::TCB * tcb = (scheduler::TCB *) arguments;</w:t>
      </w:r>
      <w:r w:rsidRPr="00A0613E">
        <w:rPr>
          <w:rFonts w:ascii="Times New Roman" w:hAnsi="Times New Roman" w:cs="Times New Roman"/>
          <w:sz w:val="18"/>
          <w:szCs w:val="18"/>
        </w:rPr>
        <w:tab/>
        <w:t>// Extract the thread arguments: (method 1)</w:t>
      </w:r>
    </w:p>
    <w:p w14:paraId="49FA986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int thread_no = tcb-&gt;thread_no;</w:t>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Cast arguments in to thread_data</w:t>
      </w:r>
    </w:p>
    <w:p w14:paraId="2DB5B26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WINDOW * Win = tcb-&gt;thread_win;</w:t>
      </w:r>
    </w:p>
    <w:p w14:paraId="2E8A3DD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WINDOW * pdumpwin = tcb-&gt;pdumpwin;</w:t>
      </w:r>
    </w:p>
    <w:p w14:paraId="08721BF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int CPU_Quantum =0;</w:t>
      </w:r>
    </w:p>
    <w:p w14:paraId="1CA7D6E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int yield_quantum = 0;</w:t>
      </w:r>
    </w:p>
    <w:p w14:paraId="6DEC45A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char buff[256];</w:t>
      </w:r>
    </w:p>
    <w:p w14:paraId="1C3889B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time_t messagetime;</w:t>
      </w:r>
    </w:p>
    <w:p w14:paraId="4008AD2A"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p>
    <w:p w14:paraId="27E8031E" w14:textId="77777777" w:rsidR="00A0613E" w:rsidRPr="00A0613E" w:rsidRDefault="00A0613E" w:rsidP="00A0613E">
      <w:pPr>
        <w:rPr>
          <w:rFonts w:ascii="Times New Roman" w:hAnsi="Times New Roman" w:cs="Times New Roman"/>
          <w:sz w:val="18"/>
          <w:szCs w:val="18"/>
        </w:rPr>
      </w:pPr>
    </w:p>
    <w:p w14:paraId="0ACC6E1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p>
    <w:p w14:paraId="5FA83A2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while (tcb-&gt;state != 3){ // not dead</w:t>
      </w:r>
    </w:p>
    <w:p w14:paraId="53CCB7A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t>while(tcb-&gt;state == 2) { // running</w:t>
      </w:r>
    </w:p>
    <w:p w14:paraId="6FAF2DD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if(yield_quantum == 0){ // updates process table when thread gets cpu time</w:t>
      </w:r>
    </w:p>
    <w:p w14:paraId="2E7E10E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sched.dump(1, pdumpwin);</w:t>
      </w:r>
    </w:p>
    <w:p w14:paraId="355A731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t>
      </w:r>
    </w:p>
    <w:p w14:paraId="69FEDE2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p>
    <w:p w14:paraId="719E387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if (CPU_Quantum == 0) { // First thing a task does is send messages</w:t>
      </w:r>
    </w:p>
    <w:p w14:paraId="5DEA12F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lastRenderedPageBreak/>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for (int i = 1 ; i &lt; 4; i++){</w:t>
      </w:r>
    </w:p>
    <w:p w14:paraId="77E5610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xml:space="preserve">ipc::Message * message = new ipc::Message; // create message </w:t>
      </w:r>
    </w:p>
    <w:p w14:paraId="35C7E2D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message-&gt;Source_Task_Id = thread_no; // source = this task</w:t>
      </w:r>
    </w:p>
    <w:p w14:paraId="505747C6"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message-&gt;Destination_Task_Id = i; // destination is every task</w:t>
      </w:r>
    </w:p>
    <w:p w14:paraId="3F694AB3"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xml:space="preserve">message-&gt;Message_Text = "message text"; // placeholder text </w:t>
      </w:r>
    </w:p>
    <w:p w14:paraId="456391B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xml:space="preserve">time(&amp;messagetime); // get time </w:t>
      </w:r>
    </w:p>
    <w:p w14:paraId="17D9E76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message-&gt;Message_Arrival_Time = messagetime; // store time</w:t>
      </w:r>
    </w:p>
    <w:p w14:paraId="1D8F570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message-&gt;Message_Size = sizeof(message); // get and store size of message</w:t>
      </w:r>
    </w:p>
    <w:p w14:paraId="1F0A5DA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if (IPC.Message_Send(message) == 1){ // send the message</w:t>
      </w:r>
    </w:p>
    <w:p w14:paraId="6BB73BF6"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sprintf(buff, " Message sent\n");</w:t>
      </w:r>
    </w:p>
    <w:p w14:paraId="6F842EF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write_window(Win, buff);</w:t>
      </w:r>
    </w:p>
    <w:p w14:paraId="3D0AE1C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t>
      </w:r>
    </w:p>
    <w:p w14:paraId="658512C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t>
      </w:r>
    </w:p>
    <w:p w14:paraId="3D2DEA3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t>
      </w:r>
    </w:p>
    <w:p w14:paraId="257FAB08" w14:textId="77777777" w:rsidR="00A0613E" w:rsidRPr="00A0613E" w:rsidRDefault="00A0613E" w:rsidP="00A0613E">
      <w:pPr>
        <w:rPr>
          <w:rFonts w:ascii="Times New Roman" w:hAnsi="Times New Roman" w:cs="Times New Roman"/>
          <w:sz w:val="18"/>
          <w:szCs w:val="18"/>
        </w:rPr>
      </w:pPr>
    </w:p>
    <w:p w14:paraId="2DD1245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p>
    <w:p w14:paraId="4B6B7CD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if(tcb-&gt;kill_signal !=1){ //for some reason we cant die before printing or get corruption for now</w:t>
      </w:r>
    </w:p>
    <w:p w14:paraId="75A1F5A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sprintf(buff, " Task-%d running #%d\n", thread_no, CPU_Quantum++);</w:t>
      </w:r>
    </w:p>
    <w:p w14:paraId="615A4A4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write_window(Win, buff);</w:t>
      </w:r>
    </w:p>
    <w:p w14:paraId="5FDF952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t>
      </w:r>
    </w:p>
    <w:p w14:paraId="1F6AB8F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yield_quantum++;</w:t>
      </w:r>
    </w:p>
    <w:p w14:paraId="5C46987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if (tcb-&gt;kill_signal == 1){ // set to be killed</w:t>
      </w:r>
    </w:p>
    <w:p w14:paraId="1B5525E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xml:space="preserve">write_window(Win, " I'm dying...\n"); </w:t>
      </w:r>
    </w:p>
    <w:p w14:paraId="2C9B68EE"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tcb-&gt;state = 3;</w:t>
      </w:r>
    </w:p>
    <w:p w14:paraId="611548C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sched.yield();</w:t>
      </w:r>
    </w:p>
    <w:p w14:paraId="0895DDBA"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xml:space="preserve">} </w:t>
      </w:r>
    </w:p>
    <w:p w14:paraId="7867DD7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xml:space="preserve">if (yield_quantum == 1001){// if quantum is up </w:t>
      </w:r>
    </w:p>
    <w:p w14:paraId="43A82793"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yield_quantum = 0; //reset</w:t>
      </w:r>
    </w:p>
    <w:p w14:paraId="25030A4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xml:space="preserve">write_window(Win, " I'm yielding...\n"); </w:t>
      </w:r>
    </w:p>
    <w:p w14:paraId="00AEBB9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sched.yield();</w:t>
      </w:r>
    </w:p>
    <w:p w14:paraId="4A5E2E6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//sleep(1);</w:t>
      </w:r>
    </w:p>
    <w:p w14:paraId="1A26C38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t>
      </w:r>
    </w:p>
    <w:p w14:paraId="5C286B2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t>
      </w:r>
    </w:p>
    <w:p w14:paraId="15A4D30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t>} // end while</w:t>
      </w:r>
    </w:p>
    <w:p w14:paraId="6F415F8E"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lastRenderedPageBreak/>
        <w:tab/>
      </w:r>
    </w:p>
    <w:p w14:paraId="39FBAF8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return 0;</w:t>
      </w:r>
    </w:p>
    <w:p w14:paraId="0789283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p>
    <w:p w14:paraId="33D83725" w14:textId="77777777" w:rsidR="00A0613E" w:rsidRPr="00A0613E" w:rsidRDefault="00A0613E" w:rsidP="00A0613E">
      <w:pPr>
        <w:rPr>
          <w:rFonts w:ascii="Times New Roman" w:hAnsi="Times New Roman" w:cs="Times New Roman"/>
          <w:sz w:val="18"/>
          <w:szCs w:val="18"/>
        </w:rPr>
      </w:pPr>
    </w:p>
    <w:p w14:paraId="08C861A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void *ui_loop(void *arguments)</w:t>
      </w:r>
    </w:p>
    <w:p w14:paraId="0A56398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p>
    <w:p w14:paraId="28E8BF7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scheduler::TCB * tcb = (scheduler::TCB *) arguments;</w:t>
      </w:r>
      <w:r w:rsidRPr="00A0613E">
        <w:rPr>
          <w:rFonts w:ascii="Times New Roman" w:hAnsi="Times New Roman" w:cs="Times New Roman"/>
          <w:sz w:val="18"/>
          <w:szCs w:val="18"/>
        </w:rPr>
        <w:tab/>
        <w:t>// Extract the thread arguments: (method 1)</w:t>
      </w:r>
    </w:p>
    <w:p w14:paraId="040500A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Cast arguments in to tcb</w:t>
      </w:r>
    </w:p>
    <w:p w14:paraId="4EF7061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WINDOW * pdumpwin = tcb-&gt;pdumpwin;</w:t>
      </w:r>
    </w:p>
    <w:p w14:paraId="75B2ABF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WINDOW * sdumpwin = tcb-&gt;sdumpwin;</w:t>
      </w:r>
    </w:p>
    <w:p w14:paraId="627C720E"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WINDOW * conwin = tcb-&gt;conwin;</w:t>
      </w:r>
    </w:p>
    <w:p w14:paraId="5B30740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WINDOW * logwin = tcb-&gt;logwin;</w:t>
      </w:r>
    </w:p>
    <w:p w14:paraId="6CDF19E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WINDOW * messwin = tcb-&gt;messwin;</w:t>
      </w:r>
    </w:p>
    <w:p w14:paraId="45F2E24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//char* input = tcb-&gt;input;</w:t>
      </w:r>
    </w:p>
    <w:p w14:paraId="11DFB2C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char buff[256];</w:t>
      </w:r>
    </w:p>
    <w:p w14:paraId="4DD984B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p>
    <w:p w14:paraId="2CC4F17E"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t>while (tcb-&gt;state != 3){ // not dead</w:t>
      </w:r>
    </w:p>
    <w:p w14:paraId="1A712B2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t>while(tcb-&gt;state == 2) { // running</w:t>
      </w:r>
    </w:p>
    <w:p w14:paraId="0291D38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xml:space="preserve"> // updates process table when thread gets cpu time</w:t>
      </w:r>
    </w:p>
    <w:p w14:paraId="2F6CEA1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sched.dump(1, pdumpwin);</w:t>
      </w:r>
    </w:p>
    <w:p w14:paraId="005E2EF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p>
    <w:p w14:paraId="383D38D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switch(wgetch(conwin))</w:t>
      </w:r>
    </w:p>
    <w:p w14:paraId="1FBB3C6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t>{</w:t>
      </w:r>
    </w:p>
    <w:p w14:paraId="6D09BDB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case '1':</w:t>
      </w:r>
    </w:p>
    <w:p w14:paraId="29BF33E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write_window(conwin, "1 \n Ultima # ");</w:t>
      </w:r>
    </w:p>
    <w:p w14:paraId="2737D20E"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if (sched.destroy_task(1)){</w:t>
      </w:r>
    </w:p>
    <w:p w14:paraId="23823D7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write_window(logwin, " Task 1 killed. \n");</w:t>
      </w:r>
    </w:p>
    <w:p w14:paraId="567C40D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}else{</w:t>
      </w:r>
    </w:p>
    <w:p w14:paraId="77D1413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write_window(logwin, " Task 1 was already dead... \n ");</w:t>
      </w:r>
    </w:p>
    <w:p w14:paraId="31BEC5A6"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t>
      </w:r>
    </w:p>
    <w:p w14:paraId="7EB14AD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sched.yield();</w:t>
      </w:r>
    </w:p>
    <w:p w14:paraId="72911CA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break;</w:t>
      </w:r>
    </w:p>
    <w:p w14:paraId="44043683"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case '2':</w:t>
      </w:r>
    </w:p>
    <w:p w14:paraId="70AC1A53"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write_window(conwin, "2 \n Ultima # ");</w:t>
      </w:r>
    </w:p>
    <w:p w14:paraId="157AE11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lastRenderedPageBreak/>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if (sched.destroy_task(2)){</w:t>
      </w:r>
    </w:p>
    <w:p w14:paraId="2619B11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write_window(logwin, " Task 2 killed. \n");</w:t>
      </w:r>
    </w:p>
    <w:p w14:paraId="42AB2CE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}else{</w:t>
      </w:r>
    </w:p>
    <w:p w14:paraId="3BE73FB6"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write_window(logwin, " Task 2 was already dead... \n ");</w:t>
      </w:r>
    </w:p>
    <w:p w14:paraId="31840B2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t>
      </w:r>
    </w:p>
    <w:p w14:paraId="31AB949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break;</w:t>
      </w:r>
    </w:p>
    <w:p w14:paraId="1E6FD65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case '3':</w:t>
      </w:r>
    </w:p>
    <w:p w14:paraId="437DD87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write_window(conwin, "3 \n Ultima # ");</w:t>
      </w:r>
    </w:p>
    <w:p w14:paraId="4DE6FEF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if (sched.destroy_task(3)){</w:t>
      </w:r>
    </w:p>
    <w:p w14:paraId="31CF1AA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write_window(logwin, " Task 3 killed. \n");</w:t>
      </w:r>
    </w:p>
    <w:p w14:paraId="713D330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}else{</w:t>
      </w:r>
    </w:p>
    <w:p w14:paraId="53DAA71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write_window(logwin, " Task 3 was already dead... \n ");</w:t>
      </w:r>
    </w:p>
    <w:p w14:paraId="064A308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t>
      </w:r>
    </w:p>
    <w:p w14:paraId="67352DFE"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break;</w:t>
      </w:r>
    </w:p>
    <w:p w14:paraId="7E325FE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case 'c':</w:t>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CLEAR</w:t>
      </w:r>
    </w:p>
    <w:p w14:paraId="6D954F8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p>
    <w:p w14:paraId="14197DD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sema_screen.down();</w:t>
      </w:r>
    </w:p>
    <w:p w14:paraId="30FC40D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xml:space="preserve">refresh(); </w:t>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Clear the entire screen (in case it is corrupted)</w:t>
      </w:r>
    </w:p>
    <w:p w14:paraId="585085B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xml:space="preserve">wclear(conwin); </w:t>
      </w:r>
      <w:r w:rsidRPr="00A0613E">
        <w:rPr>
          <w:rFonts w:ascii="Times New Roman" w:hAnsi="Times New Roman" w:cs="Times New Roman"/>
          <w:sz w:val="18"/>
          <w:szCs w:val="18"/>
        </w:rPr>
        <w:tab/>
        <w:t>// Clear the Console window</w:t>
      </w:r>
    </w:p>
    <w:p w14:paraId="2426C93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sema_screen.up();</w:t>
      </w:r>
    </w:p>
    <w:p w14:paraId="7F02605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p>
    <w:p w14:paraId="1936617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write_window(conwin, 1, 1, "Ultima # ");</w:t>
      </w:r>
    </w:p>
    <w:p w14:paraId="5644E75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break;</w:t>
      </w:r>
    </w:p>
    <w:p w14:paraId="2C6B024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case 'd':</w:t>
      </w:r>
    </w:p>
    <w:p w14:paraId="2042BD8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write_window(conwin, "d \n Ultima # ");</w:t>
      </w:r>
    </w:p>
    <w:p w14:paraId="3B6CA653"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write_window(logwin, " Paused, press any key to continue... \n");</w:t>
      </w:r>
    </w:p>
    <w:p w14:paraId="52359B4A"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//sched.pause();</w:t>
      </w:r>
    </w:p>
    <w:p w14:paraId="6D93374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xml:space="preserve">sched.dump(1, pdumpwin); </w:t>
      </w:r>
      <w:r w:rsidRPr="00A0613E">
        <w:rPr>
          <w:rFonts w:ascii="Times New Roman" w:hAnsi="Times New Roman" w:cs="Times New Roman"/>
          <w:sz w:val="18"/>
          <w:szCs w:val="18"/>
        </w:rPr>
        <w:tab/>
        <w:t>// updates process dump windows</w:t>
      </w:r>
    </w:p>
    <w:p w14:paraId="43BB9C7E"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p>
    <w:p w14:paraId="0F6F6C9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sema_screen.down();</w:t>
      </w:r>
    </w:p>
    <w:p w14:paraId="40A47B2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xml:space="preserve">refresh(); </w:t>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Clear the entire screen (in case it is corrupted)</w:t>
      </w:r>
    </w:p>
    <w:p w14:paraId="01161CEE"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xml:space="preserve">wclear(sdumpwin); </w:t>
      </w:r>
      <w:r w:rsidRPr="00A0613E">
        <w:rPr>
          <w:rFonts w:ascii="Times New Roman" w:hAnsi="Times New Roman" w:cs="Times New Roman"/>
          <w:sz w:val="18"/>
          <w:szCs w:val="18"/>
        </w:rPr>
        <w:tab/>
        <w:t>// Clear the sema dump window</w:t>
      </w:r>
    </w:p>
    <w:p w14:paraId="4860970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xml:space="preserve">wclear(messwin); </w:t>
      </w:r>
      <w:r w:rsidRPr="00A0613E">
        <w:rPr>
          <w:rFonts w:ascii="Times New Roman" w:hAnsi="Times New Roman" w:cs="Times New Roman"/>
          <w:sz w:val="18"/>
          <w:szCs w:val="18"/>
        </w:rPr>
        <w:tab/>
        <w:t>// Clear the message dump window</w:t>
      </w:r>
    </w:p>
    <w:p w14:paraId="3C8F973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sema_screen.up();</w:t>
      </w:r>
    </w:p>
    <w:p w14:paraId="6BA978A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lastRenderedPageBreak/>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p>
    <w:p w14:paraId="5F860CF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write_window(sdumpwin, 1, 5, "        SEMAPHORE DUMP \n -------------------------------------\n");</w:t>
      </w:r>
    </w:p>
    <w:p w14:paraId="34ACFE7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sema_screen.dump(1, sdumpwin);</w:t>
      </w:r>
    </w:p>
    <w:p w14:paraId="6BAB93D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sema_t1mail.dump(1, sdumpwin);</w:t>
      </w:r>
    </w:p>
    <w:p w14:paraId="3053932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sema_t2mail.dump(1, sdumpwin);</w:t>
      </w:r>
    </w:p>
    <w:p w14:paraId="1141C066"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sema_t3mail.dump(1, sdumpwin);</w:t>
      </w:r>
    </w:p>
    <w:p w14:paraId="227ED27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sema_t4mail.dump(1, sdumpwin);</w:t>
      </w:r>
    </w:p>
    <w:p w14:paraId="765DB92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sema_ptable.dump(1, sdumpwin);</w:t>
      </w:r>
    </w:p>
    <w:p w14:paraId="04962DA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p>
    <w:p w14:paraId="1060F5D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write_window(messwin, 1, 5, "</w:t>
      </w:r>
      <w:r w:rsidRPr="00A0613E">
        <w:rPr>
          <w:rFonts w:ascii="Times New Roman" w:hAnsi="Times New Roman" w:cs="Times New Roman"/>
          <w:sz w:val="18"/>
          <w:szCs w:val="18"/>
        </w:rPr>
        <w:tab/>
        <w:t xml:space="preserve">     MESSAGING DUMP \n -------------------------------------\n");</w:t>
      </w:r>
      <w:r w:rsidRPr="00A0613E">
        <w:rPr>
          <w:rFonts w:ascii="Times New Roman" w:hAnsi="Times New Roman" w:cs="Times New Roman"/>
          <w:sz w:val="18"/>
          <w:szCs w:val="18"/>
        </w:rPr>
        <w:tab/>
      </w:r>
    </w:p>
    <w:p w14:paraId="72C3309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IPC.ipc_Message_Dump(messwin);</w:t>
      </w:r>
    </w:p>
    <w:p w14:paraId="452BC64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std::cin.get();</w:t>
      </w:r>
    </w:p>
    <w:p w14:paraId="3B627F4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write_window(logwin, " Unpaused... \n");</w:t>
      </w:r>
    </w:p>
    <w:p w14:paraId="4CB915A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break;</w:t>
      </w:r>
    </w:p>
    <w:p w14:paraId="7380086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case 'h':</w:t>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HELP</w:t>
      </w:r>
    </w:p>
    <w:p w14:paraId="11CFFAE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p>
    <w:p w14:paraId="72D8C6C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display_help(conwin);</w:t>
      </w:r>
    </w:p>
    <w:p w14:paraId="014ECB37" w14:textId="77777777" w:rsidR="00A0613E" w:rsidRPr="00A0613E" w:rsidRDefault="00A0613E" w:rsidP="00A0613E">
      <w:pPr>
        <w:rPr>
          <w:rFonts w:ascii="Times New Roman" w:hAnsi="Times New Roman" w:cs="Times New Roman"/>
          <w:sz w:val="18"/>
          <w:szCs w:val="18"/>
        </w:rPr>
      </w:pPr>
    </w:p>
    <w:p w14:paraId="46D6A77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break;</w:t>
      </w:r>
    </w:p>
    <w:p w14:paraId="33E359B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case 'g':</w:t>
      </w:r>
    </w:p>
    <w:p w14:paraId="33F4E253"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sched.garbage_collect();</w:t>
      </w:r>
    </w:p>
    <w:p w14:paraId="549B49C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write_window(conwin, "g \n Ultima # ");</w:t>
      </w:r>
    </w:p>
    <w:p w14:paraId="6469C63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xml:space="preserve">write_window(logwin, " Garbage collect\n"); </w:t>
      </w:r>
    </w:p>
    <w:p w14:paraId="48E5CF9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sched.yield();</w:t>
      </w:r>
    </w:p>
    <w:p w14:paraId="3358F89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break;</w:t>
      </w:r>
    </w:p>
    <w:p w14:paraId="7745AFEA"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case 'q':</w:t>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QUIT</w:t>
      </w:r>
    </w:p>
    <w:p w14:paraId="477A95E6"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write_window(logwin," Quiting the main program....\n" );</w:t>
      </w:r>
    </w:p>
    <w:p w14:paraId="44D575FE"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for (int i = 1; i &lt; 4; i++){</w:t>
      </w:r>
    </w:p>
    <w:p w14:paraId="4C1C582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if (sched.destroy_task(i)){</w:t>
      </w:r>
      <w:r w:rsidRPr="00A0613E">
        <w:rPr>
          <w:rFonts w:ascii="Times New Roman" w:hAnsi="Times New Roman" w:cs="Times New Roman"/>
          <w:sz w:val="18"/>
          <w:szCs w:val="18"/>
        </w:rPr>
        <w:tab/>
      </w:r>
      <w:r w:rsidRPr="00A0613E">
        <w:rPr>
          <w:rFonts w:ascii="Times New Roman" w:hAnsi="Times New Roman" w:cs="Times New Roman"/>
          <w:sz w:val="18"/>
          <w:szCs w:val="18"/>
        </w:rPr>
        <w:tab/>
        <w:t>// Killed</w:t>
      </w:r>
    </w:p>
    <w:p w14:paraId="766EC9E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sprintf(buff, " Task %d to be killed\n", i);</w:t>
      </w:r>
    </w:p>
    <w:p w14:paraId="1345694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write_window(logwin, buff);</w:t>
      </w:r>
    </w:p>
    <w:p w14:paraId="68E5B7D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}else{</w:t>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Already dead</w:t>
      </w:r>
    </w:p>
    <w:p w14:paraId="4FCB940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lastRenderedPageBreak/>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sprintf(buff, " Task %d already dead\n", i);</w:t>
      </w:r>
    </w:p>
    <w:p w14:paraId="4FFA4B86"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write_window(logwin, buff);</w:t>
      </w:r>
    </w:p>
    <w:p w14:paraId="5030270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 end else</w:t>
      </w:r>
    </w:p>
    <w:p w14:paraId="6255043D"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 end if</w:t>
      </w:r>
    </w:p>
    <w:p w14:paraId="72907EC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tcb-&gt;kill_signal = 1;</w:t>
      </w:r>
    </w:p>
    <w:p w14:paraId="2C5DC58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sched.yield();</w:t>
      </w:r>
    </w:p>
    <w:p w14:paraId="2470CA4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break;</w:t>
      </w:r>
    </w:p>
    <w:p w14:paraId="160BE826"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case 'z': // message test case</w:t>
      </w:r>
    </w:p>
    <w:p w14:paraId="61D5A6A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IPC.Message_Print(1, messwin); // print messages</w:t>
      </w:r>
    </w:p>
    <w:p w14:paraId="5C68803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sprintf(buff, " # of messages in task1 box = %d \n" , IPC.Message_Count(1));</w:t>
      </w:r>
    </w:p>
    <w:p w14:paraId="300B5C0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write_window(messwin, buff);</w:t>
      </w:r>
    </w:p>
    <w:p w14:paraId="3ED64C2A"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sprintf(buff, " # of messages in all boxes = %d \n" , IPC.Message_Count());</w:t>
      </w:r>
    </w:p>
    <w:p w14:paraId="3E34B60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write_window(messwin, buff);</w:t>
      </w:r>
    </w:p>
    <w:p w14:paraId="073740E6"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sprintf(buff, " Deleting messages in task 1 box \n");</w:t>
      </w:r>
    </w:p>
    <w:p w14:paraId="6DC166A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write_window(messwin, buff);</w:t>
      </w:r>
    </w:p>
    <w:p w14:paraId="2F8D2B1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IPC.Message_DeleteAll(1);</w:t>
      </w:r>
    </w:p>
    <w:p w14:paraId="55BA807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sprintf(buff, " # of messages in task1 box = %d \n" , IPC.Message_Count(1));</w:t>
      </w:r>
    </w:p>
    <w:p w14:paraId="6EE066FE"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write_window(messwin, buff);</w:t>
      </w:r>
    </w:p>
    <w:p w14:paraId="31DC1CD4"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sprintf(buff, " # of messages in all boxes = %d \n" , IPC.Message_Count());</w:t>
      </w:r>
    </w:p>
    <w:p w14:paraId="644AC2E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write_window(messwin, buff);</w:t>
      </w:r>
    </w:p>
    <w:p w14:paraId="232452F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break;</w:t>
      </w:r>
    </w:p>
    <w:p w14:paraId="438EA96A"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case ERR:</w:t>
      </w:r>
      <w:r w:rsidRPr="00A0613E">
        <w:rPr>
          <w:rFonts w:ascii="Times New Roman" w:hAnsi="Times New Roman" w:cs="Times New Roman"/>
          <w:sz w:val="18"/>
          <w:szCs w:val="18"/>
        </w:rPr>
        <w:tab/>
        <w:t>// If wgetch() return ERR, that means no keys were pressed</w:t>
      </w:r>
    </w:p>
    <w:p w14:paraId="53061462"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if (tcb-&gt;kill_signal == 1){ // set to be killed</w:t>
      </w:r>
    </w:p>
    <w:p w14:paraId="2B48DB6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xml:space="preserve">write_window(logwin, " UI window dying...\n"); </w:t>
      </w:r>
    </w:p>
    <w:p w14:paraId="2514E1AC"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tcb-&gt;state = 3;</w:t>
      </w:r>
    </w:p>
    <w:p w14:paraId="2D223743"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 else {</w:t>
      </w:r>
    </w:p>
    <w:p w14:paraId="14AECC86"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//write_window(logwin, " NO INPUT, UI yielding...\n");</w:t>
      </w:r>
    </w:p>
    <w:p w14:paraId="10E8F99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sched.yield();</w:t>
      </w:r>
    </w:p>
    <w:p w14:paraId="54BBBF3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t>
      </w:r>
    </w:p>
    <w:p w14:paraId="41A38503"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p>
    <w:p w14:paraId="39328A6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break;</w:t>
      </w:r>
    </w:p>
    <w:p w14:paraId="62F346E3"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default:</w:t>
      </w:r>
    </w:p>
    <w:p w14:paraId="29F34D4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write_window(conwin, "\n -Invalid Command\n");</w:t>
      </w:r>
    </w:p>
    <w:p w14:paraId="75E87C53"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write_window(logwin, " -Invalid Command\n");</w:t>
      </w:r>
    </w:p>
    <w:p w14:paraId="72F66CB1"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lastRenderedPageBreak/>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write_window(conwin, " Ultima # \n");</w:t>
      </w:r>
    </w:p>
    <w:p w14:paraId="72B4BBE8"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p>
    <w:p w14:paraId="1A99ABFE"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t>break;</w:t>
      </w:r>
    </w:p>
    <w:p w14:paraId="1467FAB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t>} // end switch</w:t>
      </w:r>
    </w:p>
    <w:p w14:paraId="740A880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r>
      <w:r w:rsidRPr="00A0613E">
        <w:rPr>
          <w:rFonts w:ascii="Times New Roman" w:hAnsi="Times New Roman" w:cs="Times New Roman"/>
          <w:sz w:val="18"/>
          <w:szCs w:val="18"/>
        </w:rPr>
        <w:tab/>
      </w:r>
    </w:p>
    <w:p w14:paraId="5311B2A3"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t>if (tcb-&gt;state == 3){</w:t>
      </w:r>
      <w:r w:rsidRPr="00A0613E">
        <w:rPr>
          <w:rFonts w:ascii="Times New Roman" w:hAnsi="Times New Roman" w:cs="Times New Roman"/>
          <w:sz w:val="18"/>
          <w:szCs w:val="18"/>
        </w:rPr>
        <w:tab/>
      </w:r>
    </w:p>
    <w:p w14:paraId="68FEEA4F"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t>write_window(logwin," Ultima 2.0 shutting down...\n" );</w:t>
      </w:r>
    </w:p>
    <w:p w14:paraId="166FC366"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t>sched.garbage_collect();</w:t>
      </w:r>
    </w:p>
    <w:p w14:paraId="58A7ECB5"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r w:rsidRPr="00A0613E">
        <w:rPr>
          <w:rFonts w:ascii="Times New Roman" w:hAnsi="Times New Roman" w:cs="Times New Roman"/>
          <w:sz w:val="18"/>
          <w:szCs w:val="18"/>
        </w:rPr>
        <w:tab/>
        <w:t>}</w:t>
      </w:r>
    </w:p>
    <w:p w14:paraId="3D30AEA0"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 // while running</w:t>
      </w:r>
    </w:p>
    <w:p w14:paraId="0FA805EC" w14:textId="77777777" w:rsidR="00A0613E" w:rsidRPr="00A0613E" w:rsidRDefault="00A0613E" w:rsidP="00A0613E">
      <w:pPr>
        <w:rPr>
          <w:rFonts w:ascii="Times New Roman" w:hAnsi="Times New Roman" w:cs="Times New Roman"/>
          <w:sz w:val="18"/>
          <w:szCs w:val="18"/>
        </w:rPr>
      </w:pPr>
    </w:p>
    <w:p w14:paraId="3BF7E163"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 // while not dead</w:t>
      </w:r>
    </w:p>
    <w:p w14:paraId="2F8E64B7"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r>
    </w:p>
    <w:p w14:paraId="04BA7A7B"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ab/>
        <w:t>return 0;</w:t>
      </w:r>
    </w:p>
    <w:p w14:paraId="00F9646E" w14:textId="77777777" w:rsidR="00A0613E" w:rsidRPr="00A0613E" w:rsidRDefault="00A0613E" w:rsidP="00A0613E">
      <w:pPr>
        <w:rPr>
          <w:rFonts w:ascii="Times New Roman" w:hAnsi="Times New Roman" w:cs="Times New Roman"/>
          <w:sz w:val="18"/>
          <w:szCs w:val="18"/>
        </w:rPr>
      </w:pPr>
    </w:p>
    <w:p w14:paraId="7A8E75B9" w14:textId="77777777" w:rsidR="00A0613E" w:rsidRPr="00A0613E" w:rsidRDefault="00A0613E" w:rsidP="00A0613E">
      <w:pPr>
        <w:rPr>
          <w:rFonts w:ascii="Times New Roman" w:hAnsi="Times New Roman" w:cs="Times New Roman"/>
          <w:sz w:val="18"/>
          <w:szCs w:val="18"/>
        </w:rPr>
      </w:pPr>
      <w:r w:rsidRPr="00A0613E">
        <w:rPr>
          <w:rFonts w:ascii="Times New Roman" w:hAnsi="Times New Roman" w:cs="Times New Roman"/>
          <w:sz w:val="18"/>
          <w:szCs w:val="18"/>
        </w:rPr>
        <w:t>}</w:t>
      </w:r>
    </w:p>
    <w:p w14:paraId="2958ADEE" w14:textId="6E7B8284" w:rsidR="00A62C44" w:rsidRDefault="00A62C44">
      <w:pPr>
        <w:rPr>
          <w:rFonts w:ascii="Times New Roman" w:hAnsi="Times New Roman" w:cs="Times New Roman"/>
        </w:rPr>
      </w:pPr>
      <w:r>
        <w:rPr>
          <w:rFonts w:ascii="Times New Roman" w:hAnsi="Times New Roman" w:cs="Times New Roman"/>
        </w:rPr>
        <w:br w:type="page"/>
      </w:r>
    </w:p>
    <w:p w14:paraId="134AE2D7" w14:textId="538376D4" w:rsidR="00D00F85" w:rsidRDefault="00E32745" w:rsidP="00E32745">
      <w:pPr>
        <w:pStyle w:val="Heading3"/>
      </w:pPr>
      <w:bookmarkStart w:id="10" w:name="_Toc2087425"/>
      <w:r>
        <w:lastRenderedPageBreak/>
        <w:t>Queue.h</w:t>
      </w:r>
      <w:bookmarkEnd w:id="10"/>
    </w:p>
    <w:p w14:paraId="2935EB0F" w14:textId="77777777" w:rsidR="002D2F4A" w:rsidRPr="002D2F4A" w:rsidRDefault="002D2F4A" w:rsidP="002D2F4A">
      <w:pPr>
        <w:rPr>
          <w:sz w:val="18"/>
          <w:szCs w:val="18"/>
        </w:rPr>
      </w:pPr>
      <w:r w:rsidRPr="002D2F4A">
        <w:rPr>
          <w:sz w:val="18"/>
          <w:szCs w:val="18"/>
        </w:rPr>
        <w:t>/*==================================================================================|</w:t>
      </w:r>
    </w:p>
    <w:p w14:paraId="14876ACE" w14:textId="77777777" w:rsidR="002D2F4A" w:rsidRPr="002D2F4A" w:rsidRDefault="002D2F4A" w:rsidP="002D2F4A">
      <w:pPr>
        <w:rPr>
          <w:sz w:val="18"/>
          <w:szCs w:val="18"/>
        </w:rPr>
      </w:pPr>
      <w:r w:rsidRPr="002D2F4A">
        <w:rPr>
          <w:sz w:val="18"/>
          <w:szCs w:val="18"/>
        </w:rPr>
        <w:t>|    Assignment:        Ultima 2.0 Phase 1</w:t>
      </w:r>
    </w:p>
    <w:p w14:paraId="2A1917D6" w14:textId="77777777" w:rsidR="002D2F4A" w:rsidRPr="002D2F4A" w:rsidRDefault="002D2F4A" w:rsidP="002D2F4A">
      <w:pPr>
        <w:rPr>
          <w:sz w:val="18"/>
          <w:szCs w:val="18"/>
        </w:rPr>
      </w:pPr>
      <w:r w:rsidRPr="002D2F4A">
        <w:rPr>
          <w:sz w:val="18"/>
          <w:szCs w:val="18"/>
        </w:rPr>
        <w:t>|       File Name:  queue.h</w:t>
      </w:r>
    </w:p>
    <w:p w14:paraId="1FB42CA9" w14:textId="77777777" w:rsidR="002D2F4A" w:rsidRPr="002D2F4A" w:rsidRDefault="002D2F4A" w:rsidP="002D2F4A">
      <w:pPr>
        <w:rPr>
          <w:sz w:val="18"/>
          <w:szCs w:val="18"/>
        </w:rPr>
      </w:pPr>
      <w:r w:rsidRPr="002D2F4A">
        <w:rPr>
          <w:sz w:val="18"/>
          <w:szCs w:val="18"/>
        </w:rPr>
        <w:t>| Dependencies:     none</w:t>
      </w:r>
    </w:p>
    <w:p w14:paraId="5E22008C" w14:textId="77777777" w:rsidR="002D2F4A" w:rsidRPr="002D2F4A" w:rsidRDefault="002D2F4A" w:rsidP="002D2F4A">
      <w:pPr>
        <w:rPr>
          <w:sz w:val="18"/>
          <w:szCs w:val="18"/>
        </w:rPr>
      </w:pPr>
      <w:r w:rsidRPr="002D2F4A">
        <w:rPr>
          <w:sz w:val="18"/>
          <w:szCs w:val="18"/>
        </w:rPr>
        <w:t>|          Authors:     Drake Wood, James Giegerich</w:t>
      </w:r>
    </w:p>
    <w:p w14:paraId="597BDAB1" w14:textId="77777777" w:rsidR="002D2F4A" w:rsidRPr="002D2F4A" w:rsidRDefault="002D2F4A" w:rsidP="002D2F4A">
      <w:pPr>
        <w:rPr>
          <w:sz w:val="18"/>
          <w:szCs w:val="18"/>
        </w:rPr>
      </w:pPr>
      <w:r w:rsidRPr="002D2F4A">
        <w:rPr>
          <w:sz w:val="18"/>
          <w:szCs w:val="18"/>
        </w:rPr>
        <w:t>|       Language:   C++</w:t>
      </w:r>
    </w:p>
    <w:p w14:paraId="7F819E59" w14:textId="77777777" w:rsidR="002D2F4A" w:rsidRPr="002D2F4A" w:rsidRDefault="002D2F4A" w:rsidP="002D2F4A">
      <w:pPr>
        <w:rPr>
          <w:sz w:val="18"/>
          <w:szCs w:val="18"/>
        </w:rPr>
      </w:pPr>
      <w:r w:rsidRPr="002D2F4A">
        <w:rPr>
          <w:sz w:val="18"/>
          <w:szCs w:val="18"/>
        </w:rPr>
        <w:t>|        Compiler:  G++</w:t>
      </w:r>
    </w:p>
    <w:p w14:paraId="2AA4CBAC" w14:textId="77777777" w:rsidR="002D2F4A" w:rsidRPr="002D2F4A" w:rsidRDefault="002D2F4A" w:rsidP="002D2F4A">
      <w:pPr>
        <w:rPr>
          <w:sz w:val="18"/>
          <w:szCs w:val="18"/>
        </w:rPr>
      </w:pPr>
      <w:r w:rsidRPr="002D2F4A">
        <w:rPr>
          <w:sz w:val="18"/>
          <w:szCs w:val="18"/>
        </w:rPr>
        <w:t>|             Class:    C435 - Operating Systems</w:t>
      </w:r>
    </w:p>
    <w:p w14:paraId="0F264B65" w14:textId="77777777" w:rsidR="002D2F4A" w:rsidRPr="002D2F4A" w:rsidRDefault="002D2F4A" w:rsidP="002D2F4A">
      <w:pPr>
        <w:rPr>
          <w:sz w:val="18"/>
          <w:szCs w:val="18"/>
        </w:rPr>
      </w:pPr>
      <w:r w:rsidRPr="002D2F4A">
        <w:rPr>
          <w:sz w:val="18"/>
          <w:szCs w:val="18"/>
        </w:rPr>
        <w:t>|        Instructor:    Dr. Hakimzadeh</w:t>
      </w:r>
    </w:p>
    <w:p w14:paraId="4B272739" w14:textId="77777777" w:rsidR="002D2F4A" w:rsidRPr="002D2F4A" w:rsidRDefault="002D2F4A" w:rsidP="002D2F4A">
      <w:pPr>
        <w:rPr>
          <w:sz w:val="18"/>
          <w:szCs w:val="18"/>
        </w:rPr>
      </w:pPr>
      <w:r w:rsidRPr="002D2F4A">
        <w:rPr>
          <w:sz w:val="18"/>
          <w:szCs w:val="18"/>
        </w:rPr>
        <w:t>|  Date Created:    12/16/2019</w:t>
      </w:r>
    </w:p>
    <w:p w14:paraId="3818A520" w14:textId="4E12ADE6" w:rsidR="002D2F4A" w:rsidRPr="002D2F4A" w:rsidRDefault="007E0223" w:rsidP="002D2F4A">
      <w:pPr>
        <w:rPr>
          <w:sz w:val="18"/>
          <w:szCs w:val="18"/>
        </w:rPr>
      </w:pPr>
      <w:r>
        <w:rPr>
          <w:sz w:val="18"/>
          <w:szCs w:val="18"/>
        </w:rPr>
        <w:t>|  Last Updated:        3/18</w:t>
      </w:r>
      <w:r w:rsidR="002D2F4A" w:rsidRPr="002D2F4A">
        <w:rPr>
          <w:sz w:val="18"/>
          <w:szCs w:val="18"/>
        </w:rPr>
        <w:t>/2019</w:t>
      </w:r>
    </w:p>
    <w:p w14:paraId="24839A4A" w14:textId="2CB1FF79" w:rsidR="002D2F4A" w:rsidRPr="002D2F4A" w:rsidRDefault="007E0223" w:rsidP="002D2F4A">
      <w:pPr>
        <w:rPr>
          <w:sz w:val="18"/>
          <w:szCs w:val="18"/>
        </w:rPr>
      </w:pPr>
      <w:r>
        <w:rPr>
          <w:sz w:val="18"/>
          <w:szCs w:val="18"/>
        </w:rPr>
        <w:t>|        Due Date:  3/18</w:t>
      </w:r>
      <w:r w:rsidR="002D2F4A" w:rsidRPr="002D2F4A">
        <w:rPr>
          <w:sz w:val="18"/>
          <w:szCs w:val="18"/>
        </w:rPr>
        <w:t>/2019</w:t>
      </w:r>
    </w:p>
    <w:p w14:paraId="67C2BE4E" w14:textId="77777777" w:rsidR="002D2F4A" w:rsidRPr="002D2F4A" w:rsidRDefault="002D2F4A" w:rsidP="002D2F4A">
      <w:pPr>
        <w:rPr>
          <w:sz w:val="18"/>
          <w:szCs w:val="18"/>
        </w:rPr>
      </w:pPr>
      <w:r w:rsidRPr="002D2F4A">
        <w:rPr>
          <w:sz w:val="18"/>
          <w:szCs w:val="18"/>
        </w:rPr>
        <w:t>|==================================================================================|</w:t>
      </w:r>
    </w:p>
    <w:p w14:paraId="350BA3BB" w14:textId="77777777" w:rsidR="002D2F4A" w:rsidRPr="002D2F4A" w:rsidRDefault="002D2F4A" w:rsidP="002D2F4A">
      <w:pPr>
        <w:rPr>
          <w:sz w:val="18"/>
          <w:szCs w:val="18"/>
        </w:rPr>
      </w:pPr>
      <w:r w:rsidRPr="002D2F4A">
        <w:rPr>
          <w:sz w:val="18"/>
          <w:szCs w:val="18"/>
        </w:rPr>
        <w:t>|  Description: This is the header file which defines the queue template class used by the semaphore</w:t>
      </w:r>
    </w:p>
    <w:p w14:paraId="1A951E45" w14:textId="77777777" w:rsidR="002D2F4A" w:rsidRPr="002D2F4A" w:rsidRDefault="002D2F4A" w:rsidP="002D2F4A">
      <w:pPr>
        <w:rPr>
          <w:sz w:val="18"/>
          <w:szCs w:val="18"/>
        </w:rPr>
      </w:pPr>
      <w:r w:rsidRPr="002D2F4A">
        <w:rPr>
          <w:sz w:val="18"/>
          <w:szCs w:val="18"/>
        </w:rPr>
        <w:t xml:space="preserve">|               and scheduler classes. </w:t>
      </w:r>
    </w:p>
    <w:p w14:paraId="65B6EEAB" w14:textId="77777777" w:rsidR="002D2F4A" w:rsidRPr="002D2F4A" w:rsidRDefault="002D2F4A" w:rsidP="002D2F4A">
      <w:pPr>
        <w:rPr>
          <w:sz w:val="18"/>
          <w:szCs w:val="18"/>
        </w:rPr>
      </w:pPr>
      <w:r w:rsidRPr="002D2F4A">
        <w:rPr>
          <w:sz w:val="18"/>
          <w:szCs w:val="18"/>
        </w:rPr>
        <w:t>*==================================================================================*/</w:t>
      </w:r>
    </w:p>
    <w:p w14:paraId="35EEF967" w14:textId="77777777" w:rsidR="002D2F4A" w:rsidRPr="002D2F4A" w:rsidRDefault="002D2F4A" w:rsidP="002D2F4A">
      <w:pPr>
        <w:rPr>
          <w:sz w:val="18"/>
          <w:szCs w:val="18"/>
        </w:rPr>
      </w:pPr>
    </w:p>
    <w:p w14:paraId="2BE2B1BF" w14:textId="77777777" w:rsidR="002D2F4A" w:rsidRPr="002D2F4A" w:rsidRDefault="002D2F4A" w:rsidP="002D2F4A">
      <w:pPr>
        <w:rPr>
          <w:sz w:val="18"/>
          <w:szCs w:val="18"/>
        </w:rPr>
      </w:pPr>
      <w:r w:rsidRPr="002D2F4A">
        <w:rPr>
          <w:sz w:val="18"/>
          <w:szCs w:val="18"/>
        </w:rPr>
        <w:t>#ifndef QUEUE_H</w:t>
      </w:r>
    </w:p>
    <w:p w14:paraId="32C9B13F" w14:textId="77777777" w:rsidR="002D2F4A" w:rsidRPr="002D2F4A" w:rsidRDefault="002D2F4A" w:rsidP="002D2F4A">
      <w:pPr>
        <w:rPr>
          <w:sz w:val="18"/>
          <w:szCs w:val="18"/>
        </w:rPr>
      </w:pPr>
      <w:r w:rsidRPr="002D2F4A">
        <w:rPr>
          <w:sz w:val="18"/>
          <w:szCs w:val="18"/>
        </w:rPr>
        <w:t>#define QUEUE_H</w:t>
      </w:r>
    </w:p>
    <w:p w14:paraId="7EA194F3" w14:textId="77777777" w:rsidR="002D2F4A" w:rsidRPr="002D2F4A" w:rsidRDefault="002D2F4A" w:rsidP="002D2F4A">
      <w:pPr>
        <w:rPr>
          <w:sz w:val="18"/>
          <w:szCs w:val="18"/>
        </w:rPr>
      </w:pPr>
    </w:p>
    <w:p w14:paraId="17DC3108" w14:textId="77777777" w:rsidR="002D2F4A" w:rsidRPr="002D2F4A" w:rsidRDefault="002D2F4A" w:rsidP="002D2F4A">
      <w:pPr>
        <w:rPr>
          <w:sz w:val="18"/>
          <w:szCs w:val="18"/>
        </w:rPr>
      </w:pPr>
      <w:r w:rsidRPr="002D2F4A">
        <w:rPr>
          <w:sz w:val="18"/>
          <w:szCs w:val="18"/>
        </w:rPr>
        <w:t>#include &lt;iostream&gt;</w:t>
      </w:r>
    </w:p>
    <w:p w14:paraId="7551B208" w14:textId="77777777" w:rsidR="002D2F4A" w:rsidRPr="002D2F4A" w:rsidRDefault="002D2F4A" w:rsidP="002D2F4A">
      <w:pPr>
        <w:rPr>
          <w:sz w:val="18"/>
          <w:szCs w:val="18"/>
        </w:rPr>
      </w:pPr>
      <w:r w:rsidRPr="002D2F4A">
        <w:rPr>
          <w:sz w:val="18"/>
          <w:szCs w:val="18"/>
        </w:rPr>
        <w:t>#include &lt;pthread.h&gt; // Needed for using the pthread library</w:t>
      </w:r>
    </w:p>
    <w:p w14:paraId="5A27CA9A" w14:textId="77777777" w:rsidR="002D2F4A" w:rsidRPr="002D2F4A" w:rsidRDefault="002D2F4A" w:rsidP="002D2F4A">
      <w:pPr>
        <w:rPr>
          <w:sz w:val="18"/>
          <w:szCs w:val="18"/>
        </w:rPr>
      </w:pPr>
      <w:r w:rsidRPr="002D2F4A">
        <w:rPr>
          <w:sz w:val="18"/>
          <w:szCs w:val="18"/>
        </w:rPr>
        <w:t>#include &lt;assert.h&gt;</w:t>
      </w:r>
    </w:p>
    <w:p w14:paraId="43944CCA" w14:textId="77777777" w:rsidR="002D2F4A" w:rsidRPr="002D2F4A" w:rsidRDefault="002D2F4A" w:rsidP="002D2F4A">
      <w:pPr>
        <w:rPr>
          <w:sz w:val="18"/>
          <w:szCs w:val="18"/>
        </w:rPr>
      </w:pPr>
      <w:r w:rsidRPr="002D2F4A">
        <w:rPr>
          <w:sz w:val="18"/>
          <w:szCs w:val="18"/>
        </w:rPr>
        <w:t>#include &lt;time.h&gt;</w:t>
      </w:r>
    </w:p>
    <w:p w14:paraId="2B52A8DE" w14:textId="77777777" w:rsidR="002D2F4A" w:rsidRPr="002D2F4A" w:rsidRDefault="002D2F4A" w:rsidP="002D2F4A">
      <w:pPr>
        <w:rPr>
          <w:sz w:val="18"/>
          <w:szCs w:val="18"/>
        </w:rPr>
      </w:pPr>
      <w:r w:rsidRPr="002D2F4A">
        <w:rPr>
          <w:sz w:val="18"/>
          <w:szCs w:val="18"/>
        </w:rPr>
        <w:t>#include &lt;unistd.h&gt; // Needed for sleep()</w:t>
      </w:r>
    </w:p>
    <w:p w14:paraId="1D250B11" w14:textId="77777777" w:rsidR="002D2F4A" w:rsidRPr="002D2F4A" w:rsidRDefault="002D2F4A" w:rsidP="002D2F4A">
      <w:pPr>
        <w:rPr>
          <w:sz w:val="18"/>
          <w:szCs w:val="18"/>
        </w:rPr>
      </w:pPr>
      <w:r w:rsidRPr="002D2F4A">
        <w:rPr>
          <w:sz w:val="18"/>
          <w:szCs w:val="18"/>
        </w:rPr>
        <w:t>#include &lt;ncurses.h&gt; // Needed for Curses windowing</w:t>
      </w:r>
    </w:p>
    <w:p w14:paraId="31264A6B" w14:textId="77777777" w:rsidR="002D2F4A" w:rsidRPr="002D2F4A" w:rsidRDefault="002D2F4A" w:rsidP="002D2F4A">
      <w:pPr>
        <w:rPr>
          <w:sz w:val="18"/>
          <w:szCs w:val="18"/>
        </w:rPr>
      </w:pPr>
      <w:r w:rsidRPr="002D2F4A">
        <w:rPr>
          <w:sz w:val="18"/>
          <w:szCs w:val="18"/>
        </w:rPr>
        <w:t>#include &lt;stdarg.h&gt; // needed for formatted output to window</w:t>
      </w:r>
    </w:p>
    <w:p w14:paraId="2501AA0A" w14:textId="77777777" w:rsidR="002D2F4A" w:rsidRPr="002D2F4A" w:rsidRDefault="002D2F4A" w:rsidP="002D2F4A">
      <w:pPr>
        <w:rPr>
          <w:sz w:val="18"/>
          <w:szCs w:val="18"/>
        </w:rPr>
      </w:pPr>
      <w:r w:rsidRPr="002D2F4A">
        <w:rPr>
          <w:sz w:val="18"/>
          <w:szCs w:val="18"/>
        </w:rPr>
        <w:t>#include &lt;termios.h&gt;</w:t>
      </w:r>
    </w:p>
    <w:p w14:paraId="4BE4F9D4" w14:textId="77777777" w:rsidR="002D2F4A" w:rsidRPr="002D2F4A" w:rsidRDefault="002D2F4A" w:rsidP="002D2F4A">
      <w:pPr>
        <w:rPr>
          <w:sz w:val="18"/>
          <w:szCs w:val="18"/>
        </w:rPr>
      </w:pPr>
      <w:r w:rsidRPr="002D2F4A">
        <w:rPr>
          <w:sz w:val="18"/>
          <w:szCs w:val="18"/>
        </w:rPr>
        <w:t>#include &lt;fcntl.h&gt;</w:t>
      </w:r>
    </w:p>
    <w:p w14:paraId="2A511CB3" w14:textId="77777777" w:rsidR="002D2F4A" w:rsidRPr="002D2F4A" w:rsidRDefault="002D2F4A" w:rsidP="002D2F4A">
      <w:pPr>
        <w:rPr>
          <w:sz w:val="18"/>
          <w:szCs w:val="18"/>
        </w:rPr>
      </w:pPr>
      <w:r w:rsidRPr="002D2F4A">
        <w:rPr>
          <w:sz w:val="18"/>
          <w:szCs w:val="18"/>
        </w:rPr>
        <w:t>#include &lt;cstdlib&gt;</w:t>
      </w:r>
    </w:p>
    <w:p w14:paraId="04C6BAF9" w14:textId="77777777" w:rsidR="002D2F4A" w:rsidRPr="002D2F4A" w:rsidRDefault="002D2F4A" w:rsidP="002D2F4A">
      <w:pPr>
        <w:rPr>
          <w:sz w:val="18"/>
          <w:szCs w:val="18"/>
        </w:rPr>
      </w:pPr>
    </w:p>
    <w:p w14:paraId="56FFA1EC" w14:textId="77777777" w:rsidR="002D2F4A" w:rsidRPr="002D2F4A" w:rsidRDefault="002D2F4A" w:rsidP="002D2F4A">
      <w:pPr>
        <w:rPr>
          <w:sz w:val="18"/>
          <w:szCs w:val="18"/>
        </w:rPr>
      </w:pPr>
      <w:r w:rsidRPr="002D2F4A">
        <w:rPr>
          <w:sz w:val="18"/>
          <w:szCs w:val="18"/>
        </w:rPr>
        <w:t>template &lt;class T&gt;</w:t>
      </w:r>
    </w:p>
    <w:p w14:paraId="27F3AECE" w14:textId="77777777" w:rsidR="002D2F4A" w:rsidRPr="002D2F4A" w:rsidRDefault="002D2F4A" w:rsidP="002D2F4A">
      <w:pPr>
        <w:rPr>
          <w:sz w:val="18"/>
          <w:szCs w:val="18"/>
        </w:rPr>
      </w:pPr>
      <w:r w:rsidRPr="002D2F4A">
        <w:rPr>
          <w:sz w:val="18"/>
          <w:szCs w:val="18"/>
        </w:rPr>
        <w:lastRenderedPageBreak/>
        <w:t xml:space="preserve">    class Queue{</w:t>
      </w:r>
    </w:p>
    <w:p w14:paraId="4A85E708" w14:textId="77777777" w:rsidR="002D2F4A" w:rsidRPr="002D2F4A" w:rsidRDefault="002D2F4A" w:rsidP="002D2F4A">
      <w:pPr>
        <w:rPr>
          <w:sz w:val="18"/>
          <w:szCs w:val="18"/>
        </w:rPr>
      </w:pPr>
      <w:r w:rsidRPr="002D2F4A">
        <w:rPr>
          <w:sz w:val="18"/>
          <w:szCs w:val="18"/>
        </w:rPr>
        <w:t xml:space="preserve">        private:</w:t>
      </w:r>
    </w:p>
    <w:p w14:paraId="0DFD01B7" w14:textId="77777777" w:rsidR="002D2F4A" w:rsidRPr="002D2F4A" w:rsidRDefault="002D2F4A" w:rsidP="002D2F4A">
      <w:pPr>
        <w:rPr>
          <w:sz w:val="18"/>
          <w:szCs w:val="18"/>
        </w:rPr>
      </w:pPr>
      <w:r w:rsidRPr="002D2F4A">
        <w:rPr>
          <w:sz w:val="18"/>
          <w:szCs w:val="18"/>
        </w:rPr>
        <w:t xml:space="preserve">            struct node{</w:t>
      </w:r>
    </w:p>
    <w:p w14:paraId="3E377ADC" w14:textId="77777777" w:rsidR="002D2F4A" w:rsidRPr="002D2F4A" w:rsidRDefault="002D2F4A" w:rsidP="002D2F4A">
      <w:pPr>
        <w:rPr>
          <w:sz w:val="18"/>
          <w:szCs w:val="18"/>
        </w:rPr>
      </w:pPr>
      <w:r w:rsidRPr="002D2F4A">
        <w:rPr>
          <w:sz w:val="18"/>
          <w:szCs w:val="18"/>
        </w:rPr>
        <w:t xml:space="preserve">                T data;</w:t>
      </w:r>
    </w:p>
    <w:p w14:paraId="7171184B" w14:textId="77777777" w:rsidR="002D2F4A" w:rsidRPr="002D2F4A" w:rsidRDefault="002D2F4A" w:rsidP="002D2F4A">
      <w:pPr>
        <w:rPr>
          <w:sz w:val="18"/>
          <w:szCs w:val="18"/>
        </w:rPr>
      </w:pPr>
      <w:r w:rsidRPr="002D2F4A">
        <w:rPr>
          <w:sz w:val="18"/>
          <w:szCs w:val="18"/>
        </w:rPr>
        <w:t xml:space="preserve">                node* next;</w:t>
      </w:r>
    </w:p>
    <w:p w14:paraId="1ABDF54D" w14:textId="77777777" w:rsidR="002D2F4A" w:rsidRPr="002D2F4A" w:rsidRDefault="002D2F4A" w:rsidP="002D2F4A">
      <w:pPr>
        <w:rPr>
          <w:sz w:val="18"/>
          <w:szCs w:val="18"/>
        </w:rPr>
      </w:pPr>
      <w:r w:rsidRPr="002D2F4A">
        <w:rPr>
          <w:sz w:val="18"/>
          <w:szCs w:val="18"/>
        </w:rPr>
        <w:t xml:space="preserve">                };</w:t>
      </w:r>
    </w:p>
    <w:p w14:paraId="04784EC9" w14:textId="77777777" w:rsidR="002D2F4A" w:rsidRPr="002D2F4A" w:rsidRDefault="002D2F4A" w:rsidP="002D2F4A">
      <w:pPr>
        <w:rPr>
          <w:sz w:val="18"/>
          <w:szCs w:val="18"/>
        </w:rPr>
      </w:pPr>
      <w:r w:rsidRPr="002D2F4A">
        <w:rPr>
          <w:sz w:val="18"/>
          <w:szCs w:val="18"/>
        </w:rPr>
        <w:t xml:space="preserve">            node* head;</w:t>
      </w:r>
    </w:p>
    <w:p w14:paraId="16733742" w14:textId="77777777" w:rsidR="002D2F4A" w:rsidRPr="002D2F4A" w:rsidRDefault="002D2F4A" w:rsidP="002D2F4A">
      <w:pPr>
        <w:rPr>
          <w:sz w:val="18"/>
          <w:szCs w:val="18"/>
        </w:rPr>
      </w:pPr>
      <w:r w:rsidRPr="002D2F4A">
        <w:rPr>
          <w:sz w:val="18"/>
          <w:szCs w:val="18"/>
        </w:rPr>
        <w:t xml:space="preserve">            node* tail;</w:t>
      </w:r>
    </w:p>
    <w:p w14:paraId="5D1BA854" w14:textId="77777777" w:rsidR="002D2F4A" w:rsidRPr="002D2F4A" w:rsidRDefault="002D2F4A" w:rsidP="002D2F4A">
      <w:pPr>
        <w:rPr>
          <w:sz w:val="18"/>
          <w:szCs w:val="18"/>
        </w:rPr>
      </w:pPr>
      <w:r w:rsidRPr="002D2F4A">
        <w:rPr>
          <w:sz w:val="18"/>
          <w:szCs w:val="18"/>
        </w:rPr>
        <w:t xml:space="preserve">            node* temp;</w:t>
      </w:r>
    </w:p>
    <w:p w14:paraId="0915980E" w14:textId="77777777" w:rsidR="002D2F4A" w:rsidRPr="002D2F4A" w:rsidRDefault="002D2F4A" w:rsidP="002D2F4A">
      <w:pPr>
        <w:rPr>
          <w:sz w:val="18"/>
          <w:szCs w:val="18"/>
        </w:rPr>
      </w:pPr>
      <w:r w:rsidRPr="002D2F4A">
        <w:rPr>
          <w:sz w:val="18"/>
          <w:szCs w:val="18"/>
        </w:rPr>
        <w:t xml:space="preserve"> </w:t>
      </w:r>
    </w:p>
    <w:p w14:paraId="1C76F607" w14:textId="77777777" w:rsidR="002D2F4A" w:rsidRPr="002D2F4A" w:rsidRDefault="002D2F4A" w:rsidP="002D2F4A">
      <w:pPr>
        <w:rPr>
          <w:sz w:val="18"/>
          <w:szCs w:val="18"/>
        </w:rPr>
      </w:pPr>
      <w:r w:rsidRPr="002D2F4A">
        <w:rPr>
          <w:sz w:val="18"/>
          <w:szCs w:val="18"/>
        </w:rPr>
        <w:t xml:space="preserve">        public:</w:t>
      </w:r>
    </w:p>
    <w:p w14:paraId="1AC93313" w14:textId="77777777" w:rsidR="002D2F4A" w:rsidRPr="002D2F4A" w:rsidRDefault="002D2F4A" w:rsidP="002D2F4A">
      <w:pPr>
        <w:rPr>
          <w:sz w:val="18"/>
          <w:szCs w:val="18"/>
        </w:rPr>
      </w:pPr>
      <w:r w:rsidRPr="002D2F4A">
        <w:rPr>
          <w:sz w:val="18"/>
          <w:szCs w:val="18"/>
        </w:rPr>
        <w:t xml:space="preserve">            Queue();</w:t>
      </w:r>
    </w:p>
    <w:p w14:paraId="33B93326" w14:textId="77777777" w:rsidR="002D2F4A" w:rsidRPr="002D2F4A" w:rsidRDefault="002D2F4A" w:rsidP="002D2F4A">
      <w:pPr>
        <w:rPr>
          <w:sz w:val="18"/>
          <w:szCs w:val="18"/>
        </w:rPr>
      </w:pPr>
      <w:r w:rsidRPr="002D2F4A">
        <w:rPr>
          <w:sz w:val="18"/>
          <w:szCs w:val="18"/>
        </w:rPr>
        <w:t xml:space="preserve">            void Enqueue(const T data);</w:t>
      </w:r>
    </w:p>
    <w:p w14:paraId="62EC0B13" w14:textId="77777777" w:rsidR="002D2F4A" w:rsidRPr="002D2F4A" w:rsidRDefault="002D2F4A" w:rsidP="002D2F4A">
      <w:pPr>
        <w:rPr>
          <w:sz w:val="18"/>
          <w:szCs w:val="18"/>
        </w:rPr>
      </w:pPr>
      <w:r w:rsidRPr="002D2F4A">
        <w:rPr>
          <w:sz w:val="18"/>
          <w:szCs w:val="18"/>
        </w:rPr>
        <w:t xml:space="preserve">            T Dequeue();</w:t>
      </w:r>
    </w:p>
    <w:p w14:paraId="1471C2AE" w14:textId="77777777" w:rsidR="002D2F4A" w:rsidRPr="002D2F4A" w:rsidRDefault="002D2F4A" w:rsidP="002D2F4A">
      <w:pPr>
        <w:rPr>
          <w:sz w:val="18"/>
          <w:szCs w:val="18"/>
        </w:rPr>
      </w:pPr>
      <w:r w:rsidRPr="002D2F4A">
        <w:rPr>
          <w:sz w:val="18"/>
          <w:szCs w:val="18"/>
        </w:rPr>
        <w:t xml:space="preserve">            bool isEmpty();</w:t>
      </w:r>
    </w:p>
    <w:p w14:paraId="6B463A77" w14:textId="77777777" w:rsidR="002D2F4A" w:rsidRPr="002D2F4A" w:rsidRDefault="002D2F4A" w:rsidP="002D2F4A">
      <w:pPr>
        <w:rPr>
          <w:sz w:val="18"/>
          <w:szCs w:val="18"/>
        </w:rPr>
      </w:pPr>
      <w:r w:rsidRPr="002D2F4A">
        <w:rPr>
          <w:sz w:val="18"/>
          <w:szCs w:val="18"/>
        </w:rPr>
        <w:t xml:space="preserve">            int qSize();</w:t>
      </w:r>
    </w:p>
    <w:p w14:paraId="003DDC59" w14:textId="77777777" w:rsidR="002D2F4A" w:rsidRPr="002D2F4A" w:rsidRDefault="002D2F4A" w:rsidP="002D2F4A">
      <w:pPr>
        <w:rPr>
          <w:sz w:val="18"/>
          <w:szCs w:val="18"/>
        </w:rPr>
      </w:pPr>
      <w:r w:rsidRPr="002D2F4A">
        <w:rPr>
          <w:sz w:val="18"/>
          <w:szCs w:val="18"/>
        </w:rPr>
        <w:t xml:space="preserve">            T qnext();</w:t>
      </w:r>
    </w:p>
    <w:p w14:paraId="603AF236" w14:textId="77777777" w:rsidR="002D2F4A" w:rsidRPr="002D2F4A" w:rsidRDefault="002D2F4A" w:rsidP="002D2F4A">
      <w:pPr>
        <w:rPr>
          <w:sz w:val="18"/>
          <w:szCs w:val="18"/>
        </w:rPr>
      </w:pPr>
      <w:r w:rsidRPr="002D2F4A">
        <w:rPr>
          <w:sz w:val="18"/>
          <w:szCs w:val="18"/>
        </w:rPr>
        <w:t>};</w:t>
      </w:r>
    </w:p>
    <w:p w14:paraId="506ADE14" w14:textId="77777777" w:rsidR="002D2F4A" w:rsidRPr="002D2F4A" w:rsidRDefault="002D2F4A" w:rsidP="002D2F4A">
      <w:pPr>
        <w:rPr>
          <w:sz w:val="18"/>
          <w:szCs w:val="18"/>
        </w:rPr>
      </w:pPr>
    </w:p>
    <w:p w14:paraId="2ED69309" w14:textId="77777777" w:rsidR="002D2F4A" w:rsidRPr="002D2F4A" w:rsidRDefault="002D2F4A" w:rsidP="002D2F4A">
      <w:pPr>
        <w:rPr>
          <w:sz w:val="18"/>
          <w:szCs w:val="18"/>
        </w:rPr>
      </w:pPr>
    </w:p>
    <w:p w14:paraId="78D39E14" w14:textId="77777777" w:rsidR="002D2F4A" w:rsidRPr="002D2F4A" w:rsidRDefault="002D2F4A" w:rsidP="002D2F4A">
      <w:pPr>
        <w:rPr>
          <w:sz w:val="18"/>
          <w:szCs w:val="18"/>
        </w:rPr>
      </w:pPr>
      <w:r w:rsidRPr="002D2F4A">
        <w:rPr>
          <w:sz w:val="18"/>
          <w:szCs w:val="18"/>
        </w:rPr>
        <w:t>// Constructor.</w:t>
      </w:r>
    </w:p>
    <w:p w14:paraId="69644EFD" w14:textId="77777777" w:rsidR="002D2F4A" w:rsidRPr="002D2F4A" w:rsidRDefault="002D2F4A" w:rsidP="002D2F4A">
      <w:pPr>
        <w:rPr>
          <w:sz w:val="18"/>
          <w:szCs w:val="18"/>
        </w:rPr>
      </w:pPr>
      <w:r w:rsidRPr="002D2F4A">
        <w:rPr>
          <w:sz w:val="18"/>
          <w:szCs w:val="18"/>
        </w:rPr>
        <w:t>template &lt;class T&gt;</w:t>
      </w:r>
    </w:p>
    <w:p w14:paraId="48372523" w14:textId="77777777" w:rsidR="002D2F4A" w:rsidRPr="002D2F4A" w:rsidRDefault="002D2F4A" w:rsidP="002D2F4A">
      <w:pPr>
        <w:rPr>
          <w:sz w:val="18"/>
          <w:szCs w:val="18"/>
        </w:rPr>
      </w:pPr>
      <w:r w:rsidRPr="002D2F4A">
        <w:rPr>
          <w:sz w:val="18"/>
          <w:szCs w:val="18"/>
        </w:rPr>
        <w:t>Queue&lt;T&gt;::Queue(){</w:t>
      </w:r>
    </w:p>
    <w:p w14:paraId="069898C5" w14:textId="77777777" w:rsidR="002D2F4A" w:rsidRPr="002D2F4A" w:rsidRDefault="002D2F4A" w:rsidP="002D2F4A">
      <w:pPr>
        <w:rPr>
          <w:sz w:val="18"/>
          <w:szCs w:val="18"/>
        </w:rPr>
      </w:pPr>
      <w:r w:rsidRPr="002D2F4A">
        <w:rPr>
          <w:sz w:val="18"/>
          <w:szCs w:val="18"/>
        </w:rPr>
        <w:t xml:space="preserve">    head = NULL;</w:t>
      </w:r>
    </w:p>
    <w:p w14:paraId="27296402" w14:textId="77777777" w:rsidR="002D2F4A" w:rsidRPr="002D2F4A" w:rsidRDefault="002D2F4A" w:rsidP="002D2F4A">
      <w:pPr>
        <w:rPr>
          <w:sz w:val="18"/>
          <w:szCs w:val="18"/>
        </w:rPr>
      </w:pPr>
      <w:r w:rsidRPr="002D2F4A">
        <w:rPr>
          <w:sz w:val="18"/>
          <w:szCs w:val="18"/>
        </w:rPr>
        <w:t xml:space="preserve">    tail = NULL;</w:t>
      </w:r>
    </w:p>
    <w:p w14:paraId="79EE5B2B" w14:textId="77777777" w:rsidR="002D2F4A" w:rsidRPr="002D2F4A" w:rsidRDefault="002D2F4A" w:rsidP="002D2F4A">
      <w:pPr>
        <w:rPr>
          <w:sz w:val="18"/>
          <w:szCs w:val="18"/>
        </w:rPr>
      </w:pPr>
      <w:r w:rsidRPr="002D2F4A">
        <w:rPr>
          <w:sz w:val="18"/>
          <w:szCs w:val="18"/>
        </w:rPr>
        <w:t xml:space="preserve">    temp = NULL;</w:t>
      </w:r>
    </w:p>
    <w:p w14:paraId="482C7489" w14:textId="77777777" w:rsidR="002D2F4A" w:rsidRPr="002D2F4A" w:rsidRDefault="002D2F4A" w:rsidP="002D2F4A">
      <w:pPr>
        <w:rPr>
          <w:sz w:val="18"/>
          <w:szCs w:val="18"/>
        </w:rPr>
      </w:pPr>
      <w:r w:rsidRPr="002D2F4A">
        <w:rPr>
          <w:sz w:val="18"/>
          <w:szCs w:val="18"/>
        </w:rPr>
        <w:t>}</w:t>
      </w:r>
    </w:p>
    <w:p w14:paraId="6C7F859B" w14:textId="77777777" w:rsidR="002D2F4A" w:rsidRPr="002D2F4A" w:rsidRDefault="002D2F4A" w:rsidP="002D2F4A">
      <w:pPr>
        <w:rPr>
          <w:sz w:val="18"/>
          <w:szCs w:val="18"/>
        </w:rPr>
      </w:pPr>
    </w:p>
    <w:p w14:paraId="73358357" w14:textId="77777777" w:rsidR="002D2F4A" w:rsidRPr="002D2F4A" w:rsidRDefault="002D2F4A" w:rsidP="002D2F4A">
      <w:pPr>
        <w:rPr>
          <w:sz w:val="18"/>
          <w:szCs w:val="18"/>
        </w:rPr>
      </w:pPr>
      <w:r w:rsidRPr="002D2F4A">
        <w:rPr>
          <w:sz w:val="18"/>
          <w:szCs w:val="18"/>
        </w:rPr>
        <w:t>template &lt;class T&gt;</w:t>
      </w:r>
    </w:p>
    <w:p w14:paraId="66FCA082" w14:textId="77777777" w:rsidR="002D2F4A" w:rsidRPr="002D2F4A" w:rsidRDefault="002D2F4A" w:rsidP="002D2F4A">
      <w:pPr>
        <w:rPr>
          <w:sz w:val="18"/>
          <w:szCs w:val="18"/>
        </w:rPr>
      </w:pPr>
      <w:r w:rsidRPr="002D2F4A">
        <w:rPr>
          <w:sz w:val="18"/>
          <w:szCs w:val="18"/>
        </w:rPr>
        <w:t>int Queue&lt;T&gt;::qSize(){</w:t>
      </w:r>
    </w:p>
    <w:p w14:paraId="04A67778" w14:textId="77777777" w:rsidR="002D2F4A" w:rsidRPr="002D2F4A" w:rsidRDefault="002D2F4A" w:rsidP="002D2F4A">
      <w:pPr>
        <w:rPr>
          <w:sz w:val="18"/>
          <w:szCs w:val="18"/>
        </w:rPr>
      </w:pPr>
      <w:r w:rsidRPr="002D2F4A">
        <w:rPr>
          <w:sz w:val="18"/>
          <w:szCs w:val="18"/>
        </w:rPr>
        <w:t xml:space="preserve">    int count = 0;</w:t>
      </w:r>
    </w:p>
    <w:p w14:paraId="0141DAB7" w14:textId="77777777" w:rsidR="002D2F4A" w:rsidRPr="002D2F4A" w:rsidRDefault="002D2F4A" w:rsidP="002D2F4A">
      <w:pPr>
        <w:rPr>
          <w:sz w:val="18"/>
          <w:szCs w:val="18"/>
        </w:rPr>
      </w:pPr>
      <w:r w:rsidRPr="002D2F4A">
        <w:rPr>
          <w:sz w:val="18"/>
          <w:szCs w:val="18"/>
        </w:rPr>
        <w:t xml:space="preserve">    temp = head;</w:t>
      </w:r>
    </w:p>
    <w:p w14:paraId="567040B9" w14:textId="77777777" w:rsidR="002D2F4A" w:rsidRPr="002D2F4A" w:rsidRDefault="002D2F4A" w:rsidP="002D2F4A">
      <w:pPr>
        <w:rPr>
          <w:sz w:val="18"/>
          <w:szCs w:val="18"/>
        </w:rPr>
      </w:pPr>
      <w:r w:rsidRPr="002D2F4A">
        <w:rPr>
          <w:sz w:val="18"/>
          <w:szCs w:val="18"/>
        </w:rPr>
        <w:t xml:space="preserve">    </w:t>
      </w:r>
    </w:p>
    <w:p w14:paraId="2B6FD36C" w14:textId="77777777" w:rsidR="002D2F4A" w:rsidRPr="002D2F4A" w:rsidRDefault="002D2F4A" w:rsidP="002D2F4A">
      <w:pPr>
        <w:rPr>
          <w:sz w:val="18"/>
          <w:szCs w:val="18"/>
        </w:rPr>
      </w:pPr>
      <w:r w:rsidRPr="002D2F4A">
        <w:rPr>
          <w:sz w:val="18"/>
          <w:szCs w:val="18"/>
        </w:rPr>
        <w:lastRenderedPageBreak/>
        <w:t xml:space="preserve">    if (isEmpty()){</w:t>
      </w:r>
    </w:p>
    <w:p w14:paraId="7C0EAFD8" w14:textId="77777777" w:rsidR="002D2F4A" w:rsidRPr="002D2F4A" w:rsidRDefault="002D2F4A" w:rsidP="002D2F4A">
      <w:pPr>
        <w:rPr>
          <w:sz w:val="18"/>
          <w:szCs w:val="18"/>
        </w:rPr>
      </w:pPr>
      <w:r w:rsidRPr="002D2F4A">
        <w:rPr>
          <w:sz w:val="18"/>
          <w:szCs w:val="18"/>
        </w:rPr>
        <w:t xml:space="preserve">        return count;   </w:t>
      </w:r>
    </w:p>
    <w:p w14:paraId="5A7CFAF6" w14:textId="77777777" w:rsidR="002D2F4A" w:rsidRPr="002D2F4A" w:rsidRDefault="002D2F4A" w:rsidP="002D2F4A">
      <w:pPr>
        <w:rPr>
          <w:sz w:val="18"/>
          <w:szCs w:val="18"/>
        </w:rPr>
      </w:pPr>
      <w:r w:rsidRPr="002D2F4A">
        <w:rPr>
          <w:sz w:val="18"/>
          <w:szCs w:val="18"/>
        </w:rPr>
        <w:t xml:space="preserve">    } // end if</w:t>
      </w:r>
    </w:p>
    <w:p w14:paraId="07B49533" w14:textId="77777777" w:rsidR="002D2F4A" w:rsidRPr="002D2F4A" w:rsidRDefault="002D2F4A" w:rsidP="002D2F4A">
      <w:pPr>
        <w:rPr>
          <w:sz w:val="18"/>
          <w:szCs w:val="18"/>
        </w:rPr>
      </w:pPr>
      <w:r w:rsidRPr="002D2F4A">
        <w:rPr>
          <w:sz w:val="18"/>
          <w:szCs w:val="18"/>
        </w:rPr>
        <w:t xml:space="preserve">    else if (temp-&gt;next == NULL){</w:t>
      </w:r>
    </w:p>
    <w:p w14:paraId="35CC733C" w14:textId="77777777" w:rsidR="002D2F4A" w:rsidRPr="002D2F4A" w:rsidRDefault="002D2F4A" w:rsidP="002D2F4A">
      <w:pPr>
        <w:rPr>
          <w:sz w:val="18"/>
          <w:szCs w:val="18"/>
        </w:rPr>
      </w:pPr>
      <w:r w:rsidRPr="002D2F4A">
        <w:rPr>
          <w:sz w:val="18"/>
          <w:szCs w:val="18"/>
        </w:rPr>
        <w:t xml:space="preserve">        count++;</w:t>
      </w:r>
    </w:p>
    <w:p w14:paraId="7F6D96FD" w14:textId="77777777" w:rsidR="002D2F4A" w:rsidRPr="002D2F4A" w:rsidRDefault="002D2F4A" w:rsidP="002D2F4A">
      <w:pPr>
        <w:rPr>
          <w:sz w:val="18"/>
          <w:szCs w:val="18"/>
        </w:rPr>
      </w:pPr>
      <w:r w:rsidRPr="002D2F4A">
        <w:rPr>
          <w:sz w:val="18"/>
          <w:szCs w:val="18"/>
        </w:rPr>
        <w:t xml:space="preserve">        return count;</w:t>
      </w:r>
    </w:p>
    <w:p w14:paraId="2A467214" w14:textId="77777777" w:rsidR="002D2F4A" w:rsidRPr="002D2F4A" w:rsidRDefault="002D2F4A" w:rsidP="002D2F4A">
      <w:pPr>
        <w:rPr>
          <w:sz w:val="18"/>
          <w:szCs w:val="18"/>
        </w:rPr>
      </w:pPr>
      <w:r w:rsidRPr="002D2F4A">
        <w:rPr>
          <w:sz w:val="18"/>
          <w:szCs w:val="18"/>
        </w:rPr>
        <w:t xml:space="preserve">    } // end if</w:t>
      </w:r>
    </w:p>
    <w:p w14:paraId="6B934101" w14:textId="77777777" w:rsidR="002D2F4A" w:rsidRPr="002D2F4A" w:rsidRDefault="002D2F4A" w:rsidP="002D2F4A">
      <w:pPr>
        <w:rPr>
          <w:sz w:val="18"/>
          <w:szCs w:val="18"/>
        </w:rPr>
      </w:pPr>
      <w:r w:rsidRPr="002D2F4A">
        <w:rPr>
          <w:sz w:val="18"/>
          <w:szCs w:val="18"/>
        </w:rPr>
        <w:t xml:space="preserve">    else{</w:t>
      </w:r>
    </w:p>
    <w:p w14:paraId="0B31B81B" w14:textId="77777777" w:rsidR="002D2F4A" w:rsidRPr="002D2F4A" w:rsidRDefault="002D2F4A" w:rsidP="002D2F4A">
      <w:pPr>
        <w:rPr>
          <w:sz w:val="18"/>
          <w:szCs w:val="18"/>
        </w:rPr>
      </w:pPr>
      <w:r w:rsidRPr="002D2F4A">
        <w:rPr>
          <w:sz w:val="18"/>
          <w:szCs w:val="18"/>
        </w:rPr>
        <w:t xml:space="preserve">        while (temp != NULL){</w:t>
      </w:r>
    </w:p>
    <w:p w14:paraId="0D70974A" w14:textId="77777777" w:rsidR="002D2F4A" w:rsidRPr="002D2F4A" w:rsidRDefault="002D2F4A" w:rsidP="002D2F4A">
      <w:pPr>
        <w:rPr>
          <w:sz w:val="18"/>
          <w:szCs w:val="18"/>
        </w:rPr>
      </w:pPr>
      <w:r w:rsidRPr="002D2F4A">
        <w:rPr>
          <w:sz w:val="18"/>
          <w:szCs w:val="18"/>
        </w:rPr>
        <w:t xml:space="preserve">            count++;</w:t>
      </w:r>
    </w:p>
    <w:p w14:paraId="33689D31" w14:textId="77777777" w:rsidR="002D2F4A" w:rsidRPr="002D2F4A" w:rsidRDefault="002D2F4A" w:rsidP="002D2F4A">
      <w:pPr>
        <w:rPr>
          <w:sz w:val="18"/>
          <w:szCs w:val="18"/>
        </w:rPr>
      </w:pPr>
      <w:r w:rsidRPr="002D2F4A">
        <w:rPr>
          <w:sz w:val="18"/>
          <w:szCs w:val="18"/>
        </w:rPr>
        <w:t xml:space="preserve">            temp = temp-&gt;next;</w:t>
      </w:r>
    </w:p>
    <w:p w14:paraId="4F633A31" w14:textId="77777777" w:rsidR="002D2F4A" w:rsidRPr="002D2F4A" w:rsidRDefault="002D2F4A" w:rsidP="002D2F4A">
      <w:pPr>
        <w:rPr>
          <w:sz w:val="18"/>
          <w:szCs w:val="18"/>
        </w:rPr>
      </w:pPr>
      <w:r w:rsidRPr="002D2F4A">
        <w:rPr>
          <w:sz w:val="18"/>
          <w:szCs w:val="18"/>
        </w:rPr>
        <w:t xml:space="preserve">        } // end while</w:t>
      </w:r>
    </w:p>
    <w:p w14:paraId="2CBC3807" w14:textId="77777777" w:rsidR="002D2F4A" w:rsidRPr="002D2F4A" w:rsidRDefault="002D2F4A" w:rsidP="002D2F4A">
      <w:pPr>
        <w:rPr>
          <w:sz w:val="18"/>
          <w:szCs w:val="18"/>
        </w:rPr>
      </w:pPr>
      <w:r w:rsidRPr="002D2F4A">
        <w:rPr>
          <w:sz w:val="18"/>
          <w:szCs w:val="18"/>
        </w:rPr>
        <w:t xml:space="preserve">        </w:t>
      </w:r>
    </w:p>
    <w:p w14:paraId="4BBE304C" w14:textId="77777777" w:rsidR="002D2F4A" w:rsidRPr="002D2F4A" w:rsidRDefault="002D2F4A" w:rsidP="002D2F4A">
      <w:pPr>
        <w:rPr>
          <w:sz w:val="18"/>
          <w:szCs w:val="18"/>
        </w:rPr>
      </w:pPr>
      <w:r w:rsidRPr="002D2F4A">
        <w:rPr>
          <w:sz w:val="18"/>
          <w:szCs w:val="18"/>
        </w:rPr>
        <w:t xml:space="preserve">        return count;</w:t>
      </w:r>
    </w:p>
    <w:p w14:paraId="5A4F9F96" w14:textId="77777777" w:rsidR="002D2F4A" w:rsidRPr="002D2F4A" w:rsidRDefault="002D2F4A" w:rsidP="002D2F4A">
      <w:pPr>
        <w:rPr>
          <w:sz w:val="18"/>
          <w:szCs w:val="18"/>
        </w:rPr>
      </w:pPr>
      <w:r w:rsidRPr="002D2F4A">
        <w:rPr>
          <w:sz w:val="18"/>
          <w:szCs w:val="18"/>
        </w:rPr>
        <w:t xml:space="preserve">    } // end else</w:t>
      </w:r>
    </w:p>
    <w:p w14:paraId="3BAA1E60" w14:textId="77777777" w:rsidR="002D2F4A" w:rsidRPr="002D2F4A" w:rsidRDefault="002D2F4A" w:rsidP="002D2F4A">
      <w:pPr>
        <w:rPr>
          <w:sz w:val="18"/>
          <w:szCs w:val="18"/>
        </w:rPr>
      </w:pPr>
      <w:r w:rsidRPr="002D2F4A">
        <w:rPr>
          <w:sz w:val="18"/>
          <w:szCs w:val="18"/>
        </w:rPr>
        <w:t>} // end of qSize</w:t>
      </w:r>
    </w:p>
    <w:p w14:paraId="085C1D66" w14:textId="77777777" w:rsidR="002D2F4A" w:rsidRPr="002D2F4A" w:rsidRDefault="002D2F4A" w:rsidP="002D2F4A">
      <w:pPr>
        <w:rPr>
          <w:sz w:val="18"/>
          <w:szCs w:val="18"/>
        </w:rPr>
      </w:pPr>
    </w:p>
    <w:p w14:paraId="50E08155" w14:textId="77777777" w:rsidR="002D2F4A" w:rsidRPr="002D2F4A" w:rsidRDefault="002D2F4A" w:rsidP="002D2F4A">
      <w:pPr>
        <w:rPr>
          <w:sz w:val="18"/>
          <w:szCs w:val="18"/>
        </w:rPr>
      </w:pPr>
      <w:r w:rsidRPr="002D2F4A">
        <w:rPr>
          <w:sz w:val="18"/>
          <w:szCs w:val="18"/>
        </w:rPr>
        <w:t>//get data of next item, will probably be able to use this in yield</w:t>
      </w:r>
    </w:p>
    <w:p w14:paraId="4FCE8B52" w14:textId="77777777" w:rsidR="002D2F4A" w:rsidRPr="002D2F4A" w:rsidRDefault="002D2F4A" w:rsidP="002D2F4A">
      <w:pPr>
        <w:rPr>
          <w:sz w:val="18"/>
          <w:szCs w:val="18"/>
        </w:rPr>
      </w:pPr>
      <w:r w:rsidRPr="002D2F4A">
        <w:rPr>
          <w:sz w:val="18"/>
          <w:szCs w:val="18"/>
        </w:rPr>
        <w:t>//so that we can pass the cpu to the next ID in the QUIT</w:t>
      </w:r>
    </w:p>
    <w:p w14:paraId="41C3A2C7" w14:textId="77777777" w:rsidR="002D2F4A" w:rsidRPr="002D2F4A" w:rsidRDefault="002D2F4A" w:rsidP="002D2F4A">
      <w:pPr>
        <w:rPr>
          <w:sz w:val="18"/>
          <w:szCs w:val="18"/>
        </w:rPr>
      </w:pPr>
      <w:r w:rsidRPr="002D2F4A">
        <w:rPr>
          <w:sz w:val="18"/>
          <w:szCs w:val="18"/>
        </w:rPr>
        <w:t xml:space="preserve">//also in semaphore dump to show the Q there </w:t>
      </w:r>
    </w:p>
    <w:p w14:paraId="09488BE8" w14:textId="77777777" w:rsidR="002D2F4A" w:rsidRPr="002D2F4A" w:rsidRDefault="002D2F4A" w:rsidP="002D2F4A">
      <w:pPr>
        <w:rPr>
          <w:sz w:val="18"/>
          <w:szCs w:val="18"/>
        </w:rPr>
      </w:pPr>
      <w:r w:rsidRPr="002D2F4A">
        <w:rPr>
          <w:sz w:val="18"/>
          <w:szCs w:val="18"/>
        </w:rPr>
        <w:t>template &lt;class T&gt;</w:t>
      </w:r>
    </w:p>
    <w:p w14:paraId="3F2BEE11" w14:textId="77777777" w:rsidR="002D2F4A" w:rsidRPr="002D2F4A" w:rsidRDefault="002D2F4A" w:rsidP="002D2F4A">
      <w:pPr>
        <w:rPr>
          <w:sz w:val="18"/>
          <w:szCs w:val="18"/>
        </w:rPr>
      </w:pPr>
      <w:r w:rsidRPr="002D2F4A">
        <w:rPr>
          <w:sz w:val="18"/>
          <w:szCs w:val="18"/>
        </w:rPr>
        <w:t>T Queue&lt;T&gt;::qnext(){</w:t>
      </w:r>
    </w:p>
    <w:p w14:paraId="1358D127" w14:textId="77777777" w:rsidR="002D2F4A" w:rsidRPr="002D2F4A" w:rsidRDefault="002D2F4A" w:rsidP="002D2F4A">
      <w:pPr>
        <w:rPr>
          <w:sz w:val="18"/>
          <w:szCs w:val="18"/>
        </w:rPr>
      </w:pPr>
      <w:r w:rsidRPr="002D2F4A">
        <w:rPr>
          <w:sz w:val="18"/>
          <w:szCs w:val="18"/>
        </w:rPr>
        <w:t xml:space="preserve">    T returnData;</w:t>
      </w:r>
    </w:p>
    <w:p w14:paraId="515C89E0" w14:textId="77777777" w:rsidR="002D2F4A" w:rsidRPr="002D2F4A" w:rsidRDefault="002D2F4A" w:rsidP="002D2F4A">
      <w:pPr>
        <w:rPr>
          <w:sz w:val="18"/>
          <w:szCs w:val="18"/>
        </w:rPr>
      </w:pPr>
      <w:r w:rsidRPr="002D2F4A">
        <w:rPr>
          <w:sz w:val="18"/>
          <w:szCs w:val="18"/>
        </w:rPr>
        <w:t xml:space="preserve">    returnData = head-&gt;next-&gt;data;</w:t>
      </w:r>
    </w:p>
    <w:p w14:paraId="662245DE" w14:textId="77777777" w:rsidR="002D2F4A" w:rsidRPr="002D2F4A" w:rsidRDefault="002D2F4A" w:rsidP="002D2F4A">
      <w:pPr>
        <w:rPr>
          <w:sz w:val="18"/>
          <w:szCs w:val="18"/>
        </w:rPr>
      </w:pPr>
      <w:r w:rsidRPr="002D2F4A">
        <w:rPr>
          <w:sz w:val="18"/>
          <w:szCs w:val="18"/>
        </w:rPr>
        <w:t xml:space="preserve">    return returnData;</w:t>
      </w:r>
    </w:p>
    <w:p w14:paraId="4BDF3A47" w14:textId="77777777" w:rsidR="002D2F4A" w:rsidRPr="002D2F4A" w:rsidRDefault="002D2F4A" w:rsidP="002D2F4A">
      <w:pPr>
        <w:rPr>
          <w:sz w:val="18"/>
          <w:szCs w:val="18"/>
        </w:rPr>
      </w:pPr>
      <w:r w:rsidRPr="002D2F4A">
        <w:rPr>
          <w:sz w:val="18"/>
          <w:szCs w:val="18"/>
        </w:rPr>
        <w:t>}</w:t>
      </w:r>
    </w:p>
    <w:p w14:paraId="4DCB8D75" w14:textId="77777777" w:rsidR="002D2F4A" w:rsidRPr="002D2F4A" w:rsidRDefault="002D2F4A" w:rsidP="002D2F4A">
      <w:pPr>
        <w:rPr>
          <w:sz w:val="18"/>
          <w:szCs w:val="18"/>
        </w:rPr>
      </w:pPr>
    </w:p>
    <w:p w14:paraId="14FEAF47" w14:textId="77777777" w:rsidR="002D2F4A" w:rsidRPr="002D2F4A" w:rsidRDefault="002D2F4A" w:rsidP="002D2F4A">
      <w:pPr>
        <w:rPr>
          <w:sz w:val="18"/>
          <w:szCs w:val="18"/>
        </w:rPr>
      </w:pPr>
      <w:r w:rsidRPr="002D2F4A">
        <w:rPr>
          <w:sz w:val="18"/>
          <w:szCs w:val="18"/>
        </w:rPr>
        <w:t>// Enqueues new node and populates the data</w:t>
      </w:r>
    </w:p>
    <w:p w14:paraId="0996EE3E" w14:textId="77777777" w:rsidR="002D2F4A" w:rsidRPr="002D2F4A" w:rsidRDefault="002D2F4A" w:rsidP="002D2F4A">
      <w:pPr>
        <w:rPr>
          <w:sz w:val="18"/>
          <w:szCs w:val="18"/>
        </w:rPr>
      </w:pPr>
      <w:r w:rsidRPr="002D2F4A">
        <w:rPr>
          <w:sz w:val="18"/>
          <w:szCs w:val="18"/>
        </w:rPr>
        <w:t>// with T data as passed in.</w:t>
      </w:r>
    </w:p>
    <w:p w14:paraId="7E3E83E1" w14:textId="77777777" w:rsidR="002D2F4A" w:rsidRPr="002D2F4A" w:rsidRDefault="002D2F4A" w:rsidP="002D2F4A">
      <w:pPr>
        <w:rPr>
          <w:sz w:val="18"/>
          <w:szCs w:val="18"/>
        </w:rPr>
      </w:pPr>
      <w:r w:rsidRPr="002D2F4A">
        <w:rPr>
          <w:sz w:val="18"/>
          <w:szCs w:val="18"/>
        </w:rPr>
        <w:t xml:space="preserve">template &lt;class T&gt; </w:t>
      </w:r>
    </w:p>
    <w:p w14:paraId="3F565A41" w14:textId="77777777" w:rsidR="002D2F4A" w:rsidRPr="002D2F4A" w:rsidRDefault="002D2F4A" w:rsidP="002D2F4A">
      <w:pPr>
        <w:rPr>
          <w:sz w:val="18"/>
          <w:szCs w:val="18"/>
        </w:rPr>
      </w:pPr>
      <w:r w:rsidRPr="002D2F4A">
        <w:rPr>
          <w:sz w:val="18"/>
          <w:szCs w:val="18"/>
        </w:rPr>
        <w:t>void Queue&lt;T&gt;::Enqueue(const T data){</w:t>
      </w:r>
    </w:p>
    <w:p w14:paraId="6ED151D7" w14:textId="77777777" w:rsidR="002D2F4A" w:rsidRPr="002D2F4A" w:rsidRDefault="002D2F4A" w:rsidP="002D2F4A">
      <w:pPr>
        <w:rPr>
          <w:sz w:val="18"/>
          <w:szCs w:val="18"/>
        </w:rPr>
      </w:pPr>
      <w:r w:rsidRPr="002D2F4A">
        <w:rPr>
          <w:sz w:val="18"/>
          <w:szCs w:val="18"/>
        </w:rPr>
        <w:t xml:space="preserve">    if (tail == NULL){</w:t>
      </w:r>
    </w:p>
    <w:p w14:paraId="6F3DAA53" w14:textId="77777777" w:rsidR="002D2F4A" w:rsidRPr="002D2F4A" w:rsidRDefault="002D2F4A" w:rsidP="002D2F4A">
      <w:pPr>
        <w:rPr>
          <w:sz w:val="18"/>
          <w:szCs w:val="18"/>
        </w:rPr>
      </w:pPr>
      <w:r w:rsidRPr="002D2F4A">
        <w:rPr>
          <w:sz w:val="18"/>
          <w:szCs w:val="18"/>
        </w:rPr>
        <w:t xml:space="preserve">        head = tail = new node;</w:t>
      </w:r>
    </w:p>
    <w:p w14:paraId="2BBC30DC" w14:textId="77777777" w:rsidR="002D2F4A" w:rsidRPr="002D2F4A" w:rsidRDefault="002D2F4A" w:rsidP="002D2F4A">
      <w:pPr>
        <w:rPr>
          <w:sz w:val="18"/>
          <w:szCs w:val="18"/>
        </w:rPr>
      </w:pPr>
      <w:r w:rsidRPr="002D2F4A">
        <w:rPr>
          <w:sz w:val="18"/>
          <w:szCs w:val="18"/>
        </w:rPr>
        <w:lastRenderedPageBreak/>
        <w:t xml:space="preserve">        tail-&gt;next = NULL;</w:t>
      </w:r>
    </w:p>
    <w:p w14:paraId="6DAB2164" w14:textId="77777777" w:rsidR="002D2F4A" w:rsidRPr="002D2F4A" w:rsidRDefault="002D2F4A" w:rsidP="002D2F4A">
      <w:pPr>
        <w:rPr>
          <w:sz w:val="18"/>
          <w:szCs w:val="18"/>
        </w:rPr>
      </w:pPr>
      <w:r w:rsidRPr="002D2F4A">
        <w:rPr>
          <w:sz w:val="18"/>
          <w:szCs w:val="18"/>
        </w:rPr>
        <w:t xml:space="preserve">        tail-&gt;data = data;</w:t>
      </w:r>
    </w:p>
    <w:p w14:paraId="592CDF61" w14:textId="77777777" w:rsidR="002D2F4A" w:rsidRPr="002D2F4A" w:rsidRDefault="002D2F4A" w:rsidP="002D2F4A">
      <w:pPr>
        <w:rPr>
          <w:sz w:val="18"/>
          <w:szCs w:val="18"/>
        </w:rPr>
      </w:pPr>
      <w:r w:rsidRPr="002D2F4A">
        <w:rPr>
          <w:sz w:val="18"/>
          <w:szCs w:val="18"/>
        </w:rPr>
        <w:t xml:space="preserve">    } // end if</w:t>
      </w:r>
    </w:p>
    <w:p w14:paraId="2982755D" w14:textId="77777777" w:rsidR="002D2F4A" w:rsidRPr="002D2F4A" w:rsidRDefault="002D2F4A" w:rsidP="002D2F4A">
      <w:pPr>
        <w:rPr>
          <w:sz w:val="18"/>
          <w:szCs w:val="18"/>
        </w:rPr>
      </w:pPr>
      <w:r w:rsidRPr="002D2F4A">
        <w:rPr>
          <w:sz w:val="18"/>
          <w:szCs w:val="18"/>
        </w:rPr>
        <w:t xml:space="preserve">    else {</w:t>
      </w:r>
    </w:p>
    <w:p w14:paraId="0CDD448F" w14:textId="77777777" w:rsidR="002D2F4A" w:rsidRPr="002D2F4A" w:rsidRDefault="002D2F4A" w:rsidP="002D2F4A">
      <w:pPr>
        <w:rPr>
          <w:sz w:val="18"/>
          <w:szCs w:val="18"/>
        </w:rPr>
      </w:pPr>
      <w:r w:rsidRPr="002D2F4A">
        <w:rPr>
          <w:sz w:val="18"/>
          <w:szCs w:val="18"/>
        </w:rPr>
        <w:t xml:space="preserve">    tail-&gt;next = new node;</w:t>
      </w:r>
    </w:p>
    <w:p w14:paraId="1F9BD846" w14:textId="77777777" w:rsidR="002D2F4A" w:rsidRPr="002D2F4A" w:rsidRDefault="002D2F4A" w:rsidP="002D2F4A">
      <w:pPr>
        <w:rPr>
          <w:sz w:val="18"/>
          <w:szCs w:val="18"/>
        </w:rPr>
      </w:pPr>
      <w:r w:rsidRPr="002D2F4A">
        <w:rPr>
          <w:sz w:val="18"/>
          <w:szCs w:val="18"/>
        </w:rPr>
        <w:t xml:space="preserve">    tail-&gt;next-&gt;data = data;</w:t>
      </w:r>
    </w:p>
    <w:p w14:paraId="38C4C35B" w14:textId="77777777" w:rsidR="002D2F4A" w:rsidRPr="002D2F4A" w:rsidRDefault="002D2F4A" w:rsidP="002D2F4A">
      <w:pPr>
        <w:rPr>
          <w:sz w:val="18"/>
          <w:szCs w:val="18"/>
        </w:rPr>
      </w:pPr>
      <w:r w:rsidRPr="002D2F4A">
        <w:rPr>
          <w:sz w:val="18"/>
          <w:szCs w:val="18"/>
        </w:rPr>
        <w:t xml:space="preserve">    tail-&gt;next-&gt;next = NULL;</w:t>
      </w:r>
    </w:p>
    <w:p w14:paraId="6F87504C" w14:textId="77777777" w:rsidR="002D2F4A" w:rsidRPr="002D2F4A" w:rsidRDefault="002D2F4A" w:rsidP="002D2F4A">
      <w:pPr>
        <w:rPr>
          <w:sz w:val="18"/>
          <w:szCs w:val="18"/>
        </w:rPr>
      </w:pPr>
      <w:r w:rsidRPr="002D2F4A">
        <w:rPr>
          <w:sz w:val="18"/>
          <w:szCs w:val="18"/>
        </w:rPr>
        <w:t xml:space="preserve">    tail = tail-&gt;next;</w:t>
      </w:r>
    </w:p>
    <w:p w14:paraId="3520766F" w14:textId="77777777" w:rsidR="002D2F4A" w:rsidRPr="002D2F4A" w:rsidRDefault="002D2F4A" w:rsidP="002D2F4A">
      <w:pPr>
        <w:rPr>
          <w:sz w:val="18"/>
          <w:szCs w:val="18"/>
        </w:rPr>
      </w:pPr>
      <w:r w:rsidRPr="002D2F4A">
        <w:rPr>
          <w:sz w:val="18"/>
          <w:szCs w:val="18"/>
        </w:rPr>
        <w:t xml:space="preserve">    } // end else</w:t>
      </w:r>
    </w:p>
    <w:p w14:paraId="396C5FDC" w14:textId="77777777" w:rsidR="002D2F4A" w:rsidRPr="002D2F4A" w:rsidRDefault="002D2F4A" w:rsidP="002D2F4A">
      <w:pPr>
        <w:rPr>
          <w:sz w:val="18"/>
          <w:szCs w:val="18"/>
        </w:rPr>
      </w:pPr>
      <w:r w:rsidRPr="002D2F4A">
        <w:rPr>
          <w:sz w:val="18"/>
          <w:szCs w:val="18"/>
        </w:rPr>
        <w:t>} // end of Enqueue</w:t>
      </w:r>
    </w:p>
    <w:p w14:paraId="0DA6451B" w14:textId="77777777" w:rsidR="002D2F4A" w:rsidRPr="002D2F4A" w:rsidRDefault="002D2F4A" w:rsidP="002D2F4A">
      <w:pPr>
        <w:rPr>
          <w:sz w:val="18"/>
          <w:szCs w:val="18"/>
        </w:rPr>
      </w:pPr>
    </w:p>
    <w:p w14:paraId="3EB5C98B" w14:textId="77777777" w:rsidR="002D2F4A" w:rsidRPr="002D2F4A" w:rsidRDefault="002D2F4A" w:rsidP="002D2F4A">
      <w:pPr>
        <w:rPr>
          <w:sz w:val="18"/>
          <w:szCs w:val="18"/>
        </w:rPr>
      </w:pPr>
      <w:r w:rsidRPr="002D2F4A">
        <w:rPr>
          <w:sz w:val="18"/>
          <w:szCs w:val="18"/>
        </w:rPr>
        <w:t>// Dequeues node and returns data stored</w:t>
      </w:r>
    </w:p>
    <w:p w14:paraId="5F019DD4" w14:textId="77777777" w:rsidR="002D2F4A" w:rsidRPr="002D2F4A" w:rsidRDefault="002D2F4A" w:rsidP="002D2F4A">
      <w:pPr>
        <w:rPr>
          <w:sz w:val="18"/>
          <w:szCs w:val="18"/>
        </w:rPr>
      </w:pPr>
      <w:r w:rsidRPr="002D2F4A">
        <w:rPr>
          <w:sz w:val="18"/>
          <w:szCs w:val="18"/>
        </w:rPr>
        <w:t>// in dequeued node.</w:t>
      </w:r>
    </w:p>
    <w:p w14:paraId="5C10C107" w14:textId="77777777" w:rsidR="002D2F4A" w:rsidRPr="002D2F4A" w:rsidRDefault="002D2F4A" w:rsidP="002D2F4A">
      <w:pPr>
        <w:rPr>
          <w:sz w:val="18"/>
          <w:szCs w:val="18"/>
        </w:rPr>
      </w:pPr>
      <w:r w:rsidRPr="002D2F4A">
        <w:rPr>
          <w:sz w:val="18"/>
          <w:szCs w:val="18"/>
        </w:rPr>
        <w:t>template &lt;class T&gt;</w:t>
      </w:r>
    </w:p>
    <w:p w14:paraId="09CA22C8" w14:textId="77777777" w:rsidR="002D2F4A" w:rsidRPr="002D2F4A" w:rsidRDefault="002D2F4A" w:rsidP="002D2F4A">
      <w:pPr>
        <w:rPr>
          <w:sz w:val="18"/>
          <w:szCs w:val="18"/>
        </w:rPr>
      </w:pPr>
      <w:r w:rsidRPr="002D2F4A">
        <w:rPr>
          <w:sz w:val="18"/>
          <w:szCs w:val="18"/>
        </w:rPr>
        <w:t>T Queue&lt;T&gt;::Dequeue(){</w:t>
      </w:r>
    </w:p>
    <w:p w14:paraId="2AA50216" w14:textId="77777777" w:rsidR="002D2F4A" w:rsidRPr="002D2F4A" w:rsidRDefault="002D2F4A" w:rsidP="002D2F4A">
      <w:pPr>
        <w:rPr>
          <w:sz w:val="18"/>
          <w:szCs w:val="18"/>
        </w:rPr>
      </w:pPr>
      <w:r w:rsidRPr="002D2F4A">
        <w:rPr>
          <w:sz w:val="18"/>
          <w:szCs w:val="18"/>
        </w:rPr>
        <w:t xml:space="preserve">    T returnData;</w:t>
      </w:r>
    </w:p>
    <w:p w14:paraId="174DDF03" w14:textId="77777777" w:rsidR="002D2F4A" w:rsidRPr="002D2F4A" w:rsidRDefault="002D2F4A" w:rsidP="002D2F4A">
      <w:pPr>
        <w:rPr>
          <w:sz w:val="18"/>
          <w:szCs w:val="18"/>
        </w:rPr>
      </w:pPr>
      <w:r w:rsidRPr="002D2F4A">
        <w:rPr>
          <w:sz w:val="18"/>
          <w:szCs w:val="18"/>
        </w:rPr>
        <w:t xml:space="preserve">    returnData = head-&gt;data;</w:t>
      </w:r>
    </w:p>
    <w:p w14:paraId="2171217A" w14:textId="77777777" w:rsidR="002D2F4A" w:rsidRPr="002D2F4A" w:rsidRDefault="002D2F4A" w:rsidP="002D2F4A">
      <w:pPr>
        <w:rPr>
          <w:sz w:val="18"/>
          <w:szCs w:val="18"/>
        </w:rPr>
      </w:pPr>
      <w:r w:rsidRPr="002D2F4A">
        <w:rPr>
          <w:sz w:val="18"/>
          <w:szCs w:val="18"/>
        </w:rPr>
        <w:t xml:space="preserve">    temp = head-&gt;next;</w:t>
      </w:r>
    </w:p>
    <w:p w14:paraId="0C1DFF51" w14:textId="77777777" w:rsidR="002D2F4A" w:rsidRPr="002D2F4A" w:rsidRDefault="002D2F4A" w:rsidP="002D2F4A">
      <w:pPr>
        <w:rPr>
          <w:sz w:val="18"/>
          <w:szCs w:val="18"/>
        </w:rPr>
      </w:pPr>
      <w:r w:rsidRPr="002D2F4A">
        <w:rPr>
          <w:sz w:val="18"/>
          <w:szCs w:val="18"/>
        </w:rPr>
        <w:t xml:space="preserve">    delete head;</w:t>
      </w:r>
    </w:p>
    <w:p w14:paraId="75D89087" w14:textId="77777777" w:rsidR="002D2F4A" w:rsidRPr="002D2F4A" w:rsidRDefault="002D2F4A" w:rsidP="002D2F4A">
      <w:pPr>
        <w:rPr>
          <w:sz w:val="18"/>
          <w:szCs w:val="18"/>
        </w:rPr>
      </w:pPr>
      <w:r w:rsidRPr="002D2F4A">
        <w:rPr>
          <w:sz w:val="18"/>
          <w:szCs w:val="18"/>
        </w:rPr>
        <w:t xml:space="preserve">    head = temp;</w:t>
      </w:r>
    </w:p>
    <w:p w14:paraId="102D7D89" w14:textId="77777777" w:rsidR="002D2F4A" w:rsidRPr="002D2F4A" w:rsidRDefault="002D2F4A" w:rsidP="002D2F4A">
      <w:pPr>
        <w:rPr>
          <w:sz w:val="18"/>
          <w:szCs w:val="18"/>
        </w:rPr>
      </w:pPr>
      <w:r w:rsidRPr="002D2F4A">
        <w:rPr>
          <w:sz w:val="18"/>
          <w:szCs w:val="18"/>
        </w:rPr>
        <w:t xml:space="preserve">    tail = (!head? NULL: tail);</w:t>
      </w:r>
    </w:p>
    <w:p w14:paraId="3C35B93A" w14:textId="77777777" w:rsidR="002D2F4A" w:rsidRPr="002D2F4A" w:rsidRDefault="002D2F4A" w:rsidP="002D2F4A">
      <w:pPr>
        <w:rPr>
          <w:sz w:val="18"/>
          <w:szCs w:val="18"/>
        </w:rPr>
      </w:pPr>
      <w:r w:rsidRPr="002D2F4A">
        <w:rPr>
          <w:sz w:val="18"/>
          <w:szCs w:val="18"/>
        </w:rPr>
        <w:t xml:space="preserve">    return returnData;</w:t>
      </w:r>
    </w:p>
    <w:p w14:paraId="740FB258" w14:textId="77777777" w:rsidR="002D2F4A" w:rsidRPr="002D2F4A" w:rsidRDefault="002D2F4A" w:rsidP="002D2F4A">
      <w:pPr>
        <w:rPr>
          <w:sz w:val="18"/>
          <w:szCs w:val="18"/>
        </w:rPr>
      </w:pPr>
      <w:r w:rsidRPr="002D2F4A">
        <w:rPr>
          <w:sz w:val="18"/>
          <w:szCs w:val="18"/>
        </w:rPr>
        <w:t>}</w:t>
      </w:r>
    </w:p>
    <w:p w14:paraId="1939D6BA" w14:textId="77777777" w:rsidR="002D2F4A" w:rsidRPr="002D2F4A" w:rsidRDefault="002D2F4A" w:rsidP="002D2F4A">
      <w:pPr>
        <w:rPr>
          <w:sz w:val="18"/>
          <w:szCs w:val="18"/>
        </w:rPr>
      </w:pPr>
    </w:p>
    <w:p w14:paraId="5AEF61AE" w14:textId="77777777" w:rsidR="002D2F4A" w:rsidRPr="002D2F4A" w:rsidRDefault="002D2F4A" w:rsidP="002D2F4A">
      <w:pPr>
        <w:rPr>
          <w:sz w:val="18"/>
          <w:szCs w:val="18"/>
        </w:rPr>
      </w:pPr>
      <w:r w:rsidRPr="002D2F4A">
        <w:rPr>
          <w:sz w:val="18"/>
          <w:szCs w:val="18"/>
        </w:rPr>
        <w:t>// Checks if the queue is empty.</w:t>
      </w:r>
    </w:p>
    <w:p w14:paraId="2C832E53" w14:textId="77777777" w:rsidR="002D2F4A" w:rsidRPr="002D2F4A" w:rsidRDefault="002D2F4A" w:rsidP="002D2F4A">
      <w:pPr>
        <w:rPr>
          <w:sz w:val="18"/>
          <w:szCs w:val="18"/>
        </w:rPr>
      </w:pPr>
      <w:r w:rsidRPr="002D2F4A">
        <w:rPr>
          <w:sz w:val="18"/>
          <w:szCs w:val="18"/>
        </w:rPr>
        <w:t>template &lt;class T&gt;</w:t>
      </w:r>
    </w:p>
    <w:p w14:paraId="3F94DF06" w14:textId="77777777" w:rsidR="002D2F4A" w:rsidRPr="002D2F4A" w:rsidRDefault="002D2F4A" w:rsidP="002D2F4A">
      <w:pPr>
        <w:rPr>
          <w:sz w:val="18"/>
          <w:szCs w:val="18"/>
        </w:rPr>
      </w:pPr>
      <w:r w:rsidRPr="002D2F4A">
        <w:rPr>
          <w:sz w:val="18"/>
          <w:szCs w:val="18"/>
        </w:rPr>
        <w:t>bool Queue&lt;T&gt;::isEmpty(){</w:t>
      </w:r>
    </w:p>
    <w:p w14:paraId="4D3CBDD9" w14:textId="77777777" w:rsidR="002D2F4A" w:rsidRPr="002D2F4A" w:rsidRDefault="002D2F4A" w:rsidP="002D2F4A">
      <w:pPr>
        <w:rPr>
          <w:sz w:val="18"/>
          <w:szCs w:val="18"/>
        </w:rPr>
      </w:pPr>
      <w:r w:rsidRPr="002D2F4A">
        <w:rPr>
          <w:sz w:val="18"/>
          <w:szCs w:val="18"/>
        </w:rPr>
        <w:t xml:space="preserve">  return (!tail);</w:t>
      </w:r>
    </w:p>
    <w:p w14:paraId="2E4C116A" w14:textId="77777777" w:rsidR="002D2F4A" w:rsidRPr="002D2F4A" w:rsidRDefault="002D2F4A" w:rsidP="002D2F4A">
      <w:pPr>
        <w:rPr>
          <w:sz w:val="18"/>
          <w:szCs w:val="18"/>
        </w:rPr>
      </w:pPr>
      <w:r w:rsidRPr="002D2F4A">
        <w:rPr>
          <w:sz w:val="18"/>
          <w:szCs w:val="18"/>
        </w:rPr>
        <w:t>}</w:t>
      </w:r>
    </w:p>
    <w:p w14:paraId="3744D258" w14:textId="77777777" w:rsidR="002D2F4A" w:rsidRPr="002D2F4A" w:rsidRDefault="002D2F4A" w:rsidP="002D2F4A">
      <w:pPr>
        <w:rPr>
          <w:sz w:val="18"/>
          <w:szCs w:val="18"/>
        </w:rPr>
      </w:pPr>
    </w:p>
    <w:p w14:paraId="664654B4" w14:textId="77777777" w:rsidR="002D2F4A" w:rsidRPr="002D2F4A" w:rsidRDefault="002D2F4A" w:rsidP="002D2F4A">
      <w:pPr>
        <w:rPr>
          <w:sz w:val="18"/>
          <w:szCs w:val="18"/>
        </w:rPr>
      </w:pPr>
      <w:r w:rsidRPr="002D2F4A">
        <w:rPr>
          <w:sz w:val="18"/>
          <w:szCs w:val="18"/>
        </w:rPr>
        <w:t xml:space="preserve">#endif </w:t>
      </w:r>
    </w:p>
    <w:p w14:paraId="332C7C52" w14:textId="4AAA8D31" w:rsidR="002D2F4A" w:rsidRDefault="002D2F4A" w:rsidP="002D2F4A">
      <w:pPr>
        <w:rPr>
          <w:sz w:val="18"/>
          <w:szCs w:val="18"/>
        </w:rPr>
      </w:pPr>
    </w:p>
    <w:p w14:paraId="0BF780BF" w14:textId="77777777" w:rsidR="00990638" w:rsidRPr="002D2F4A" w:rsidRDefault="00990638" w:rsidP="002D2F4A">
      <w:pPr>
        <w:rPr>
          <w:sz w:val="18"/>
          <w:szCs w:val="18"/>
        </w:rPr>
      </w:pPr>
    </w:p>
    <w:p w14:paraId="17942CFE" w14:textId="49BF1FD3" w:rsidR="00E32745" w:rsidRDefault="00E32745" w:rsidP="00E32745">
      <w:pPr>
        <w:pStyle w:val="Heading3"/>
      </w:pPr>
      <w:bookmarkStart w:id="11" w:name="_Toc2087426"/>
      <w:r>
        <w:lastRenderedPageBreak/>
        <w:t>Queue.cpp</w:t>
      </w:r>
      <w:bookmarkEnd w:id="11"/>
    </w:p>
    <w:p w14:paraId="4434CD2D" w14:textId="74E6DC00" w:rsidR="00990638" w:rsidRPr="00990638" w:rsidRDefault="00990638" w:rsidP="00990638">
      <w:pPr>
        <w:rPr>
          <w:sz w:val="18"/>
          <w:szCs w:val="18"/>
        </w:rPr>
      </w:pPr>
      <w:r w:rsidRPr="008D7DF8">
        <w:rPr>
          <w:sz w:val="18"/>
          <w:szCs w:val="18"/>
        </w:rPr>
        <w:t>/*==================================================================================|</w:t>
      </w:r>
    </w:p>
    <w:p w14:paraId="3257937A" w14:textId="508D6B76" w:rsidR="008D7DF8" w:rsidRPr="008D7DF8" w:rsidRDefault="008D7DF8" w:rsidP="008D7DF8">
      <w:pPr>
        <w:rPr>
          <w:sz w:val="18"/>
          <w:szCs w:val="18"/>
        </w:rPr>
      </w:pPr>
      <w:r w:rsidRPr="008D7DF8">
        <w:rPr>
          <w:sz w:val="18"/>
          <w:szCs w:val="18"/>
        </w:rPr>
        <w:t xml:space="preserve">|    </w:t>
      </w:r>
      <w:r w:rsidR="007E0223">
        <w:rPr>
          <w:sz w:val="18"/>
          <w:szCs w:val="18"/>
        </w:rPr>
        <w:t xml:space="preserve">   </w:t>
      </w:r>
      <w:r w:rsidRPr="008D7DF8">
        <w:rPr>
          <w:sz w:val="18"/>
          <w:szCs w:val="18"/>
        </w:rPr>
        <w:t>Assignment:        Ultima 2.0 Phase 1</w:t>
      </w:r>
    </w:p>
    <w:p w14:paraId="64C175AD" w14:textId="77777777" w:rsidR="008D7DF8" w:rsidRPr="008D7DF8" w:rsidRDefault="008D7DF8" w:rsidP="008D7DF8">
      <w:pPr>
        <w:rPr>
          <w:sz w:val="18"/>
          <w:szCs w:val="18"/>
        </w:rPr>
      </w:pPr>
      <w:r w:rsidRPr="008D7DF8">
        <w:rPr>
          <w:sz w:val="18"/>
          <w:szCs w:val="18"/>
        </w:rPr>
        <w:t>|       File Name:  queue.cpp</w:t>
      </w:r>
    </w:p>
    <w:p w14:paraId="6CCC5D30" w14:textId="43A29DD2" w:rsidR="008D7DF8" w:rsidRPr="008D7DF8" w:rsidRDefault="008D7DF8" w:rsidP="008D7DF8">
      <w:pPr>
        <w:rPr>
          <w:sz w:val="18"/>
          <w:szCs w:val="18"/>
        </w:rPr>
      </w:pPr>
      <w:r w:rsidRPr="008D7DF8">
        <w:rPr>
          <w:sz w:val="18"/>
          <w:szCs w:val="18"/>
        </w:rPr>
        <w:t>|</w:t>
      </w:r>
      <w:r w:rsidR="007E0223">
        <w:rPr>
          <w:sz w:val="18"/>
          <w:szCs w:val="18"/>
        </w:rPr>
        <w:t xml:space="preserve">      </w:t>
      </w:r>
      <w:r w:rsidRPr="008D7DF8">
        <w:rPr>
          <w:sz w:val="18"/>
          <w:szCs w:val="18"/>
        </w:rPr>
        <w:t xml:space="preserve"> Dependencies:     queue.h</w:t>
      </w:r>
    </w:p>
    <w:p w14:paraId="771FF77D" w14:textId="7BADA2F2" w:rsidR="008D7DF8" w:rsidRPr="008D7DF8" w:rsidRDefault="008D7DF8" w:rsidP="008D7DF8">
      <w:pPr>
        <w:rPr>
          <w:sz w:val="18"/>
          <w:szCs w:val="18"/>
        </w:rPr>
      </w:pPr>
      <w:r w:rsidRPr="008D7DF8">
        <w:rPr>
          <w:sz w:val="18"/>
          <w:szCs w:val="18"/>
        </w:rPr>
        <w:t>|        Authors:     Drake Wood, James Giegerich</w:t>
      </w:r>
    </w:p>
    <w:p w14:paraId="20667CC2" w14:textId="77777777" w:rsidR="008D7DF8" w:rsidRPr="008D7DF8" w:rsidRDefault="008D7DF8" w:rsidP="008D7DF8">
      <w:pPr>
        <w:rPr>
          <w:sz w:val="18"/>
          <w:szCs w:val="18"/>
        </w:rPr>
      </w:pPr>
      <w:r w:rsidRPr="008D7DF8">
        <w:rPr>
          <w:sz w:val="18"/>
          <w:szCs w:val="18"/>
        </w:rPr>
        <w:t>|       Language:   C++</w:t>
      </w:r>
    </w:p>
    <w:p w14:paraId="16CCEC2E" w14:textId="4F511772" w:rsidR="008D7DF8" w:rsidRPr="008D7DF8" w:rsidRDefault="008D7DF8" w:rsidP="008D7DF8">
      <w:pPr>
        <w:rPr>
          <w:sz w:val="18"/>
          <w:szCs w:val="18"/>
        </w:rPr>
      </w:pPr>
      <w:r w:rsidRPr="008D7DF8">
        <w:rPr>
          <w:sz w:val="18"/>
          <w:szCs w:val="18"/>
        </w:rPr>
        <w:t>|       Compiler:  G++</w:t>
      </w:r>
    </w:p>
    <w:p w14:paraId="4E8D620C" w14:textId="32381EA0" w:rsidR="008D7DF8" w:rsidRPr="008D7DF8" w:rsidRDefault="008D7DF8" w:rsidP="008D7DF8">
      <w:pPr>
        <w:rPr>
          <w:sz w:val="18"/>
          <w:szCs w:val="18"/>
        </w:rPr>
      </w:pPr>
      <w:r w:rsidRPr="008D7DF8">
        <w:rPr>
          <w:sz w:val="18"/>
          <w:szCs w:val="18"/>
        </w:rPr>
        <w:t>|        Class:    C435 - Operating Systems</w:t>
      </w:r>
    </w:p>
    <w:p w14:paraId="20F74F30" w14:textId="77777777" w:rsidR="008D7DF8" w:rsidRPr="008D7DF8" w:rsidRDefault="008D7DF8" w:rsidP="008D7DF8">
      <w:pPr>
        <w:rPr>
          <w:sz w:val="18"/>
          <w:szCs w:val="18"/>
        </w:rPr>
      </w:pPr>
      <w:r w:rsidRPr="008D7DF8">
        <w:rPr>
          <w:sz w:val="18"/>
          <w:szCs w:val="18"/>
        </w:rPr>
        <w:t>|        Instructor:    Dr. Hakimzadeh</w:t>
      </w:r>
    </w:p>
    <w:p w14:paraId="4AA59C55" w14:textId="4CB08D13" w:rsidR="008D7DF8" w:rsidRPr="008D7DF8" w:rsidRDefault="008D7DF8" w:rsidP="008D7DF8">
      <w:pPr>
        <w:rPr>
          <w:sz w:val="18"/>
          <w:szCs w:val="18"/>
        </w:rPr>
      </w:pPr>
      <w:r w:rsidRPr="008D7DF8">
        <w:rPr>
          <w:sz w:val="18"/>
          <w:szCs w:val="18"/>
        </w:rPr>
        <w:t xml:space="preserve">|  </w:t>
      </w:r>
      <w:r w:rsidR="007E0223">
        <w:rPr>
          <w:sz w:val="18"/>
          <w:szCs w:val="18"/>
        </w:rPr>
        <w:t xml:space="preserve">     </w:t>
      </w:r>
      <w:r w:rsidRPr="008D7DF8">
        <w:rPr>
          <w:sz w:val="18"/>
          <w:szCs w:val="18"/>
        </w:rPr>
        <w:t>Dat</w:t>
      </w:r>
      <w:r w:rsidR="007E0223">
        <w:rPr>
          <w:sz w:val="18"/>
          <w:szCs w:val="18"/>
        </w:rPr>
        <w:t xml:space="preserve">e Created:    </w:t>
      </w:r>
      <w:r w:rsidRPr="008D7DF8">
        <w:rPr>
          <w:sz w:val="18"/>
          <w:szCs w:val="18"/>
        </w:rPr>
        <w:t>2/16/2019</w:t>
      </w:r>
    </w:p>
    <w:p w14:paraId="4E6B560D" w14:textId="0635AF74" w:rsidR="008D7DF8" w:rsidRPr="008D7DF8" w:rsidRDefault="008D7DF8" w:rsidP="008D7DF8">
      <w:pPr>
        <w:rPr>
          <w:sz w:val="18"/>
          <w:szCs w:val="18"/>
        </w:rPr>
      </w:pPr>
      <w:r w:rsidRPr="008D7DF8">
        <w:rPr>
          <w:sz w:val="18"/>
          <w:szCs w:val="18"/>
        </w:rPr>
        <w:t xml:space="preserve">|  </w:t>
      </w:r>
      <w:r w:rsidR="007E0223">
        <w:rPr>
          <w:sz w:val="18"/>
          <w:szCs w:val="18"/>
        </w:rPr>
        <w:t xml:space="preserve">     </w:t>
      </w:r>
      <w:r w:rsidRPr="008D7DF8">
        <w:rPr>
          <w:sz w:val="18"/>
          <w:szCs w:val="18"/>
        </w:rPr>
        <w:t xml:space="preserve">Last Updated:     </w:t>
      </w:r>
      <w:r w:rsidR="007E0223">
        <w:rPr>
          <w:sz w:val="18"/>
          <w:szCs w:val="18"/>
        </w:rPr>
        <w:t>3/18</w:t>
      </w:r>
      <w:r w:rsidRPr="008D7DF8">
        <w:rPr>
          <w:sz w:val="18"/>
          <w:szCs w:val="18"/>
        </w:rPr>
        <w:t>/2019</w:t>
      </w:r>
    </w:p>
    <w:p w14:paraId="06D0FD27" w14:textId="031EC1F4" w:rsidR="008D7DF8" w:rsidRPr="008D7DF8" w:rsidRDefault="008D7DF8" w:rsidP="008D7DF8">
      <w:pPr>
        <w:rPr>
          <w:sz w:val="18"/>
          <w:szCs w:val="18"/>
        </w:rPr>
      </w:pPr>
      <w:r w:rsidRPr="008D7DF8">
        <w:rPr>
          <w:sz w:val="18"/>
          <w:szCs w:val="18"/>
        </w:rPr>
        <w:t xml:space="preserve">|       Due Date:  </w:t>
      </w:r>
      <w:r w:rsidR="007E0223">
        <w:rPr>
          <w:sz w:val="18"/>
          <w:szCs w:val="18"/>
        </w:rPr>
        <w:t xml:space="preserve">          3/19</w:t>
      </w:r>
      <w:r w:rsidRPr="008D7DF8">
        <w:rPr>
          <w:sz w:val="18"/>
          <w:szCs w:val="18"/>
        </w:rPr>
        <w:t>/2019</w:t>
      </w:r>
    </w:p>
    <w:p w14:paraId="1A8C7F23" w14:textId="77777777" w:rsidR="008D7DF8" w:rsidRPr="008D7DF8" w:rsidRDefault="008D7DF8" w:rsidP="008D7DF8">
      <w:pPr>
        <w:rPr>
          <w:sz w:val="18"/>
          <w:szCs w:val="18"/>
        </w:rPr>
      </w:pPr>
      <w:r w:rsidRPr="008D7DF8">
        <w:rPr>
          <w:sz w:val="18"/>
          <w:szCs w:val="18"/>
        </w:rPr>
        <w:t>|==================================================================================|</w:t>
      </w:r>
    </w:p>
    <w:p w14:paraId="1AF61D83" w14:textId="77777777" w:rsidR="008D7DF8" w:rsidRPr="008D7DF8" w:rsidRDefault="008D7DF8" w:rsidP="008D7DF8">
      <w:pPr>
        <w:rPr>
          <w:sz w:val="18"/>
          <w:szCs w:val="18"/>
        </w:rPr>
      </w:pPr>
      <w:r w:rsidRPr="008D7DF8">
        <w:rPr>
          <w:sz w:val="18"/>
          <w:szCs w:val="18"/>
        </w:rPr>
        <w:t xml:space="preserve">|  Description: Contains the definitions for the functions outlined in queue.h                     </w:t>
      </w:r>
    </w:p>
    <w:p w14:paraId="6ED6DC1D" w14:textId="77777777" w:rsidR="008D7DF8" w:rsidRPr="008D7DF8" w:rsidRDefault="008D7DF8" w:rsidP="008D7DF8">
      <w:pPr>
        <w:rPr>
          <w:sz w:val="18"/>
          <w:szCs w:val="18"/>
        </w:rPr>
      </w:pPr>
      <w:r w:rsidRPr="008D7DF8">
        <w:rPr>
          <w:sz w:val="18"/>
          <w:szCs w:val="18"/>
        </w:rPr>
        <w:t>*==================================================================================*/</w:t>
      </w:r>
    </w:p>
    <w:p w14:paraId="43C74736" w14:textId="77777777" w:rsidR="008D7DF8" w:rsidRPr="008D7DF8" w:rsidRDefault="008D7DF8" w:rsidP="008D7DF8">
      <w:pPr>
        <w:rPr>
          <w:sz w:val="18"/>
          <w:szCs w:val="18"/>
        </w:rPr>
      </w:pPr>
    </w:p>
    <w:p w14:paraId="4F03B410" w14:textId="77777777" w:rsidR="008D7DF8" w:rsidRPr="008D7DF8" w:rsidRDefault="008D7DF8" w:rsidP="008D7DF8">
      <w:pPr>
        <w:rPr>
          <w:sz w:val="18"/>
          <w:szCs w:val="18"/>
        </w:rPr>
      </w:pPr>
      <w:r w:rsidRPr="008D7DF8">
        <w:rPr>
          <w:sz w:val="18"/>
          <w:szCs w:val="18"/>
        </w:rPr>
        <w:t>#include "queue.h"</w:t>
      </w:r>
    </w:p>
    <w:p w14:paraId="5C1FB4A9" w14:textId="77777777" w:rsidR="008D7DF8" w:rsidRPr="008D7DF8" w:rsidRDefault="008D7DF8" w:rsidP="008D7DF8">
      <w:pPr>
        <w:rPr>
          <w:sz w:val="18"/>
          <w:szCs w:val="18"/>
        </w:rPr>
      </w:pPr>
    </w:p>
    <w:p w14:paraId="476291FC" w14:textId="77777777" w:rsidR="008D7DF8" w:rsidRPr="008D7DF8" w:rsidRDefault="008D7DF8" w:rsidP="008D7DF8">
      <w:pPr>
        <w:rPr>
          <w:sz w:val="18"/>
          <w:szCs w:val="18"/>
        </w:rPr>
      </w:pPr>
      <w:r w:rsidRPr="008D7DF8">
        <w:rPr>
          <w:sz w:val="18"/>
          <w:szCs w:val="18"/>
        </w:rPr>
        <w:t>// Constructor</w:t>
      </w:r>
    </w:p>
    <w:p w14:paraId="2B873B2D" w14:textId="77777777" w:rsidR="008D7DF8" w:rsidRPr="008D7DF8" w:rsidRDefault="008D7DF8" w:rsidP="008D7DF8">
      <w:pPr>
        <w:rPr>
          <w:sz w:val="18"/>
          <w:szCs w:val="18"/>
        </w:rPr>
      </w:pPr>
      <w:r w:rsidRPr="008D7DF8">
        <w:rPr>
          <w:sz w:val="18"/>
          <w:szCs w:val="18"/>
        </w:rPr>
        <w:t>template &lt;class T&gt;</w:t>
      </w:r>
    </w:p>
    <w:p w14:paraId="7DF603E3" w14:textId="77777777" w:rsidR="008D7DF8" w:rsidRPr="008D7DF8" w:rsidRDefault="008D7DF8" w:rsidP="008D7DF8">
      <w:pPr>
        <w:rPr>
          <w:sz w:val="18"/>
          <w:szCs w:val="18"/>
        </w:rPr>
      </w:pPr>
      <w:r w:rsidRPr="008D7DF8">
        <w:rPr>
          <w:sz w:val="18"/>
          <w:szCs w:val="18"/>
        </w:rPr>
        <w:t>Queue&lt;T&gt;::Queue(){</w:t>
      </w:r>
    </w:p>
    <w:p w14:paraId="620013CC" w14:textId="77777777" w:rsidR="008D7DF8" w:rsidRPr="008D7DF8" w:rsidRDefault="008D7DF8" w:rsidP="008D7DF8">
      <w:pPr>
        <w:rPr>
          <w:sz w:val="18"/>
          <w:szCs w:val="18"/>
        </w:rPr>
      </w:pPr>
      <w:r w:rsidRPr="008D7DF8">
        <w:rPr>
          <w:sz w:val="18"/>
          <w:szCs w:val="18"/>
        </w:rPr>
        <w:t xml:space="preserve">   head = NULL;</w:t>
      </w:r>
    </w:p>
    <w:p w14:paraId="38046E86" w14:textId="77777777" w:rsidR="008D7DF8" w:rsidRPr="008D7DF8" w:rsidRDefault="008D7DF8" w:rsidP="008D7DF8">
      <w:pPr>
        <w:rPr>
          <w:sz w:val="18"/>
          <w:szCs w:val="18"/>
        </w:rPr>
      </w:pPr>
      <w:r w:rsidRPr="008D7DF8">
        <w:rPr>
          <w:sz w:val="18"/>
          <w:szCs w:val="18"/>
        </w:rPr>
        <w:t xml:space="preserve">   tail = NULL;</w:t>
      </w:r>
    </w:p>
    <w:p w14:paraId="1D10D65C" w14:textId="77777777" w:rsidR="008D7DF8" w:rsidRPr="008D7DF8" w:rsidRDefault="008D7DF8" w:rsidP="008D7DF8">
      <w:pPr>
        <w:rPr>
          <w:sz w:val="18"/>
          <w:szCs w:val="18"/>
        </w:rPr>
      </w:pPr>
      <w:r w:rsidRPr="008D7DF8">
        <w:rPr>
          <w:sz w:val="18"/>
          <w:szCs w:val="18"/>
        </w:rPr>
        <w:t xml:space="preserve">   temp = NULL;</w:t>
      </w:r>
    </w:p>
    <w:p w14:paraId="29FC4C6F" w14:textId="77777777" w:rsidR="008D7DF8" w:rsidRPr="008D7DF8" w:rsidRDefault="008D7DF8" w:rsidP="008D7DF8">
      <w:pPr>
        <w:rPr>
          <w:sz w:val="18"/>
          <w:szCs w:val="18"/>
        </w:rPr>
      </w:pPr>
      <w:r w:rsidRPr="008D7DF8">
        <w:rPr>
          <w:sz w:val="18"/>
          <w:szCs w:val="18"/>
        </w:rPr>
        <w:t>}</w:t>
      </w:r>
    </w:p>
    <w:p w14:paraId="4F0CFCF7" w14:textId="77777777" w:rsidR="008D7DF8" w:rsidRPr="008D7DF8" w:rsidRDefault="008D7DF8" w:rsidP="008D7DF8">
      <w:pPr>
        <w:rPr>
          <w:sz w:val="18"/>
          <w:szCs w:val="18"/>
        </w:rPr>
      </w:pPr>
    </w:p>
    <w:p w14:paraId="405163E0" w14:textId="77777777" w:rsidR="008D7DF8" w:rsidRPr="008D7DF8" w:rsidRDefault="008D7DF8" w:rsidP="008D7DF8">
      <w:pPr>
        <w:rPr>
          <w:sz w:val="18"/>
          <w:szCs w:val="18"/>
        </w:rPr>
      </w:pPr>
      <w:r w:rsidRPr="008D7DF8">
        <w:rPr>
          <w:sz w:val="18"/>
          <w:szCs w:val="18"/>
        </w:rPr>
        <w:t>template &lt;class T&gt;</w:t>
      </w:r>
    </w:p>
    <w:p w14:paraId="0D71618B" w14:textId="77777777" w:rsidR="008D7DF8" w:rsidRPr="008D7DF8" w:rsidRDefault="008D7DF8" w:rsidP="008D7DF8">
      <w:pPr>
        <w:rPr>
          <w:sz w:val="18"/>
          <w:szCs w:val="18"/>
        </w:rPr>
      </w:pPr>
      <w:r w:rsidRPr="008D7DF8">
        <w:rPr>
          <w:sz w:val="18"/>
          <w:szCs w:val="18"/>
        </w:rPr>
        <w:t>int Queue&lt;T&gt;::qSize(){</w:t>
      </w:r>
    </w:p>
    <w:p w14:paraId="51B7CAD1" w14:textId="77777777" w:rsidR="008D7DF8" w:rsidRPr="008D7DF8" w:rsidRDefault="008D7DF8" w:rsidP="008D7DF8">
      <w:pPr>
        <w:rPr>
          <w:sz w:val="18"/>
          <w:szCs w:val="18"/>
        </w:rPr>
      </w:pPr>
      <w:r w:rsidRPr="008D7DF8">
        <w:rPr>
          <w:sz w:val="18"/>
          <w:szCs w:val="18"/>
        </w:rPr>
        <w:t xml:space="preserve">    int count = 0;</w:t>
      </w:r>
    </w:p>
    <w:p w14:paraId="12EC8C0B" w14:textId="77777777" w:rsidR="008D7DF8" w:rsidRPr="008D7DF8" w:rsidRDefault="008D7DF8" w:rsidP="008D7DF8">
      <w:pPr>
        <w:rPr>
          <w:sz w:val="18"/>
          <w:szCs w:val="18"/>
        </w:rPr>
      </w:pPr>
      <w:r w:rsidRPr="008D7DF8">
        <w:rPr>
          <w:sz w:val="18"/>
          <w:szCs w:val="18"/>
        </w:rPr>
        <w:t xml:space="preserve">    temp = head;</w:t>
      </w:r>
    </w:p>
    <w:p w14:paraId="17C54CDA" w14:textId="77777777" w:rsidR="008D7DF8" w:rsidRPr="008D7DF8" w:rsidRDefault="008D7DF8" w:rsidP="008D7DF8">
      <w:pPr>
        <w:rPr>
          <w:sz w:val="18"/>
          <w:szCs w:val="18"/>
        </w:rPr>
      </w:pPr>
      <w:r w:rsidRPr="008D7DF8">
        <w:rPr>
          <w:sz w:val="18"/>
          <w:szCs w:val="18"/>
        </w:rPr>
        <w:t xml:space="preserve">    </w:t>
      </w:r>
    </w:p>
    <w:p w14:paraId="07220C48" w14:textId="77777777" w:rsidR="008D7DF8" w:rsidRPr="008D7DF8" w:rsidRDefault="008D7DF8" w:rsidP="008D7DF8">
      <w:pPr>
        <w:rPr>
          <w:sz w:val="18"/>
          <w:szCs w:val="18"/>
        </w:rPr>
      </w:pPr>
      <w:r w:rsidRPr="008D7DF8">
        <w:rPr>
          <w:sz w:val="18"/>
          <w:szCs w:val="18"/>
        </w:rPr>
        <w:t xml:space="preserve">    if (isEmpty()){</w:t>
      </w:r>
    </w:p>
    <w:p w14:paraId="403DEBC4" w14:textId="77777777" w:rsidR="008D7DF8" w:rsidRPr="008D7DF8" w:rsidRDefault="008D7DF8" w:rsidP="008D7DF8">
      <w:pPr>
        <w:rPr>
          <w:sz w:val="18"/>
          <w:szCs w:val="18"/>
        </w:rPr>
      </w:pPr>
      <w:r w:rsidRPr="008D7DF8">
        <w:rPr>
          <w:sz w:val="18"/>
          <w:szCs w:val="18"/>
        </w:rPr>
        <w:lastRenderedPageBreak/>
        <w:t xml:space="preserve">        return count;   </w:t>
      </w:r>
    </w:p>
    <w:p w14:paraId="228A8E3B" w14:textId="77777777" w:rsidR="008D7DF8" w:rsidRPr="008D7DF8" w:rsidRDefault="008D7DF8" w:rsidP="008D7DF8">
      <w:pPr>
        <w:rPr>
          <w:sz w:val="18"/>
          <w:szCs w:val="18"/>
        </w:rPr>
      </w:pPr>
      <w:r w:rsidRPr="008D7DF8">
        <w:rPr>
          <w:sz w:val="18"/>
          <w:szCs w:val="18"/>
        </w:rPr>
        <w:t xml:space="preserve">    } // end if</w:t>
      </w:r>
    </w:p>
    <w:p w14:paraId="387F209C" w14:textId="77777777" w:rsidR="008D7DF8" w:rsidRPr="008D7DF8" w:rsidRDefault="008D7DF8" w:rsidP="008D7DF8">
      <w:pPr>
        <w:rPr>
          <w:sz w:val="18"/>
          <w:szCs w:val="18"/>
        </w:rPr>
      </w:pPr>
      <w:r w:rsidRPr="008D7DF8">
        <w:rPr>
          <w:sz w:val="18"/>
          <w:szCs w:val="18"/>
        </w:rPr>
        <w:t xml:space="preserve">    else if (temp-&gt;next == NULL){</w:t>
      </w:r>
    </w:p>
    <w:p w14:paraId="0012DCD7" w14:textId="77777777" w:rsidR="008D7DF8" w:rsidRPr="008D7DF8" w:rsidRDefault="008D7DF8" w:rsidP="008D7DF8">
      <w:pPr>
        <w:rPr>
          <w:sz w:val="18"/>
          <w:szCs w:val="18"/>
        </w:rPr>
      </w:pPr>
      <w:r w:rsidRPr="008D7DF8">
        <w:rPr>
          <w:sz w:val="18"/>
          <w:szCs w:val="18"/>
        </w:rPr>
        <w:t xml:space="preserve">        count++;</w:t>
      </w:r>
    </w:p>
    <w:p w14:paraId="6EAEC140" w14:textId="77777777" w:rsidR="008D7DF8" w:rsidRPr="008D7DF8" w:rsidRDefault="008D7DF8" w:rsidP="008D7DF8">
      <w:pPr>
        <w:rPr>
          <w:sz w:val="18"/>
          <w:szCs w:val="18"/>
        </w:rPr>
      </w:pPr>
      <w:r w:rsidRPr="008D7DF8">
        <w:rPr>
          <w:sz w:val="18"/>
          <w:szCs w:val="18"/>
        </w:rPr>
        <w:t xml:space="preserve">        return count;</w:t>
      </w:r>
    </w:p>
    <w:p w14:paraId="4138A757" w14:textId="77777777" w:rsidR="008D7DF8" w:rsidRPr="008D7DF8" w:rsidRDefault="008D7DF8" w:rsidP="008D7DF8">
      <w:pPr>
        <w:rPr>
          <w:sz w:val="18"/>
          <w:szCs w:val="18"/>
        </w:rPr>
      </w:pPr>
      <w:r w:rsidRPr="008D7DF8">
        <w:rPr>
          <w:sz w:val="18"/>
          <w:szCs w:val="18"/>
        </w:rPr>
        <w:t xml:space="preserve">    } // end if</w:t>
      </w:r>
    </w:p>
    <w:p w14:paraId="35789C3B" w14:textId="77777777" w:rsidR="008D7DF8" w:rsidRPr="008D7DF8" w:rsidRDefault="008D7DF8" w:rsidP="008D7DF8">
      <w:pPr>
        <w:rPr>
          <w:sz w:val="18"/>
          <w:szCs w:val="18"/>
        </w:rPr>
      </w:pPr>
      <w:r w:rsidRPr="008D7DF8">
        <w:rPr>
          <w:sz w:val="18"/>
          <w:szCs w:val="18"/>
        </w:rPr>
        <w:t xml:space="preserve">    else{</w:t>
      </w:r>
    </w:p>
    <w:p w14:paraId="6F0E654A" w14:textId="77777777" w:rsidR="008D7DF8" w:rsidRPr="008D7DF8" w:rsidRDefault="008D7DF8" w:rsidP="008D7DF8">
      <w:pPr>
        <w:rPr>
          <w:sz w:val="18"/>
          <w:szCs w:val="18"/>
        </w:rPr>
      </w:pPr>
      <w:r w:rsidRPr="008D7DF8">
        <w:rPr>
          <w:sz w:val="18"/>
          <w:szCs w:val="18"/>
        </w:rPr>
        <w:t xml:space="preserve">        while (temp != NULL){</w:t>
      </w:r>
    </w:p>
    <w:p w14:paraId="1650AA44" w14:textId="77777777" w:rsidR="008D7DF8" w:rsidRPr="008D7DF8" w:rsidRDefault="008D7DF8" w:rsidP="008D7DF8">
      <w:pPr>
        <w:rPr>
          <w:sz w:val="18"/>
          <w:szCs w:val="18"/>
        </w:rPr>
      </w:pPr>
      <w:r w:rsidRPr="008D7DF8">
        <w:rPr>
          <w:sz w:val="18"/>
          <w:szCs w:val="18"/>
        </w:rPr>
        <w:t xml:space="preserve">            count++;</w:t>
      </w:r>
    </w:p>
    <w:p w14:paraId="2FA0B936" w14:textId="77777777" w:rsidR="008D7DF8" w:rsidRPr="008D7DF8" w:rsidRDefault="008D7DF8" w:rsidP="008D7DF8">
      <w:pPr>
        <w:rPr>
          <w:sz w:val="18"/>
          <w:szCs w:val="18"/>
        </w:rPr>
      </w:pPr>
      <w:r w:rsidRPr="008D7DF8">
        <w:rPr>
          <w:sz w:val="18"/>
          <w:szCs w:val="18"/>
        </w:rPr>
        <w:t xml:space="preserve">            temp = temp-&gt;next;</w:t>
      </w:r>
    </w:p>
    <w:p w14:paraId="43EE2389" w14:textId="77777777" w:rsidR="008D7DF8" w:rsidRPr="008D7DF8" w:rsidRDefault="008D7DF8" w:rsidP="008D7DF8">
      <w:pPr>
        <w:rPr>
          <w:sz w:val="18"/>
          <w:szCs w:val="18"/>
        </w:rPr>
      </w:pPr>
      <w:r w:rsidRPr="008D7DF8">
        <w:rPr>
          <w:sz w:val="18"/>
          <w:szCs w:val="18"/>
        </w:rPr>
        <w:t xml:space="preserve">        } // end while</w:t>
      </w:r>
    </w:p>
    <w:p w14:paraId="21D60D39" w14:textId="77777777" w:rsidR="008D7DF8" w:rsidRPr="008D7DF8" w:rsidRDefault="008D7DF8" w:rsidP="008D7DF8">
      <w:pPr>
        <w:rPr>
          <w:sz w:val="18"/>
          <w:szCs w:val="18"/>
        </w:rPr>
      </w:pPr>
      <w:r w:rsidRPr="008D7DF8">
        <w:rPr>
          <w:sz w:val="18"/>
          <w:szCs w:val="18"/>
        </w:rPr>
        <w:t xml:space="preserve">        return count;</w:t>
      </w:r>
    </w:p>
    <w:p w14:paraId="2BC5FE01" w14:textId="77777777" w:rsidR="008D7DF8" w:rsidRPr="008D7DF8" w:rsidRDefault="008D7DF8" w:rsidP="008D7DF8">
      <w:pPr>
        <w:rPr>
          <w:sz w:val="18"/>
          <w:szCs w:val="18"/>
        </w:rPr>
      </w:pPr>
      <w:r w:rsidRPr="008D7DF8">
        <w:rPr>
          <w:sz w:val="18"/>
          <w:szCs w:val="18"/>
        </w:rPr>
        <w:t xml:space="preserve">    } // end else</w:t>
      </w:r>
    </w:p>
    <w:p w14:paraId="65AE2BFA" w14:textId="77777777" w:rsidR="008D7DF8" w:rsidRPr="008D7DF8" w:rsidRDefault="008D7DF8" w:rsidP="008D7DF8">
      <w:pPr>
        <w:rPr>
          <w:sz w:val="18"/>
          <w:szCs w:val="18"/>
        </w:rPr>
      </w:pPr>
      <w:r w:rsidRPr="008D7DF8">
        <w:rPr>
          <w:sz w:val="18"/>
          <w:szCs w:val="18"/>
        </w:rPr>
        <w:t>} // end of qSize</w:t>
      </w:r>
    </w:p>
    <w:p w14:paraId="65D9F7D3" w14:textId="77777777" w:rsidR="008D7DF8" w:rsidRPr="008D7DF8" w:rsidRDefault="008D7DF8" w:rsidP="008D7DF8">
      <w:pPr>
        <w:rPr>
          <w:sz w:val="18"/>
          <w:szCs w:val="18"/>
        </w:rPr>
      </w:pPr>
    </w:p>
    <w:p w14:paraId="760549F8" w14:textId="77777777" w:rsidR="008D7DF8" w:rsidRPr="008D7DF8" w:rsidRDefault="008D7DF8" w:rsidP="008D7DF8">
      <w:pPr>
        <w:rPr>
          <w:sz w:val="18"/>
          <w:szCs w:val="18"/>
        </w:rPr>
      </w:pPr>
      <w:r w:rsidRPr="008D7DF8">
        <w:rPr>
          <w:sz w:val="18"/>
          <w:szCs w:val="18"/>
        </w:rPr>
        <w:t>// Enqueues new node and populates the data</w:t>
      </w:r>
    </w:p>
    <w:p w14:paraId="43F393A6" w14:textId="77777777" w:rsidR="008D7DF8" w:rsidRPr="008D7DF8" w:rsidRDefault="008D7DF8" w:rsidP="008D7DF8">
      <w:pPr>
        <w:rPr>
          <w:sz w:val="18"/>
          <w:szCs w:val="18"/>
        </w:rPr>
      </w:pPr>
      <w:r w:rsidRPr="008D7DF8">
        <w:rPr>
          <w:sz w:val="18"/>
          <w:szCs w:val="18"/>
        </w:rPr>
        <w:t>// with T data as passed in.</w:t>
      </w:r>
    </w:p>
    <w:p w14:paraId="72741826" w14:textId="77777777" w:rsidR="008D7DF8" w:rsidRPr="008D7DF8" w:rsidRDefault="008D7DF8" w:rsidP="008D7DF8">
      <w:pPr>
        <w:rPr>
          <w:sz w:val="18"/>
          <w:szCs w:val="18"/>
        </w:rPr>
      </w:pPr>
      <w:r w:rsidRPr="008D7DF8">
        <w:rPr>
          <w:sz w:val="18"/>
          <w:szCs w:val="18"/>
        </w:rPr>
        <w:t xml:space="preserve">template &lt;class T&gt; </w:t>
      </w:r>
    </w:p>
    <w:p w14:paraId="6ACF69A1" w14:textId="77777777" w:rsidR="008D7DF8" w:rsidRPr="008D7DF8" w:rsidRDefault="008D7DF8" w:rsidP="008D7DF8">
      <w:pPr>
        <w:rPr>
          <w:sz w:val="18"/>
          <w:szCs w:val="18"/>
        </w:rPr>
      </w:pPr>
      <w:r w:rsidRPr="008D7DF8">
        <w:rPr>
          <w:sz w:val="18"/>
          <w:szCs w:val="18"/>
        </w:rPr>
        <w:t>void Queue&lt;T&gt;::Enqueue(const T data){</w:t>
      </w:r>
    </w:p>
    <w:p w14:paraId="32144132" w14:textId="77777777" w:rsidR="008D7DF8" w:rsidRPr="008D7DF8" w:rsidRDefault="008D7DF8" w:rsidP="008D7DF8">
      <w:pPr>
        <w:rPr>
          <w:sz w:val="18"/>
          <w:szCs w:val="18"/>
        </w:rPr>
      </w:pPr>
      <w:r w:rsidRPr="008D7DF8">
        <w:rPr>
          <w:sz w:val="18"/>
          <w:szCs w:val="18"/>
        </w:rPr>
        <w:t xml:space="preserve">    if (tail == NULL){</w:t>
      </w:r>
    </w:p>
    <w:p w14:paraId="4E15F0CE" w14:textId="77777777" w:rsidR="008D7DF8" w:rsidRPr="008D7DF8" w:rsidRDefault="008D7DF8" w:rsidP="008D7DF8">
      <w:pPr>
        <w:rPr>
          <w:sz w:val="18"/>
          <w:szCs w:val="18"/>
        </w:rPr>
      </w:pPr>
      <w:r w:rsidRPr="008D7DF8">
        <w:rPr>
          <w:sz w:val="18"/>
          <w:szCs w:val="18"/>
        </w:rPr>
        <w:t xml:space="preserve">    head = tail = new node;</w:t>
      </w:r>
    </w:p>
    <w:p w14:paraId="3AC40047" w14:textId="77777777" w:rsidR="008D7DF8" w:rsidRPr="008D7DF8" w:rsidRDefault="008D7DF8" w:rsidP="008D7DF8">
      <w:pPr>
        <w:rPr>
          <w:sz w:val="18"/>
          <w:szCs w:val="18"/>
        </w:rPr>
      </w:pPr>
      <w:r w:rsidRPr="008D7DF8">
        <w:rPr>
          <w:sz w:val="18"/>
          <w:szCs w:val="18"/>
        </w:rPr>
        <w:t xml:space="preserve">    tail-&gt;next = NULL;</w:t>
      </w:r>
    </w:p>
    <w:p w14:paraId="0C4B7DC9" w14:textId="77777777" w:rsidR="008D7DF8" w:rsidRPr="008D7DF8" w:rsidRDefault="008D7DF8" w:rsidP="008D7DF8">
      <w:pPr>
        <w:rPr>
          <w:sz w:val="18"/>
          <w:szCs w:val="18"/>
        </w:rPr>
      </w:pPr>
      <w:r w:rsidRPr="008D7DF8">
        <w:rPr>
          <w:sz w:val="18"/>
          <w:szCs w:val="18"/>
        </w:rPr>
        <w:t xml:space="preserve">    tail-&gt;data = data;</w:t>
      </w:r>
    </w:p>
    <w:p w14:paraId="47254144" w14:textId="77777777" w:rsidR="008D7DF8" w:rsidRPr="008D7DF8" w:rsidRDefault="008D7DF8" w:rsidP="008D7DF8">
      <w:pPr>
        <w:rPr>
          <w:sz w:val="18"/>
          <w:szCs w:val="18"/>
        </w:rPr>
      </w:pPr>
      <w:r w:rsidRPr="008D7DF8">
        <w:rPr>
          <w:sz w:val="18"/>
          <w:szCs w:val="18"/>
        </w:rPr>
        <w:t xml:space="preserve">    } // end if</w:t>
      </w:r>
    </w:p>
    <w:p w14:paraId="7B459ED9" w14:textId="77777777" w:rsidR="008D7DF8" w:rsidRPr="008D7DF8" w:rsidRDefault="008D7DF8" w:rsidP="008D7DF8">
      <w:pPr>
        <w:rPr>
          <w:sz w:val="18"/>
          <w:szCs w:val="18"/>
        </w:rPr>
      </w:pPr>
      <w:r w:rsidRPr="008D7DF8">
        <w:rPr>
          <w:sz w:val="18"/>
          <w:szCs w:val="18"/>
        </w:rPr>
        <w:t xml:space="preserve">    else {</w:t>
      </w:r>
    </w:p>
    <w:p w14:paraId="38EBE02C" w14:textId="77777777" w:rsidR="008D7DF8" w:rsidRPr="008D7DF8" w:rsidRDefault="008D7DF8" w:rsidP="008D7DF8">
      <w:pPr>
        <w:rPr>
          <w:sz w:val="18"/>
          <w:szCs w:val="18"/>
        </w:rPr>
      </w:pPr>
      <w:r w:rsidRPr="008D7DF8">
        <w:rPr>
          <w:sz w:val="18"/>
          <w:szCs w:val="18"/>
        </w:rPr>
        <w:t xml:space="preserve">        tail-&gt;next = new node;</w:t>
      </w:r>
    </w:p>
    <w:p w14:paraId="4C03BCD8" w14:textId="77777777" w:rsidR="008D7DF8" w:rsidRPr="008D7DF8" w:rsidRDefault="008D7DF8" w:rsidP="008D7DF8">
      <w:pPr>
        <w:rPr>
          <w:sz w:val="18"/>
          <w:szCs w:val="18"/>
        </w:rPr>
      </w:pPr>
      <w:r w:rsidRPr="008D7DF8">
        <w:rPr>
          <w:sz w:val="18"/>
          <w:szCs w:val="18"/>
        </w:rPr>
        <w:t xml:space="preserve">        tail-&gt;next-&gt;data = data;</w:t>
      </w:r>
    </w:p>
    <w:p w14:paraId="46708189" w14:textId="77777777" w:rsidR="008D7DF8" w:rsidRPr="008D7DF8" w:rsidRDefault="008D7DF8" w:rsidP="008D7DF8">
      <w:pPr>
        <w:rPr>
          <w:sz w:val="18"/>
          <w:szCs w:val="18"/>
        </w:rPr>
      </w:pPr>
      <w:r w:rsidRPr="008D7DF8">
        <w:rPr>
          <w:sz w:val="18"/>
          <w:szCs w:val="18"/>
        </w:rPr>
        <w:t xml:space="preserve">        tail-&gt;next-&gt;next = NULL;</w:t>
      </w:r>
    </w:p>
    <w:p w14:paraId="65264127" w14:textId="77777777" w:rsidR="008D7DF8" w:rsidRPr="008D7DF8" w:rsidRDefault="008D7DF8" w:rsidP="008D7DF8">
      <w:pPr>
        <w:rPr>
          <w:sz w:val="18"/>
          <w:szCs w:val="18"/>
        </w:rPr>
      </w:pPr>
      <w:r w:rsidRPr="008D7DF8">
        <w:rPr>
          <w:sz w:val="18"/>
          <w:szCs w:val="18"/>
        </w:rPr>
        <w:t xml:space="preserve">        tail = tail-&gt;next;</w:t>
      </w:r>
    </w:p>
    <w:p w14:paraId="079E73F3" w14:textId="77777777" w:rsidR="008D7DF8" w:rsidRPr="008D7DF8" w:rsidRDefault="008D7DF8" w:rsidP="008D7DF8">
      <w:pPr>
        <w:rPr>
          <w:sz w:val="18"/>
          <w:szCs w:val="18"/>
        </w:rPr>
      </w:pPr>
      <w:r w:rsidRPr="008D7DF8">
        <w:rPr>
          <w:sz w:val="18"/>
          <w:szCs w:val="18"/>
        </w:rPr>
        <w:t xml:space="preserve">    } // end else</w:t>
      </w:r>
    </w:p>
    <w:p w14:paraId="64D2F1A4" w14:textId="77777777" w:rsidR="008D7DF8" w:rsidRPr="008D7DF8" w:rsidRDefault="008D7DF8" w:rsidP="008D7DF8">
      <w:pPr>
        <w:rPr>
          <w:sz w:val="18"/>
          <w:szCs w:val="18"/>
        </w:rPr>
      </w:pPr>
      <w:r w:rsidRPr="008D7DF8">
        <w:rPr>
          <w:sz w:val="18"/>
          <w:szCs w:val="18"/>
        </w:rPr>
        <w:t>} // end Enqueue</w:t>
      </w:r>
    </w:p>
    <w:p w14:paraId="0B8CFB8B" w14:textId="77777777" w:rsidR="008D7DF8" w:rsidRPr="008D7DF8" w:rsidRDefault="008D7DF8" w:rsidP="008D7DF8">
      <w:pPr>
        <w:rPr>
          <w:sz w:val="18"/>
          <w:szCs w:val="18"/>
        </w:rPr>
      </w:pPr>
    </w:p>
    <w:p w14:paraId="3A9ACA9B" w14:textId="77777777" w:rsidR="008D7DF8" w:rsidRPr="008D7DF8" w:rsidRDefault="008D7DF8" w:rsidP="008D7DF8">
      <w:pPr>
        <w:rPr>
          <w:sz w:val="18"/>
          <w:szCs w:val="18"/>
        </w:rPr>
      </w:pPr>
      <w:r w:rsidRPr="008D7DF8">
        <w:rPr>
          <w:sz w:val="18"/>
          <w:szCs w:val="18"/>
        </w:rPr>
        <w:t>// Dequeues node and returns data stored</w:t>
      </w:r>
    </w:p>
    <w:p w14:paraId="5F5B5E3E" w14:textId="77777777" w:rsidR="008D7DF8" w:rsidRPr="008D7DF8" w:rsidRDefault="008D7DF8" w:rsidP="008D7DF8">
      <w:pPr>
        <w:rPr>
          <w:sz w:val="18"/>
          <w:szCs w:val="18"/>
        </w:rPr>
      </w:pPr>
      <w:r w:rsidRPr="008D7DF8">
        <w:rPr>
          <w:sz w:val="18"/>
          <w:szCs w:val="18"/>
        </w:rPr>
        <w:lastRenderedPageBreak/>
        <w:t>// in dequeued node.</w:t>
      </w:r>
    </w:p>
    <w:p w14:paraId="4F3B6ABB" w14:textId="77777777" w:rsidR="008D7DF8" w:rsidRPr="008D7DF8" w:rsidRDefault="008D7DF8" w:rsidP="008D7DF8">
      <w:pPr>
        <w:rPr>
          <w:sz w:val="18"/>
          <w:szCs w:val="18"/>
        </w:rPr>
      </w:pPr>
      <w:r w:rsidRPr="008D7DF8">
        <w:rPr>
          <w:sz w:val="18"/>
          <w:szCs w:val="18"/>
        </w:rPr>
        <w:t>template &lt;class T&gt;</w:t>
      </w:r>
    </w:p>
    <w:p w14:paraId="357A6B97" w14:textId="77777777" w:rsidR="008D7DF8" w:rsidRPr="008D7DF8" w:rsidRDefault="008D7DF8" w:rsidP="008D7DF8">
      <w:pPr>
        <w:rPr>
          <w:sz w:val="18"/>
          <w:szCs w:val="18"/>
        </w:rPr>
      </w:pPr>
      <w:r w:rsidRPr="008D7DF8">
        <w:rPr>
          <w:sz w:val="18"/>
          <w:szCs w:val="18"/>
        </w:rPr>
        <w:t>T Queue&lt;T&gt;::Dequeue(){</w:t>
      </w:r>
    </w:p>
    <w:p w14:paraId="347E49A9" w14:textId="77777777" w:rsidR="008D7DF8" w:rsidRPr="008D7DF8" w:rsidRDefault="008D7DF8" w:rsidP="008D7DF8">
      <w:pPr>
        <w:rPr>
          <w:sz w:val="18"/>
          <w:szCs w:val="18"/>
        </w:rPr>
      </w:pPr>
      <w:r w:rsidRPr="008D7DF8">
        <w:rPr>
          <w:sz w:val="18"/>
          <w:szCs w:val="18"/>
        </w:rPr>
        <w:t xml:space="preserve">    T returnData;</w:t>
      </w:r>
    </w:p>
    <w:p w14:paraId="6BDCAF02" w14:textId="77777777" w:rsidR="008D7DF8" w:rsidRPr="008D7DF8" w:rsidRDefault="008D7DF8" w:rsidP="008D7DF8">
      <w:pPr>
        <w:rPr>
          <w:sz w:val="18"/>
          <w:szCs w:val="18"/>
        </w:rPr>
      </w:pPr>
      <w:r w:rsidRPr="008D7DF8">
        <w:rPr>
          <w:sz w:val="18"/>
          <w:szCs w:val="18"/>
        </w:rPr>
        <w:t xml:space="preserve">    returnData = head-&gt;data;</w:t>
      </w:r>
    </w:p>
    <w:p w14:paraId="0C32DF09" w14:textId="77777777" w:rsidR="008D7DF8" w:rsidRPr="008D7DF8" w:rsidRDefault="008D7DF8" w:rsidP="008D7DF8">
      <w:pPr>
        <w:rPr>
          <w:sz w:val="18"/>
          <w:szCs w:val="18"/>
        </w:rPr>
      </w:pPr>
      <w:r w:rsidRPr="008D7DF8">
        <w:rPr>
          <w:sz w:val="18"/>
          <w:szCs w:val="18"/>
        </w:rPr>
        <w:t xml:space="preserve">    temp = head-&gt;next;</w:t>
      </w:r>
    </w:p>
    <w:p w14:paraId="16A300C3" w14:textId="77777777" w:rsidR="008D7DF8" w:rsidRPr="008D7DF8" w:rsidRDefault="008D7DF8" w:rsidP="008D7DF8">
      <w:pPr>
        <w:rPr>
          <w:sz w:val="18"/>
          <w:szCs w:val="18"/>
        </w:rPr>
      </w:pPr>
      <w:r w:rsidRPr="008D7DF8">
        <w:rPr>
          <w:sz w:val="18"/>
          <w:szCs w:val="18"/>
        </w:rPr>
        <w:t xml:space="preserve">    delete head;</w:t>
      </w:r>
    </w:p>
    <w:p w14:paraId="0660FDED" w14:textId="77777777" w:rsidR="008D7DF8" w:rsidRPr="008D7DF8" w:rsidRDefault="008D7DF8" w:rsidP="008D7DF8">
      <w:pPr>
        <w:rPr>
          <w:sz w:val="18"/>
          <w:szCs w:val="18"/>
        </w:rPr>
      </w:pPr>
      <w:r w:rsidRPr="008D7DF8">
        <w:rPr>
          <w:sz w:val="18"/>
          <w:szCs w:val="18"/>
        </w:rPr>
        <w:t xml:space="preserve">    head = temp;</w:t>
      </w:r>
    </w:p>
    <w:p w14:paraId="51FA32B5" w14:textId="77777777" w:rsidR="008D7DF8" w:rsidRPr="008D7DF8" w:rsidRDefault="008D7DF8" w:rsidP="008D7DF8">
      <w:pPr>
        <w:rPr>
          <w:sz w:val="18"/>
          <w:szCs w:val="18"/>
        </w:rPr>
      </w:pPr>
      <w:r w:rsidRPr="008D7DF8">
        <w:rPr>
          <w:sz w:val="18"/>
          <w:szCs w:val="18"/>
        </w:rPr>
        <w:t xml:space="preserve">    tail = (!head? NULL: tail);</w:t>
      </w:r>
    </w:p>
    <w:p w14:paraId="067819C8" w14:textId="77777777" w:rsidR="008D7DF8" w:rsidRPr="008D7DF8" w:rsidRDefault="008D7DF8" w:rsidP="008D7DF8">
      <w:pPr>
        <w:rPr>
          <w:sz w:val="18"/>
          <w:szCs w:val="18"/>
        </w:rPr>
      </w:pPr>
      <w:r w:rsidRPr="008D7DF8">
        <w:rPr>
          <w:sz w:val="18"/>
          <w:szCs w:val="18"/>
        </w:rPr>
        <w:t xml:space="preserve">    return returnData;</w:t>
      </w:r>
    </w:p>
    <w:p w14:paraId="4881C0D5" w14:textId="77777777" w:rsidR="008D7DF8" w:rsidRPr="008D7DF8" w:rsidRDefault="008D7DF8" w:rsidP="008D7DF8">
      <w:pPr>
        <w:rPr>
          <w:sz w:val="18"/>
          <w:szCs w:val="18"/>
        </w:rPr>
      </w:pPr>
      <w:r w:rsidRPr="008D7DF8">
        <w:rPr>
          <w:sz w:val="18"/>
          <w:szCs w:val="18"/>
        </w:rPr>
        <w:t>}</w:t>
      </w:r>
    </w:p>
    <w:p w14:paraId="34CF878B" w14:textId="77777777" w:rsidR="008D7DF8" w:rsidRPr="008D7DF8" w:rsidRDefault="008D7DF8" w:rsidP="008D7DF8">
      <w:pPr>
        <w:rPr>
          <w:sz w:val="18"/>
          <w:szCs w:val="18"/>
        </w:rPr>
      </w:pPr>
    </w:p>
    <w:p w14:paraId="188FA302" w14:textId="77777777" w:rsidR="008D7DF8" w:rsidRPr="008D7DF8" w:rsidRDefault="008D7DF8" w:rsidP="008D7DF8">
      <w:pPr>
        <w:rPr>
          <w:sz w:val="18"/>
          <w:szCs w:val="18"/>
        </w:rPr>
      </w:pPr>
      <w:r w:rsidRPr="008D7DF8">
        <w:rPr>
          <w:sz w:val="18"/>
          <w:szCs w:val="18"/>
        </w:rPr>
        <w:t>// Checks if the queue is empty.</w:t>
      </w:r>
    </w:p>
    <w:p w14:paraId="596D5074" w14:textId="77777777" w:rsidR="008D7DF8" w:rsidRPr="008D7DF8" w:rsidRDefault="008D7DF8" w:rsidP="008D7DF8">
      <w:pPr>
        <w:rPr>
          <w:sz w:val="18"/>
          <w:szCs w:val="18"/>
        </w:rPr>
      </w:pPr>
      <w:r w:rsidRPr="008D7DF8">
        <w:rPr>
          <w:sz w:val="18"/>
          <w:szCs w:val="18"/>
        </w:rPr>
        <w:t>template &lt;class T&gt;</w:t>
      </w:r>
    </w:p>
    <w:p w14:paraId="51B44BFB" w14:textId="77777777" w:rsidR="008D7DF8" w:rsidRPr="008D7DF8" w:rsidRDefault="008D7DF8" w:rsidP="008D7DF8">
      <w:pPr>
        <w:rPr>
          <w:sz w:val="18"/>
          <w:szCs w:val="18"/>
        </w:rPr>
      </w:pPr>
      <w:r w:rsidRPr="008D7DF8">
        <w:rPr>
          <w:sz w:val="18"/>
          <w:szCs w:val="18"/>
        </w:rPr>
        <w:t>bool Queue&lt;T&gt;::isEmpty(){</w:t>
      </w:r>
    </w:p>
    <w:p w14:paraId="0CD3ADDC" w14:textId="77777777" w:rsidR="008D7DF8" w:rsidRPr="008D7DF8" w:rsidRDefault="008D7DF8" w:rsidP="008D7DF8">
      <w:pPr>
        <w:rPr>
          <w:sz w:val="18"/>
          <w:szCs w:val="18"/>
        </w:rPr>
      </w:pPr>
      <w:r w:rsidRPr="008D7DF8">
        <w:rPr>
          <w:sz w:val="18"/>
          <w:szCs w:val="18"/>
        </w:rPr>
        <w:t xml:space="preserve">    return (!tail);</w:t>
      </w:r>
    </w:p>
    <w:p w14:paraId="2FC183F3" w14:textId="77777777" w:rsidR="008D7DF8" w:rsidRPr="008D7DF8" w:rsidRDefault="008D7DF8" w:rsidP="008D7DF8">
      <w:pPr>
        <w:rPr>
          <w:sz w:val="18"/>
          <w:szCs w:val="18"/>
        </w:rPr>
      </w:pPr>
      <w:r w:rsidRPr="008D7DF8">
        <w:rPr>
          <w:sz w:val="18"/>
          <w:szCs w:val="18"/>
        </w:rPr>
        <w:t>}</w:t>
      </w:r>
    </w:p>
    <w:p w14:paraId="2DEFCF81" w14:textId="77777777" w:rsidR="008D7DF8" w:rsidRPr="008D7DF8" w:rsidRDefault="008D7DF8" w:rsidP="008D7DF8">
      <w:pPr>
        <w:rPr>
          <w:sz w:val="18"/>
          <w:szCs w:val="18"/>
        </w:rPr>
      </w:pPr>
      <w:r w:rsidRPr="008D7DF8">
        <w:rPr>
          <w:sz w:val="18"/>
          <w:szCs w:val="18"/>
        </w:rPr>
        <w:t xml:space="preserve">struct thread_data{ </w:t>
      </w:r>
    </w:p>
    <w:p w14:paraId="63F8539D" w14:textId="77777777" w:rsidR="008D7DF8" w:rsidRPr="008D7DF8" w:rsidRDefault="008D7DF8" w:rsidP="008D7DF8">
      <w:pPr>
        <w:rPr>
          <w:sz w:val="18"/>
          <w:szCs w:val="18"/>
        </w:rPr>
      </w:pPr>
      <w:r w:rsidRPr="008D7DF8">
        <w:rPr>
          <w:sz w:val="18"/>
          <w:szCs w:val="18"/>
        </w:rPr>
        <w:t xml:space="preserve">        int thread_no;</w:t>
      </w:r>
    </w:p>
    <w:p w14:paraId="48ACA060" w14:textId="77777777" w:rsidR="008D7DF8" w:rsidRPr="008D7DF8" w:rsidRDefault="008D7DF8" w:rsidP="008D7DF8">
      <w:pPr>
        <w:rPr>
          <w:sz w:val="18"/>
          <w:szCs w:val="18"/>
        </w:rPr>
      </w:pPr>
      <w:r w:rsidRPr="008D7DF8">
        <w:rPr>
          <w:sz w:val="18"/>
          <w:szCs w:val="18"/>
        </w:rPr>
        <w:t xml:space="preserve">        char* thread_name;</w:t>
      </w:r>
    </w:p>
    <w:p w14:paraId="219163C2" w14:textId="77777777" w:rsidR="008D7DF8" w:rsidRPr="008D7DF8" w:rsidRDefault="008D7DF8" w:rsidP="008D7DF8">
      <w:pPr>
        <w:rPr>
          <w:sz w:val="18"/>
          <w:szCs w:val="18"/>
        </w:rPr>
      </w:pPr>
      <w:r w:rsidRPr="008D7DF8">
        <w:rPr>
          <w:sz w:val="18"/>
          <w:szCs w:val="18"/>
        </w:rPr>
        <w:t xml:space="preserve">        WINDOW *thread_win;</w:t>
      </w:r>
    </w:p>
    <w:p w14:paraId="61ACDDFE" w14:textId="77777777" w:rsidR="008D7DF8" w:rsidRPr="008D7DF8" w:rsidRDefault="008D7DF8" w:rsidP="008D7DF8">
      <w:pPr>
        <w:rPr>
          <w:sz w:val="18"/>
          <w:szCs w:val="18"/>
        </w:rPr>
      </w:pPr>
      <w:r w:rsidRPr="008D7DF8">
        <w:rPr>
          <w:sz w:val="18"/>
          <w:szCs w:val="18"/>
        </w:rPr>
        <w:t xml:space="preserve">        bool kill_signal;</w:t>
      </w:r>
    </w:p>
    <w:p w14:paraId="3FCD5548" w14:textId="77777777" w:rsidR="008D7DF8" w:rsidRPr="008D7DF8" w:rsidRDefault="008D7DF8" w:rsidP="008D7DF8">
      <w:pPr>
        <w:rPr>
          <w:sz w:val="18"/>
          <w:szCs w:val="18"/>
        </w:rPr>
      </w:pPr>
      <w:r w:rsidRPr="008D7DF8">
        <w:rPr>
          <w:sz w:val="18"/>
          <w:szCs w:val="18"/>
        </w:rPr>
        <w:t xml:space="preserve">        int sleep_time;</w:t>
      </w:r>
    </w:p>
    <w:p w14:paraId="434D763C" w14:textId="77777777" w:rsidR="008D7DF8" w:rsidRPr="008D7DF8" w:rsidRDefault="008D7DF8" w:rsidP="008D7DF8">
      <w:pPr>
        <w:rPr>
          <w:sz w:val="18"/>
          <w:szCs w:val="18"/>
        </w:rPr>
      </w:pPr>
      <w:r w:rsidRPr="008D7DF8">
        <w:rPr>
          <w:sz w:val="18"/>
          <w:szCs w:val="18"/>
        </w:rPr>
        <w:t xml:space="preserve">        int thread_results;</w:t>
      </w:r>
    </w:p>
    <w:p w14:paraId="0DBDB5CA" w14:textId="77777777" w:rsidR="008D7DF8" w:rsidRPr="008D7DF8" w:rsidRDefault="008D7DF8" w:rsidP="008D7DF8">
      <w:pPr>
        <w:rPr>
          <w:sz w:val="18"/>
          <w:szCs w:val="18"/>
        </w:rPr>
      </w:pPr>
      <w:r w:rsidRPr="008D7DF8">
        <w:rPr>
          <w:sz w:val="18"/>
          <w:szCs w:val="18"/>
        </w:rPr>
        <w:t xml:space="preserve">        bool state;</w:t>
      </w:r>
    </w:p>
    <w:p w14:paraId="41F3BFA1" w14:textId="77777777" w:rsidR="008D7DF8" w:rsidRPr="008D7DF8" w:rsidRDefault="008D7DF8" w:rsidP="008D7DF8">
      <w:pPr>
        <w:rPr>
          <w:sz w:val="18"/>
          <w:szCs w:val="18"/>
        </w:rPr>
      </w:pPr>
      <w:r w:rsidRPr="008D7DF8">
        <w:rPr>
          <w:sz w:val="18"/>
          <w:szCs w:val="18"/>
        </w:rPr>
        <w:t>};</w:t>
      </w:r>
    </w:p>
    <w:p w14:paraId="3F0B54A3" w14:textId="77777777" w:rsidR="008D7DF8" w:rsidRPr="008D7DF8" w:rsidRDefault="008D7DF8" w:rsidP="008D7DF8">
      <w:pPr>
        <w:rPr>
          <w:sz w:val="18"/>
          <w:szCs w:val="18"/>
        </w:rPr>
      </w:pPr>
    </w:p>
    <w:p w14:paraId="0DDE3BF1" w14:textId="22916638" w:rsidR="008D7DF8" w:rsidRDefault="008D7DF8">
      <w:pPr>
        <w:rPr>
          <w:rFonts w:ascii="Times New Roman" w:hAnsi="Times New Roman" w:cs="Times New Roman"/>
        </w:rPr>
      </w:pPr>
      <w:r>
        <w:rPr>
          <w:rFonts w:ascii="Times New Roman" w:hAnsi="Times New Roman" w:cs="Times New Roman"/>
        </w:rPr>
        <w:br w:type="page"/>
      </w:r>
    </w:p>
    <w:p w14:paraId="50ADD626" w14:textId="3EBC1122" w:rsidR="00E32745" w:rsidRDefault="00E32745" w:rsidP="00E32745">
      <w:pPr>
        <w:pStyle w:val="Heading3"/>
      </w:pPr>
      <w:bookmarkStart w:id="12" w:name="_Toc2087427"/>
      <w:r>
        <w:lastRenderedPageBreak/>
        <w:t>Scheduler.h</w:t>
      </w:r>
      <w:bookmarkEnd w:id="12"/>
    </w:p>
    <w:p w14:paraId="35E31095"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p>
    <w:p w14:paraId="62FFEAC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Assignment:</w:t>
      </w:r>
      <w:r w:rsidRPr="007E0223">
        <w:rPr>
          <w:rFonts w:ascii="Times New Roman" w:hAnsi="Times New Roman" w:cs="Times New Roman"/>
          <w:sz w:val="18"/>
          <w:szCs w:val="18"/>
        </w:rPr>
        <w:tab/>
        <w:t>Ultima 2.0 Phase 2</w:t>
      </w:r>
    </w:p>
    <w:p w14:paraId="0EDF05E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File Name:</w:t>
      </w:r>
      <w:r w:rsidRPr="007E0223">
        <w:rPr>
          <w:rFonts w:ascii="Times New Roman" w:hAnsi="Times New Roman" w:cs="Times New Roman"/>
          <w:sz w:val="18"/>
          <w:szCs w:val="18"/>
        </w:rPr>
        <w:tab/>
        <w:t>scheduler.h</w:t>
      </w:r>
    </w:p>
    <w:p w14:paraId="1CF12896"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Dependencies: </w:t>
      </w:r>
      <w:r w:rsidRPr="007E0223">
        <w:rPr>
          <w:rFonts w:ascii="Times New Roman" w:hAnsi="Times New Roman" w:cs="Times New Roman"/>
          <w:sz w:val="18"/>
          <w:szCs w:val="18"/>
        </w:rPr>
        <w:tab/>
        <w:t>queue.h</w:t>
      </w:r>
    </w:p>
    <w:p w14:paraId="6AAEBD8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Authors: </w:t>
      </w:r>
      <w:r w:rsidRPr="007E0223">
        <w:rPr>
          <w:rFonts w:ascii="Times New Roman" w:hAnsi="Times New Roman" w:cs="Times New Roman"/>
          <w:sz w:val="18"/>
          <w:szCs w:val="18"/>
        </w:rPr>
        <w:tab/>
        <w:t>Drake Wood, James Giegerich</w:t>
      </w:r>
    </w:p>
    <w:p w14:paraId="4CAA0FB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Language: </w:t>
      </w:r>
      <w:r w:rsidRPr="007E0223">
        <w:rPr>
          <w:rFonts w:ascii="Times New Roman" w:hAnsi="Times New Roman" w:cs="Times New Roman"/>
          <w:sz w:val="18"/>
          <w:szCs w:val="18"/>
        </w:rPr>
        <w:tab/>
        <w:t>C++</w:t>
      </w:r>
    </w:p>
    <w:p w14:paraId="33294B8D"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Compiler: </w:t>
      </w:r>
      <w:r w:rsidRPr="007E0223">
        <w:rPr>
          <w:rFonts w:ascii="Times New Roman" w:hAnsi="Times New Roman" w:cs="Times New Roman"/>
          <w:sz w:val="18"/>
          <w:szCs w:val="18"/>
        </w:rPr>
        <w:tab/>
        <w:t>G++</w:t>
      </w:r>
    </w:p>
    <w:p w14:paraId="52442DE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Class: </w:t>
      </w:r>
      <w:r w:rsidRPr="007E0223">
        <w:rPr>
          <w:rFonts w:ascii="Times New Roman" w:hAnsi="Times New Roman" w:cs="Times New Roman"/>
          <w:sz w:val="18"/>
          <w:szCs w:val="18"/>
        </w:rPr>
        <w:tab/>
        <w:t>C435 - Operating Systems</w:t>
      </w:r>
    </w:p>
    <w:p w14:paraId="1CA29E7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Instructor: </w:t>
      </w:r>
      <w:r w:rsidRPr="007E0223">
        <w:rPr>
          <w:rFonts w:ascii="Times New Roman" w:hAnsi="Times New Roman" w:cs="Times New Roman"/>
          <w:sz w:val="18"/>
          <w:szCs w:val="18"/>
        </w:rPr>
        <w:tab/>
        <w:t>Dr. Hakimzadeh</w:t>
      </w:r>
    </w:p>
    <w:p w14:paraId="25A4F127"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Date Created: </w:t>
      </w:r>
      <w:r w:rsidRPr="007E0223">
        <w:rPr>
          <w:rFonts w:ascii="Times New Roman" w:hAnsi="Times New Roman" w:cs="Times New Roman"/>
          <w:sz w:val="18"/>
          <w:szCs w:val="18"/>
        </w:rPr>
        <w:tab/>
        <w:t>2/16/2019</w:t>
      </w:r>
    </w:p>
    <w:p w14:paraId="43C41D1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Last Updated:</w:t>
      </w:r>
      <w:r w:rsidRPr="007E0223">
        <w:rPr>
          <w:rFonts w:ascii="Times New Roman" w:hAnsi="Times New Roman" w:cs="Times New Roman"/>
          <w:sz w:val="18"/>
          <w:szCs w:val="18"/>
        </w:rPr>
        <w:tab/>
        <w:t>3/18/2019</w:t>
      </w:r>
    </w:p>
    <w:p w14:paraId="559BDBFB"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Due Date: </w:t>
      </w:r>
      <w:r w:rsidRPr="007E0223">
        <w:rPr>
          <w:rFonts w:ascii="Times New Roman" w:hAnsi="Times New Roman" w:cs="Times New Roman"/>
          <w:sz w:val="18"/>
          <w:szCs w:val="18"/>
        </w:rPr>
        <w:tab/>
        <w:t>3/18/2019</w:t>
      </w:r>
    </w:p>
    <w:p w14:paraId="57531EF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p>
    <w:p w14:paraId="2AD81ACA"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Description: This is the header file which defines the class scheduler. There are 4 functions along with a</w:t>
      </w:r>
    </w:p>
    <w:p w14:paraId="3F88732D" w14:textId="7B5A2726"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r w:rsidR="000379D2">
        <w:rPr>
          <w:rFonts w:ascii="Times New Roman" w:hAnsi="Times New Roman" w:cs="Times New Roman"/>
          <w:sz w:val="18"/>
          <w:szCs w:val="18"/>
        </w:rPr>
        <w:tab/>
      </w:r>
      <w:r w:rsidR="000379D2">
        <w:rPr>
          <w:rFonts w:ascii="Times New Roman" w:hAnsi="Times New Roman" w:cs="Times New Roman"/>
          <w:sz w:val="18"/>
          <w:szCs w:val="18"/>
        </w:rPr>
        <w:tab/>
      </w:r>
      <w:r w:rsidRPr="007E0223">
        <w:rPr>
          <w:rFonts w:ascii="Times New Roman" w:hAnsi="Times New Roman" w:cs="Times New Roman"/>
          <w:sz w:val="18"/>
          <w:szCs w:val="18"/>
        </w:rPr>
        <w:t xml:space="preserve">constructor, deconstructor, and data structs. </w:t>
      </w:r>
    </w:p>
    <w:p w14:paraId="70B75D3C" w14:textId="4EBB1D26"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r w:rsidRPr="007E0223">
        <w:rPr>
          <w:rFonts w:ascii="Times New Roman" w:hAnsi="Times New Roman" w:cs="Times New Roman"/>
          <w:sz w:val="18"/>
          <w:szCs w:val="18"/>
        </w:rPr>
        <w:tab/>
      </w:r>
      <w:r w:rsidRPr="007E0223">
        <w:rPr>
          <w:rFonts w:ascii="Times New Roman" w:hAnsi="Times New Roman" w:cs="Times New Roman"/>
          <w:sz w:val="18"/>
          <w:szCs w:val="18"/>
        </w:rPr>
        <w:tab/>
        <w:t>-dump displays information related to this class in a window for debugging.</w:t>
      </w:r>
    </w:p>
    <w:p w14:paraId="4580C979" w14:textId="11A3A9F0"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r w:rsidRPr="007E0223">
        <w:rPr>
          <w:rFonts w:ascii="Times New Roman" w:hAnsi="Times New Roman" w:cs="Times New Roman"/>
          <w:sz w:val="18"/>
          <w:szCs w:val="18"/>
        </w:rPr>
        <w:tab/>
      </w:r>
      <w:r w:rsidRPr="007E0223">
        <w:rPr>
          <w:rFonts w:ascii="Times New Roman" w:hAnsi="Times New Roman" w:cs="Times New Roman"/>
          <w:sz w:val="18"/>
          <w:szCs w:val="18"/>
        </w:rPr>
        <w:tab/>
        <w:t>-garbage_collect finds threads that have been killed adn removes them from the process table.</w:t>
      </w:r>
    </w:p>
    <w:p w14:paraId="78BDF867" w14:textId="150AF58D"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r w:rsidRPr="007E0223">
        <w:rPr>
          <w:rFonts w:ascii="Times New Roman" w:hAnsi="Times New Roman" w:cs="Times New Roman"/>
          <w:sz w:val="18"/>
          <w:szCs w:val="18"/>
        </w:rPr>
        <w:tab/>
      </w:r>
      <w:r w:rsidRPr="007E0223">
        <w:rPr>
          <w:rFonts w:ascii="Times New Roman" w:hAnsi="Times New Roman" w:cs="Times New Roman"/>
          <w:sz w:val="18"/>
          <w:szCs w:val="18"/>
        </w:rPr>
        <w:tab/>
        <w:t>-create_task creates a new thread running simple output, its information is added to the process table.</w:t>
      </w:r>
    </w:p>
    <w:p w14:paraId="2AEF7244" w14:textId="2217205A"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-destroy_task finds the task that the user wishes to kill and changes it status, stopping it. </w:t>
      </w:r>
    </w:p>
    <w:p w14:paraId="3EFF7571" w14:textId="6C40EBD1"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-TCB is the struct containing the thread_data which is stored in the process queue. </w:t>
      </w:r>
    </w:p>
    <w:p w14:paraId="6949489D"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p>
    <w:p w14:paraId="3B73A3B3" w14:textId="77777777" w:rsidR="007E0223" w:rsidRPr="007E0223" w:rsidRDefault="007E0223" w:rsidP="007E0223">
      <w:pPr>
        <w:rPr>
          <w:rFonts w:ascii="Times New Roman" w:hAnsi="Times New Roman" w:cs="Times New Roman"/>
          <w:sz w:val="18"/>
          <w:szCs w:val="18"/>
        </w:rPr>
      </w:pPr>
    </w:p>
    <w:p w14:paraId="5E5BDCBF"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#ifndef SCHEDULER_H</w:t>
      </w:r>
    </w:p>
    <w:p w14:paraId="0530799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#define SCHEDULER_H</w:t>
      </w:r>
    </w:p>
    <w:p w14:paraId="2FB61091" w14:textId="77777777" w:rsidR="007E0223" w:rsidRPr="007E0223" w:rsidRDefault="007E0223" w:rsidP="007E0223">
      <w:pPr>
        <w:rPr>
          <w:rFonts w:ascii="Times New Roman" w:hAnsi="Times New Roman" w:cs="Times New Roman"/>
          <w:sz w:val="18"/>
          <w:szCs w:val="18"/>
        </w:rPr>
      </w:pPr>
    </w:p>
    <w:p w14:paraId="76A65BA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#include &lt;iostream&gt;</w:t>
      </w:r>
    </w:p>
    <w:p w14:paraId="6717BCE2"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#include &lt;pthread.h&gt; </w:t>
      </w:r>
      <w:r w:rsidRPr="007E0223">
        <w:rPr>
          <w:rFonts w:ascii="Times New Roman" w:hAnsi="Times New Roman" w:cs="Times New Roman"/>
          <w:sz w:val="18"/>
          <w:szCs w:val="18"/>
        </w:rPr>
        <w:tab/>
        <w:t>// Needed for using the pthread library</w:t>
      </w:r>
    </w:p>
    <w:p w14:paraId="14B61D6B"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#include &lt;assert.h&gt;</w:t>
      </w:r>
    </w:p>
    <w:p w14:paraId="29935A4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#include &lt;time.h&gt;</w:t>
      </w:r>
    </w:p>
    <w:p w14:paraId="14FA34ED"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#include &lt;unistd.h&gt; </w:t>
      </w:r>
      <w:r w:rsidRPr="007E0223">
        <w:rPr>
          <w:rFonts w:ascii="Times New Roman" w:hAnsi="Times New Roman" w:cs="Times New Roman"/>
          <w:sz w:val="18"/>
          <w:szCs w:val="18"/>
        </w:rPr>
        <w:tab/>
        <w:t>// Needed for sleep()</w:t>
      </w:r>
    </w:p>
    <w:p w14:paraId="5DCD1C3F"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#include &lt;ncurses.h&gt; </w:t>
      </w:r>
      <w:r w:rsidRPr="007E0223">
        <w:rPr>
          <w:rFonts w:ascii="Times New Roman" w:hAnsi="Times New Roman" w:cs="Times New Roman"/>
          <w:sz w:val="18"/>
          <w:szCs w:val="18"/>
        </w:rPr>
        <w:tab/>
        <w:t>// Needed for Curses windowing</w:t>
      </w:r>
    </w:p>
    <w:p w14:paraId="20C186EA"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#include &lt;stdarg.h&gt; </w:t>
      </w:r>
      <w:r w:rsidRPr="007E0223">
        <w:rPr>
          <w:rFonts w:ascii="Times New Roman" w:hAnsi="Times New Roman" w:cs="Times New Roman"/>
          <w:sz w:val="18"/>
          <w:szCs w:val="18"/>
        </w:rPr>
        <w:tab/>
        <w:t>// Needed for formatted output to window</w:t>
      </w:r>
    </w:p>
    <w:p w14:paraId="3B61734F"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#include &lt;termios.h&gt;</w:t>
      </w:r>
    </w:p>
    <w:p w14:paraId="24916F4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lastRenderedPageBreak/>
        <w:t>#include &lt;fcntl.h&gt;</w:t>
      </w:r>
    </w:p>
    <w:p w14:paraId="7A678907"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#include &lt;cstdlib&gt;</w:t>
      </w:r>
    </w:p>
    <w:p w14:paraId="7100CA4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#include "queue.h"</w:t>
      </w:r>
    </w:p>
    <w:p w14:paraId="465BEB1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#include &lt;string&gt;</w:t>
      </w:r>
    </w:p>
    <w:p w14:paraId="4F55C1B8"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#include "ipc.h"</w:t>
      </w:r>
    </w:p>
    <w:p w14:paraId="27F581D1" w14:textId="77777777" w:rsidR="007E0223" w:rsidRPr="007E0223" w:rsidRDefault="007E0223" w:rsidP="007E0223">
      <w:pPr>
        <w:rPr>
          <w:rFonts w:ascii="Times New Roman" w:hAnsi="Times New Roman" w:cs="Times New Roman"/>
          <w:sz w:val="18"/>
          <w:szCs w:val="18"/>
        </w:rPr>
      </w:pPr>
    </w:p>
    <w:p w14:paraId="1081FDD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class scheduler {</w:t>
      </w:r>
    </w:p>
    <w:p w14:paraId="65F36BC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public:</w:t>
      </w:r>
    </w:p>
    <w:p w14:paraId="4679BEBA"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struct TCB {</w:t>
      </w:r>
    </w:p>
    <w:p w14:paraId="4796C9D3"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pthread_t thread;</w:t>
      </w:r>
    </w:p>
    <w:p w14:paraId="7EC97ED6"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std::string name;</w:t>
      </w:r>
    </w:p>
    <w:p w14:paraId="1313DA1F"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int thread_no;</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Thread number</w:t>
      </w:r>
    </w:p>
    <w:p w14:paraId="7BA38CD5"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WINDOW *thread_win;</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Thread's window</w:t>
      </w:r>
    </w:p>
    <w:p w14:paraId="4C5EC2B6"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bool kill_signal;</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Kill signal flag live/kill</w:t>
      </w:r>
    </w:p>
    <w:p w14:paraId="6A60995B"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int sleep_time;</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 Sleep time </w:t>
      </w:r>
    </w:p>
    <w:p w14:paraId="16E81EB7"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int thread_results;</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Results</w:t>
      </w:r>
    </w:p>
    <w:p w14:paraId="61EF001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int state;</w:t>
      </w:r>
    </w:p>
    <w:p w14:paraId="28E423C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int pause_state;</w:t>
      </w:r>
    </w:p>
    <w:p w14:paraId="533CD7C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Queue&lt;ipc::Message*&gt; mailbox;</w:t>
      </w:r>
    </w:p>
    <w:p w14:paraId="602E519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WINDOW *pdumpwin; // these are for the main input</w:t>
      </w:r>
    </w:p>
    <w:p w14:paraId="6BFC1FEF"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WINDOW *sdumpwin;</w:t>
      </w:r>
    </w:p>
    <w:p w14:paraId="4262021E"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WINDOW *conwin;</w:t>
      </w:r>
    </w:p>
    <w:p w14:paraId="44F8212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WINDOW *logwin;</w:t>
      </w:r>
    </w:p>
    <w:p w14:paraId="7E1B957F"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WINDOW *messwin;</w:t>
      </w:r>
    </w:p>
    <w:p w14:paraId="03433748"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char *input;</w:t>
      </w:r>
    </w:p>
    <w:p w14:paraId="44AC684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w:t>
      </w:r>
    </w:p>
    <w:p w14:paraId="252A0CB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p>
    <w:p w14:paraId="5936C8E8"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void run();</w:t>
      </w:r>
    </w:p>
    <w:p w14:paraId="25C652D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scheduler();</w:t>
      </w:r>
    </w:p>
    <w:p w14:paraId="44658EF3"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int task_counter;</w:t>
      </w:r>
    </w:p>
    <w:p w14:paraId="0729CFA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Queue &lt;TCB*&gt;process_table;</w:t>
      </w:r>
    </w:p>
    <w:p w14:paraId="6A0F14A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 xml:space="preserve">int create_task(char* name, WINDOW *win, WINDOW *pdumpwin);  </w:t>
      </w:r>
      <w:r w:rsidRPr="007E0223">
        <w:rPr>
          <w:rFonts w:ascii="Times New Roman" w:hAnsi="Times New Roman" w:cs="Times New Roman"/>
          <w:sz w:val="18"/>
          <w:szCs w:val="18"/>
        </w:rPr>
        <w:tab/>
        <w:t>// Create appropriate data structures and calls coroutine()</w:t>
      </w:r>
    </w:p>
    <w:p w14:paraId="5F990BB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int create_ui_task(WINDOW *pdumpwin, WINDOW *sdumpwin, WINDOW *conwin, WINDOW *logwin, WINDOW * messwin);</w:t>
      </w:r>
    </w:p>
    <w:p w14:paraId="0D6411CD"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lastRenderedPageBreak/>
        <w:tab/>
        <w:t xml:space="preserve">bool destroy_task(int tasknumber);  </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to kill a task (Set its status to DEAD)</w:t>
      </w:r>
    </w:p>
    <w:p w14:paraId="530BAB88"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 xml:space="preserve">void yield();  </w:t>
      </w: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  </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 Strict round robin process switch. </w:t>
      </w:r>
    </w:p>
    <w:p w14:paraId="01C053E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 xml:space="preserve">void dump(int level, WINDOW * win); </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 Debugging function with level indicating the verbosity of the dump </w:t>
      </w:r>
    </w:p>
    <w:p w14:paraId="4A5E9F8D"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void garbage_collect();</w:t>
      </w: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 Include some functions which will allow you to dump the contents of the </w:t>
      </w:r>
    </w:p>
    <w:p w14:paraId="2B1BC2A3"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void pause();</w:t>
      </w:r>
    </w:p>
    <w:p w14:paraId="6306AC9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void unpause();</w:t>
      </w:r>
    </w:p>
    <w:p w14:paraId="12184B1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 process table in a readable format.  See the expected output section </w:t>
      </w:r>
    </w:p>
    <w:p w14:paraId="49048AB7"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#endif</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 (below) for suggestions. </w:t>
      </w:r>
    </w:p>
    <w:p w14:paraId="7209C90D" w14:textId="4E4A6985" w:rsidR="009D2432"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remove dead task, free their resources, etc.</w:t>
      </w:r>
    </w:p>
    <w:p w14:paraId="33DBA9D9" w14:textId="02E1D033" w:rsidR="00E32745" w:rsidRPr="00990638" w:rsidRDefault="009D2432" w:rsidP="00646F39">
      <w:pPr>
        <w:rPr>
          <w:rFonts w:ascii="Times New Roman" w:hAnsi="Times New Roman" w:cs="Times New Roman"/>
        </w:rPr>
      </w:pPr>
      <w:r>
        <w:rPr>
          <w:rFonts w:ascii="Times New Roman" w:hAnsi="Times New Roman" w:cs="Times New Roman"/>
        </w:rPr>
        <w:br w:type="page"/>
      </w:r>
    </w:p>
    <w:p w14:paraId="1E851505" w14:textId="50F438E0" w:rsidR="002D0BDE" w:rsidRDefault="002D0BDE" w:rsidP="002D0BDE">
      <w:pPr>
        <w:pStyle w:val="Heading3"/>
      </w:pPr>
      <w:bookmarkStart w:id="13" w:name="_Toc2087428"/>
      <w:r>
        <w:lastRenderedPageBreak/>
        <w:t>Scheduler.cpp</w:t>
      </w:r>
      <w:bookmarkEnd w:id="13"/>
    </w:p>
    <w:p w14:paraId="37201898" w14:textId="77777777" w:rsidR="00646F39" w:rsidRPr="00646F39" w:rsidRDefault="00646F39" w:rsidP="00646F39">
      <w:pPr>
        <w:rPr>
          <w:sz w:val="18"/>
          <w:szCs w:val="18"/>
        </w:rPr>
      </w:pPr>
    </w:p>
    <w:p w14:paraId="3F05ACC5"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p>
    <w:p w14:paraId="57C1C646"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Assignment:</w:t>
      </w:r>
      <w:r w:rsidRPr="007E0223">
        <w:rPr>
          <w:rFonts w:ascii="Times New Roman" w:hAnsi="Times New Roman" w:cs="Times New Roman"/>
          <w:sz w:val="18"/>
          <w:szCs w:val="18"/>
        </w:rPr>
        <w:tab/>
      </w:r>
      <w:r w:rsidRPr="007E0223">
        <w:rPr>
          <w:rFonts w:ascii="Times New Roman" w:hAnsi="Times New Roman" w:cs="Times New Roman"/>
          <w:sz w:val="18"/>
          <w:szCs w:val="18"/>
        </w:rPr>
        <w:tab/>
        <w:t>Ultima 2.0 Phase 2</w:t>
      </w:r>
    </w:p>
    <w:p w14:paraId="3FE05AE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File Name:</w:t>
      </w:r>
      <w:r w:rsidRPr="007E0223">
        <w:rPr>
          <w:rFonts w:ascii="Times New Roman" w:hAnsi="Times New Roman" w:cs="Times New Roman"/>
          <w:sz w:val="18"/>
          <w:szCs w:val="18"/>
        </w:rPr>
        <w:tab/>
      </w:r>
      <w:r w:rsidRPr="007E0223">
        <w:rPr>
          <w:rFonts w:ascii="Times New Roman" w:hAnsi="Times New Roman" w:cs="Times New Roman"/>
          <w:sz w:val="18"/>
          <w:szCs w:val="18"/>
        </w:rPr>
        <w:tab/>
        <w:t>scheduler.cpp</w:t>
      </w:r>
    </w:p>
    <w:p w14:paraId="1D0CF45E"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Dependencies: </w:t>
      </w:r>
      <w:r w:rsidRPr="007E0223">
        <w:rPr>
          <w:rFonts w:ascii="Times New Roman" w:hAnsi="Times New Roman" w:cs="Times New Roman"/>
          <w:sz w:val="18"/>
          <w:szCs w:val="18"/>
        </w:rPr>
        <w:tab/>
        <w:t>scheduler.h semaphore.h window.h</w:t>
      </w:r>
    </w:p>
    <w:p w14:paraId="15076B7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Authors: </w:t>
      </w:r>
      <w:r w:rsidRPr="007E0223">
        <w:rPr>
          <w:rFonts w:ascii="Times New Roman" w:hAnsi="Times New Roman" w:cs="Times New Roman"/>
          <w:sz w:val="18"/>
          <w:szCs w:val="18"/>
        </w:rPr>
        <w:tab/>
        <w:t>Drake Wood, James Giegerich</w:t>
      </w:r>
    </w:p>
    <w:p w14:paraId="58B2088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Language: </w:t>
      </w:r>
      <w:r w:rsidRPr="007E0223">
        <w:rPr>
          <w:rFonts w:ascii="Times New Roman" w:hAnsi="Times New Roman" w:cs="Times New Roman"/>
          <w:sz w:val="18"/>
          <w:szCs w:val="18"/>
        </w:rPr>
        <w:tab/>
        <w:t>C++</w:t>
      </w:r>
    </w:p>
    <w:p w14:paraId="40FEC0AB"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Compiler: </w:t>
      </w:r>
      <w:r w:rsidRPr="007E0223">
        <w:rPr>
          <w:rFonts w:ascii="Times New Roman" w:hAnsi="Times New Roman" w:cs="Times New Roman"/>
          <w:sz w:val="18"/>
          <w:szCs w:val="18"/>
        </w:rPr>
        <w:tab/>
        <w:t>G++</w:t>
      </w:r>
    </w:p>
    <w:p w14:paraId="083249D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Class: </w:t>
      </w:r>
      <w:r w:rsidRPr="007E0223">
        <w:rPr>
          <w:rFonts w:ascii="Times New Roman" w:hAnsi="Times New Roman" w:cs="Times New Roman"/>
          <w:sz w:val="18"/>
          <w:szCs w:val="18"/>
        </w:rPr>
        <w:tab/>
        <w:t>C435 - Operating Systems</w:t>
      </w:r>
    </w:p>
    <w:p w14:paraId="0C47C8A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Instructor: </w:t>
      </w:r>
      <w:r w:rsidRPr="007E0223">
        <w:rPr>
          <w:rFonts w:ascii="Times New Roman" w:hAnsi="Times New Roman" w:cs="Times New Roman"/>
          <w:sz w:val="18"/>
          <w:szCs w:val="18"/>
        </w:rPr>
        <w:tab/>
        <w:t>Dr. Hakimzadeh</w:t>
      </w:r>
    </w:p>
    <w:p w14:paraId="38E85DD8"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Date Created: </w:t>
      </w:r>
      <w:r w:rsidRPr="007E0223">
        <w:rPr>
          <w:rFonts w:ascii="Times New Roman" w:hAnsi="Times New Roman" w:cs="Times New Roman"/>
          <w:sz w:val="18"/>
          <w:szCs w:val="18"/>
        </w:rPr>
        <w:tab/>
        <w:t>2/16/2019</w:t>
      </w:r>
    </w:p>
    <w:p w14:paraId="4564F86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Last Updated:</w:t>
      </w:r>
      <w:r w:rsidRPr="007E0223">
        <w:rPr>
          <w:rFonts w:ascii="Times New Roman" w:hAnsi="Times New Roman" w:cs="Times New Roman"/>
          <w:sz w:val="18"/>
          <w:szCs w:val="18"/>
        </w:rPr>
        <w:tab/>
      </w:r>
      <w:r w:rsidRPr="007E0223">
        <w:rPr>
          <w:rFonts w:ascii="Times New Roman" w:hAnsi="Times New Roman" w:cs="Times New Roman"/>
          <w:sz w:val="18"/>
          <w:szCs w:val="18"/>
        </w:rPr>
        <w:tab/>
        <w:t>3/18/2019</w:t>
      </w:r>
    </w:p>
    <w:p w14:paraId="4D99F4C3"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Due Date: </w:t>
      </w:r>
      <w:r w:rsidRPr="007E0223">
        <w:rPr>
          <w:rFonts w:ascii="Times New Roman" w:hAnsi="Times New Roman" w:cs="Times New Roman"/>
          <w:sz w:val="18"/>
          <w:szCs w:val="18"/>
        </w:rPr>
        <w:tab/>
        <w:t>3/18/2019</w:t>
      </w:r>
    </w:p>
    <w:p w14:paraId="264FADEA"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p>
    <w:p w14:paraId="59CFB203"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Description: Contains the definitions for the functions outlined in scheduler.h                     </w:t>
      </w:r>
    </w:p>
    <w:p w14:paraId="0FED0C4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p>
    <w:p w14:paraId="13FD1547" w14:textId="77777777" w:rsidR="007E0223" w:rsidRPr="007E0223" w:rsidRDefault="007E0223" w:rsidP="007E0223">
      <w:pPr>
        <w:rPr>
          <w:rFonts w:ascii="Times New Roman" w:hAnsi="Times New Roman" w:cs="Times New Roman"/>
          <w:sz w:val="18"/>
          <w:szCs w:val="18"/>
        </w:rPr>
      </w:pPr>
    </w:p>
    <w:p w14:paraId="6F26069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#include "semaphore.h"</w:t>
      </w:r>
    </w:p>
    <w:p w14:paraId="20D7480A"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#include "scheduler.h"</w:t>
      </w:r>
    </w:p>
    <w:p w14:paraId="7DF36D3D"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#include "window.h"</w:t>
      </w:r>
    </w:p>
    <w:p w14:paraId="7EB2B38B" w14:textId="77777777" w:rsidR="007E0223" w:rsidRPr="007E0223" w:rsidRDefault="007E0223" w:rsidP="007E0223">
      <w:pPr>
        <w:rPr>
          <w:rFonts w:ascii="Times New Roman" w:hAnsi="Times New Roman" w:cs="Times New Roman"/>
          <w:sz w:val="18"/>
          <w:szCs w:val="18"/>
        </w:rPr>
      </w:pPr>
    </w:p>
    <w:p w14:paraId="289EDB67"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#define BLOCKED 0</w:t>
      </w:r>
    </w:p>
    <w:p w14:paraId="7153B44A"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#define READY 1</w:t>
      </w:r>
    </w:p>
    <w:p w14:paraId="33386BBA"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#define RUNNING 2</w:t>
      </w:r>
    </w:p>
    <w:p w14:paraId="1689875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#define DEAD 3</w:t>
      </w:r>
    </w:p>
    <w:p w14:paraId="3519634E" w14:textId="77777777" w:rsidR="007E0223" w:rsidRPr="007E0223" w:rsidRDefault="007E0223" w:rsidP="007E0223">
      <w:pPr>
        <w:rPr>
          <w:rFonts w:ascii="Times New Roman" w:hAnsi="Times New Roman" w:cs="Times New Roman"/>
          <w:sz w:val="18"/>
          <w:szCs w:val="18"/>
        </w:rPr>
      </w:pPr>
    </w:p>
    <w:p w14:paraId="2A036D3F"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extern semaphore sema_screen;</w:t>
      </w:r>
    </w:p>
    <w:p w14:paraId="6082CF6B"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extern semaphore sema_ptable;</w:t>
      </w:r>
    </w:p>
    <w:p w14:paraId="155C2B4B" w14:textId="77777777" w:rsidR="007E0223" w:rsidRPr="007E0223" w:rsidRDefault="007E0223" w:rsidP="007E0223">
      <w:pPr>
        <w:rPr>
          <w:rFonts w:ascii="Times New Roman" w:hAnsi="Times New Roman" w:cs="Times New Roman"/>
          <w:sz w:val="18"/>
          <w:szCs w:val="18"/>
        </w:rPr>
      </w:pPr>
    </w:p>
    <w:p w14:paraId="0BF5938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void scheduler::dump(int level, WINDOW * win) {</w:t>
      </w:r>
    </w:p>
    <w:p w14:paraId="672A1748"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sema_screen.down();</w:t>
      </w:r>
    </w:p>
    <w:p w14:paraId="54CC128D"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wclear(win);</w:t>
      </w:r>
    </w:p>
    <w:p w14:paraId="33F08C8E"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sema_screen.up();</w:t>
      </w:r>
    </w:p>
    <w:p w14:paraId="2E4CFB8E"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lastRenderedPageBreak/>
        <w:tab/>
        <w:t>write_window(win, 1, 5, "      PROCESS TABLE DUMP \n -------------------------------------\n");</w:t>
      </w:r>
    </w:p>
    <w:p w14:paraId="5A5B338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char buff[256];</w:t>
      </w:r>
    </w:p>
    <w:p w14:paraId="77D3A93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int procnum1;</w:t>
      </w:r>
    </w:p>
    <w:p w14:paraId="0E0E81AA"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int size = process_table.qSize();</w:t>
      </w:r>
    </w:p>
    <w:p w14:paraId="5D91078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p>
    <w:p w14:paraId="1FDAF62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if (size == 0)</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Check if anything is in the queue</w:t>
      </w:r>
    </w:p>
    <w:p w14:paraId="2E20FDE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write_window(win, " No tasks currently running...\n");</w:t>
      </w:r>
    </w:p>
    <w:p w14:paraId="42BA077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sema_ptable.down();</w:t>
      </w:r>
    </w:p>
    <w:p w14:paraId="75BD8465"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for(int i = 0 ; i &lt; size ; i++){</w:t>
      </w:r>
      <w:r w:rsidRPr="007E0223">
        <w:rPr>
          <w:rFonts w:ascii="Times New Roman" w:hAnsi="Times New Roman" w:cs="Times New Roman"/>
          <w:sz w:val="18"/>
          <w:szCs w:val="18"/>
        </w:rPr>
        <w:tab/>
      </w:r>
      <w:r w:rsidRPr="007E0223">
        <w:rPr>
          <w:rFonts w:ascii="Times New Roman" w:hAnsi="Times New Roman" w:cs="Times New Roman"/>
          <w:sz w:val="18"/>
          <w:szCs w:val="18"/>
        </w:rPr>
        <w:tab/>
        <w:t>// Search for a dead task</w:t>
      </w:r>
    </w:p>
    <w:p w14:paraId="028D15E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TCB *tcb = process_table.Dequeue();</w:t>
      </w:r>
    </w:p>
    <w:p w14:paraId="798EC2B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process_table.Enqueue(tcb);</w:t>
      </w:r>
    </w:p>
    <w:p w14:paraId="74CFF6D6"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procnum1 = tcb-&gt;thread_no;</w:t>
      </w:r>
    </w:p>
    <w:p w14:paraId="693D6E4B"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p>
    <w:p w14:paraId="74BD2B8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if ( tcb-&gt;state == READY){</w:t>
      </w:r>
    </w:p>
    <w:p w14:paraId="183AE22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sprintf(buff, " Task #%d status Ready\n", procnum1);</w:t>
      </w:r>
    </w:p>
    <w:p w14:paraId="260300C2"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w:t>
      </w:r>
    </w:p>
    <w:p w14:paraId="5C40DF5A"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else if (tcb-&gt;state == RUNNING){</w:t>
      </w:r>
    </w:p>
    <w:p w14:paraId="3FC5677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sprintf(buff, " Task #%d status Running\n", procnum1);</w:t>
      </w:r>
    </w:p>
    <w:p w14:paraId="131F566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 </w:t>
      </w:r>
    </w:p>
    <w:p w14:paraId="3441EE1B"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else if (tcb-&gt;state == BLOCKED){</w:t>
      </w:r>
    </w:p>
    <w:p w14:paraId="605848FD"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sprintf(buff, " Task #%d status Blocked\n", procnum1);</w:t>
      </w:r>
    </w:p>
    <w:p w14:paraId="35F5012E"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w:t>
      </w:r>
    </w:p>
    <w:p w14:paraId="133B117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else if (tcb-&gt;state == DEAD){</w:t>
      </w:r>
    </w:p>
    <w:p w14:paraId="5C18B35A"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sprintf(buff, " Task #%d status Dead\n", procnum1);</w:t>
      </w:r>
    </w:p>
    <w:p w14:paraId="3AA57058"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 end else</w:t>
      </w:r>
    </w:p>
    <w:p w14:paraId="77D3A1FA"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write_window(win, buff);</w:t>
      </w:r>
    </w:p>
    <w:p w14:paraId="0CF9F50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 // end for</w:t>
      </w:r>
    </w:p>
    <w:p w14:paraId="6C38BA2B"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sema_ptable.up();</w:t>
      </w:r>
    </w:p>
    <w:p w14:paraId="574AF42A"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write_window(win, " -------------------------------------\n");</w:t>
      </w:r>
      <w:r w:rsidRPr="007E0223">
        <w:rPr>
          <w:rFonts w:ascii="Times New Roman" w:hAnsi="Times New Roman" w:cs="Times New Roman"/>
          <w:sz w:val="18"/>
          <w:szCs w:val="18"/>
        </w:rPr>
        <w:tab/>
      </w:r>
    </w:p>
    <w:p w14:paraId="7185C28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end of dump</w:t>
      </w:r>
    </w:p>
    <w:p w14:paraId="3383A123" w14:textId="77777777" w:rsidR="007E0223" w:rsidRPr="007E0223" w:rsidRDefault="007E0223" w:rsidP="007E0223">
      <w:pPr>
        <w:rPr>
          <w:rFonts w:ascii="Times New Roman" w:hAnsi="Times New Roman" w:cs="Times New Roman"/>
          <w:sz w:val="18"/>
          <w:szCs w:val="18"/>
        </w:rPr>
      </w:pPr>
    </w:p>
    <w:p w14:paraId="5BC98046"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void scheduler::garbage_collect() {</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Delete those with  dead status</w:t>
      </w:r>
    </w:p>
    <w:p w14:paraId="5C4ADEF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sema_ptable.down();</w:t>
      </w:r>
    </w:p>
    <w:p w14:paraId="3F59566B"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int size = process_table.qSize();</w:t>
      </w:r>
    </w:p>
    <w:p w14:paraId="61551DC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lastRenderedPageBreak/>
        <w:tab/>
        <w:t>for(int i = 0 ; i &lt; size ; i++){</w:t>
      </w:r>
    </w:p>
    <w:p w14:paraId="19649CD6"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TCB *tcb = process_table.Dequeue();</w:t>
      </w:r>
    </w:p>
    <w:p w14:paraId="43E1780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if (tcb-&gt;state != DEAD){</w:t>
      </w:r>
    </w:p>
    <w:p w14:paraId="3BC6D73F"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process_table.Enqueue(tcb);</w:t>
      </w:r>
    </w:p>
    <w:p w14:paraId="563C6DE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 // end if</w:t>
      </w:r>
    </w:p>
    <w:p w14:paraId="6750B425"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 // end for</w:t>
      </w:r>
    </w:p>
    <w:p w14:paraId="1E1BD3FF"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sema_ptable.up();</w:t>
      </w:r>
    </w:p>
    <w:p w14:paraId="2CA0AE56"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 end of garbage_collect</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p>
    <w:p w14:paraId="2B4CE4C6" w14:textId="77777777" w:rsidR="007E0223" w:rsidRPr="007E0223" w:rsidRDefault="007E0223" w:rsidP="007E0223">
      <w:pPr>
        <w:rPr>
          <w:rFonts w:ascii="Times New Roman" w:hAnsi="Times New Roman" w:cs="Times New Roman"/>
          <w:sz w:val="18"/>
          <w:szCs w:val="18"/>
        </w:rPr>
      </w:pPr>
    </w:p>
    <w:p w14:paraId="3FF1370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int scheduler::create_task(char* name, WINDOW *win, WINDOW *pdumpwin){</w:t>
      </w:r>
    </w:p>
    <w:p w14:paraId="23D7E83F"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int result_code;</w:t>
      </w:r>
    </w:p>
    <w:p w14:paraId="2CF58C4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TCB * tcb = new TCB;</w:t>
      </w:r>
    </w:p>
    <w:p w14:paraId="6313865D"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this-&gt;task_counter++;</w:t>
      </w:r>
    </w:p>
    <w:p w14:paraId="7F16805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tcb-&gt;thread_win = win;</w:t>
      </w:r>
    </w:p>
    <w:p w14:paraId="1D4577C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tcb-&gt;pdumpwin = pdumpwin;</w:t>
      </w:r>
    </w:p>
    <w:p w14:paraId="0D1194F8"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write_window(tcb-&gt;thread_win, 13, 1, "Starting Thread.....\n");</w:t>
      </w:r>
    </w:p>
    <w:p w14:paraId="768CA8F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tcb-&gt;thread_no = this-&gt;task_counter;</w:t>
      </w:r>
    </w:p>
    <w:p w14:paraId="0D3BC2E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tcb-&gt;name = name;</w:t>
      </w:r>
    </w:p>
    <w:p w14:paraId="48B125C2"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tcb-&gt;state = READY;</w:t>
      </w:r>
    </w:p>
    <w:p w14:paraId="4F025765"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p>
    <w:p w14:paraId="27DFA85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 create thread running simple output in its own window</w:t>
      </w:r>
    </w:p>
    <w:p w14:paraId="4A48F11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result_code = pthread_create(&amp;tcb-&gt;thread, NULL, perform_simple_output, tcb);</w:t>
      </w:r>
    </w:p>
    <w:p w14:paraId="6B56962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 xml:space="preserve">assert(!result_code); </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if there is any problems with result code. display it and end program.</w:t>
      </w:r>
    </w:p>
    <w:p w14:paraId="73CB9EA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sema_ptable.down();</w:t>
      </w:r>
    </w:p>
    <w:p w14:paraId="65932F62"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process_table.Enqueue(tcb);</w:t>
      </w:r>
      <w:r w:rsidRPr="007E0223">
        <w:rPr>
          <w:rFonts w:ascii="Times New Roman" w:hAnsi="Times New Roman" w:cs="Times New Roman"/>
          <w:sz w:val="18"/>
          <w:szCs w:val="18"/>
        </w:rPr>
        <w:tab/>
      </w:r>
      <w:r w:rsidRPr="007E0223">
        <w:rPr>
          <w:rFonts w:ascii="Times New Roman" w:hAnsi="Times New Roman" w:cs="Times New Roman"/>
          <w:sz w:val="18"/>
          <w:szCs w:val="18"/>
        </w:rPr>
        <w:tab/>
        <w:t>// add to process table</w:t>
      </w:r>
    </w:p>
    <w:p w14:paraId="5A8DA907"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sema_ptable.up();</w:t>
      </w:r>
    </w:p>
    <w:p w14:paraId="079A570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return 0;</w:t>
      </w:r>
    </w:p>
    <w:p w14:paraId="47084C3A"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 end of create_task</w:t>
      </w:r>
    </w:p>
    <w:p w14:paraId="246133E0" w14:textId="77777777" w:rsidR="007E0223" w:rsidRPr="007E0223" w:rsidRDefault="007E0223" w:rsidP="007E0223">
      <w:pPr>
        <w:rPr>
          <w:rFonts w:ascii="Times New Roman" w:hAnsi="Times New Roman" w:cs="Times New Roman"/>
          <w:sz w:val="18"/>
          <w:szCs w:val="18"/>
        </w:rPr>
      </w:pPr>
    </w:p>
    <w:p w14:paraId="400FD3F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int scheduler::create_ui_task(WINDOW *pdumpwin, WINDOW *sdumpwin, WINDOW *conwin, WINDOW *logwin, WINDOW * messwin){</w:t>
      </w:r>
    </w:p>
    <w:p w14:paraId="3A42ADE7"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int result_code;</w:t>
      </w:r>
    </w:p>
    <w:p w14:paraId="2B16393B"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TCB * tcb = new TCB;</w:t>
      </w:r>
    </w:p>
    <w:p w14:paraId="0E9E5CC3"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lastRenderedPageBreak/>
        <w:tab/>
        <w:t>this-&gt;task_counter++;</w:t>
      </w:r>
    </w:p>
    <w:p w14:paraId="6C594D86"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tcb-&gt;pdumpwin = pdumpwin;</w:t>
      </w:r>
    </w:p>
    <w:p w14:paraId="38FFFFB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tcb-&gt;sdumpwin = sdumpwin;</w:t>
      </w:r>
    </w:p>
    <w:p w14:paraId="5002215D"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tcb-&gt;conwin = conwin;</w:t>
      </w:r>
    </w:p>
    <w:p w14:paraId="7CC6DFB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tcb-&gt;logwin = logwin;</w:t>
      </w:r>
    </w:p>
    <w:p w14:paraId="7481AE78"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tcb-&gt;messwin = messwin;</w:t>
      </w:r>
    </w:p>
    <w:p w14:paraId="2E0F31F3"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p>
    <w:p w14:paraId="17FBF09A"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tcb-&gt;thread_no = this-&gt;task_counter;</w:t>
      </w:r>
    </w:p>
    <w:p w14:paraId="3749F5B3"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tcb-&gt;name = (char*) "UI Thread";</w:t>
      </w:r>
    </w:p>
    <w:p w14:paraId="2B639EE2"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tcb-&gt;state = READY;</w:t>
      </w:r>
    </w:p>
    <w:p w14:paraId="27D3093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p>
    <w:p w14:paraId="66143C0B"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 create thread ui loop</w:t>
      </w:r>
    </w:p>
    <w:p w14:paraId="31506862"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result_code = pthread_create(&amp;tcb-&gt;thread, NULL, ui_loop, tcb);</w:t>
      </w:r>
    </w:p>
    <w:p w14:paraId="74C15123"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 xml:space="preserve">assert(!result_code); </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if there is any problems with result code. display it and end program.</w:t>
      </w:r>
    </w:p>
    <w:p w14:paraId="3752AE3E"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sema_ptable.down();</w:t>
      </w:r>
    </w:p>
    <w:p w14:paraId="79F3442E"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process_table.Enqueue(tcb);</w:t>
      </w:r>
      <w:r w:rsidRPr="007E0223">
        <w:rPr>
          <w:rFonts w:ascii="Times New Roman" w:hAnsi="Times New Roman" w:cs="Times New Roman"/>
          <w:sz w:val="18"/>
          <w:szCs w:val="18"/>
        </w:rPr>
        <w:tab/>
      </w:r>
      <w:r w:rsidRPr="007E0223">
        <w:rPr>
          <w:rFonts w:ascii="Times New Roman" w:hAnsi="Times New Roman" w:cs="Times New Roman"/>
          <w:sz w:val="18"/>
          <w:szCs w:val="18"/>
        </w:rPr>
        <w:tab/>
        <w:t>// add to process table</w:t>
      </w:r>
    </w:p>
    <w:p w14:paraId="048B99BE"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sema_ptable.up();</w:t>
      </w:r>
    </w:p>
    <w:p w14:paraId="7A95B967"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return 0;</w:t>
      </w:r>
    </w:p>
    <w:p w14:paraId="5CF6AB23"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p>
    <w:p w14:paraId="7E104E5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scheduler::scheduler(){</w:t>
      </w:r>
    </w:p>
    <w:p w14:paraId="5299ECF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task_counter = 0;</w:t>
      </w:r>
    </w:p>
    <w:p w14:paraId="7623C046"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p>
    <w:p w14:paraId="54943EC1" w14:textId="77777777" w:rsidR="007E0223" w:rsidRPr="007E0223" w:rsidRDefault="007E0223" w:rsidP="007E0223">
      <w:pPr>
        <w:rPr>
          <w:rFonts w:ascii="Times New Roman" w:hAnsi="Times New Roman" w:cs="Times New Roman"/>
          <w:sz w:val="18"/>
          <w:szCs w:val="18"/>
        </w:rPr>
      </w:pPr>
    </w:p>
    <w:p w14:paraId="56385FBB"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bool scheduler::destroy_task(int tasknumber) {</w:t>
      </w:r>
    </w:p>
    <w:p w14:paraId="4BBD7F2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bool flag = false;</w:t>
      </w:r>
    </w:p>
    <w:p w14:paraId="3FC48696"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sema_ptable.down();</w:t>
      </w:r>
    </w:p>
    <w:p w14:paraId="716C0CE5"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for( int i =0; i &lt; process_table.qSize(); i++){</w:t>
      </w:r>
    </w:p>
    <w:p w14:paraId="5937965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if (!process_table.isEmpty()){</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this block searches Q for a specific process</w:t>
      </w:r>
    </w:p>
    <w:p w14:paraId="448E7545"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TCB *tcb = process_table.Dequeue();</w:t>
      </w:r>
    </w:p>
    <w:p w14:paraId="2835BBB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process_table.Enqueue(tcb);</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if it is found kill signal is changed</w:t>
      </w:r>
    </w:p>
    <w:p w14:paraId="306F7203"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p>
    <w:p w14:paraId="3E75B3B5"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if (tcb-&gt;thread_no == tasknumber){</w:t>
      </w:r>
    </w:p>
    <w:p w14:paraId="447BFFB2"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lastRenderedPageBreak/>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if (tcb-&gt;kill_signal == 0){</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other processes are added back to Q</w:t>
      </w:r>
    </w:p>
    <w:p w14:paraId="640D1A7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tcb-&gt;kill_signal = 1;</w:t>
      </w:r>
      <w:r w:rsidRPr="007E0223">
        <w:rPr>
          <w:rFonts w:ascii="Times New Roman" w:hAnsi="Times New Roman" w:cs="Times New Roman"/>
          <w:sz w:val="18"/>
          <w:szCs w:val="18"/>
        </w:rPr>
        <w:tab/>
      </w:r>
    </w:p>
    <w:p w14:paraId="65BC4587"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flag = true;</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p>
    <w:p w14:paraId="02C43C2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}else {</w:t>
      </w: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//already killed. </w:t>
      </w:r>
      <w:r w:rsidRPr="007E0223">
        <w:rPr>
          <w:rFonts w:ascii="Times New Roman" w:hAnsi="Times New Roman" w:cs="Times New Roman"/>
          <w:sz w:val="18"/>
          <w:szCs w:val="18"/>
        </w:rPr>
        <w:tab/>
      </w:r>
    </w:p>
    <w:p w14:paraId="3D43DA5D"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//return 0;</w:t>
      </w:r>
    </w:p>
    <w:p w14:paraId="6F1CFED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 end else</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p>
    <w:p w14:paraId="4669AC3D"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 end if</w:t>
      </w:r>
    </w:p>
    <w:p w14:paraId="5F017F18"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 // end if</w:t>
      </w:r>
    </w:p>
    <w:p w14:paraId="57759AE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 // end for</w:t>
      </w:r>
    </w:p>
    <w:p w14:paraId="55C3777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sema_ptable.up();</w:t>
      </w:r>
    </w:p>
    <w:p w14:paraId="46C9EB63"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return flag;</w:t>
      </w:r>
    </w:p>
    <w:p w14:paraId="4B581DCA"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 end of destroy_task</w:t>
      </w:r>
    </w:p>
    <w:p w14:paraId="0E7BACA5" w14:textId="77777777" w:rsidR="007E0223" w:rsidRPr="007E0223" w:rsidRDefault="007E0223" w:rsidP="007E0223">
      <w:pPr>
        <w:rPr>
          <w:rFonts w:ascii="Times New Roman" w:hAnsi="Times New Roman" w:cs="Times New Roman"/>
          <w:sz w:val="18"/>
          <w:szCs w:val="18"/>
        </w:rPr>
      </w:pPr>
    </w:p>
    <w:p w14:paraId="399AFCC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void scheduler::yield() { // Give scheduler the option to change state to ready or to continue running</w:t>
      </w:r>
    </w:p>
    <w:p w14:paraId="09DF1E2E"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sema_ptable.down();</w:t>
      </w:r>
    </w:p>
    <w:p w14:paraId="4F9588AD"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 Change current thread state to READY.</w:t>
      </w:r>
    </w:p>
    <w:p w14:paraId="36A9370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TCB * tcb = process_table.Dequeue();</w:t>
      </w:r>
    </w:p>
    <w:p w14:paraId="14AFF942"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if (tcb-&gt;state != DEAD){ //dont ready if yielding after death</w:t>
      </w:r>
    </w:p>
    <w:p w14:paraId="3DFA0EED"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tcb-&gt;state = READY;</w:t>
      </w:r>
    </w:p>
    <w:p w14:paraId="3D1B6B8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w:t>
      </w:r>
    </w:p>
    <w:p w14:paraId="5FF99E58"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process_table.Enqueue(tcb);</w:t>
      </w:r>
    </w:p>
    <w:p w14:paraId="063C709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p>
    <w:p w14:paraId="57B6E89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 Find a thread that is READY.</w:t>
      </w:r>
    </w:p>
    <w:p w14:paraId="1F054C4F"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tcb = process_table.Dequeue();</w:t>
      </w:r>
    </w:p>
    <w:p w14:paraId="294D44A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while (tcb-&gt;state != READY){ // might get stuck here?</w:t>
      </w:r>
    </w:p>
    <w:p w14:paraId="14504963"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process_table.Enqueue(tcb);</w:t>
      </w:r>
    </w:p>
    <w:p w14:paraId="671C18B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tcb = process_table.Dequeue();</w:t>
      </w:r>
    </w:p>
    <w:p w14:paraId="3BECA50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w:t>
      </w:r>
    </w:p>
    <w:p w14:paraId="0082FB9F"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p>
    <w:p w14:paraId="3BFBB796"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tcb-&gt;state = RUNNING;</w:t>
      </w:r>
    </w:p>
    <w:p w14:paraId="42BED18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process_table.Enqueue(tcb);</w:t>
      </w:r>
    </w:p>
    <w:p w14:paraId="2D78294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p>
    <w:p w14:paraId="75D3E2A7"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 Shuffle the queue to put runnning thread back at front of queue.</w:t>
      </w:r>
    </w:p>
    <w:p w14:paraId="5CAB0F6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for (int i = 0; i &lt; (process_table.qSize() - 1); i++){</w:t>
      </w:r>
    </w:p>
    <w:p w14:paraId="297B1AF8"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lastRenderedPageBreak/>
        <w:tab/>
      </w:r>
      <w:r w:rsidRPr="007E0223">
        <w:rPr>
          <w:rFonts w:ascii="Times New Roman" w:hAnsi="Times New Roman" w:cs="Times New Roman"/>
          <w:sz w:val="18"/>
          <w:szCs w:val="18"/>
        </w:rPr>
        <w:tab/>
        <w:t>tcb = process_table.Dequeue();</w:t>
      </w:r>
    </w:p>
    <w:p w14:paraId="72C65E2D"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process_table.Enqueue(tcb);</w:t>
      </w:r>
    </w:p>
    <w:p w14:paraId="3F17EC7E"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w:t>
      </w:r>
    </w:p>
    <w:p w14:paraId="13D8794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sema_ptable.up();</w:t>
      </w:r>
    </w:p>
    <w:p w14:paraId="72B0D0D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p>
    <w:p w14:paraId="044979BE" w14:textId="77777777" w:rsidR="007E0223" w:rsidRPr="007E0223" w:rsidRDefault="007E0223" w:rsidP="007E0223">
      <w:pPr>
        <w:rPr>
          <w:rFonts w:ascii="Times New Roman" w:hAnsi="Times New Roman" w:cs="Times New Roman"/>
          <w:sz w:val="18"/>
          <w:szCs w:val="18"/>
        </w:rPr>
      </w:pPr>
    </w:p>
    <w:p w14:paraId="11D01E35"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void scheduler::run(){</w:t>
      </w:r>
    </w:p>
    <w:p w14:paraId="782382D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sema_ptable.down();</w:t>
      </w:r>
    </w:p>
    <w:p w14:paraId="0560273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TCB *tcb = process_table.Dequeue();</w:t>
      </w:r>
    </w:p>
    <w:p w14:paraId="54CC1A4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tcb-&gt;state = RUNNING;</w:t>
      </w:r>
    </w:p>
    <w:p w14:paraId="351803D5"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process_table.Enqueue(tcb);</w:t>
      </w:r>
    </w:p>
    <w:p w14:paraId="7557E282"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p>
    <w:p w14:paraId="47999727"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 Shuffle the queue to put runnning thread back at front of queue.</w:t>
      </w:r>
    </w:p>
    <w:p w14:paraId="6A488BCE"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for (int i = 0; i &lt; (process_table.qSize() - 1); i++){</w:t>
      </w:r>
    </w:p>
    <w:p w14:paraId="7C285977"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tcb = process_table.Dequeue();</w:t>
      </w:r>
    </w:p>
    <w:p w14:paraId="32FD1F32"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process_table.Enqueue(tcb);</w:t>
      </w:r>
    </w:p>
    <w:p w14:paraId="33A2897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w:t>
      </w:r>
    </w:p>
    <w:p w14:paraId="7D80A54B"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sema_ptable.up();</w:t>
      </w:r>
    </w:p>
    <w:p w14:paraId="4B52333E"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p>
    <w:p w14:paraId="2B84BB40" w14:textId="77777777" w:rsidR="007E0223" w:rsidRPr="007E0223" w:rsidRDefault="007E0223" w:rsidP="007E0223">
      <w:pPr>
        <w:rPr>
          <w:rFonts w:ascii="Times New Roman" w:hAnsi="Times New Roman" w:cs="Times New Roman"/>
          <w:sz w:val="18"/>
          <w:szCs w:val="18"/>
        </w:rPr>
      </w:pPr>
    </w:p>
    <w:p w14:paraId="1E10450B"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void scheduler::pause(){</w:t>
      </w:r>
    </w:p>
    <w:p w14:paraId="713572B6"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sema_ptable.down();</w:t>
      </w:r>
    </w:p>
    <w:p w14:paraId="2A7EA768"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for (int i = 0; i &lt; (process_table.qSize()); i++){</w:t>
      </w:r>
    </w:p>
    <w:p w14:paraId="57E8FAD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TCB * tcb = process_table.Dequeue();</w:t>
      </w:r>
    </w:p>
    <w:p w14:paraId="1FEC4E45"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tcb-&gt;pause_state = tcb-&gt;state;</w:t>
      </w:r>
    </w:p>
    <w:p w14:paraId="47837513"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tcb-&gt;state = BLOCKED;</w:t>
      </w:r>
    </w:p>
    <w:p w14:paraId="192F22B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process_table.Enqueue(tcb);</w:t>
      </w:r>
    </w:p>
    <w:p w14:paraId="40544F0D"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w:t>
      </w:r>
    </w:p>
    <w:p w14:paraId="7D698DDF"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sema_ptable.up();</w:t>
      </w:r>
    </w:p>
    <w:p w14:paraId="55749048"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p>
    <w:p w14:paraId="73D00620" w14:textId="77777777" w:rsidR="007E0223" w:rsidRPr="007E0223" w:rsidRDefault="007E0223" w:rsidP="007E0223">
      <w:pPr>
        <w:rPr>
          <w:rFonts w:ascii="Times New Roman" w:hAnsi="Times New Roman" w:cs="Times New Roman"/>
          <w:sz w:val="18"/>
          <w:szCs w:val="18"/>
        </w:rPr>
      </w:pPr>
    </w:p>
    <w:p w14:paraId="0E87F00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void scheduler::unpause(){</w:t>
      </w:r>
    </w:p>
    <w:p w14:paraId="100F7CA2"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sema_ptable.down();</w:t>
      </w:r>
    </w:p>
    <w:p w14:paraId="3D2D08A7"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for (int i = 0; i &lt; (process_table.qSize()); i++){</w:t>
      </w:r>
    </w:p>
    <w:p w14:paraId="03B1B22F"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lastRenderedPageBreak/>
        <w:tab/>
      </w:r>
      <w:r w:rsidRPr="007E0223">
        <w:rPr>
          <w:rFonts w:ascii="Times New Roman" w:hAnsi="Times New Roman" w:cs="Times New Roman"/>
          <w:sz w:val="18"/>
          <w:szCs w:val="18"/>
        </w:rPr>
        <w:tab/>
        <w:t>TCB * tcb = process_table.Dequeue();</w:t>
      </w:r>
    </w:p>
    <w:p w14:paraId="530D5B7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if (tcb-&gt;state != DEAD){</w:t>
      </w:r>
    </w:p>
    <w:p w14:paraId="4279B187"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tcb-&gt;state = tcb-&gt;pause_state;</w:t>
      </w:r>
    </w:p>
    <w:p w14:paraId="519C59B7"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w:t>
      </w:r>
    </w:p>
    <w:p w14:paraId="762A9ADE"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r>
    </w:p>
    <w:p w14:paraId="5B842B3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process_table.Enqueue(tcb);</w:t>
      </w:r>
    </w:p>
    <w:p w14:paraId="787B8EE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w:t>
      </w:r>
    </w:p>
    <w:p w14:paraId="372672F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sema_ptable.up();</w:t>
      </w:r>
    </w:p>
    <w:p w14:paraId="180839C1" w14:textId="77777777" w:rsid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p>
    <w:p w14:paraId="20DB9136" w14:textId="77777777" w:rsidR="007E0223" w:rsidRDefault="007E0223" w:rsidP="007E0223">
      <w:pPr>
        <w:rPr>
          <w:rFonts w:ascii="Times New Roman" w:hAnsi="Times New Roman" w:cs="Times New Roman"/>
          <w:sz w:val="18"/>
          <w:szCs w:val="18"/>
        </w:rPr>
      </w:pPr>
    </w:p>
    <w:p w14:paraId="225E80C9" w14:textId="77777777" w:rsidR="007E0223" w:rsidRDefault="007E0223" w:rsidP="007E0223">
      <w:pPr>
        <w:rPr>
          <w:rFonts w:ascii="Times New Roman" w:hAnsi="Times New Roman" w:cs="Times New Roman"/>
          <w:sz w:val="18"/>
          <w:szCs w:val="18"/>
        </w:rPr>
      </w:pPr>
    </w:p>
    <w:p w14:paraId="1E7F7364" w14:textId="77777777" w:rsidR="007E0223" w:rsidRDefault="007E0223" w:rsidP="007E0223">
      <w:pPr>
        <w:rPr>
          <w:rFonts w:ascii="Times New Roman" w:hAnsi="Times New Roman" w:cs="Times New Roman"/>
          <w:sz w:val="18"/>
          <w:szCs w:val="18"/>
        </w:rPr>
      </w:pPr>
    </w:p>
    <w:p w14:paraId="1A7A8B0A" w14:textId="77777777" w:rsidR="007E0223" w:rsidRDefault="007E0223" w:rsidP="007E0223">
      <w:pPr>
        <w:rPr>
          <w:rFonts w:ascii="Times New Roman" w:hAnsi="Times New Roman" w:cs="Times New Roman"/>
          <w:sz w:val="18"/>
          <w:szCs w:val="18"/>
        </w:rPr>
      </w:pPr>
    </w:p>
    <w:p w14:paraId="6A34AB96" w14:textId="77777777" w:rsidR="007E0223" w:rsidRDefault="007E0223" w:rsidP="007E0223">
      <w:pPr>
        <w:rPr>
          <w:rFonts w:ascii="Times New Roman" w:hAnsi="Times New Roman" w:cs="Times New Roman"/>
          <w:sz w:val="18"/>
          <w:szCs w:val="18"/>
        </w:rPr>
      </w:pPr>
    </w:p>
    <w:p w14:paraId="01A79919" w14:textId="77777777" w:rsidR="007E0223" w:rsidRDefault="007E0223" w:rsidP="007E0223">
      <w:pPr>
        <w:rPr>
          <w:rFonts w:ascii="Times New Roman" w:hAnsi="Times New Roman" w:cs="Times New Roman"/>
          <w:sz w:val="18"/>
          <w:szCs w:val="18"/>
        </w:rPr>
      </w:pPr>
    </w:p>
    <w:p w14:paraId="15A91460" w14:textId="77777777" w:rsidR="007E0223" w:rsidRDefault="007E0223" w:rsidP="007E0223">
      <w:pPr>
        <w:rPr>
          <w:rFonts w:ascii="Times New Roman" w:hAnsi="Times New Roman" w:cs="Times New Roman"/>
          <w:sz w:val="18"/>
          <w:szCs w:val="18"/>
        </w:rPr>
      </w:pPr>
    </w:p>
    <w:p w14:paraId="127F5483" w14:textId="77777777" w:rsidR="007E0223" w:rsidRDefault="007E0223" w:rsidP="007E0223">
      <w:pPr>
        <w:rPr>
          <w:rFonts w:ascii="Times New Roman" w:hAnsi="Times New Roman" w:cs="Times New Roman"/>
          <w:sz w:val="18"/>
          <w:szCs w:val="18"/>
        </w:rPr>
      </w:pPr>
    </w:p>
    <w:p w14:paraId="39D9D5F5" w14:textId="77777777" w:rsidR="007E0223" w:rsidRDefault="007E0223" w:rsidP="007E0223">
      <w:pPr>
        <w:rPr>
          <w:rFonts w:ascii="Times New Roman" w:hAnsi="Times New Roman" w:cs="Times New Roman"/>
          <w:sz w:val="18"/>
          <w:szCs w:val="18"/>
        </w:rPr>
      </w:pPr>
    </w:p>
    <w:p w14:paraId="74F1E836" w14:textId="77777777" w:rsidR="007E0223" w:rsidRDefault="007E0223" w:rsidP="007E0223">
      <w:pPr>
        <w:rPr>
          <w:rFonts w:ascii="Times New Roman" w:hAnsi="Times New Roman" w:cs="Times New Roman"/>
          <w:sz w:val="18"/>
          <w:szCs w:val="18"/>
        </w:rPr>
      </w:pPr>
    </w:p>
    <w:p w14:paraId="7F665DCB" w14:textId="77777777" w:rsidR="007E0223" w:rsidRDefault="007E0223" w:rsidP="007E0223">
      <w:pPr>
        <w:rPr>
          <w:rFonts w:ascii="Times New Roman" w:hAnsi="Times New Roman" w:cs="Times New Roman"/>
          <w:sz w:val="18"/>
          <w:szCs w:val="18"/>
        </w:rPr>
      </w:pPr>
    </w:p>
    <w:p w14:paraId="15293075" w14:textId="77777777" w:rsidR="007E0223" w:rsidRDefault="007E0223" w:rsidP="007E0223">
      <w:pPr>
        <w:rPr>
          <w:rFonts w:ascii="Times New Roman" w:hAnsi="Times New Roman" w:cs="Times New Roman"/>
          <w:sz w:val="18"/>
          <w:szCs w:val="18"/>
        </w:rPr>
      </w:pPr>
    </w:p>
    <w:p w14:paraId="6834A7C8" w14:textId="77777777" w:rsidR="007E0223" w:rsidRDefault="007E0223" w:rsidP="007E0223">
      <w:pPr>
        <w:rPr>
          <w:rFonts w:ascii="Times New Roman" w:hAnsi="Times New Roman" w:cs="Times New Roman"/>
          <w:sz w:val="18"/>
          <w:szCs w:val="18"/>
        </w:rPr>
      </w:pPr>
    </w:p>
    <w:p w14:paraId="47159519" w14:textId="77777777" w:rsidR="007E0223" w:rsidRDefault="007E0223" w:rsidP="007E0223">
      <w:pPr>
        <w:rPr>
          <w:rFonts w:ascii="Times New Roman" w:hAnsi="Times New Roman" w:cs="Times New Roman"/>
          <w:sz w:val="18"/>
          <w:szCs w:val="18"/>
        </w:rPr>
      </w:pPr>
    </w:p>
    <w:p w14:paraId="2205BA13" w14:textId="77777777" w:rsidR="007E0223" w:rsidRDefault="007E0223" w:rsidP="007E0223">
      <w:pPr>
        <w:rPr>
          <w:rFonts w:ascii="Times New Roman" w:hAnsi="Times New Roman" w:cs="Times New Roman"/>
          <w:sz w:val="18"/>
          <w:szCs w:val="18"/>
        </w:rPr>
      </w:pPr>
    </w:p>
    <w:p w14:paraId="50C02426" w14:textId="77777777" w:rsidR="007E0223" w:rsidRDefault="007E0223" w:rsidP="007E0223">
      <w:pPr>
        <w:rPr>
          <w:rFonts w:ascii="Times New Roman" w:hAnsi="Times New Roman" w:cs="Times New Roman"/>
          <w:sz w:val="18"/>
          <w:szCs w:val="18"/>
        </w:rPr>
      </w:pPr>
    </w:p>
    <w:p w14:paraId="763796F3" w14:textId="77777777" w:rsidR="007E0223" w:rsidRDefault="007E0223" w:rsidP="007E0223">
      <w:pPr>
        <w:rPr>
          <w:rFonts w:ascii="Times New Roman" w:hAnsi="Times New Roman" w:cs="Times New Roman"/>
          <w:sz w:val="18"/>
          <w:szCs w:val="18"/>
        </w:rPr>
      </w:pPr>
    </w:p>
    <w:p w14:paraId="4DA6DD9D" w14:textId="77777777" w:rsidR="007E0223" w:rsidRDefault="007E0223" w:rsidP="007E0223">
      <w:pPr>
        <w:rPr>
          <w:rFonts w:ascii="Times New Roman" w:hAnsi="Times New Roman" w:cs="Times New Roman"/>
          <w:sz w:val="18"/>
          <w:szCs w:val="18"/>
        </w:rPr>
      </w:pPr>
    </w:p>
    <w:p w14:paraId="1590BB43" w14:textId="77777777" w:rsidR="007E0223" w:rsidRDefault="007E0223" w:rsidP="007E0223">
      <w:pPr>
        <w:rPr>
          <w:rFonts w:ascii="Times New Roman" w:hAnsi="Times New Roman" w:cs="Times New Roman"/>
          <w:sz w:val="18"/>
          <w:szCs w:val="18"/>
        </w:rPr>
      </w:pPr>
    </w:p>
    <w:p w14:paraId="6C6CAA0A" w14:textId="77777777" w:rsidR="007E0223" w:rsidRDefault="007E0223" w:rsidP="007E0223">
      <w:pPr>
        <w:rPr>
          <w:rFonts w:ascii="Times New Roman" w:hAnsi="Times New Roman" w:cs="Times New Roman"/>
          <w:sz w:val="18"/>
          <w:szCs w:val="18"/>
        </w:rPr>
      </w:pPr>
    </w:p>
    <w:p w14:paraId="1FC44463" w14:textId="77777777" w:rsidR="007E0223" w:rsidRDefault="007E0223" w:rsidP="007E0223">
      <w:pPr>
        <w:rPr>
          <w:rFonts w:ascii="Times New Roman" w:hAnsi="Times New Roman" w:cs="Times New Roman"/>
          <w:sz w:val="18"/>
          <w:szCs w:val="18"/>
        </w:rPr>
      </w:pPr>
    </w:p>
    <w:p w14:paraId="47803C17" w14:textId="77777777" w:rsidR="007E0223" w:rsidRDefault="007E0223" w:rsidP="007E0223">
      <w:pPr>
        <w:rPr>
          <w:rFonts w:ascii="Times New Roman" w:hAnsi="Times New Roman" w:cs="Times New Roman"/>
          <w:sz w:val="18"/>
          <w:szCs w:val="18"/>
        </w:rPr>
      </w:pPr>
    </w:p>
    <w:p w14:paraId="1D8E2C0E" w14:textId="77777777" w:rsidR="007E0223" w:rsidRDefault="007E0223" w:rsidP="007E0223">
      <w:pPr>
        <w:rPr>
          <w:rFonts w:ascii="Times New Roman" w:hAnsi="Times New Roman" w:cs="Times New Roman"/>
          <w:sz w:val="18"/>
          <w:szCs w:val="18"/>
        </w:rPr>
      </w:pPr>
    </w:p>
    <w:p w14:paraId="723CC590" w14:textId="77777777" w:rsidR="007E0223" w:rsidRDefault="007E0223" w:rsidP="007E0223">
      <w:pPr>
        <w:rPr>
          <w:rFonts w:ascii="Times New Roman" w:hAnsi="Times New Roman" w:cs="Times New Roman"/>
          <w:sz w:val="18"/>
          <w:szCs w:val="18"/>
        </w:rPr>
      </w:pPr>
    </w:p>
    <w:p w14:paraId="20741329" w14:textId="77777777" w:rsidR="007E0223" w:rsidRDefault="007E0223" w:rsidP="007E0223">
      <w:pPr>
        <w:rPr>
          <w:rFonts w:ascii="Times New Roman" w:hAnsi="Times New Roman" w:cs="Times New Roman"/>
          <w:sz w:val="18"/>
          <w:szCs w:val="18"/>
        </w:rPr>
      </w:pPr>
    </w:p>
    <w:p w14:paraId="06112949" w14:textId="57D8DE79" w:rsidR="007E0223" w:rsidRDefault="00BD6F37" w:rsidP="007E0223">
      <w:pPr>
        <w:pStyle w:val="Heading2"/>
      </w:pPr>
      <w:r>
        <w:lastRenderedPageBreak/>
        <w:t>ipc.h</w:t>
      </w:r>
    </w:p>
    <w:p w14:paraId="5B698E77" w14:textId="77777777" w:rsidR="007E0223" w:rsidRPr="007E0223" w:rsidRDefault="007E0223" w:rsidP="007E0223">
      <w:pPr>
        <w:rPr>
          <w:rFonts w:ascii="Times New Roman" w:hAnsi="Times New Roman" w:cs="Times New Roman"/>
          <w:sz w:val="18"/>
          <w:szCs w:val="18"/>
        </w:rPr>
      </w:pPr>
    </w:p>
    <w:p w14:paraId="544DAC1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p>
    <w:p w14:paraId="42D00FFA"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Assignment:</w:t>
      </w:r>
      <w:r w:rsidRPr="007E0223">
        <w:rPr>
          <w:rFonts w:ascii="Times New Roman" w:hAnsi="Times New Roman" w:cs="Times New Roman"/>
          <w:sz w:val="18"/>
          <w:szCs w:val="18"/>
        </w:rPr>
        <w:tab/>
        <w:t>Ultima 2.0 Phase 2</w:t>
      </w:r>
    </w:p>
    <w:p w14:paraId="4301BBF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File Name:</w:t>
      </w:r>
      <w:r w:rsidRPr="007E0223">
        <w:rPr>
          <w:rFonts w:ascii="Times New Roman" w:hAnsi="Times New Roman" w:cs="Times New Roman"/>
          <w:sz w:val="18"/>
          <w:szCs w:val="18"/>
        </w:rPr>
        <w:tab/>
        <w:t>ipc.h</w:t>
      </w:r>
    </w:p>
    <w:p w14:paraId="3493E963"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Dependencies: </w:t>
      </w:r>
      <w:r w:rsidRPr="007E0223">
        <w:rPr>
          <w:rFonts w:ascii="Times New Roman" w:hAnsi="Times New Roman" w:cs="Times New Roman"/>
          <w:sz w:val="18"/>
          <w:szCs w:val="18"/>
        </w:rPr>
        <w:tab/>
        <w:t>none</w:t>
      </w:r>
    </w:p>
    <w:p w14:paraId="296D56D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Authors: </w:t>
      </w:r>
      <w:r w:rsidRPr="007E0223">
        <w:rPr>
          <w:rFonts w:ascii="Times New Roman" w:hAnsi="Times New Roman" w:cs="Times New Roman"/>
          <w:sz w:val="18"/>
          <w:szCs w:val="18"/>
        </w:rPr>
        <w:tab/>
        <w:t>Drake Wood, James Giegerich</w:t>
      </w:r>
    </w:p>
    <w:p w14:paraId="62A8D10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Language: </w:t>
      </w:r>
      <w:r w:rsidRPr="007E0223">
        <w:rPr>
          <w:rFonts w:ascii="Times New Roman" w:hAnsi="Times New Roman" w:cs="Times New Roman"/>
          <w:sz w:val="18"/>
          <w:szCs w:val="18"/>
        </w:rPr>
        <w:tab/>
        <w:t>C++</w:t>
      </w:r>
    </w:p>
    <w:p w14:paraId="016763AB"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Compiler: </w:t>
      </w:r>
      <w:r w:rsidRPr="007E0223">
        <w:rPr>
          <w:rFonts w:ascii="Times New Roman" w:hAnsi="Times New Roman" w:cs="Times New Roman"/>
          <w:sz w:val="18"/>
          <w:szCs w:val="18"/>
        </w:rPr>
        <w:tab/>
        <w:t>G++</w:t>
      </w:r>
    </w:p>
    <w:p w14:paraId="76674918"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Class: </w:t>
      </w:r>
      <w:r w:rsidRPr="007E0223">
        <w:rPr>
          <w:rFonts w:ascii="Times New Roman" w:hAnsi="Times New Roman" w:cs="Times New Roman"/>
          <w:sz w:val="18"/>
          <w:szCs w:val="18"/>
        </w:rPr>
        <w:tab/>
        <w:t>C435 - Operating Systems</w:t>
      </w:r>
    </w:p>
    <w:p w14:paraId="736C23D7"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Instructor: </w:t>
      </w:r>
      <w:r w:rsidRPr="007E0223">
        <w:rPr>
          <w:rFonts w:ascii="Times New Roman" w:hAnsi="Times New Roman" w:cs="Times New Roman"/>
          <w:sz w:val="18"/>
          <w:szCs w:val="18"/>
        </w:rPr>
        <w:tab/>
        <w:t>Dr. Hakimzadeh</w:t>
      </w:r>
    </w:p>
    <w:p w14:paraId="16A7D9BB"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Date Created: </w:t>
      </w:r>
      <w:r w:rsidRPr="007E0223">
        <w:rPr>
          <w:rFonts w:ascii="Times New Roman" w:hAnsi="Times New Roman" w:cs="Times New Roman"/>
          <w:sz w:val="18"/>
          <w:szCs w:val="18"/>
        </w:rPr>
        <w:tab/>
        <w:t>3/3/2019</w:t>
      </w:r>
    </w:p>
    <w:p w14:paraId="4058A0B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Last Updated:</w:t>
      </w:r>
      <w:r w:rsidRPr="007E0223">
        <w:rPr>
          <w:rFonts w:ascii="Times New Roman" w:hAnsi="Times New Roman" w:cs="Times New Roman"/>
          <w:sz w:val="18"/>
          <w:szCs w:val="18"/>
        </w:rPr>
        <w:tab/>
        <w:t>3/18/2019</w:t>
      </w:r>
    </w:p>
    <w:p w14:paraId="23198443"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Due Date: </w:t>
      </w:r>
      <w:r w:rsidRPr="007E0223">
        <w:rPr>
          <w:rFonts w:ascii="Times New Roman" w:hAnsi="Times New Roman" w:cs="Times New Roman"/>
          <w:sz w:val="18"/>
          <w:szCs w:val="18"/>
        </w:rPr>
        <w:tab/>
        <w:t>3/18/2019</w:t>
      </w:r>
    </w:p>
    <w:p w14:paraId="24F3CFA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p>
    <w:p w14:paraId="38717D2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Description: This is the header file which defines the class ipc.</w:t>
      </w:r>
    </w:p>
    <w:p w14:paraId="74DA177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This class contains 7  funtions and a message structure.</w:t>
      </w:r>
    </w:p>
    <w:p w14:paraId="6DC2AD61"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-Message_Send takes a message as parameter and delivers it to destination.</w:t>
      </w:r>
    </w:p>
    <w:p w14:paraId="60826656"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-Message_Receive reads first message in mailbox for given task.</w:t>
      </w:r>
    </w:p>
    <w:p w14:paraId="059CD41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-Message_Count (single) returns the number of messages for given task.</w:t>
      </w:r>
    </w:p>
    <w:p w14:paraId="6C80A6C7"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-Message_Count (all) returns total number of messages in all mailboxes.</w:t>
      </w:r>
    </w:p>
    <w:p w14:paraId="1E8B243E"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-Message_Print prints all messages for given task.</w:t>
      </w:r>
    </w:p>
    <w:p w14:paraId="5AFA336A"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-Message_DeleteAll delets all messages for given task. </w:t>
      </w:r>
    </w:p>
    <w:p w14:paraId="4B9361FE"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-ipc_Message_Dump prints all messages for all mailboxes.</w:t>
      </w:r>
    </w:p>
    <w:p w14:paraId="70232A1B"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p>
    <w:p w14:paraId="1013500A" w14:textId="77777777" w:rsidR="007E0223" w:rsidRPr="007E0223" w:rsidRDefault="007E0223" w:rsidP="007E0223">
      <w:pPr>
        <w:rPr>
          <w:rFonts w:ascii="Times New Roman" w:hAnsi="Times New Roman" w:cs="Times New Roman"/>
          <w:sz w:val="18"/>
          <w:szCs w:val="18"/>
        </w:rPr>
      </w:pPr>
    </w:p>
    <w:p w14:paraId="4FF2376B"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#ifndef IPC_H</w:t>
      </w:r>
    </w:p>
    <w:p w14:paraId="1A44EF05"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#define IPC_H</w:t>
      </w:r>
    </w:p>
    <w:p w14:paraId="619262EA" w14:textId="77777777" w:rsidR="007E0223" w:rsidRPr="007E0223" w:rsidRDefault="007E0223" w:rsidP="007E0223">
      <w:pPr>
        <w:rPr>
          <w:rFonts w:ascii="Times New Roman" w:hAnsi="Times New Roman" w:cs="Times New Roman"/>
          <w:sz w:val="18"/>
          <w:szCs w:val="18"/>
        </w:rPr>
      </w:pPr>
    </w:p>
    <w:p w14:paraId="47E98B8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class ipc { </w:t>
      </w:r>
    </w:p>
    <w:p w14:paraId="659A1EFE"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 xml:space="preserve"> public:</w:t>
      </w:r>
    </w:p>
    <w:p w14:paraId="64A3E085"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 xml:space="preserve">struct Message { </w:t>
      </w:r>
    </w:p>
    <w:p w14:paraId="7DE93DE2"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int Source_Task_Id; </w:t>
      </w:r>
    </w:p>
    <w:p w14:paraId="77F7F2B2"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int Destination_Task_Id; </w:t>
      </w:r>
    </w:p>
    <w:p w14:paraId="7E269092"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lastRenderedPageBreak/>
        <w:tab/>
      </w:r>
      <w:r w:rsidRPr="007E0223">
        <w:rPr>
          <w:rFonts w:ascii="Times New Roman" w:hAnsi="Times New Roman" w:cs="Times New Roman"/>
          <w:sz w:val="18"/>
          <w:szCs w:val="18"/>
        </w:rPr>
        <w:tab/>
        <w:t xml:space="preserve">time_t Message_Arrival_Time; // research time.h, time_t, and tm  </w:t>
      </w:r>
    </w:p>
    <w:p w14:paraId="28851F43"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int   Message_Size;</w:t>
      </w:r>
    </w:p>
    <w:p w14:paraId="160D0850"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char *Message_Text;</w:t>
      </w:r>
    </w:p>
    <w:p w14:paraId="0D0496AB"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//etc. </w:t>
      </w:r>
    </w:p>
    <w:p w14:paraId="0414DB0B"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 ;</w:t>
      </w:r>
    </w:p>
    <w:p w14:paraId="2F23DBF6"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int Message_Send(Message *message);</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 returns -1 if error occurred. Return 1 if successful. </w:t>
      </w:r>
    </w:p>
    <w:p w14:paraId="0DBA313B"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int Message_Receive(int Task_id, Message *message);</w:t>
      </w:r>
      <w:r w:rsidRPr="007E0223">
        <w:rPr>
          <w:rFonts w:ascii="Times New Roman" w:hAnsi="Times New Roman" w:cs="Times New Roman"/>
          <w:sz w:val="18"/>
          <w:szCs w:val="18"/>
        </w:rPr>
        <w:tab/>
        <w:t xml:space="preserve">// returns 0 if no more messages are available, loads the Message structure with </w:t>
      </w:r>
    </w:p>
    <w:p w14:paraId="3AFF5523"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 the first message from the mailbox and remove the message from the mailbox. </w:t>
      </w:r>
    </w:p>
    <w:p w14:paraId="7071FC19"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 Return -1 if an error occurs. </w:t>
      </w:r>
    </w:p>
    <w:p w14:paraId="5FE149D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 xml:space="preserve">int Message_Count(int Task_id); </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 return the number of messages in Task-id’s  message queue. </w:t>
      </w:r>
    </w:p>
    <w:p w14:paraId="60DB63A6"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 xml:space="preserve">int Message_Count(); </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 return the total number of messages in all the message queues. </w:t>
      </w:r>
    </w:p>
    <w:p w14:paraId="5B8AB24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 xml:space="preserve">void Message_Print(int Task_id, WINDOW * Win); </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 print the all messages for a given Task-id. </w:t>
      </w:r>
    </w:p>
    <w:p w14:paraId="72E5C82C"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 xml:space="preserve">int Message_DeleteAll(int Task_id); </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 delete all the messages for Task_id </w:t>
      </w:r>
    </w:p>
    <w:p w14:paraId="743D2848"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t xml:space="preserve">void ipc_Message_Dump(WINDOW * Win); </w:t>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 print all the messages in the message queue, but do not delete them from the queue. </w:t>
      </w:r>
    </w:p>
    <w:p w14:paraId="693F4C5D"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r>
      <w:r w:rsidRPr="007E0223">
        <w:rPr>
          <w:rFonts w:ascii="Times New Roman" w:hAnsi="Times New Roman" w:cs="Times New Roman"/>
          <w:sz w:val="18"/>
          <w:szCs w:val="18"/>
        </w:rPr>
        <w:tab/>
        <w:t xml:space="preserve">// (note that this function may be best placed in the scheduler!) </w:t>
      </w:r>
    </w:p>
    <w:p w14:paraId="3C616F84" w14:textId="77777777" w:rsidR="007E0223" w:rsidRP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w:t>
      </w:r>
    </w:p>
    <w:p w14:paraId="4D16BC6C" w14:textId="77777777" w:rsidR="007E0223" w:rsidRDefault="007E0223" w:rsidP="007E0223">
      <w:pPr>
        <w:rPr>
          <w:rFonts w:ascii="Times New Roman" w:hAnsi="Times New Roman" w:cs="Times New Roman"/>
          <w:sz w:val="18"/>
          <w:szCs w:val="18"/>
        </w:rPr>
      </w:pPr>
      <w:r w:rsidRPr="007E0223">
        <w:rPr>
          <w:rFonts w:ascii="Times New Roman" w:hAnsi="Times New Roman" w:cs="Times New Roman"/>
          <w:sz w:val="18"/>
          <w:szCs w:val="18"/>
        </w:rPr>
        <w:t>#endif</w:t>
      </w:r>
    </w:p>
    <w:p w14:paraId="5652BA30" w14:textId="77777777" w:rsidR="007E0223" w:rsidRDefault="007E0223" w:rsidP="007E0223">
      <w:pPr>
        <w:rPr>
          <w:rFonts w:ascii="Times New Roman" w:hAnsi="Times New Roman" w:cs="Times New Roman"/>
          <w:sz w:val="18"/>
          <w:szCs w:val="18"/>
        </w:rPr>
      </w:pPr>
    </w:p>
    <w:p w14:paraId="3EBDA239" w14:textId="77777777" w:rsidR="007E0223" w:rsidRDefault="007E0223" w:rsidP="007E0223">
      <w:pPr>
        <w:rPr>
          <w:rFonts w:ascii="Times New Roman" w:hAnsi="Times New Roman" w:cs="Times New Roman"/>
          <w:sz w:val="18"/>
          <w:szCs w:val="18"/>
        </w:rPr>
      </w:pPr>
    </w:p>
    <w:p w14:paraId="0C0535EF" w14:textId="77777777" w:rsidR="007E0223" w:rsidRDefault="007E0223" w:rsidP="007E0223">
      <w:pPr>
        <w:rPr>
          <w:rFonts w:ascii="Times New Roman" w:hAnsi="Times New Roman" w:cs="Times New Roman"/>
          <w:sz w:val="18"/>
          <w:szCs w:val="18"/>
        </w:rPr>
      </w:pPr>
    </w:p>
    <w:p w14:paraId="3EF2C167" w14:textId="77777777" w:rsidR="007E0223" w:rsidRDefault="007E0223" w:rsidP="007E0223">
      <w:pPr>
        <w:rPr>
          <w:rFonts w:ascii="Times New Roman" w:hAnsi="Times New Roman" w:cs="Times New Roman"/>
          <w:sz w:val="18"/>
          <w:szCs w:val="18"/>
        </w:rPr>
      </w:pPr>
    </w:p>
    <w:p w14:paraId="01F27360" w14:textId="77777777" w:rsidR="007E0223" w:rsidRDefault="007E0223" w:rsidP="007E0223">
      <w:pPr>
        <w:rPr>
          <w:rFonts w:ascii="Times New Roman" w:hAnsi="Times New Roman" w:cs="Times New Roman"/>
          <w:sz w:val="18"/>
          <w:szCs w:val="18"/>
        </w:rPr>
      </w:pPr>
    </w:p>
    <w:p w14:paraId="4D40CD04" w14:textId="77777777" w:rsidR="007E0223" w:rsidRDefault="007E0223" w:rsidP="007E0223">
      <w:pPr>
        <w:rPr>
          <w:rFonts w:ascii="Times New Roman" w:hAnsi="Times New Roman" w:cs="Times New Roman"/>
          <w:sz w:val="18"/>
          <w:szCs w:val="18"/>
        </w:rPr>
      </w:pPr>
    </w:p>
    <w:p w14:paraId="4A05F390" w14:textId="77777777" w:rsidR="007E0223" w:rsidRDefault="007E0223" w:rsidP="007E0223">
      <w:pPr>
        <w:rPr>
          <w:rFonts w:ascii="Times New Roman" w:hAnsi="Times New Roman" w:cs="Times New Roman"/>
          <w:sz w:val="18"/>
          <w:szCs w:val="18"/>
        </w:rPr>
      </w:pPr>
    </w:p>
    <w:p w14:paraId="615DB560" w14:textId="77777777" w:rsidR="007E0223" w:rsidRDefault="007E0223" w:rsidP="007E0223">
      <w:pPr>
        <w:rPr>
          <w:rFonts w:ascii="Times New Roman" w:hAnsi="Times New Roman" w:cs="Times New Roman"/>
          <w:sz w:val="18"/>
          <w:szCs w:val="18"/>
        </w:rPr>
      </w:pPr>
    </w:p>
    <w:p w14:paraId="63040A73" w14:textId="77777777" w:rsidR="007E0223" w:rsidRDefault="007E0223" w:rsidP="007E0223">
      <w:pPr>
        <w:rPr>
          <w:rFonts w:ascii="Times New Roman" w:hAnsi="Times New Roman" w:cs="Times New Roman"/>
          <w:sz w:val="18"/>
          <w:szCs w:val="18"/>
        </w:rPr>
      </w:pPr>
    </w:p>
    <w:p w14:paraId="2D11D12B" w14:textId="77777777" w:rsidR="007E0223" w:rsidRDefault="007E0223" w:rsidP="007E0223">
      <w:pPr>
        <w:rPr>
          <w:rFonts w:ascii="Times New Roman" w:hAnsi="Times New Roman" w:cs="Times New Roman"/>
          <w:sz w:val="18"/>
          <w:szCs w:val="18"/>
        </w:rPr>
      </w:pPr>
    </w:p>
    <w:p w14:paraId="1F922DF9" w14:textId="77777777" w:rsidR="007E0223" w:rsidRDefault="007E0223" w:rsidP="007E0223">
      <w:pPr>
        <w:rPr>
          <w:rFonts w:ascii="Times New Roman" w:hAnsi="Times New Roman" w:cs="Times New Roman"/>
          <w:sz w:val="18"/>
          <w:szCs w:val="18"/>
        </w:rPr>
      </w:pPr>
    </w:p>
    <w:p w14:paraId="4BBA574B" w14:textId="6CD38DE7" w:rsidR="00BD6F37" w:rsidRDefault="00BD6F37" w:rsidP="00BD6F37">
      <w:pPr>
        <w:pStyle w:val="Heading2"/>
      </w:pPr>
      <w:r>
        <w:lastRenderedPageBreak/>
        <w:t>ipc.cpp</w:t>
      </w:r>
    </w:p>
    <w:p w14:paraId="0CD91527"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w:t>
      </w:r>
    </w:p>
    <w:p w14:paraId="7F0D1F14"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   Assignment:</w:t>
      </w:r>
      <w:r w:rsidRPr="00BD6F37">
        <w:rPr>
          <w:rFonts w:ascii="Times New Roman" w:hAnsi="Times New Roman" w:cs="Times New Roman"/>
          <w:sz w:val="18"/>
          <w:szCs w:val="18"/>
        </w:rPr>
        <w:tab/>
      </w:r>
      <w:r w:rsidRPr="00BD6F37">
        <w:rPr>
          <w:rFonts w:ascii="Times New Roman" w:hAnsi="Times New Roman" w:cs="Times New Roman"/>
          <w:sz w:val="18"/>
          <w:szCs w:val="18"/>
        </w:rPr>
        <w:tab/>
        <w:t>Ultima 2.0 Phase 2</w:t>
      </w:r>
    </w:p>
    <w:p w14:paraId="356E3F06"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    File Name:</w:t>
      </w:r>
      <w:r w:rsidRPr="00BD6F37">
        <w:rPr>
          <w:rFonts w:ascii="Times New Roman" w:hAnsi="Times New Roman" w:cs="Times New Roman"/>
          <w:sz w:val="18"/>
          <w:szCs w:val="18"/>
        </w:rPr>
        <w:tab/>
      </w:r>
      <w:r w:rsidRPr="00BD6F37">
        <w:rPr>
          <w:rFonts w:ascii="Times New Roman" w:hAnsi="Times New Roman" w:cs="Times New Roman"/>
          <w:sz w:val="18"/>
          <w:szCs w:val="18"/>
        </w:rPr>
        <w:tab/>
        <w:t>ipc.cpp</w:t>
      </w:r>
    </w:p>
    <w:p w14:paraId="61748D4A"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 xml:space="preserve">| Dependencies: </w:t>
      </w:r>
      <w:r w:rsidRPr="00BD6F37">
        <w:rPr>
          <w:rFonts w:ascii="Times New Roman" w:hAnsi="Times New Roman" w:cs="Times New Roman"/>
          <w:sz w:val="18"/>
          <w:szCs w:val="18"/>
        </w:rPr>
        <w:tab/>
        <w:t>ipc.h window.h queue.h scheduler.h semaphore.h</w:t>
      </w:r>
    </w:p>
    <w:p w14:paraId="4F5D2DFE"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 xml:space="preserve">|      Authors: </w:t>
      </w:r>
      <w:r w:rsidRPr="00BD6F37">
        <w:rPr>
          <w:rFonts w:ascii="Times New Roman" w:hAnsi="Times New Roman" w:cs="Times New Roman"/>
          <w:sz w:val="18"/>
          <w:szCs w:val="18"/>
        </w:rPr>
        <w:tab/>
        <w:t>Drake Wood, James Giegerich</w:t>
      </w:r>
    </w:p>
    <w:p w14:paraId="44BA4882"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 xml:space="preserve">|     Language: </w:t>
      </w:r>
      <w:r w:rsidRPr="00BD6F37">
        <w:rPr>
          <w:rFonts w:ascii="Times New Roman" w:hAnsi="Times New Roman" w:cs="Times New Roman"/>
          <w:sz w:val="18"/>
          <w:szCs w:val="18"/>
        </w:rPr>
        <w:tab/>
        <w:t>C++</w:t>
      </w:r>
    </w:p>
    <w:p w14:paraId="397C77E5"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 xml:space="preserve">|     Compiler: </w:t>
      </w:r>
      <w:r w:rsidRPr="00BD6F37">
        <w:rPr>
          <w:rFonts w:ascii="Times New Roman" w:hAnsi="Times New Roman" w:cs="Times New Roman"/>
          <w:sz w:val="18"/>
          <w:szCs w:val="18"/>
        </w:rPr>
        <w:tab/>
        <w:t>G++</w:t>
      </w:r>
    </w:p>
    <w:p w14:paraId="77106FC5"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 xml:space="preserve">|        Class: </w:t>
      </w:r>
      <w:r w:rsidRPr="00BD6F37">
        <w:rPr>
          <w:rFonts w:ascii="Times New Roman" w:hAnsi="Times New Roman" w:cs="Times New Roman"/>
          <w:sz w:val="18"/>
          <w:szCs w:val="18"/>
        </w:rPr>
        <w:tab/>
        <w:t>C435 - Operating Systems</w:t>
      </w:r>
    </w:p>
    <w:p w14:paraId="4C9CC1C4"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 xml:space="preserve">|   Instructor: </w:t>
      </w:r>
      <w:r w:rsidRPr="00BD6F37">
        <w:rPr>
          <w:rFonts w:ascii="Times New Roman" w:hAnsi="Times New Roman" w:cs="Times New Roman"/>
          <w:sz w:val="18"/>
          <w:szCs w:val="18"/>
        </w:rPr>
        <w:tab/>
        <w:t>Dr. Hakimzadeh</w:t>
      </w:r>
    </w:p>
    <w:p w14:paraId="34C256F1"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 xml:space="preserve">| Date Created: </w:t>
      </w:r>
      <w:r w:rsidRPr="00BD6F37">
        <w:rPr>
          <w:rFonts w:ascii="Times New Roman" w:hAnsi="Times New Roman" w:cs="Times New Roman"/>
          <w:sz w:val="18"/>
          <w:szCs w:val="18"/>
        </w:rPr>
        <w:tab/>
        <w:t>3/3/2019</w:t>
      </w:r>
    </w:p>
    <w:p w14:paraId="1E8E341E"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 Last Updated:</w:t>
      </w:r>
      <w:r w:rsidRPr="00BD6F37">
        <w:rPr>
          <w:rFonts w:ascii="Times New Roman" w:hAnsi="Times New Roman" w:cs="Times New Roman"/>
          <w:sz w:val="18"/>
          <w:szCs w:val="18"/>
        </w:rPr>
        <w:tab/>
      </w:r>
      <w:r w:rsidRPr="00BD6F37">
        <w:rPr>
          <w:rFonts w:ascii="Times New Roman" w:hAnsi="Times New Roman" w:cs="Times New Roman"/>
          <w:sz w:val="18"/>
          <w:szCs w:val="18"/>
        </w:rPr>
        <w:tab/>
        <w:t>3/18/2019</w:t>
      </w:r>
    </w:p>
    <w:p w14:paraId="50723133"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 xml:space="preserve">|     Due Date: </w:t>
      </w:r>
      <w:r w:rsidRPr="00BD6F37">
        <w:rPr>
          <w:rFonts w:ascii="Times New Roman" w:hAnsi="Times New Roman" w:cs="Times New Roman"/>
          <w:sz w:val="18"/>
          <w:szCs w:val="18"/>
        </w:rPr>
        <w:tab/>
        <w:t>3/18/2019</w:t>
      </w:r>
    </w:p>
    <w:p w14:paraId="47D6443F"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w:t>
      </w:r>
    </w:p>
    <w:p w14:paraId="0205131C"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 xml:space="preserve">|  Description: Contains the definitions for the functions outlined in ipc.h                     </w:t>
      </w:r>
    </w:p>
    <w:p w14:paraId="17BAD411"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w:t>
      </w:r>
    </w:p>
    <w:p w14:paraId="7566612C" w14:textId="77777777" w:rsidR="00BD6F37" w:rsidRPr="00BD6F37" w:rsidRDefault="00BD6F37" w:rsidP="00BD6F37">
      <w:pPr>
        <w:rPr>
          <w:rFonts w:ascii="Times New Roman" w:hAnsi="Times New Roman" w:cs="Times New Roman"/>
          <w:sz w:val="18"/>
          <w:szCs w:val="18"/>
        </w:rPr>
      </w:pPr>
    </w:p>
    <w:p w14:paraId="73AAD363"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#include "window.h"</w:t>
      </w:r>
    </w:p>
    <w:p w14:paraId="7B7C6749"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#include "queue.h"</w:t>
      </w:r>
    </w:p>
    <w:p w14:paraId="6E935221"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#include "scheduler.h"</w:t>
      </w:r>
    </w:p>
    <w:p w14:paraId="24C2AA82"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#include "ipc.h"</w:t>
      </w:r>
    </w:p>
    <w:p w14:paraId="5B141411"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#include "semaphore.h"</w:t>
      </w:r>
    </w:p>
    <w:p w14:paraId="2C52BE06" w14:textId="77777777" w:rsidR="00BD6F37" w:rsidRPr="00BD6F37" w:rsidRDefault="00BD6F37" w:rsidP="00BD6F37">
      <w:pPr>
        <w:rPr>
          <w:rFonts w:ascii="Times New Roman" w:hAnsi="Times New Roman" w:cs="Times New Roman"/>
          <w:sz w:val="18"/>
          <w:szCs w:val="18"/>
        </w:rPr>
      </w:pPr>
    </w:p>
    <w:p w14:paraId="7D50AA97"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extern semaphore sema_screen;</w:t>
      </w:r>
    </w:p>
    <w:p w14:paraId="1AAD6ED3"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extern semaphore sema_t1mail;</w:t>
      </w:r>
      <w:r w:rsidRPr="00BD6F37">
        <w:rPr>
          <w:rFonts w:ascii="Times New Roman" w:hAnsi="Times New Roman" w:cs="Times New Roman"/>
          <w:sz w:val="18"/>
          <w:szCs w:val="18"/>
        </w:rPr>
        <w:tab/>
      </w:r>
    </w:p>
    <w:p w14:paraId="0A8153D2"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extern semaphore sema_t2mail;</w:t>
      </w:r>
      <w:r w:rsidRPr="00BD6F37">
        <w:rPr>
          <w:rFonts w:ascii="Times New Roman" w:hAnsi="Times New Roman" w:cs="Times New Roman"/>
          <w:sz w:val="18"/>
          <w:szCs w:val="18"/>
        </w:rPr>
        <w:tab/>
      </w:r>
    </w:p>
    <w:p w14:paraId="1E79577D"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extern semaphore sema_t3mail;</w:t>
      </w:r>
      <w:r w:rsidRPr="00BD6F37">
        <w:rPr>
          <w:rFonts w:ascii="Times New Roman" w:hAnsi="Times New Roman" w:cs="Times New Roman"/>
          <w:sz w:val="18"/>
          <w:szCs w:val="18"/>
        </w:rPr>
        <w:tab/>
      </w:r>
    </w:p>
    <w:p w14:paraId="301E12BB"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extern semaphore sema_t4mail;</w:t>
      </w:r>
      <w:r w:rsidRPr="00BD6F37">
        <w:rPr>
          <w:rFonts w:ascii="Times New Roman" w:hAnsi="Times New Roman" w:cs="Times New Roman"/>
          <w:sz w:val="18"/>
          <w:szCs w:val="18"/>
        </w:rPr>
        <w:tab/>
      </w:r>
    </w:p>
    <w:p w14:paraId="0CC14BE1"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extern semaphore sema_ptable;</w:t>
      </w:r>
      <w:r w:rsidRPr="00BD6F37">
        <w:rPr>
          <w:rFonts w:ascii="Times New Roman" w:hAnsi="Times New Roman" w:cs="Times New Roman"/>
          <w:sz w:val="18"/>
          <w:szCs w:val="18"/>
        </w:rPr>
        <w:tab/>
      </w:r>
    </w:p>
    <w:p w14:paraId="6E88B633"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extern scheduler sched;</w:t>
      </w:r>
    </w:p>
    <w:p w14:paraId="0DC2BCF7"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extern scheduler TCB;</w:t>
      </w:r>
    </w:p>
    <w:p w14:paraId="02D7FBB8" w14:textId="77777777" w:rsidR="00BD6F37" w:rsidRPr="00BD6F37" w:rsidRDefault="00BD6F37" w:rsidP="00BD6F37">
      <w:pPr>
        <w:rPr>
          <w:rFonts w:ascii="Times New Roman" w:hAnsi="Times New Roman" w:cs="Times New Roman"/>
          <w:sz w:val="18"/>
          <w:szCs w:val="18"/>
        </w:rPr>
      </w:pPr>
    </w:p>
    <w:p w14:paraId="32E066DC"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 Sends message using destination in the message which is passed</w:t>
      </w:r>
    </w:p>
    <w:p w14:paraId="746EAC67" w14:textId="77777777" w:rsid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int ipc::Message_Send( Message *message){</w:t>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p>
    <w:p w14:paraId="65D6D56C" w14:textId="54D8DA50"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lastRenderedPageBreak/>
        <w:t xml:space="preserve">// returns -1 if error occurred. Return 1 if successful. </w:t>
      </w:r>
    </w:p>
    <w:p w14:paraId="7DC6765C"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sema_ptable.down();</w:t>
      </w:r>
    </w:p>
    <w:p w14:paraId="41B7975D"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int flag = -1;</w:t>
      </w:r>
    </w:p>
    <w:p w14:paraId="3B36B303"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int dtID = message-&gt;Destination_Task_Id; // gets destination task</w:t>
      </w:r>
    </w:p>
    <w:p w14:paraId="3C7E46F8"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scheduler::TCB * tcb;</w:t>
      </w:r>
    </w:p>
    <w:p w14:paraId="53755981"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p>
    <w:p w14:paraId="57F799A8"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switch(dtID) // switch for using correct semaphore</w:t>
      </w:r>
    </w:p>
    <w:p w14:paraId="50CE9C2B"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214A0B2B"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 xml:space="preserve">case '1': </w:t>
      </w:r>
    </w:p>
    <w:p w14:paraId="309B3987"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sema_t1mail.down();</w:t>
      </w:r>
    </w:p>
    <w:p w14:paraId="4DFABFC4"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279BA63C"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'2':</w:t>
      </w:r>
    </w:p>
    <w:p w14:paraId="19451215"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sema_t2mail.down();</w:t>
      </w:r>
    </w:p>
    <w:p w14:paraId="09D371A5"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0FBB7B65"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'3':</w:t>
      </w:r>
    </w:p>
    <w:p w14:paraId="26798ADD"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sema_t3mail.down();</w:t>
      </w:r>
    </w:p>
    <w:p w14:paraId="1FD10A77"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318B4A54"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'4':</w:t>
      </w:r>
    </w:p>
    <w:p w14:paraId="47AF3CDA"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sema_t4mail.down();</w:t>
      </w:r>
    </w:p>
    <w:p w14:paraId="28BE43D9"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263DAEB4"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2764052F"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p>
    <w:p w14:paraId="4327B517"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p>
    <w:p w14:paraId="655B051A"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for (int i = 0; i &lt; sched.process_table.qSize(); i++){ // searches process table for the destination task</w:t>
      </w:r>
    </w:p>
    <w:p w14:paraId="6FDF96CD"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 xml:space="preserve">tcb = sched.process_table.Dequeue(); </w:t>
      </w:r>
    </w:p>
    <w:p w14:paraId="6FA926F0"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if (dtID == tcb-&gt;thread_no){</w:t>
      </w:r>
    </w:p>
    <w:p w14:paraId="4747B7C1"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p>
    <w:p w14:paraId="2561369D"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tcb-&gt;mailbox.Enqueue(message); // enqueues the message in the tasks mailbox</w:t>
      </w:r>
    </w:p>
    <w:p w14:paraId="1D78F429"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flag = 1;</w:t>
      </w:r>
    </w:p>
    <w:p w14:paraId="443B9B8A"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w:t>
      </w:r>
    </w:p>
    <w:p w14:paraId="3DCAE462"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sched.process_table.Enqueue(tcb);  //add back to process table.</w:t>
      </w:r>
    </w:p>
    <w:p w14:paraId="2BA868FB"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76D035CE"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switch(dtID) // switch for using correct semaphore</w:t>
      </w:r>
    </w:p>
    <w:p w14:paraId="2CAD0AC3"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0582961D"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lastRenderedPageBreak/>
        <w:tab/>
      </w:r>
      <w:r w:rsidRPr="00BD6F37">
        <w:rPr>
          <w:rFonts w:ascii="Times New Roman" w:hAnsi="Times New Roman" w:cs="Times New Roman"/>
          <w:sz w:val="18"/>
          <w:szCs w:val="18"/>
        </w:rPr>
        <w:tab/>
        <w:t xml:space="preserve">case '1': </w:t>
      </w:r>
    </w:p>
    <w:p w14:paraId="7DC57DA5"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sema_t1mail.up();</w:t>
      </w:r>
    </w:p>
    <w:p w14:paraId="1C721C1A"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60ACE058"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'2':</w:t>
      </w:r>
    </w:p>
    <w:p w14:paraId="63277412"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sema_t2mail.up();</w:t>
      </w:r>
    </w:p>
    <w:p w14:paraId="7B9CCA26"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49041E6C"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'3':</w:t>
      </w:r>
    </w:p>
    <w:p w14:paraId="3E0FF093"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sema_t3mail.up();</w:t>
      </w:r>
    </w:p>
    <w:p w14:paraId="048CFAFE"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2F858F9B"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'4':</w:t>
      </w:r>
    </w:p>
    <w:p w14:paraId="31E30307"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sema_t4mail.up();</w:t>
      </w:r>
    </w:p>
    <w:p w14:paraId="6CF7F596"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7F9577B8"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241ED458"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sema_ptable.up();</w:t>
      </w:r>
    </w:p>
    <w:p w14:paraId="4DC4E93E"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return flag;</w:t>
      </w:r>
    </w:p>
    <w:p w14:paraId="1634CEFC"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w:t>
      </w:r>
    </w:p>
    <w:p w14:paraId="02F55CC3" w14:textId="77777777" w:rsidR="00BD6F37" w:rsidRPr="00BD6F37" w:rsidRDefault="00BD6F37" w:rsidP="00BD6F37">
      <w:pPr>
        <w:rPr>
          <w:rFonts w:ascii="Times New Roman" w:hAnsi="Times New Roman" w:cs="Times New Roman"/>
          <w:sz w:val="18"/>
          <w:szCs w:val="18"/>
        </w:rPr>
      </w:pPr>
    </w:p>
    <w:p w14:paraId="6BB668A8" w14:textId="77777777" w:rsid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int ipc::Message_Receive(int Task_id, Message *message){</w:t>
      </w:r>
      <w:r w:rsidRPr="00BD6F37">
        <w:rPr>
          <w:rFonts w:ascii="Times New Roman" w:hAnsi="Times New Roman" w:cs="Times New Roman"/>
          <w:sz w:val="18"/>
          <w:szCs w:val="18"/>
        </w:rPr>
        <w:tab/>
      </w:r>
    </w:p>
    <w:p w14:paraId="19F455B2" w14:textId="4FD9DFE1"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 xml:space="preserve">// returns 0 if no more messages are available, loads the Message structure with </w:t>
      </w:r>
    </w:p>
    <w:p w14:paraId="4D8851A0"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sema_ptable.down();</w:t>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 xml:space="preserve">// the first message from the mailbox and remove the message from the mailbox. </w:t>
      </w:r>
    </w:p>
    <w:p w14:paraId="01B04E4E"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 xml:space="preserve">// Return -1 if an error occurs. </w:t>
      </w:r>
    </w:p>
    <w:p w14:paraId="63B8BE61"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int flag = -1;</w:t>
      </w:r>
    </w:p>
    <w:p w14:paraId="416C8A59"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int dtID = message-&gt;Destination_Task_Id;</w:t>
      </w:r>
    </w:p>
    <w:p w14:paraId="7C045384"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scheduler::TCB * tcb;</w:t>
      </w:r>
    </w:p>
    <w:p w14:paraId="4D04F154"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p>
    <w:p w14:paraId="51AAFF74"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switch(dtID)// switch for using correct semaphore</w:t>
      </w:r>
    </w:p>
    <w:p w14:paraId="2816DA1C"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0FBA3D44"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 xml:space="preserve">case '1': </w:t>
      </w:r>
    </w:p>
    <w:p w14:paraId="76CD0C0D"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sema_t1mail.down();</w:t>
      </w:r>
    </w:p>
    <w:p w14:paraId="33545153"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44C0A7B5"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'2':</w:t>
      </w:r>
    </w:p>
    <w:p w14:paraId="2DEE9A54"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sema_t2mail.down();</w:t>
      </w:r>
    </w:p>
    <w:p w14:paraId="35A35E9C"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57715532"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lastRenderedPageBreak/>
        <w:tab/>
      </w:r>
      <w:r w:rsidRPr="00BD6F37">
        <w:rPr>
          <w:rFonts w:ascii="Times New Roman" w:hAnsi="Times New Roman" w:cs="Times New Roman"/>
          <w:sz w:val="18"/>
          <w:szCs w:val="18"/>
        </w:rPr>
        <w:tab/>
        <w:t>case '3':</w:t>
      </w:r>
    </w:p>
    <w:p w14:paraId="31DE46CB"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sema_t3mail.down();</w:t>
      </w:r>
    </w:p>
    <w:p w14:paraId="374E953D"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5CC0278A"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'4':</w:t>
      </w:r>
    </w:p>
    <w:p w14:paraId="52B9C5EE"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sema_t4mail.down();</w:t>
      </w:r>
    </w:p>
    <w:p w14:paraId="3BEB0B69"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43218DB7"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794685C3"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p>
    <w:p w14:paraId="21867357"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for (int i = 0; i &lt; sched.process_table.qSize(); i++){</w:t>
      </w:r>
    </w:p>
    <w:p w14:paraId="3E03A0DB"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 xml:space="preserve">tcb = sched.process_table.Dequeue(); </w:t>
      </w:r>
    </w:p>
    <w:p w14:paraId="2C3EB9A4"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if (dtID == tcb-&gt;thread_no){ // finds task</w:t>
      </w:r>
    </w:p>
    <w:p w14:paraId="7D649860"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if (!tcb-&gt;mailbox.isEmpty()){ // gets first message from its mailbox</w:t>
      </w:r>
    </w:p>
    <w:p w14:paraId="173685E0"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message = tcb-&gt;mailbox.Dequeue();</w:t>
      </w:r>
    </w:p>
    <w:p w14:paraId="21BAA48A"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flag = 1; // message found</w:t>
      </w:r>
    </w:p>
    <w:p w14:paraId="10470486"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w:t>
      </w:r>
    </w:p>
    <w:p w14:paraId="0F85399C"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else{</w:t>
      </w:r>
    </w:p>
    <w:p w14:paraId="04FFE09B"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flag = 0; // message not found</w:t>
      </w:r>
    </w:p>
    <w:p w14:paraId="67583FFF"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w:t>
      </w:r>
    </w:p>
    <w:p w14:paraId="3F9C017D"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w:t>
      </w:r>
    </w:p>
    <w:p w14:paraId="5EF1E8CF"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sched.process_table.Enqueue(tcb);  //add back to process table.</w:t>
      </w:r>
    </w:p>
    <w:p w14:paraId="017D2339"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38BCE2E7"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p>
    <w:p w14:paraId="41597D4E"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switch(dtID)// switch for using correct semaphore</w:t>
      </w:r>
    </w:p>
    <w:p w14:paraId="2128DFEC"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38231842"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 xml:space="preserve">case '1': </w:t>
      </w:r>
    </w:p>
    <w:p w14:paraId="3566664E"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sema_t1mail.up();</w:t>
      </w:r>
    </w:p>
    <w:p w14:paraId="346F9F5E"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3941BB9B"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'2':</w:t>
      </w:r>
    </w:p>
    <w:p w14:paraId="29C6F6B6"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sema_t2mail.up();</w:t>
      </w:r>
    </w:p>
    <w:p w14:paraId="50F36FF2"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261A69DD"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'3':</w:t>
      </w:r>
    </w:p>
    <w:p w14:paraId="5E5BF9AE"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sema_t3mail.up();</w:t>
      </w:r>
    </w:p>
    <w:p w14:paraId="09868379"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086E64B8"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'4':</w:t>
      </w:r>
    </w:p>
    <w:p w14:paraId="0E1A9D52"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lastRenderedPageBreak/>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sema_t4mail.up();</w:t>
      </w:r>
    </w:p>
    <w:p w14:paraId="2E12084A"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04D4CCE3"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72C4D74F"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sema_ptable.up();</w:t>
      </w:r>
    </w:p>
    <w:p w14:paraId="0484F068"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return flag;</w:t>
      </w:r>
    </w:p>
    <w:p w14:paraId="7B077F3F"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w:t>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p>
    <w:p w14:paraId="69A9A04D" w14:textId="77777777" w:rsidR="00BD6F37" w:rsidRPr="00BD6F37" w:rsidRDefault="00BD6F37" w:rsidP="00BD6F37">
      <w:pPr>
        <w:rPr>
          <w:rFonts w:ascii="Times New Roman" w:hAnsi="Times New Roman" w:cs="Times New Roman"/>
          <w:sz w:val="18"/>
          <w:szCs w:val="18"/>
        </w:rPr>
      </w:pPr>
    </w:p>
    <w:p w14:paraId="2B779319" w14:textId="024D54AF"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 xml:space="preserve">int ipc::Message_Count(int Task_id){ </w:t>
      </w:r>
      <w:r w:rsidRPr="00BD6F37">
        <w:rPr>
          <w:rFonts w:ascii="Times New Roman" w:hAnsi="Times New Roman" w:cs="Times New Roman"/>
          <w:sz w:val="18"/>
          <w:szCs w:val="18"/>
        </w:rPr>
        <w:tab/>
      </w:r>
      <w:r w:rsidRPr="00BD6F37">
        <w:rPr>
          <w:rFonts w:ascii="Times New Roman" w:hAnsi="Times New Roman" w:cs="Times New Roman"/>
          <w:sz w:val="18"/>
          <w:szCs w:val="18"/>
        </w:rPr>
        <w:tab/>
        <w:t xml:space="preserve">// return the number of messages in Task-id’s  message queue. </w:t>
      </w:r>
    </w:p>
    <w:p w14:paraId="2552F9DB"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sema_ptable.down();</w:t>
      </w:r>
    </w:p>
    <w:p w14:paraId="7B47FCE1"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int count = 0;</w:t>
      </w:r>
    </w:p>
    <w:p w14:paraId="13BD3808"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scheduler::TCB * tcb;</w:t>
      </w:r>
    </w:p>
    <w:p w14:paraId="5D1B3AC9"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p>
    <w:p w14:paraId="78AB0D7A"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for (int i = 0; i &lt; sched.process_table.qSize(); i++){</w:t>
      </w:r>
    </w:p>
    <w:p w14:paraId="55310711"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 xml:space="preserve">tcb = sched.process_table.Dequeue(); // find task </w:t>
      </w:r>
    </w:p>
    <w:p w14:paraId="54E8F9DB"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if (Task_id == tcb-&gt;thread_no){</w:t>
      </w:r>
    </w:p>
    <w:p w14:paraId="08C628DE"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count = tcb-&gt;mailbox.qSize(); // gets number of messages</w:t>
      </w:r>
    </w:p>
    <w:p w14:paraId="351A8C1D"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w:t>
      </w:r>
    </w:p>
    <w:p w14:paraId="567E089B"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sched.process_table.Enqueue(tcb);  //add back to process table.</w:t>
      </w:r>
    </w:p>
    <w:p w14:paraId="3C1CF481"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3DDCDCAB" w14:textId="77777777" w:rsidR="00BD6F37" w:rsidRPr="00BD6F37" w:rsidRDefault="00BD6F37" w:rsidP="00BD6F37">
      <w:pPr>
        <w:rPr>
          <w:rFonts w:ascii="Times New Roman" w:hAnsi="Times New Roman" w:cs="Times New Roman"/>
          <w:sz w:val="18"/>
          <w:szCs w:val="18"/>
        </w:rPr>
      </w:pPr>
    </w:p>
    <w:p w14:paraId="5D0A63DC"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sema_ptable.up();</w:t>
      </w:r>
    </w:p>
    <w:p w14:paraId="72A5E3A8"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return count;</w:t>
      </w:r>
    </w:p>
    <w:p w14:paraId="611BA415"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w:t>
      </w:r>
    </w:p>
    <w:p w14:paraId="7C72A3CD" w14:textId="77777777" w:rsidR="00BD6F37" w:rsidRPr="00BD6F37" w:rsidRDefault="00BD6F37" w:rsidP="00BD6F37">
      <w:pPr>
        <w:rPr>
          <w:rFonts w:ascii="Times New Roman" w:hAnsi="Times New Roman" w:cs="Times New Roman"/>
          <w:sz w:val="18"/>
          <w:szCs w:val="18"/>
        </w:rPr>
      </w:pPr>
    </w:p>
    <w:p w14:paraId="5502D812" w14:textId="64190D63"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 xml:space="preserve">int ipc::Message_Count(){ </w:t>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 xml:space="preserve">// return the total number of messages in all the message queues. </w:t>
      </w:r>
    </w:p>
    <w:p w14:paraId="69281A41"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sema_ptable.down();</w:t>
      </w:r>
    </w:p>
    <w:p w14:paraId="42842926"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int count = 0;</w:t>
      </w:r>
    </w:p>
    <w:p w14:paraId="632B621B"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scheduler::TCB * tcb;</w:t>
      </w:r>
    </w:p>
    <w:p w14:paraId="125F94B5"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p>
    <w:p w14:paraId="77D890A2"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for (int i = 0; i &lt; sched.process_table.qSize(); i++){ // cycle all tasks</w:t>
      </w:r>
    </w:p>
    <w:p w14:paraId="4A318F7C"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 xml:space="preserve">tcb = sched.process_table.Dequeue(); </w:t>
      </w:r>
    </w:p>
    <w:p w14:paraId="6A5A72F8"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count += tcb-&gt;mailbox.qSize(); // add up number of messages</w:t>
      </w:r>
    </w:p>
    <w:p w14:paraId="2AF975A7" w14:textId="3EDB5E1F"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sched.process_table.Enqueue(tcb);</w:t>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//add back to process table.</w:t>
      </w:r>
    </w:p>
    <w:p w14:paraId="3F234E2D"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lastRenderedPageBreak/>
        <w:tab/>
        <w:t>}</w:t>
      </w:r>
    </w:p>
    <w:p w14:paraId="487AEB44"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sema_ptable.up();</w:t>
      </w:r>
    </w:p>
    <w:p w14:paraId="2EA05E28"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return count;</w:t>
      </w:r>
    </w:p>
    <w:p w14:paraId="5948DED3"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w:t>
      </w:r>
    </w:p>
    <w:p w14:paraId="5B992AA1" w14:textId="77777777" w:rsidR="00BD6F37" w:rsidRPr="00BD6F37" w:rsidRDefault="00BD6F37" w:rsidP="00BD6F37">
      <w:pPr>
        <w:rPr>
          <w:rFonts w:ascii="Times New Roman" w:hAnsi="Times New Roman" w:cs="Times New Roman"/>
          <w:sz w:val="18"/>
          <w:szCs w:val="18"/>
        </w:rPr>
      </w:pPr>
    </w:p>
    <w:p w14:paraId="1E05447F"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 xml:space="preserve">void ipc::Message_Print(int Task_id, WINDOW * Win){ </w:t>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 xml:space="preserve">// print the all messages for a given Task-id. </w:t>
      </w:r>
    </w:p>
    <w:p w14:paraId="4B218617"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sema_ptable.down();</w:t>
      </w:r>
    </w:p>
    <w:p w14:paraId="602204E8"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scheduler::TCB * tcb;</w:t>
      </w:r>
    </w:p>
    <w:p w14:paraId="14232F58"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char buff[256];</w:t>
      </w:r>
    </w:p>
    <w:p w14:paraId="24DC0E80"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Message * mess;</w:t>
      </w:r>
    </w:p>
    <w:p w14:paraId="2924FB93"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struct tm * timeinfo; // create the time data struct for extracting the format from the Message_Arrival_Time</w:t>
      </w:r>
    </w:p>
    <w:p w14:paraId="0AD3FD4A"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p>
    <w:p w14:paraId="01A8ACEB"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for (int i = 0; i &lt; sched.process_table.qSize(); i++){</w:t>
      </w:r>
    </w:p>
    <w:p w14:paraId="3EFE6D37"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 xml:space="preserve">tcb = sched.process_table.Dequeue(); </w:t>
      </w:r>
    </w:p>
    <w:p w14:paraId="41B0B983"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if (Task_id == tcb-&gt;thread_no){</w:t>
      </w:r>
    </w:p>
    <w:p w14:paraId="33C9B66D"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p>
    <w:p w14:paraId="5C683349"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switch(Task_id)// switch for using correct semaphore</w:t>
      </w:r>
    </w:p>
    <w:p w14:paraId="2484607F"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0576ADF9"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 xml:space="preserve">case '1': </w:t>
      </w:r>
    </w:p>
    <w:p w14:paraId="34FCE806"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sema_t1mail.down();</w:t>
      </w:r>
    </w:p>
    <w:p w14:paraId="655DFB5B"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6180AF58"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'2':</w:t>
      </w:r>
    </w:p>
    <w:p w14:paraId="20D3A248"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sema_t2mail.down();</w:t>
      </w:r>
    </w:p>
    <w:p w14:paraId="7205596D"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5244B06B"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'3':</w:t>
      </w:r>
    </w:p>
    <w:p w14:paraId="3030E299"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sema_t3mail.down();</w:t>
      </w:r>
    </w:p>
    <w:p w14:paraId="5E71C65F"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4DD40C98"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'4':</w:t>
      </w:r>
    </w:p>
    <w:p w14:paraId="5AF3F424"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sema_t4mail.down();</w:t>
      </w:r>
    </w:p>
    <w:p w14:paraId="5BE9E982"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37B017AA"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79889CC3"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p>
    <w:p w14:paraId="08F2D40A"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sprintf(buff, " Time\t\tSize\tContent\t\tDestination\tSource\n"); // collumn names for message printing</w:t>
      </w:r>
    </w:p>
    <w:p w14:paraId="66BD2606"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lastRenderedPageBreak/>
        <w:tab/>
      </w:r>
      <w:r w:rsidRPr="00BD6F37">
        <w:rPr>
          <w:rFonts w:ascii="Times New Roman" w:hAnsi="Times New Roman" w:cs="Times New Roman"/>
          <w:sz w:val="18"/>
          <w:szCs w:val="18"/>
        </w:rPr>
        <w:tab/>
      </w:r>
      <w:r w:rsidRPr="00BD6F37">
        <w:rPr>
          <w:rFonts w:ascii="Times New Roman" w:hAnsi="Times New Roman" w:cs="Times New Roman"/>
          <w:sz w:val="18"/>
          <w:szCs w:val="18"/>
        </w:rPr>
        <w:tab/>
        <w:t>write_window(Win, buff);</w:t>
      </w:r>
    </w:p>
    <w:p w14:paraId="01689C56"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for (int j = 0; j &lt; tcb-&gt;mailbox.qSize(); j++){</w:t>
      </w:r>
    </w:p>
    <w:p w14:paraId="25422ECA"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mess = tcb-&gt;mailbox.Dequeue();</w:t>
      </w:r>
    </w:p>
    <w:p w14:paraId="6941D896" w14:textId="77777777" w:rsid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 xml:space="preserve">timeinfo = localtime (&amp;mess-&gt;Message_Arrival_Time); // change time to local </w:t>
      </w:r>
      <w:r>
        <w:rPr>
          <w:rFonts w:ascii="Times New Roman" w:hAnsi="Times New Roman" w:cs="Times New Roman"/>
          <w:sz w:val="18"/>
          <w:szCs w:val="18"/>
        </w:rPr>
        <w:t xml:space="preserve">time </w:t>
      </w:r>
    </w:p>
    <w:p w14:paraId="7709C0EA" w14:textId="75DC1BE9" w:rsidR="00BD6F37" w:rsidRPr="00BD6F37" w:rsidRDefault="00BD6F37" w:rsidP="00BD6F37">
      <w:pPr>
        <w:ind w:left="5760" w:firstLine="720"/>
        <w:rPr>
          <w:rFonts w:ascii="Times New Roman" w:hAnsi="Times New Roman" w:cs="Times New Roman"/>
          <w:sz w:val="18"/>
          <w:szCs w:val="18"/>
        </w:rPr>
      </w:pPr>
      <w:r>
        <w:rPr>
          <w:rFonts w:ascii="Times New Roman" w:hAnsi="Times New Roman" w:cs="Times New Roman"/>
          <w:sz w:val="18"/>
          <w:szCs w:val="18"/>
        </w:rPr>
        <w:t xml:space="preserve">         // and </w:t>
      </w:r>
      <w:r w:rsidRPr="00BD6F37">
        <w:rPr>
          <w:rFonts w:ascii="Times New Roman" w:hAnsi="Times New Roman" w:cs="Times New Roman"/>
          <w:sz w:val="18"/>
          <w:szCs w:val="18"/>
        </w:rPr>
        <w:t>store in the new struct</w:t>
      </w:r>
    </w:p>
    <w:p w14:paraId="4C3ACBED"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 xml:space="preserve">// formatting can be found in time.h for day month year ect. </w:t>
      </w:r>
    </w:p>
    <w:p w14:paraId="06AE2F86" w14:textId="25434458"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 xml:space="preserve">sprintf(buff, " %d:%d:%d\t%d\t%s\t%d\t\t%d \n", timeinfo-&gt;tm_hour,timeinfo-&gt;tm_min,timeinfo-&gt;tm_sec, </w:t>
      </w:r>
    </w:p>
    <w:p w14:paraId="6361D4C9" w14:textId="3585153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mess-&gt;Message_Size, mess-&gt;Message_Text, mess-&gt;Destination_Task_Id, mess-&gt;Source_Task_Id);</w:t>
      </w:r>
    </w:p>
    <w:p w14:paraId="3B2D0A32" w14:textId="658FFA06" w:rsidR="00BD6F37" w:rsidRPr="00BD6F37" w:rsidRDefault="00BD6F37" w:rsidP="00BD6F37">
      <w:pPr>
        <w:ind w:left="2160" w:firstLine="720"/>
        <w:rPr>
          <w:rFonts w:ascii="Times New Roman" w:hAnsi="Times New Roman" w:cs="Times New Roman"/>
          <w:sz w:val="18"/>
          <w:szCs w:val="18"/>
        </w:rPr>
      </w:pPr>
      <w:r w:rsidRPr="00BD6F37">
        <w:rPr>
          <w:rFonts w:ascii="Times New Roman" w:hAnsi="Times New Roman" w:cs="Times New Roman"/>
          <w:sz w:val="18"/>
          <w:szCs w:val="18"/>
        </w:rPr>
        <w:t>write_window(Win, buff);</w:t>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Pr>
          <w:rFonts w:ascii="Times New Roman" w:hAnsi="Times New Roman" w:cs="Times New Roman"/>
          <w:sz w:val="18"/>
          <w:szCs w:val="18"/>
        </w:rPr>
        <w:t xml:space="preserve">   </w:t>
      </w:r>
      <w:r w:rsidRPr="00BD6F37">
        <w:rPr>
          <w:rFonts w:ascii="Times New Roman" w:hAnsi="Times New Roman" w:cs="Times New Roman"/>
          <w:sz w:val="18"/>
          <w:szCs w:val="18"/>
        </w:rPr>
        <w:t xml:space="preserve">// single line output of all message data </w:t>
      </w:r>
    </w:p>
    <w:p w14:paraId="49ECFE93"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tcb-&gt;mailbox.Enqueue(mess);</w:t>
      </w:r>
    </w:p>
    <w:p w14:paraId="23EF2226"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w:t>
      </w:r>
    </w:p>
    <w:p w14:paraId="27FDCFFE"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w:t>
      </w:r>
    </w:p>
    <w:p w14:paraId="4F2101FD"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sched.process_table.Enqueue(tcb);  //add back to process table.</w:t>
      </w:r>
    </w:p>
    <w:p w14:paraId="40562206"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p>
    <w:p w14:paraId="43641539"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switch(Task_id)// switch for using correct semaphore</w:t>
      </w:r>
    </w:p>
    <w:p w14:paraId="718F0BC3"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17C332CD"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 xml:space="preserve">case '1': </w:t>
      </w:r>
    </w:p>
    <w:p w14:paraId="368098CC"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sema_t1mail.up();</w:t>
      </w:r>
    </w:p>
    <w:p w14:paraId="7E729808"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0D3F6784"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'2':</w:t>
      </w:r>
    </w:p>
    <w:p w14:paraId="5472E920"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sema_t2mail.up();</w:t>
      </w:r>
    </w:p>
    <w:p w14:paraId="576656FA"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0C23934F"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'3':</w:t>
      </w:r>
    </w:p>
    <w:p w14:paraId="4BD6F30C"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sema_t3mail.up();</w:t>
      </w:r>
    </w:p>
    <w:p w14:paraId="1036F9CA"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28197979"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'4':</w:t>
      </w:r>
    </w:p>
    <w:p w14:paraId="7455EE8C"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sema_t4mail.up();</w:t>
      </w:r>
    </w:p>
    <w:p w14:paraId="1FAD57AA"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5808D053"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652CE980"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0706BC2E"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sema_ptable.up();</w:t>
      </w:r>
    </w:p>
    <w:p w14:paraId="286DDAAC"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w:t>
      </w:r>
    </w:p>
    <w:p w14:paraId="196AC789" w14:textId="77777777" w:rsidR="00BD6F37" w:rsidRPr="00BD6F37" w:rsidRDefault="00BD6F37" w:rsidP="00BD6F37">
      <w:pPr>
        <w:rPr>
          <w:rFonts w:ascii="Times New Roman" w:hAnsi="Times New Roman" w:cs="Times New Roman"/>
          <w:sz w:val="18"/>
          <w:szCs w:val="18"/>
        </w:rPr>
      </w:pPr>
    </w:p>
    <w:p w14:paraId="30759E73" w14:textId="53D807F5"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lastRenderedPageBreak/>
        <w:t>int ipc::Messag</w:t>
      </w:r>
      <w:r>
        <w:rPr>
          <w:rFonts w:ascii="Times New Roman" w:hAnsi="Times New Roman" w:cs="Times New Roman"/>
          <w:sz w:val="18"/>
          <w:szCs w:val="18"/>
        </w:rPr>
        <w:t xml:space="preserve">e_DeleteAll(int Task_id){ </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r>
      <w:r w:rsidRPr="00BD6F37">
        <w:rPr>
          <w:rFonts w:ascii="Times New Roman" w:hAnsi="Times New Roman" w:cs="Times New Roman"/>
          <w:sz w:val="18"/>
          <w:szCs w:val="18"/>
        </w:rPr>
        <w:t xml:space="preserve">// delete all the messages for Task_id </w:t>
      </w:r>
    </w:p>
    <w:p w14:paraId="2B4C66CA"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sema_ptable.down();</w:t>
      </w:r>
    </w:p>
    <w:p w14:paraId="2D101206"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scheduler::TCB * tcb;</w:t>
      </w:r>
    </w:p>
    <w:p w14:paraId="5C904453"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p>
    <w:p w14:paraId="2599FD52"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for (int i = 0; i &lt; sched.process_table.qSize(); i++){</w:t>
      </w:r>
    </w:p>
    <w:p w14:paraId="1F97EC1D"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 xml:space="preserve">tcb = sched.process_table.Dequeue(); </w:t>
      </w:r>
    </w:p>
    <w:p w14:paraId="2249C64A"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if (Task_id == tcb-&gt;thread_no){</w:t>
      </w:r>
    </w:p>
    <w:p w14:paraId="0348CFBD"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p>
    <w:p w14:paraId="1B564ABF"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switch(Task_id)// switch for using correct semaphore</w:t>
      </w:r>
    </w:p>
    <w:p w14:paraId="587E46FF"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7F768BA9"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 xml:space="preserve">case '1': </w:t>
      </w:r>
    </w:p>
    <w:p w14:paraId="01D8C93C"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sema_t1mail.down();</w:t>
      </w:r>
    </w:p>
    <w:p w14:paraId="74ACB991"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2157E76A"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'2':</w:t>
      </w:r>
    </w:p>
    <w:p w14:paraId="4455A21A"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sema_t2mail.down();</w:t>
      </w:r>
    </w:p>
    <w:p w14:paraId="24389C0F"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2AC7B268"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'3':</w:t>
      </w:r>
    </w:p>
    <w:p w14:paraId="4A141A25"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sema_t3mail.down();</w:t>
      </w:r>
    </w:p>
    <w:p w14:paraId="003BD988"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1314F2F4"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'4':</w:t>
      </w:r>
    </w:p>
    <w:p w14:paraId="25B92521"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sema_t4mail.down();</w:t>
      </w:r>
    </w:p>
    <w:p w14:paraId="4AD22475"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7ACD74C4"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3705825B"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p>
    <w:p w14:paraId="6966C056"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while (!tcb-&gt;mailbox.isEmpty()){</w:t>
      </w:r>
    </w:p>
    <w:p w14:paraId="25ED96EF"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tcb-&gt;mailbox.Dequeue();</w:t>
      </w:r>
    </w:p>
    <w:p w14:paraId="26C413AF"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w:t>
      </w:r>
    </w:p>
    <w:p w14:paraId="4B33F7A4"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p>
    <w:p w14:paraId="23B02AF7"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switch(Task_id)// switch for using correct semaphore</w:t>
      </w:r>
    </w:p>
    <w:p w14:paraId="386D1E26"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4D2A582B"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 xml:space="preserve">case '1': </w:t>
      </w:r>
    </w:p>
    <w:p w14:paraId="6C854495"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sema_t1mail.up();</w:t>
      </w:r>
    </w:p>
    <w:p w14:paraId="4FA4F599"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066ED6F6"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'2':</w:t>
      </w:r>
    </w:p>
    <w:p w14:paraId="65394FD1"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lastRenderedPageBreak/>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sema_t2mail.up();</w:t>
      </w:r>
    </w:p>
    <w:p w14:paraId="62B7E475"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43C44D0C"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'3':</w:t>
      </w:r>
    </w:p>
    <w:p w14:paraId="5CCC9874"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sema_t3mail.up();</w:t>
      </w:r>
    </w:p>
    <w:p w14:paraId="300184D7"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4551F8C2"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case '4':</w:t>
      </w:r>
    </w:p>
    <w:p w14:paraId="74C0FD58"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sema_t4mail.up();</w:t>
      </w:r>
    </w:p>
    <w:p w14:paraId="2AC41520"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break;</w:t>
      </w:r>
    </w:p>
    <w:p w14:paraId="3F6B45B7"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115E5633"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r>
    </w:p>
    <w:p w14:paraId="6B1D9866"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w:t>
      </w:r>
    </w:p>
    <w:p w14:paraId="696C71E5"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t>sched.process_table.Enqueue(tcb);  //add back to process table.</w:t>
      </w:r>
    </w:p>
    <w:p w14:paraId="005A4D50"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2354B7DA"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sema_ptable.up();</w:t>
      </w:r>
    </w:p>
    <w:p w14:paraId="041DEC1C"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return 1;</w:t>
      </w:r>
    </w:p>
    <w:p w14:paraId="0AF79BBB"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w:t>
      </w:r>
    </w:p>
    <w:p w14:paraId="581E1931" w14:textId="77777777" w:rsidR="00BD6F37" w:rsidRPr="00BD6F37" w:rsidRDefault="00BD6F37" w:rsidP="00BD6F37">
      <w:pPr>
        <w:rPr>
          <w:rFonts w:ascii="Times New Roman" w:hAnsi="Times New Roman" w:cs="Times New Roman"/>
          <w:sz w:val="18"/>
          <w:szCs w:val="18"/>
        </w:rPr>
      </w:pPr>
    </w:p>
    <w:p w14:paraId="262D54F3" w14:textId="77777777" w:rsid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void ipc::i</w:t>
      </w:r>
      <w:r>
        <w:rPr>
          <w:rFonts w:ascii="Times New Roman" w:hAnsi="Times New Roman" w:cs="Times New Roman"/>
          <w:sz w:val="18"/>
          <w:szCs w:val="18"/>
        </w:rPr>
        <w:t xml:space="preserve">pc_Message_Dump(WINDOW * Win){ </w:t>
      </w:r>
    </w:p>
    <w:p w14:paraId="15B958DA" w14:textId="3420C712" w:rsidR="00BD6F37" w:rsidRPr="00BD6F37" w:rsidRDefault="00BD6F37" w:rsidP="00BD6F37">
      <w:pPr>
        <w:rPr>
          <w:rFonts w:ascii="Times New Roman" w:hAnsi="Times New Roman" w:cs="Times New Roman"/>
          <w:sz w:val="18"/>
          <w:szCs w:val="18"/>
        </w:rPr>
      </w:pPr>
      <w:r>
        <w:rPr>
          <w:rFonts w:ascii="Times New Roman" w:hAnsi="Times New Roman" w:cs="Times New Roman"/>
          <w:sz w:val="18"/>
          <w:szCs w:val="18"/>
        </w:rPr>
        <w:t>/</w:t>
      </w:r>
      <w:r w:rsidRPr="00BD6F37">
        <w:rPr>
          <w:rFonts w:ascii="Times New Roman" w:hAnsi="Times New Roman" w:cs="Times New Roman"/>
          <w:sz w:val="18"/>
          <w:szCs w:val="18"/>
        </w:rPr>
        <w:t xml:space="preserve">/ print all the messages in the message queue, but do not delete them from the queue. </w:t>
      </w:r>
    </w:p>
    <w:p w14:paraId="029253D4"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p>
    <w:p w14:paraId="42A69B12"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for (int i = 1; i &lt; 5; i++){</w:t>
      </w:r>
    </w:p>
    <w:p w14:paraId="0C97DE15"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r>
      <w:r w:rsidRPr="00BD6F37">
        <w:rPr>
          <w:rFonts w:ascii="Times New Roman" w:hAnsi="Times New Roman" w:cs="Times New Roman"/>
          <w:sz w:val="18"/>
          <w:szCs w:val="18"/>
        </w:rPr>
        <w:tab/>
      </w:r>
      <w:r w:rsidRPr="00BD6F37">
        <w:rPr>
          <w:rFonts w:ascii="Times New Roman" w:hAnsi="Times New Roman" w:cs="Times New Roman"/>
          <w:sz w:val="18"/>
          <w:szCs w:val="18"/>
        </w:rPr>
        <w:tab/>
        <w:t>Message_Print(i, Win);</w:t>
      </w:r>
    </w:p>
    <w:p w14:paraId="392F7C42"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ab/>
        <w:t>}</w:t>
      </w:r>
    </w:p>
    <w:p w14:paraId="6DBEC564" w14:textId="77777777" w:rsidR="00BD6F37" w:rsidRPr="00BD6F37" w:rsidRDefault="00BD6F37" w:rsidP="00BD6F37">
      <w:pPr>
        <w:rPr>
          <w:rFonts w:ascii="Times New Roman" w:hAnsi="Times New Roman" w:cs="Times New Roman"/>
          <w:sz w:val="18"/>
          <w:szCs w:val="18"/>
        </w:rPr>
      </w:pPr>
      <w:r w:rsidRPr="00BD6F37">
        <w:rPr>
          <w:rFonts w:ascii="Times New Roman" w:hAnsi="Times New Roman" w:cs="Times New Roman"/>
          <w:sz w:val="18"/>
          <w:szCs w:val="18"/>
        </w:rPr>
        <w:t>}</w:t>
      </w:r>
    </w:p>
    <w:p w14:paraId="35FE035B" w14:textId="77777777" w:rsidR="00BD6F37" w:rsidRPr="00BD6F37" w:rsidRDefault="00BD6F37" w:rsidP="00BD6F37">
      <w:pPr>
        <w:rPr>
          <w:rFonts w:ascii="Times New Roman" w:hAnsi="Times New Roman" w:cs="Times New Roman"/>
          <w:sz w:val="18"/>
          <w:szCs w:val="18"/>
        </w:rPr>
      </w:pPr>
    </w:p>
    <w:p w14:paraId="0A2E9F99" w14:textId="7C474C9A" w:rsidR="00CD725F" w:rsidRDefault="00CD725F" w:rsidP="007E0223">
      <w:pPr>
        <w:rPr>
          <w:rFonts w:ascii="Times New Roman" w:hAnsi="Times New Roman" w:cs="Times New Roman"/>
        </w:rPr>
      </w:pPr>
      <w:r>
        <w:rPr>
          <w:rFonts w:ascii="Times New Roman" w:hAnsi="Times New Roman" w:cs="Times New Roman"/>
        </w:rPr>
        <w:br w:type="page"/>
      </w:r>
    </w:p>
    <w:p w14:paraId="2648B023" w14:textId="33DFE868" w:rsidR="00013476" w:rsidRDefault="00990638" w:rsidP="00990638">
      <w:pPr>
        <w:pStyle w:val="Heading2"/>
      </w:pPr>
      <w:bookmarkStart w:id="14" w:name="_Toc2087429"/>
      <w:r>
        <w:lastRenderedPageBreak/>
        <w:t>Makefile</w:t>
      </w:r>
      <w:bookmarkEnd w:id="14"/>
      <w:r>
        <w:t xml:space="preserve"> </w:t>
      </w:r>
    </w:p>
    <w:p w14:paraId="2FE3ADBB" w14:textId="77777777" w:rsidR="00990638" w:rsidRPr="00990638" w:rsidRDefault="00990638" w:rsidP="00990638"/>
    <w:p w14:paraId="5988F3FD" w14:textId="77777777" w:rsidR="007E0223" w:rsidRPr="007E0223" w:rsidRDefault="007E0223" w:rsidP="007E0223">
      <w:pPr>
        <w:rPr>
          <w:sz w:val="18"/>
          <w:szCs w:val="18"/>
        </w:rPr>
      </w:pPr>
      <w:r w:rsidRPr="007E0223">
        <w:rPr>
          <w:sz w:val="18"/>
          <w:szCs w:val="18"/>
        </w:rPr>
        <w:t># Make file for Ultima 2.0</w:t>
      </w:r>
    </w:p>
    <w:p w14:paraId="76052772" w14:textId="77777777" w:rsidR="007E0223" w:rsidRPr="007E0223" w:rsidRDefault="007E0223" w:rsidP="007E0223">
      <w:pPr>
        <w:rPr>
          <w:sz w:val="18"/>
          <w:szCs w:val="18"/>
        </w:rPr>
      </w:pPr>
      <w:r w:rsidRPr="007E0223">
        <w:rPr>
          <w:sz w:val="18"/>
          <w:szCs w:val="18"/>
        </w:rPr>
        <w:t># Drake Wood, James Giegerich</w:t>
      </w:r>
    </w:p>
    <w:p w14:paraId="3EC727E4" w14:textId="77777777" w:rsidR="007E0223" w:rsidRPr="007E0223" w:rsidRDefault="007E0223" w:rsidP="007E0223">
      <w:pPr>
        <w:rPr>
          <w:sz w:val="18"/>
          <w:szCs w:val="18"/>
        </w:rPr>
      </w:pPr>
    </w:p>
    <w:p w14:paraId="795229D2" w14:textId="77777777" w:rsidR="007E0223" w:rsidRPr="007E0223" w:rsidRDefault="007E0223" w:rsidP="007E0223">
      <w:pPr>
        <w:rPr>
          <w:sz w:val="18"/>
          <w:szCs w:val="18"/>
        </w:rPr>
      </w:pPr>
      <w:r w:rsidRPr="007E0223">
        <w:rPr>
          <w:sz w:val="18"/>
          <w:szCs w:val="18"/>
        </w:rPr>
        <w:t># Variables to control Makefile operation</w:t>
      </w:r>
    </w:p>
    <w:p w14:paraId="601B4EE1" w14:textId="77777777" w:rsidR="007E0223" w:rsidRPr="007E0223" w:rsidRDefault="007E0223" w:rsidP="007E0223">
      <w:pPr>
        <w:rPr>
          <w:sz w:val="18"/>
          <w:szCs w:val="18"/>
        </w:rPr>
      </w:pPr>
    </w:p>
    <w:p w14:paraId="12ADF5AB" w14:textId="77777777" w:rsidR="007E0223" w:rsidRPr="007E0223" w:rsidRDefault="007E0223" w:rsidP="007E0223">
      <w:pPr>
        <w:rPr>
          <w:sz w:val="18"/>
          <w:szCs w:val="18"/>
        </w:rPr>
      </w:pPr>
      <w:r w:rsidRPr="007E0223">
        <w:rPr>
          <w:sz w:val="18"/>
          <w:szCs w:val="18"/>
        </w:rPr>
        <w:t>CXX = g++</w:t>
      </w:r>
    </w:p>
    <w:p w14:paraId="36B65220" w14:textId="77777777" w:rsidR="007E0223" w:rsidRPr="007E0223" w:rsidRDefault="007E0223" w:rsidP="007E0223">
      <w:pPr>
        <w:rPr>
          <w:sz w:val="18"/>
          <w:szCs w:val="18"/>
        </w:rPr>
      </w:pPr>
      <w:r w:rsidRPr="007E0223">
        <w:rPr>
          <w:sz w:val="18"/>
          <w:szCs w:val="18"/>
        </w:rPr>
        <w:t>LINKS = -lpthread -lncurses</w:t>
      </w:r>
    </w:p>
    <w:p w14:paraId="0B796786" w14:textId="77777777" w:rsidR="007E0223" w:rsidRPr="007E0223" w:rsidRDefault="007E0223" w:rsidP="007E0223">
      <w:pPr>
        <w:rPr>
          <w:sz w:val="18"/>
          <w:szCs w:val="18"/>
        </w:rPr>
      </w:pPr>
      <w:r w:rsidRPr="007E0223">
        <w:rPr>
          <w:sz w:val="18"/>
          <w:szCs w:val="18"/>
        </w:rPr>
        <w:t>CXXFLAGS = -Wall -g</w:t>
      </w:r>
    </w:p>
    <w:p w14:paraId="4B85479C" w14:textId="77777777" w:rsidR="007E0223" w:rsidRPr="007E0223" w:rsidRDefault="007E0223" w:rsidP="007E0223">
      <w:pPr>
        <w:rPr>
          <w:sz w:val="18"/>
          <w:szCs w:val="18"/>
        </w:rPr>
      </w:pPr>
    </w:p>
    <w:p w14:paraId="531913E5" w14:textId="77777777" w:rsidR="007E0223" w:rsidRPr="007E0223" w:rsidRDefault="007E0223" w:rsidP="007E0223">
      <w:pPr>
        <w:rPr>
          <w:sz w:val="18"/>
          <w:szCs w:val="18"/>
        </w:rPr>
      </w:pPr>
      <w:r w:rsidRPr="007E0223">
        <w:rPr>
          <w:sz w:val="18"/>
          <w:szCs w:val="18"/>
        </w:rPr>
        <w:t># Targets needed to bring the executable up to date</w:t>
      </w:r>
    </w:p>
    <w:p w14:paraId="041D2B6F" w14:textId="77777777" w:rsidR="007E0223" w:rsidRPr="007E0223" w:rsidRDefault="007E0223" w:rsidP="007E0223">
      <w:pPr>
        <w:rPr>
          <w:sz w:val="18"/>
          <w:szCs w:val="18"/>
        </w:rPr>
      </w:pPr>
    </w:p>
    <w:p w14:paraId="6E1802BC" w14:textId="77777777" w:rsidR="007E0223" w:rsidRPr="007E0223" w:rsidRDefault="007E0223" w:rsidP="007E0223">
      <w:pPr>
        <w:rPr>
          <w:sz w:val="18"/>
          <w:szCs w:val="18"/>
        </w:rPr>
      </w:pPr>
      <w:r w:rsidRPr="007E0223">
        <w:rPr>
          <w:sz w:val="18"/>
          <w:szCs w:val="18"/>
        </w:rPr>
        <w:t>main: main.o scheduler.o semaphore.o window.o ipc.o</w:t>
      </w:r>
    </w:p>
    <w:p w14:paraId="2A2DD617" w14:textId="77777777" w:rsidR="007E0223" w:rsidRPr="007E0223" w:rsidRDefault="007E0223" w:rsidP="007E0223">
      <w:pPr>
        <w:rPr>
          <w:sz w:val="18"/>
          <w:szCs w:val="18"/>
        </w:rPr>
      </w:pPr>
      <w:r w:rsidRPr="007E0223">
        <w:rPr>
          <w:sz w:val="18"/>
          <w:szCs w:val="18"/>
        </w:rPr>
        <w:tab/>
        <w:t>$(CXX) $(CXXFLAGS) -o main main.o scheduler.o semaphore.o window.o ipc.o $(LINKS)</w:t>
      </w:r>
    </w:p>
    <w:p w14:paraId="3B7B0A7F" w14:textId="77777777" w:rsidR="007E0223" w:rsidRPr="007E0223" w:rsidRDefault="007E0223" w:rsidP="007E0223">
      <w:pPr>
        <w:rPr>
          <w:sz w:val="18"/>
          <w:szCs w:val="18"/>
        </w:rPr>
      </w:pPr>
    </w:p>
    <w:p w14:paraId="7A4E7151" w14:textId="77777777" w:rsidR="007E0223" w:rsidRPr="007E0223" w:rsidRDefault="007E0223" w:rsidP="007E0223">
      <w:pPr>
        <w:rPr>
          <w:sz w:val="18"/>
          <w:szCs w:val="18"/>
        </w:rPr>
      </w:pPr>
      <w:r w:rsidRPr="007E0223">
        <w:rPr>
          <w:sz w:val="18"/>
          <w:szCs w:val="18"/>
        </w:rPr>
        <w:t>main.o: main.cpp scheduler.h semaphore.h queue.h window.h</w:t>
      </w:r>
    </w:p>
    <w:p w14:paraId="2E5E1FB2" w14:textId="77777777" w:rsidR="007E0223" w:rsidRPr="007E0223" w:rsidRDefault="007E0223" w:rsidP="007E0223">
      <w:pPr>
        <w:rPr>
          <w:sz w:val="18"/>
          <w:szCs w:val="18"/>
        </w:rPr>
      </w:pPr>
      <w:r w:rsidRPr="007E0223">
        <w:rPr>
          <w:sz w:val="18"/>
          <w:szCs w:val="18"/>
        </w:rPr>
        <w:tab/>
        <w:t>$(CXX) $(CXXFLAGS) -c main.cpp $(LINKS)</w:t>
      </w:r>
    </w:p>
    <w:p w14:paraId="6BF2BF76" w14:textId="77777777" w:rsidR="007E0223" w:rsidRPr="007E0223" w:rsidRDefault="007E0223" w:rsidP="007E0223">
      <w:pPr>
        <w:rPr>
          <w:sz w:val="18"/>
          <w:szCs w:val="18"/>
        </w:rPr>
      </w:pPr>
      <w:r w:rsidRPr="007E0223">
        <w:rPr>
          <w:sz w:val="18"/>
          <w:szCs w:val="18"/>
        </w:rPr>
        <w:tab/>
      </w:r>
    </w:p>
    <w:p w14:paraId="5AA7FCDD" w14:textId="77777777" w:rsidR="007E0223" w:rsidRPr="007E0223" w:rsidRDefault="007E0223" w:rsidP="007E0223">
      <w:pPr>
        <w:rPr>
          <w:sz w:val="18"/>
          <w:szCs w:val="18"/>
        </w:rPr>
      </w:pPr>
      <w:r w:rsidRPr="007E0223">
        <w:rPr>
          <w:sz w:val="18"/>
          <w:szCs w:val="18"/>
        </w:rPr>
        <w:t>window.o: window.h window.cpp semaphore.h ipc.h</w:t>
      </w:r>
    </w:p>
    <w:p w14:paraId="799C92CF" w14:textId="77777777" w:rsidR="007E0223" w:rsidRPr="007E0223" w:rsidRDefault="007E0223" w:rsidP="007E0223">
      <w:pPr>
        <w:rPr>
          <w:sz w:val="18"/>
          <w:szCs w:val="18"/>
        </w:rPr>
      </w:pPr>
      <w:r w:rsidRPr="007E0223">
        <w:rPr>
          <w:sz w:val="18"/>
          <w:szCs w:val="18"/>
        </w:rPr>
        <w:tab/>
        <w:t>$(CXX) $(CXXFLAGS) -c window.cpp $(LINKS)</w:t>
      </w:r>
    </w:p>
    <w:p w14:paraId="06B8F7F4" w14:textId="77777777" w:rsidR="007E0223" w:rsidRPr="007E0223" w:rsidRDefault="007E0223" w:rsidP="007E0223">
      <w:pPr>
        <w:rPr>
          <w:sz w:val="18"/>
          <w:szCs w:val="18"/>
        </w:rPr>
      </w:pPr>
    </w:p>
    <w:p w14:paraId="010CFCB9" w14:textId="77777777" w:rsidR="007E0223" w:rsidRPr="007E0223" w:rsidRDefault="007E0223" w:rsidP="007E0223">
      <w:pPr>
        <w:rPr>
          <w:sz w:val="18"/>
          <w:szCs w:val="18"/>
        </w:rPr>
      </w:pPr>
      <w:r w:rsidRPr="007E0223">
        <w:rPr>
          <w:sz w:val="18"/>
          <w:szCs w:val="18"/>
        </w:rPr>
        <w:t>scheduler.o: scheduler.h scheduler.cpp queue.h window.h</w:t>
      </w:r>
    </w:p>
    <w:p w14:paraId="6A47F7B5" w14:textId="77777777" w:rsidR="007E0223" w:rsidRPr="007E0223" w:rsidRDefault="007E0223" w:rsidP="007E0223">
      <w:pPr>
        <w:rPr>
          <w:sz w:val="18"/>
          <w:szCs w:val="18"/>
        </w:rPr>
      </w:pPr>
      <w:r w:rsidRPr="007E0223">
        <w:rPr>
          <w:sz w:val="18"/>
          <w:szCs w:val="18"/>
        </w:rPr>
        <w:tab/>
        <w:t>$(CXX) $(CXXFLAGS) -c scheduler.cpp $(LINKS)</w:t>
      </w:r>
    </w:p>
    <w:p w14:paraId="65F6C4ED" w14:textId="77777777" w:rsidR="007E0223" w:rsidRPr="007E0223" w:rsidRDefault="007E0223" w:rsidP="007E0223">
      <w:pPr>
        <w:rPr>
          <w:sz w:val="18"/>
          <w:szCs w:val="18"/>
        </w:rPr>
      </w:pPr>
    </w:p>
    <w:p w14:paraId="46EDAC29" w14:textId="77777777" w:rsidR="007E0223" w:rsidRPr="007E0223" w:rsidRDefault="007E0223" w:rsidP="007E0223">
      <w:pPr>
        <w:rPr>
          <w:sz w:val="18"/>
          <w:szCs w:val="18"/>
        </w:rPr>
      </w:pPr>
      <w:r w:rsidRPr="007E0223">
        <w:rPr>
          <w:sz w:val="18"/>
          <w:szCs w:val="18"/>
        </w:rPr>
        <w:t>semaphore.o: semaphore.h semaphore.cpp queue.h window.h</w:t>
      </w:r>
    </w:p>
    <w:p w14:paraId="26F28899" w14:textId="77777777" w:rsidR="007E0223" w:rsidRPr="007E0223" w:rsidRDefault="007E0223" w:rsidP="007E0223">
      <w:pPr>
        <w:rPr>
          <w:sz w:val="18"/>
          <w:szCs w:val="18"/>
        </w:rPr>
      </w:pPr>
      <w:r w:rsidRPr="007E0223">
        <w:rPr>
          <w:sz w:val="18"/>
          <w:szCs w:val="18"/>
        </w:rPr>
        <w:tab/>
        <w:t>$(CXX) $(CXXFLAGS) -c semaphore.cpp $(LINKS)</w:t>
      </w:r>
    </w:p>
    <w:p w14:paraId="416F180B" w14:textId="77777777" w:rsidR="007E0223" w:rsidRPr="007E0223" w:rsidRDefault="007E0223" w:rsidP="007E0223">
      <w:pPr>
        <w:rPr>
          <w:sz w:val="18"/>
          <w:szCs w:val="18"/>
        </w:rPr>
      </w:pPr>
      <w:r w:rsidRPr="007E0223">
        <w:rPr>
          <w:sz w:val="18"/>
          <w:szCs w:val="18"/>
        </w:rPr>
        <w:tab/>
      </w:r>
    </w:p>
    <w:p w14:paraId="5DFA3C41" w14:textId="77777777" w:rsidR="007E0223" w:rsidRPr="007E0223" w:rsidRDefault="007E0223" w:rsidP="007E0223">
      <w:pPr>
        <w:rPr>
          <w:sz w:val="18"/>
          <w:szCs w:val="18"/>
        </w:rPr>
      </w:pPr>
      <w:r w:rsidRPr="007E0223">
        <w:rPr>
          <w:sz w:val="18"/>
          <w:szCs w:val="18"/>
        </w:rPr>
        <w:t>ipc.o: ipc.h ipc.cpp scheduler.h queue.h window.h</w:t>
      </w:r>
    </w:p>
    <w:p w14:paraId="63E676C8" w14:textId="77777777" w:rsidR="007E0223" w:rsidRPr="007E0223" w:rsidRDefault="007E0223" w:rsidP="007E0223">
      <w:pPr>
        <w:rPr>
          <w:sz w:val="18"/>
          <w:szCs w:val="18"/>
        </w:rPr>
      </w:pPr>
      <w:r w:rsidRPr="007E0223">
        <w:rPr>
          <w:sz w:val="18"/>
          <w:szCs w:val="18"/>
        </w:rPr>
        <w:tab/>
      </w:r>
      <w:r w:rsidRPr="007E0223">
        <w:rPr>
          <w:sz w:val="18"/>
          <w:szCs w:val="18"/>
        </w:rPr>
        <w:tab/>
        <w:t>$(CXX) $(CXXFLAGS) -c ipc.cpp $(LINKS)</w:t>
      </w:r>
    </w:p>
    <w:p w14:paraId="1B67C973" w14:textId="77777777" w:rsidR="007E0223" w:rsidRPr="007E0223" w:rsidRDefault="007E0223" w:rsidP="007E0223">
      <w:pPr>
        <w:rPr>
          <w:sz w:val="18"/>
          <w:szCs w:val="18"/>
        </w:rPr>
      </w:pPr>
      <w:r w:rsidRPr="007E0223">
        <w:rPr>
          <w:sz w:val="18"/>
          <w:szCs w:val="18"/>
        </w:rPr>
        <w:t>clean:</w:t>
      </w:r>
    </w:p>
    <w:p w14:paraId="79601EBD" w14:textId="77A7FEBD" w:rsidR="00013476" w:rsidRPr="00013476" w:rsidRDefault="007E0223" w:rsidP="007E0223">
      <w:pPr>
        <w:rPr>
          <w:sz w:val="18"/>
          <w:szCs w:val="18"/>
        </w:rPr>
      </w:pPr>
      <w:r w:rsidRPr="007E0223">
        <w:rPr>
          <w:sz w:val="18"/>
          <w:szCs w:val="18"/>
        </w:rPr>
        <w:tab/>
        <w:t>rm *.o</w:t>
      </w:r>
    </w:p>
    <w:p w14:paraId="49F8ADD9" w14:textId="03DBABB2" w:rsidR="00E32200" w:rsidRDefault="00E32200">
      <w:pPr>
        <w:rPr>
          <w:rFonts w:ascii="Times New Roman" w:hAnsi="Times New Roman" w:cs="Times New Roman"/>
        </w:rPr>
      </w:pPr>
      <w:r>
        <w:rPr>
          <w:rFonts w:ascii="Times New Roman" w:hAnsi="Times New Roman" w:cs="Times New Roman"/>
        </w:rPr>
        <w:br w:type="page"/>
      </w:r>
    </w:p>
    <w:p w14:paraId="4EFF0E8E" w14:textId="1D96C3B7" w:rsidR="00DE3F87" w:rsidRDefault="00322DDF" w:rsidP="00322DDF">
      <w:pPr>
        <w:pStyle w:val="Heading2"/>
      </w:pPr>
      <w:r>
        <w:lastRenderedPageBreak/>
        <w:t>Output</w:t>
      </w:r>
    </w:p>
    <w:p w14:paraId="3BDEFA67" w14:textId="3E016FD0" w:rsidR="00322DDF" w:rsidRDefault="00322DDF" w:rsidP="00322DDF"/>
    <w:p w14:paraId="582B418C" w14:textId="3C4535A8" w:rsidR="00763847" w:rsidRDefault="005D2426" w:rsidP="00322DDF">
      <w:r>
        <w:rPr>
          <w:noProof/>
        </w:rPr>
        <w:drawing>
          <wp:inline distT="0" distB="0" distL="0" distR="0" wp14:anchorId="10F5C5DE" wp14:editId="13C4A6C2">
            <wp:extent cx="5934075" cy="33528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3352800"/>
                    </a:xfrm>
                    <a:prstGeom prst="rect">
                      <a:avLst/>
                    </a:prstGeom>
                    <a:noFill/>
                    <a:ln>
                      <a:noFill/>
                    </a:ln>
                  </pic:spPr>
                </pic:pic>
              </a:graphicData>
            </a:graphic>
          </wp:inline>
        </w:drawing>
      </w:r>
    </w:p>
    <w:p w14:paraId="46283AFC" w14:textId="6EF0488C" w:rsidR="005D2426" w:rsidRDefault="005D2426" w:rsidP="00322DDF">
      <w:r>
        <w:t xml:space="preserve">Main screen showing </w:t>
      </w:r>
      <w:r w:rsidR="00176940">
        <w:t xml:space="preserve">processes yielding to </w:t>
      </w:r>
      <w:r w:rsidR="00DD0C7B">
        <w:t>each other</w:t>
      </w:r>
      <w:r w:rsidR="00176940">
        <w:t xml:space="preserve"> in order with the process table keeping track of which is currently running. </w:t>
      </w:r>
      <w:r w:rsidR="00AF1A4F">
        <w:t xml:space="preserve">The semaphore and message dump windows are left blank until dump is called in the next screenshot. </w:t>
      </w:r>
    </w:p>
    <w:p w14:paraId="78463D44" w14:textId="4A446340" w:rsidR="00DD0C7B" w:rsidRDefault="00DD0C7B" w:rsidP="00322DDF">
      <w:r>
        <w:rPr>
          <w:noProof/>
        </w:rPr>
        <w:drawing>
          <wp:inline distT="0" distB="0" distL="0" distR="0" wp14:anchorId="16C6183C" wp14:editId="229FA13A">
            <wp:extent cx="5934075" cy="33242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3324225"/>
                    </a:xfrm>
                    <a:prstGeom prst="rect">
                      <a:avLst/>
                    </a:prstGeom>
                    <a:noFill/>
                    <a:ln>
                      <a:noFill/>
                    </a:ln>
                  </pic:spPr>
                </pic:pic>
              </a:graphicData>
            </a:graphic>
          </wp:inline>
        </w:drawing>
      </w:r>
    </w:p>
    <w:p w14:paraId="3CA06F6F" w14:textId="401A732B" w:rsidR="00DD0C7B" w:rsidRDefault="00DD0C7B" w:rsidP="00322DDF">
      <w:r>
        <w:lastRenderedPageBreak/>
        <w:t>Here is the dump function</w:t>
      </w:r>
      <w:r w:rsidR="00774C59">
        <w:t xml:space="preserve">, each process sends a message to the others and itself and they are displayed. </w:t>
      </w:r>
    </w:p>
    <w:p w14:paraId="51C10532" w14:textId="64A9D0EC" w:rsidR="00115B10" w:rsidRDefault="00115B10" w:rsidP="00322DDF">
      <w:r>
        <w:rPr>
          <w:noProof/>
        </w:rPr>
        <w:drawing>
          <wp:inline distT="0" distB="0" distL="0" distR="0" wp14:anchorId="11ECF2BA" wp14:editId="5EE95525">
            <wp:extent cx="5943600" cy="3276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76600"/>
                    </a:xfrm>
                    <a:prstGeom prst="rect">
                      <a:avLst/>
                    </a:prstGeom>
                    <a:noFill/>
                    <a:ln>
                      <a:noFill/>
                    </a:ln>
                  </pic:spPr>
                </pic:pic>
              </a:graphicData>
            </a:graphic>
          </wp:inline>
        </w:drawing>
      </w:r>
    </w:p>
    <w:p w14:paraId="61C0E34C" w14:textId="0CBC6C01" w:rsidR="00115B10" w:rsidRPr="00322DDF" w:rsidRDefault="00115B10" w:rsidP="00322DDF">
      <w:r>
        <w:t xml:space="preserve">An option z was added for input which ran a series of functions for testing messaging. </w:t>
      </w:r>
      <w:r w:rsidR="00F847E6">
        <w:t xml:space="preserve">First the entire mailbox for task 1 was displayed, like before it has 3 messages. The </w:t>
      </w:r>
      <w:r w:rsidR="008F7536">
        <w:t xml:space="preserve">functions for single task count and all task count are called </w:t>
      </w:r>
      <w:r w:rsidR="0074544F">
        <w:t xml:space="preserve">followed by the deletion of all task 1’s messages. You can see when the message count functions are called afterwards that </w:t>
      </w:r>
      <w:r w:rsidR="00FB4ACF">
        <w:t>they all perform correctly.</w:t>
      </w:r>
    </w:p>
    <w:sectPr w:rsidR="00115B10" w:rsidRPr="00322DDF" w:rsidSect="00DC7A30">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1907D4" w14:textId="77777777" w:rsidR="00EC5165" w:rsidRDefault="00EC5165" w:rsidP="00B8645F">
      <w:pPr>
        <w:spacing w:after="0" w:line="240" w:lineRule="auto"/>
      </w:pPr>
      <w:r>
        <w:separator/>
      </w:r>
    </w:p>
  </w:endnote>
  <w:endnote w:type="continuationSeparator" w:id="0">
    <w:p w14:paraId="2FE76E5E" w14:textId="77777777" w:rsidR="00EC5165" w:rsidRDefault="00EC5165" w:rsidP="00B86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2C7416" w14:textId="77777777" w:rsidR="00A85D92" w:rsidRDefault="00A85D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4307506"/>
      <w:docPartObj>
        <w:docPartGallery w:val="Page Numbers (Bottom of Page)"/>
        <w:docPartUnique/>
      </w:docPartObj>
    </w:sdtPr>
    <w:sdtEndPr>
      <w:rPr>
        <w:noProof/>
      </w:rPr>
    </w:sdtEndPr>
    <w:sdtContent>
      <w:p w14:paraId="4D123CFE" w14:textId="77777777" w:rsidR="00A85D92" w:rsidRDefault="00A85D92">
        <w:pPr>
          <w:pStyle w:val="Footer"/>
          <w:jc w:val="right"/>
        </w:pPr>
        <w:r>
          <w:fldChar w:fldCharType="begin"/>
        </w:r>
        <w:r>
          <w:instrText xml:space="preserve"> PAGE   \* MERGEFORMAT </w:instrText>
        </w:r>
        <w:r>
          <w:fldChar w:fldCharType="separate"/>
        </w:r>
        <w:r w:rsidR="000379D2">
          <w:rPr>
            <w:noProof/>
          </w:rPr>
          <w:t>20</w:t>
        </w:r>
        <w:r>
          <w:rPr>
            <w:noProof/>
          </w:rPr>
          <w:fldChar w:fldCharType="end"/>
        </w:r>
      </w:p>
    </w:sdtContent>
  </w:sdt>
  <w:p w14:paraId="4FBAA7BA" w14:textId="77777777" w:rsidR="00A85D92" w:rsidRDefault="00A85D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872086" w14:textId="77777777" w:rsidR="00A85D92" w:rsidRDefault="00A85D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E0DEDE" w14:textId="77777777" w:rsidR="00EC5165" w:rsidRDefault="00EC5165" w:rsidP="00B8645F">
      <w:pPr>
        <w:spacing w:after="0" w:line="240" w:lineRule="auto"/>
      </w:pPr>
      <w:r>
        <w:separator/>
      </w:r>
    </w:p>
  </w:footnote>
  <w:footnote w:type="continuationSeparator" w:id="0">
    <w:p w14:paraId="538C3849" w14:textId="77777777" w:rsidR="00EC5165" w:rsidRDefault="00EC5165" w:rsidP="00B864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37A4A3" w14:textId="77777777" w:rsidR="00A85D92" w:rsidRDefault="00A85D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1DCBBF" w14:textId="77777777" w:rsidR="00A85D92" w:rsidRDefault="00A85D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B487A4" w14:textId="77777777" w:rsidR="00A85D92" w:rsidRDefault="00A85D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E03D49"/>
    <w:multiLevelType w:val="hybridMultilevel"/>
    <w:tmpl w:val="BDE6C6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B93BBD"/>
    <w:multiLevelType w:val="hybridMultilevel"/>
    <w:tmpl w:val="3574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F85"/>
    <w:rsid w:val="00010610"/>
    <w:rsid w:val="00013476"/>
    <w:rsid w:val="00033DC4"/>
    <w:rsid w:val="000379D2"/>
    <w:rsid w:val="00042BBD"/>
    <w:rsid w:val="0007402C"/>
    <w:rsid w:val="000828F4"/>
    <w:rsid w:val="000B39B2"/>
    <w:rsid w:val="000D34C4"/>
    <w:rsid w:val="000F1BAD"/>
    <w:rsid w:val="000F6921"/>
    <w:rsid w:val="000F7820"/>
    <w:rsid w:val="00104251"/>
    <w:rsid w:val="00115B10"/>
    <w:rsid w:val="001200DC"/>
    <w:rsid w:val="00175E8A"/>
    <w:rsid w:val="00176940"/>
    <w:rsid w:val="001830F0"/>
    <w:rsid w:val="001A339F"/>
    <w:rsid w:val="001B3A5D"/>
    <w:rsid w:val="001C0B87"/>
    <w:rsid w:val="001D3F47"/>
    <w:rsid w:val="00246608"/>
    <w:rsid w:val="002619A0"/>
    <w:rsid w:val="00275249"/>
    <w:rsid w:val="00276F66"/>
    <w:rsid w:val="002913A2"/>
    <w:rsid w:val="0029531E"/>
    <w:rsid w:val="002D0BDE"/>
    <w:rsid w:val="002D2F4A"/>
    <w:rsid w:val="002F11C3"/>
    <w:rsid w:val="002F59EC"/>
    <w:rsid w:val="00322DDF"/>
    <w:rsid w:val="00335EDA"/>
    <w:rsid w:val="0035454D"/>
    <w:rsid w:val="00362B1A"/>
    <w:rsid w:val="003B056F"/>
    <w:rsid w:val="003B746B"/>
    <w:rsid w:val="003D528B"/>
    <w:rsid w:val="003E4767"/>
    <w:rsid w:val="003E5CDA"/>
    <w:rsid w:val="003F217F"/>
    <w:rsid w:val="00410EB5"/>
    <w:rsid w:val="0041147B"/>
    <w:rsid w:val="00443C3A"/>
    <w:rsid w:val="00482606"/>
    <w:rsid w:val="004A7BEC"/>
    <w:rsid w:val="004B18FE"/>
    <w:rsid w:val="004D26C9"/>
    <w:rsid w:val="004F6984"/>
    <w:rsid w:val="00511C7C"/>
    <w:rsid w:val="005674EF"/>
    <w:rsid w:val="005679E2"/>
    <w:rsid w:val="00575E4B"/>
    <w:rsid w:val="005D2426"/>
    <w:rsid w:val="005E1570"/>
    <w:rsid w:val="00615A43"/>
    <w:rsid w:val="00617A1B"/>
    <w:rsid w:val="0064020E"/>
    <w:rsid w:val="00646F39"/>
    <w:rsid w:val="006542F0"/>
    <w:rsid w:val="00670107"/>
    <w:rsid w:val="00687040"/>
    <w:rsid w:val="006D5BAC"/>
    <w:rsid w:val="006D7D64"/>
    <w:rsid w:val="006E2040"/>
    <w:rsid w:val="006E6535"/>
    <w:rsid w:val="007113C1"/>
    <w:rsid w:val="007213BB"/>
    <w:rsid w:val="00741F9B"/>
    <w:rsid w:val="0074544F"/>
    <w:rsid w:val="00763847"/>
    <w:rsid w:val="00774933"/>
    <w:rsid w:val="00774C59"/>
    <w:rsid w:val="007C57DD"/>
    <w:rsid w:val="007C7181"/>
    <w:rsid w:val="007E0223"/>
    <w:rsid w:val="007E0A2B"/>
    <w:rsid w:val="007E1C55"/>
    <w:rsid w:val="007E2345"/>
    <w:rsid w:val="007E333D"/>
    <w:rsid w:val="008640D7"/>
    <w:rsid w:val="008821C0"/>
    <w:rsid w:val="008B77E3"/>
    <w:rsid w:val="008D7DF8"/>
    <w:rsid w:val="008E6547"/>
    <w:rsid w:val="008F3CBB"/>
    <w:rsid w:val="008F530B"/>
    <w:rsid w:val="008F7536"/>
    <w:rsid w:val="0090404C"/>
    <w:rsid w:val="00910B31"/>
    <w:rsid w:val="00936010"/>
    <w:rsid w:val="00975CBD"/>
    <w:rsid w:val="00982B6B"/>
    <w:rsid w:val="00990638"/>
    <w:rsid w:val="0099312E"/>
    <w:rsid w:val="009D2432"/>
    <w:rsid w:val="00A0613E"/>
    <w:rsid w:val="00A441DC"/>
    <w:rsid w:val="00A51DD4"/>
    <w:rsid w:val="00A62C44"/>
    <w:rsid w:val="00A80F75"/>
    <w:rsid w:val="00A85D92"/>
    <w:rsid w:val="00A978DD"/>
    <w:rsid w:val="00AA7204"/>
    <w:rsid w:val="00AC5E41"/>
    <w:rsid w:val="00AF1A4F"/>
    <w:rsid w:val="00B8645F"/>
    <w:rsid w:val="00BA2D90"/>
    <w:rsid w:val="00BD6F37"/>
    <w:rsid w:val="00C519E2"/>
    <w:rsid w:val="00C6305C"/>
    <w:rsid w:val="00C81AE9"/>
    <w:rsid w:val="00C85B9F"/>
    <w:rsid w:val="00C90D13"/>
    <w:rsid w:val="00C931D4"/>
    <w:rsid w:val="00CC39BE"/>
    <w:rsid w:val="00CD725F"/>
    <w:rsid w:val="00D00F85"/>
    <w:rsid w:val="00D20CC8"/>
    <w:rsid w:val="00D30A36"/>
    <w:rsid w:val="00D3640F"/>
    <w:rsid w:val="00D4520B"/>
    <w:rsid w:val="00D77433"/>
    <w:rsid w:val="00D82C71"/>
    <w:rsid w:val="00DC7A30"/>
    <w:rsid w:val="00DD0C7B"/>
    <w:rsid w:val="00DD7B44"/>
    <w:rsid w:val="00DE3F87"/>
    <w:rsid w:val="00DE6052"/>
    <w:rsid w:val="00E272FC"/>
    <w:rsid w:val="00E32200"/>
    <w:rsid w:val="00E32745"/>
    <w:rsid w:val="00E33FC8"/>
    <w:rsid w:val="00E4794F"/>
    <w:rsid w:val="00E847F4"/>
    <w:rsid w:val="00E85292"/>
    <w:rsid w:val="00EB4FF6"/>
    <w:rsid w:val="00EC5165"/>
    <w:rsid w:val="00EE08AE"/>
    <w:rsid w:val="00EE30C4"/>
    <w:rsid w:val="00F12E47"/>
    <w:rsid w:val="00F40A88"/>
    <w:rsid w:val="00F6202E"/>
    <w:rsid w:val="00F847E6"/>
    <w:rsid w:val="00F97723"/>
    <w:rsid w:val="00FB4ACF"/>
    <w:rsid w:val="00FD1A0E"/>
    <w:rsid w:val="00FD584E"/>
    <w:rsid w:val="00FE453C"/>
    <w:rsid w:val="00FF3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886B7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8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28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542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4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45F"/>
  </w:style>
  <w:style w:type="paragraph" w:styleId="Footer">
    <w:name w:val="footer"/>
    <w:basedOn w:val="Normal"/>
    <w:link w:val="FooterChar"/>
    <w:uiPriority w:val="99"/>
    <w:unhideWhenUsed/>
    <w:rsid w:val="00B864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45F"/>
  </w:style>
  <w:style w:type="character" w:styleId="Hyperlink">
    <w:name w:val="Hyperlink"/>
    <w:basedOn w:val="DefaultParagraphFont"/>
    <w:uiPriority w:val="99"/>
    <w:unhideWhenUsed/>
    <w:rsid w:val="00D00F85"/>
    <w:rPr>
      <w:color w:val="0563C1" w:themeColor="hyperlink"/>
      <w:u w:val="single"/>
    </w:rPr>
  </w:style>
  <w:style w:type="character" w:customStyle="1" w:styleId="UnresolvedMention1">
    <w:name w:val="Unresolved Mention1"/>
    <w:basedOn w:val="DefaultParagraphFont"/>
    <w:uiPriority w:val="99"/>
    <w:semiHidden/>
    <w:unhideWhenUsed/>
    <w:rsid w:val="00D00F85"/>
    <w:rPr>
      <w:color w:val="605E5C"/>
      <w:shd w:val="clear" w:color="auto" w:fill="E1DFDD"/>
    </w:rPr>
  </w:style>
  <w:style w:type="paragraph" w:styleId="ListParagraph">
    <w:name w:val="List Paragraph"/>
    <w:basedOn w:val="Normal"/>
    <w:uiPriority w:val="34"/>
    <w:qFormat/>
    <w:rsid w:val="003E5CDA"/>
    <w:pPr>
      <w:ind w:left="720"/>
      <w:contextualSpacing/>
    </w:pPr>
  </w:style>
  <w:style w:type="character" w:customStyle="1" w:styleId="Heading1Char">
    <w:name w:val="Heading 1 Char"/>
    <w:basedOn w:val="DefaultParagraphFont"/>
    <w:link w:val="Heading1"/>
    <w:uiPriority w:val="9"/>
    <w:rsid w:val="000828F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828F4"/>
    <w:pPr>
      <w:outlineLvl w:val="9"/>
    </w:pPr>
  </w:style>
  <w:style w:type="character" w:customStyle="1" w:styleId="Heading2Char">
    <w:name w:val="Heading 2 Char"/>
    <w:basedOn w:val="DefaultParagraphFont"/>
    <w:link w:val="Heading2"/>
    <w:uiPriority w:val="9"/>
    <w:rsid w:val="000828F4"/>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0828F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8F4"/>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6542F0"/>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990638"/>
    <w:pPr>
      <w:spacing w:after="100"/>
      <w:ind w:left="220"/>
    </w:pPr>
  </w:style>
  <w:style w:type="paragraph" w:styleId="TOC3">
    <w:name w:val="toc 3"/>
    <w:basedOn w:val="Normal"/>
    <w:next w:val="Normal"/>
    <w:autoRedefine/>
    <w:uiPriority w:val="39"/>
    <w:unhideWhenUsed/>
    <w:rsid w:val="00990638"/>
    <w:pPr>
      <w:spacing w:after="100"/>
      <w:ind w:left="440"/>
    </w:pPr>
  </w:style>
  <w:style w:type="paragraph" w:styleId="BalloonText">
    <w:name w:val="Balloon Text"/>
    <w:basedOn w:val="Normal"/>
    <w:link w:val="BalloonTextChar"/>
    <w:uiPriority w:val="99"/>
    <w:semiHidden/>
    <w:unhideWhenUsed/>
    <w:rsid w:val="00AC5E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5E4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145036">
      <w:bodyDiv w:val="1"/>
      <w:marLeft w:val="0"/>
      <w:marRight w:val="0"/>
      <w:marTop w:val="0"/>
      <w:marBottom w:val="0"/>
      <w:divBdr>
        <w:top w:val="none" w:sz="0" w:space="0" w:color="auto"/>
        <w:left w:val="none" w:sz="0" w:space="0" w:color="auto"/>
        <w:bottom w:val="none" w:sz="0" w:space="0" w:color="auto"/>
        <w:right w:val="none" w:sz="0" w:space="0" w:color="auto"/>
      </w:divBdr>
    </w:div>
    <w:div w:id="1393503352">
      <w:bodyDiv w:val="1"/>
      <w:marLeft w:val="0"/>
      <w:marRight w:val="0"/>
      <w:marTop w:val="0"/>
      <w:marBottom w:val="0"/>
      <w:divBdr>
        <w:top w:val="none" w:sz="0" w:space="0" w:color="auto"/>
        <w:left w:val="none" w:sz="0" w:space="0" w:color="auto"/>
        <w:bottom w:val="none" w:sz="0" w:space="0" w:color="auto"/>
        <w:right w:val="none" w:sz="0" w:space="0" w:color="auto"/>
      </w:divBdr>
      <w:divsChild>
        <w:div w:id="678778688">
          <w:marLeft w:val="0"/>
          <w:marRight w:val="0"/>
          <w:marTop w:val="0"/>
          <w:marBottom w:val="0"/>
          <w:divBdr>
            <w:top w:val="none" w:sz="0" w:space="0" w:color="auto"/>
            <w:left w:val="none" w:sz="0" w:space="0" w:color="auto"/>
            <w:bottom w:val="none" w:sz="0" w:space="0" w:color="auto"/>
            <w:right w:val="none" w:sz="0" w:space="0" w:color="auto"/>
          </w:divBdr>
        </w:div>
      </w:divsChild>
    </w:div>
    <w:div w:id="2114280841">
      <w:bodyDiv w:val="1"/>
      <w:marLeft w:val="0"/>
      <w:marRight w:val="0"/>
      <w:marTop w:val="0"/>
      <w:marBottom w:val="0"/>
      <w:divBdr>
        <w:top w:val="none" w:sz="0" w:space="0" w:color="auto"/>
        <w:left w:val="none" w:sz="0" w:space="0" w:color="auto"/>
        <w:bottom w:val="none" w:sz="0" w:space="0" w:color="auto"/>
        <w:right w:val="none" w:sz="0" w:space="0" w:color="auto"/>
      </w:divBdr>
      <w:divsChild>
        <w:div w:id="21147454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ake\AppData\Roaming\Microsoft\Templates\Cover-page%20numbering%20(botto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F46917140D694AAEAF39165F579555" ma:contentTypeVersion="12" ma:contentTypeDescription="Create a new document." ma:contentTypeScope="" ma:versionID="db3d14a080c3d05a25fadac5b68fa9d4">
  <xsd:schema xmlns:xsd="http://www.w3.org/2001/XMLSchema" xmlns:xs="http://www.w3.org/2001/XMLSchema" xmlns:p="http://schemas.microsoft.com/office/2006/metadata/properties" xmlns:ns1="http://schemas.microsoft.com/sharepoint/v3" xmlns:ns2="876de33e-aaa5-4507-9b92-b84e676ded0d" xmlns:ns3="9a0666c7-4cba-45e4-bb78-1ed48d50e5d1" xmlns:ns4="10dd7f8a-f247-48ee-8534-441ce336aea6" targetNamespace="http://schemas.microsoft.com/office/2006/metadata/properties" ma:root="true" ma:fieldsID="515485ad6e36e5036d2a1cb74e47cf80" ns1:_="" ns2:_="" ns3:_="" ns4:_="">
    <xsd:import namespace="http://schemas.microsoft.com/sharepoint/v3"/>
    <xsd:import namespace="876de33e-aaa5-4507-9b92-b84e676ded0d"/>
    <xsd:import namespace="9a0666c7-4cba-45e4-bb78-1ed48d50e5d1"/>
    <xsd:import namespace="10dd7f8a-f247-48ee-8534-441ce336aea6"/>
    <xsd:element name="properties">
      <xsd:complexType>
        <xsd:sequence>
          <xsd:element name="documentManagement">
            <xsd:complexType>
              <xsd:all>
                <xsd:element ref="ns2:SharedWithUsers" minOccurs="0"/>
                <xsd:element ref="ns2:SharedWithDetails" minOccurs="0"/>
                <xsd:element ref="ns3:LastSharedByUser" minOccurs="0"/>
                <xsd:element ref="ns3:LastSharedByTime" minOccurs="0"/>
                <xsd:element ref="ns1:_ip_UnifiedCompliancePolicyProperties" minOccurs="0"/>
                <xsd:element ref="ns1:_ip_UnifiedCompliancePolicyUIAction" minOccurs="0"/>
                <xsd:element ref="ns4:MediaServiceMetadata" minOccurs="0"/>
                <xsd:element ref="ns4:MediaServiceFastMetadata" minOccurs="0"/>
                <xsd:element ref="ns4:MediaServiceAutoTags" minOccurs="0"/>
                <xsd:element ref="ns4:MediaServiceDateTaken" minOccurs="0"/>
                <xsd:element ref="ns4:MediaServiceLocatio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description="" ma:hidden="true" ma:internalName="_ip_UnifiedCompliancePolicyProperties">
      <xsd:simpleType>
        <xsd:restriction base="dms:Note"/>
      </xsd:simpleType>
    </xsd:element>
    <xsd:element name="_ip_UnifiedCompliancePolicyUIAction" ma:index="13"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6de33e-aaa5-4507-9b92-b84e676ded0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0666c7-4cba-45e4-bb78-1ed48d50e5d1" elementFormDefault="qualified">
    <xsd:import namespace="http://schemas.microsoft.com/office/2006/documentManagement/types"/>
    <xsd:import namespace="http://schemas.microsoft.com/office/infopath/2007/PartnerControls"/>
    <xsd:element name="LastSharedByUser" ma:index="10" nillable="true" ma:displayName="Last Shared By User" ma:description="" ma:hidden="true" ma:internalName="LastSharedByUser" ma:readOnly="true">
      <xsd:simpleType>
        <xsd:restriction base="dms:Note"/>
      </xsd:simpleType>
    </xsd:element>
    <xsd:element name="LastSharedByTime" ma:index="11" nillable="true" ma:displayName="Last Shared By Time" ma:description="" ma:hidden="true"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10dd7f8a-f247-48ee-8534-441ce336aea6" elementFormDefault="qualified">
    <xsd:import namespace="http://schemas.microsoft.com/office/2006/documentManagement/types"/>
    <xsd:import namespace="http://schemas.microsoft.com/office/infopath/2007/PartnerControls"/>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AutoTags" ma:index="16" nillable="true" ma:displayName="MediaServiceAutoTags" ma:description="" ma:internalName="MediaServiceAutoTags" ma:readOnly="true">
      <xsd:simpleType>
        <xsd:restriction base="dms:Text"/>
      </xsd:simpleType>
    </xsd:element>
    <xsd:element name="MediaServiceDateTaken" ma:index="17" nillable="true" ma:displayName="MediaServiceDateTaken" ma:description="" ma:hidden="true" ma:internalName="MediaServiceDateTaken" ma:readOnly="true">
      <xsd:simpleType>
        <xsd:restriction base="dms:Text"/>
      </xsd:simpleType>
    </xsd:element>
    <xsd:element name="MediaServiceLocation" ma:index="18" nillable="true" ma:displayName="MediaServiceLocation" ma:description="" ma:internalName="MediaServiceLocation" ma:readOnly="true">
      <xsd:simpleType>
        <xsd:restriction base="dms:Text"/>
      </xsd:simpleType>
    </xsd:element>
    <xsd:element name="MediaServiceOCR" ma:index="19" nillable="true" ma:displayName="MediaServiceOCR" ma:description=""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539CA-626A-478B-827E-59CB42E61AA7}">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698A1FC5-61FE-4158-B6F2-CF605BE113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76de33e-aaa5-4507-9b92-b84e676ded0d"/>
    <ds:schemaRef ds:uri="9a0666c7-4cba-45e4-bb78-1ed48d50e5d1"/>
    <ds:schemaRef ds:uri="10dd7f8a-f247-48ee-8534-441ce336ae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3386F7-845A-4F06-B020-2D57359C1AF6}">
  <ds:schemaRefs>
    <ds:schemaRef ds:uri="http://schemas.microsoft.com/sharepoint/v3/contenttype/forms"/>
  </ds:schemaRefs>
</ds:datastoreItem>
</file>

<file path=customXml/itemProps4.xml><?xml version="1.0" encoding="utf-8"?>
<ds:datastoreItem xmlns:ds="http://schemas.openxmlformats.org/officeDocument/2006/customXml" ds:itemID="{F9FBD55D-3675-43EE-88AE-686F3FBE1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Cover-page numbering (bottom).dotx</Template>
  <TotalTime>0</TotalTime>
  <Pages>55</Pages>
  <Words>7810</Words>
  <Characters>44521</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2019-03-19T00:19:00Z</dcterms:created>
  <dcterms:modified xsi:type="dcterms:W3CDTF">2019-03-19T03:04:00Z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roxken@microsoft.com</vt:lpwstr>
  </property>
  <property fmtid="{D5CDD505-2E9C-101B-9397-08002B2CF9AE}" pid="5" name="MSIP_Label_f42aa342-8706-4288-bd11-ebb85995028c_SetDate">
    <vt:lpwstr>2018-07-13T17:33:02.7644396Z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0x010100D9F46917140D694AAEAF39165F579555</vt:lpwstr>
  </property>
</Properties>
</file>